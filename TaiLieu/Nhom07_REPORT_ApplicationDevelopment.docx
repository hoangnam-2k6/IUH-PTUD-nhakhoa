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5B02" w14:textId="77777777" w:rsidR="00E37567" w:rsidRPr="008971BF" w:rsidRDefault="00E37567" w:rsidP="00E37567">
      <w:pPr>
        <w:spacing w:before="60"/>
        <w:ind w:firstLine="0"/>
        <w:jc w:val="center"/>
        <w:rPr>
          <w:b/>
          <w:bCs/>
          <w:color w:val="000000" w:themeColor="text1"/>
          <w:szCs w:val="26"/>
          <w:lang w:val="pt-BR"/>
        </w:rPr>
      </w:pPr>
      <w:bookmarkStart w:id="0" w:name="p2w_bm0"/>
      <w:bookmarkStart w:id="1" w:name="p2w_bm1"/>
      <w:bookmarkStart w:id="2" w:name="pgt3"/>
      <w:bookmarkEnd w:id="0"/>
      <w:bookmarkEnd w:id="1"/>
      <w:bookmarkEnd w:id="2"/>
      <w:r w:rsidRPr="008971BF">
        <w:rPr>
          <w:b/>
          <w:bCs/>
          <w:color w:val="000000" w:themeColor="text1"/>
          <w:szCs w:val="26"/>
          <w:lang w:val="pt-BR"/>
        </w:rPr>
        <w:t>TRƯỜNG ĐẠI HỌC CÔNG NGHIỆP TP.HCM</w:t>
      </w:r>
    </w:p>
    <w:p w14:paraId="10CB4108" w14:textId="77777777" w:rsidR="00E37567" w:rsidRPr="008971BF" w:rsidRDefault="00E37567" w:rsidP="00E37567">
      <w:pPr>
        <w:spacing w:before="60"/>
        <w:ind w:firstLine="0"/>
        <w:jc w:val="center"/>
        <w:rPr>
          <w:b/>
          <w:bCs/>
          <w:color w:val="000000" w:themeColor="text1"/>
          <w:szCs w:val="26"/>
          <w:lang w:val="ru-RU"/>
        </w:rPr>
      </w:pPr>
      <w:r w:rsidRPr="008971BF">
        <w:rPr>
          <w:b/>
          <w:bCs/>
          <w:color w:val="000000" w:themeColor="text1"/>
          <w:szCs w:val="26"/>
          <w:lang w:val="pt-BR"/>
        </w:rPr>
        <w:t>KHOA CÔNG NGHỆ THÔNG TIN</w:t>
      </w:r>
    </w:p>
    <w:p w14:paraId="608A998F" w14:textId="77777777" w:rsidR="00E37567" w:rsidRPr="008971BF" w:rsidRDefault="00E37567" w:rsidP="00E37567">
      <w:pPr>
        <w:spacing w:before="60"/>
        <w:ind w:firstLine="0"/>
        <w:jc w:val="center"/>
        <w:rPr>
          <w:b/>
          <w:bCs/>
          <w:color w:val="000000" w:themeColor="text1"/>
          <w:szCs w:val="26"/>
        </w:rPr>
      </w:pPr>
      <w:r w:rsidRPr="008971BF">
        <w:rPr>
          <w:b/>
          <w:bCs/>
          <w:noProof/>
          <w:color w:val="000000" w:themeColor="text1"/>
          <w:szCs w:val="26"/>
        </w:rPr>
        <mc:AlternateContent>
          <mc:Choice Requires="wps">
            <w:drawing>
              <wp:anchor distT="0" distB="0" distL="114300" distR="114300" simplePos="0" relativeHeight="251669504" behindDoc="0" locked="0" layoutInCell="1" allowOverlap="1" wp14:anchorId="155B51D1" wp14:editId="6B5E8103">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12FCF81B"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4031F1FE" w14:textId="77777777" w:rsidR="00E37567" w:rsidRPr="008971BF" w:rsidRDefault="00E37567" w:rsidP="00E37567">
      <w:pPr>
        <w:spacing w:before="60"/>
        <w:ind w:firstLine="0"/>
        <w:jc w:val="center"/>
        <w:rPr>
          <w:b/>
          <w:bCs/>
          <w:color w:val="000000" w:themeColor="text1"/>
          <w:szCs w:val="26"/>
        </w:rPr>
      </w:pPr>
      <w:r w:rsidRPr="008971BF">
        <w:rPr>
          <w:b/>
          <w:bCs/>
          <w:noProof/>
          <w:color w:val="000000" w:themeColor="text1"/>
          <w:szCs w:val="26"/>
        </w:rPr>
        <w:drawing>
          <wp:inline distT="0" distB="0" distL="0" distR="0" wp14:anchorId="238831E0" wp14:editId="3AEE1380">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8971BF">
        <w:rPr>
          <w:b/>
          <w:bCs/>
          <w:color w:val="000000" w:themeColor="text1"/>
          <w:szCs w:val="26"/>
        </w:rPr>
        <w:br w:type="textWrapping" w:clear="all"/>
      </w:r>
    </w:p>
    <w:p w14:paraId="571D7E74" w14:textId="77777777" w:rsidR="00E37567" w:rsidRPr="008971BF" w:rsidRDefault="00E37567" w:rsidP="00E37567">
      <w:pPr>
        <w:ind w:firstLine="0"/>
        <w:jc w:val="center"/>
        <w:rPr>
          <w:b/>
          <w:sz w:val="32"/>
          <w:szCs w:val="32"/>
        </w:rPr>
      </w:pPr>
      <w:r w:rsidRPr="008971BF">
        <w:rPr>
          <w:b/>
          <w:sz w:val="32"/>
          <w:szCs w:val="32"/>
        </w:rPr>
        <w:t>BÁO CÁO MÔN HỌC</w:t>
      </w:r>
    </w:p>
    <w:p w14:paraId="21891889" w14:textId="77777777" w:rsidR="00E37567" w:rsidRPr="008971BF" w:rsidRDefault="00E37567" w:rsidP="00E37567">
      <w:pPr>
        <w:ind w:firstLine="0"/>
        <w:jc w:val="center"/>
        <w:rPr>
          <w:b/>
          <w:bCs/>
          <w:sz w:val="36"/>
          <w:szCs w:val="36"/>
        </w:rPr>
      </w:pPr>
      <w:r w:rsidRPr="008971BF">
        <w:rPr>
          <w:b/>
          <w:bCs/>
          <w:sz w:val="32"/>
          <w:szCs w:val="32"/>
        </w:rPr>
        <w:t>PHÁT TRIỂN ỨNG DỤNG – (Application Development</w:t>
      </w:r>
      <w:r w:rsidRPr="008971BF">
        <w:rPr>
          <w:b/>
          <w:bCs/>
          <w:sz w:val="36"/>
          <w:szCs w:val="36"/>
        </w:rPr>
        <w:t>)</w:t>
      </w:r>
    </w:p>
    <w:p w14:paraId="237F04EE" w14:textId="77777777" w:rsidR="00E37567" w:rsidRPr="008971BF" w:rsidRDefault="00E37567" w:rsidP="00E37567">
      <w:pPr>
        <w:ind w:firstLine="0"/>
        <w:jc w:val="center"/>
        <w:rPr>
          <w:b/>
          <w:szCs w:val="26"/>
          <w:u w:val="single"/>
        </w:rPr>
      </w:pPr>
    </w:p>
    <w:p w14:paraId="5AECEB09" w14:textId="77777777" w:rsidR="00E37567" w:rsidRPr="008971BF" w:rsidRDefault="00E37567" w:rsidP="00E37567">
      <w:pPr>
        <w:ind w:firstLine="0"/>
        <w:jc w:val="center"/>
        <w:rPr>
          <w:b/>
          <w:sz w:val="36"/>
          <w:szCs w:val="36"/>
          <w:u w:val="single"/>
        </w:rPr>
      </w:pPr>
      <w:r w:rsidRPr="008971BF">
        <w:rPr>
          <w:b/>
          <w:sz w:val="36"/>
          <w:szCs w:val="36"/>
          <w:u w:val="single"/>
        </w:rPr>
        <w:t>Đề tài</w:t>
      </w:r>
    </w:p>
    <w:p w14:paraId="4E01AA89" w14:textId="77777777" w:rsidR="00E37567" w:rsidRPr="008971BF" w:rsidRDefault="00E37567" w:rsidP="00E37567">
      <w:pPr>
        <w:ind w:firstLine="0"/>
        <w:jc w:val="center"/>
        <w:rPr>
          <w:szCs w:val="26"/>
        </w:rPr>
      </w:pPr>
      <w:r w:rsidRPr="008971BF">
        <w:rPr>
          <w:b/>
          <w:bCs/>
          <w:sz w:val="32"/>
          <w:szCs w:val="32"/>
        </w:rPr>
        <w:t>Hệ thống quản lý phòng khám nha khoa</w:t>
      </w:r>
    </w:p>
    <w:p w14:paraId="30F823AF" w14:textId="77777777" w:rsidR="00E37567" w:rsidRPr="008971BF" w:rsidRDefault="00E37567" w:rsidP="00E37567">
      <w:pPr>
        <w:ind w:firstLine="0"/>
        <w:jc w:val="center"/>
        <w:rPr>
          <w:b/>
          <w:bCs/>
          <w:szCs w:val="26"/>
          <w:lang w:val="vi-VN"/>
        </w:rPr>
      </w:pPr>
      <w:r w:rsidRPr="008971BF">
        <w:rPr>
          <w:szCs w:val="26"/>
        </w:rPr>
        <w:t xml:space="preserve">Nhóm Sinh Viên Thực Hiện: </w:t>
      </w:r>
      <w:r w:rsidRPr="008971BF">
        <w:rPr>
          <w:b/>
          <w:bCs/>
          <w:szCs w:val="26"/>
        </w:rPr>
        <w:t>Nhóm</w:t>
      </w:r>
      <w:r w:rsidRPr="008971BF">
        <w:rPr>
          <w:b/>
          <w:bCs/>
          <w:szCs w:val="26"/>
          <w:lang w:val="vi-VN"/>
        </w:rPr>
        <w:t xml:space="preserve"> 7</w:t>
      </w:r>
    </w:p>
    <w:p w14:paraId="3A7DC937" w14:textId="77777777" w:rsidR="00E37567" w:rsidRPr="008971BF" w:rsidRDefault="00E37567" w:rsidP="00E37567">
      <w:pPr>
        <w:ind w:firstLine="0"/>
        <w:jc w:val="center"/>
        <w:rPr>
          <w:szCs w:val="26"/>
        </w:rPr>
      </w:pPr>
    </w:p>
    <w:tbl>
      <w:tblPr>
        <w:tblStyle w:val="TableGrid"/>
        <w:tblW w:w="0" w:type="auto"/>
        <w:tblLayout w:type="fixed"/>
        <w:tblLook w:val="04A0" w:firstRow="1" w:lastRow="0" w:firstColumn="1" w:lastColumn="0" w:noHBand="0" w:noVBand="1"/>
      </w:tblPr>
      <w:tblGrid>
        <w:gridCol w:w="810"/>
        <w:gridCol w:w="3898"/>
        <w:gridCol w:w="2222"/>
      </w:tblGrid>
      <w:tr w:rsidR="00E37567" w:rsidRPr="008971BF" w14:paraId="05A9BF56" w14:textId="77777777" w:rsidTr="0008735A">
        <w:tc>
          <w:tcPr>
            <w:tcW w:w="810" w:type="dxa"/>
          </w:tcPr>
          <w:p w14:paraId="069D1841" w14:textId="77777777" w:rsidR="00E37567" w:rsidRPr="008971BF" w:rsidRDefault="00E37567" w:rsidP="0008735A">
            <w:pPr>
              <w:spacing w:before="0" w:after="0"/>
              <w:ind w:firstLine="0"/>
              <w:jc w:val="center"/>
              <w:rPr>
                <w:b/>
                <w:bCs/>
                <w:szCs w:val="26"/>
              </w:rPr>
            </w:pPr>
            <w:r w:rsidRPr="008971BF">
              <w:rPr>
                <w:b/>
                <w:bCs/>
                <w:szCs w:val="26"/>
              </w:rPr>
              <w:t>Stt</w:t>
            </w:r>
          </w:p>
        </w:tc>
        <w:tc>
          <w:tcPr>
            <w:tcW w:w="3898" w:type="dxa"/>
          </w:tcPr>
          <w:p w14:paraId="53B81DD9" w14:textId="77777777" w:rsidR="00E37567" w:rsidRPr="008971BF" w:rsidRDefault="00E37567" w:rsidP="0008735A">
            <w:pPr>
              <w:spacing w:before="0" w:after="0"/>
              <w:ind w:firstLine="0"/>
              <w:jc w:val="center"/>
              <w:rPr>
                <w:b/>
                <w:bCs/>
                <w:szCs w:val="26"/>
              </w:rPr>
            </w:pPr>
            <w:r w:rsidRPr="008971BF">
              <w:rPr>
                <w:b/>
                <w:bCs/>
                <w:szCs w:val="26"/>
              </w:rPr>
              <w:t>Họ Tên SV</w:t>
            </w:r>
          </w:p>
        </w:tc>
        <w:tc>
          <w:tcPr>
            <w:tcW w:w="2222" w:type="dxa"/>
          </w:tcPr>
          <w:p w14:paraId="595DFC6D" w14:textId="77777777" w:rsidR="00E37567" w:rsidRPr="008971BF" w:rsidRDefault="00E37567" w:rsidP="0008735A">
            <w:pPr>
              <w:spacing w:before="0" w:after="0"/>
              <w:ind w:firstLine="0"/>
              <w:jc w:val="center"/>
              <w:rPr>
                <w:b/>
                <w:bCs/>
                <w:szCs w:val="26"/>
              </w:rPr>
            </w:pPr>
            <w:r w:rsidRPr="008971BF">
              <w:rPr>
                <w:b/>
                <w:bCs/>
                <w:szCs w:val="26"/>
              </w:rPr>
              <w:t>MSSV</w:t>
            </w:r>
          </w:p>
        </w:tc>
      </w:tr>
      <w:tr w:rsidR="00E37567" w:rsidRPr="008971BF" w14:paraId="08FC2454" w14:textId="77777777" w:rsidTr="0008735A">
        <w:tc>
          <w:tcPr>
            <w:tcW w:w="810" w:type="dxa"/>
          </w:tcPr>
          <w:p w14:paraId="5C1E02A2" w14:textId="77777777" w:rsidR="00E37567" w:rsidRPr="008971BF" w:rsidRDefault="00E37567" w:rsidP="0008735A">
            <w:pPr>
              <w:spacing w:before="0" w:after="0"/>
              <w:ind w:firstLine="0"/>
              <w:rPr>
                <w:szCs w:val="26"/>
              </w:rPr>
            </w:pPr>
            <w:r w:rsidRPr="008971BF">
              <w:rPr>
                <w:szCs w:val="26"/>
              </w:rPr>
              <w:t>1.</w:t>
            </w:r>
          </w:p>
        </w:tc>
        <w:tc>
          <w:tcPr>
            <w:tcW w:w="3898" w:type="dxa"/>
          </w:tcPr>
          <w:p w14:paraId="0657EA21" w14:textId="77777777" w:rsidR="00E37567" w:rsidRPr="008971BF" w:rsidRDefault="00E37567" w:rsidP="0008735A">
            <w:pPr>
              <w:spacing w:before="0" w:after="0"/>
              <w:ind w:firstLine="0"/>
              <w:rPr>
                <w:szCs w:val="26"/>
                <w:lang w:val="vi-VN"/>
              </w:rPr>
            </w:pPr>
            <w:r w:rsidRPr="008971BF">
              <w:rPr>
                <w:szCs w:val="26"/>
              </w:rPr>
              <w:t>Nguyễn</w:t>
            </w:r>
            <w:r w:rsidRPr="008971BF">
              <w:rPr>
                <w:szCs w:val="26"/>
                <w:lang w:val="vi-VN"/>
              </w:rPr>
              <w:t xml:space="preserve"> Trường Giang</w:t>
            </w:r>
          </w:p>
        </w:tc>
        <w:tc>
          <w:tcPr>
            <w:tcW w:w="2222" w:type="dxa"/>
          </w:tcPr>
          <w:p w14:paraId="75BDAF54" w14:textId="77777777" w:rsidR="00E37567" w:rsidRPr="008971BF" w:rsidRDefault="00E37567" w:rsidP="0008735A">
            <w:pPr>
              <w:spacing w:before="0" w:after="0"/>
              <w:ind w:firstLine="0"/>
              <w:rPr>
                <w:szCs w:val="26"/>
              </w:rPr>
            </w:pPr>
            <w:r w:rsidRPr="008971BF">
              <w:rPr>
                <w:szCs w:val="26"/>
              </w:rPr>
              <w:t>24680531</w:t>
            </w:r>
          </w:p>
        </w:tc>
      </w:tr>
      <w:tr w:rsidR="00E37567" w:rsidRPr="008971BF" w14:paraId="640B238D" w14:textId="77777777" w:rsidTr="0008735A">
        <w:tc>
          <w:tcPr>
            <w:tcW w:w="810" w:type="dxa"/>
          </w:tcPr>
          <w:p w14:paraId="4C0A52E7" w14:textId="77777777" w:rsidR="00E37567" w:rsidRPr="008971BF" w:rsidRDefault="00E37567" w:rsidP="0008735A">
            <w:pPr>
              <w:spacing w:before="0" w:after="0"/>
              <w:ind w:firstLine="0"/>
              <w:rPr>
                <w:szCs w:val="26"/>
              </w:rPr>
            </w:pPr>
            <w:r w:rsidRPr="008971BF">
              <w:rPr>
                <w:szCs w:val="26"/>
              </w:rPr>
              <w:t>2.</w:t>
            </w:r>
          </w:p>
        </w:tc>
        <w:tc>
          <w:tcPr>
            <w:tcW w:w="3898" w:type="dxa"/>
          </w:tcPr>
          <w:p w14:paraId="431B3E16" w14:textId="77777777" w:rsidR="00E37567" w:rsidRPr="008971BF" w:rsidRDefault="00E37567" w:rsidP="0008735A">
            <w:pPr>
              <w:spacing w:before="0" w:after="0"/>
              <w:ind w:firstLine="0"/>
              <w:rPr>
                <w:szCs w:val="26"/>
                <w:lang w:val="vi-VN"/>
              </w:rPr>
            </w:pPr>
            <w:r w:rsidRPr="008971BF">
              <w:rPr>
                <w:szCs w:val="26"/>
              </w:rPr>
              <w:t>Trịnh</w:t>
            </w:r>
            <w:r w:rsidRPr="008971BF">
              <w:rPr>
                <w:szCs w:val="26"/>
                <w:lang w:val="vi-VN"/>
              </w:rPr>
              <w:t xml:space="preserve"> Hoàng Nam</w:t>
            </w:r>
          </w:p>
        </w:tc>
        <w:tc>
          <w:tcPr>
            <w:tcW w:w="2222" w:type="dxa"/>
          </w:tcPr>
          <w:p w14:paraId="0729A77D" w14:textId="77777777" w:rsidR="00E37567" w:rsidRPr="008971BF" w:rsidRDefault="00E37567" w:rsidP="0008735A">
            <w:pPr>
              <w:spacing w:before="0" w:after="0"/>
              <w:ind w:firstLine="0"/>
              <w:rPr>
                <w:szCs w:val="26"/>
              </w:rPr>
            </w:pPr>
            <w:r w:rsidRPr="008971BF">
              <w:rPr>
                <w:szCs w:val="26"/>
              </w:rPr>
              <w:t>24681351</w:t>
            </w:r>
          </w:p>
        </w:tc>
      </w:tr>
      <w:tr w:rsidR="00E37567" w:rsidRPr="008971BF" w14:paraId="11BB4CA0" w14:textId="77777777" w:rsidTr="0008735A">
        <w:tc>
          <w:tcPr>
            <w:tcW w:w="810" w:type="dxa"/>
          </w:tcPr>
          <w:p w14:paraId="1A5FBA75" w14:textId="77777777" w:rsidR="00E37567" w:rsidRPr="008971BF" w:rsidRDefault="00E37567" w:rsidP="0008735A">
            <w:pPr>
              <w:spacing w:before="0" w:after="0"/>
              <w:ind w:firstLine="0"/>
              <w:rPr>
                <w:szCs w:val="26"/>
              </w:rPr>
            </w:pPr>
            <w:r w:rsidRPr="008971BF">
              <w:rPr>
                <w:szCs w:val="26"/>
              </w:rPr>
              <w:t>3.</w:t>
            </w:r>
          </w:p>
        </w:tc>
        <w:tc>
          <w:tcPr>
            <w:tcW w:w="3898" w:type="dxa"/>
          </w:tcPr>
          <w:p w14:paraId="6580D2FF" w14:textId="77777777" w:rsidR="00E37567" w:rsidRPr="008971BF" w:rsidRDefault="00E37567" w:rsidP="0008735A">
            <w:pPr>
              <w:spacing w:before="0" w:after="0"/>
              <w:ind w:firstLine="0"/>
              <w:rPr>
                <w:szCs w:val="26"/>
                <w:lang w:val="vi-VN"/>
              </w:rPr>
            </w:pPr>
            <w:r w:rsidRPr="008971BF">
              <w:rPr>
                <w:szCs w:val="26"/>
                <w:lang w:val="vi-VN"/>
              </w:rPr>
              <w:t>Nguyễn Tấn Du</w:t>
            </w:r>
          </w:p>
        </w:tc>
        <w:tc>
          <w:tcPr>
            <w:tcW w:w="2222" w:type="dxa"/>
          </w:tcPr>
          <w:p w14:paraId="1A2B7F31" w14:textId="77777777" w:rsidR="00E37567" w:rsidRPr="008971BF" w:rsidRDefault="00E37567" w:rsidP="0008735A">
            <w:pPr>
              <w:spacing w:before="0" w:after="0"/>
              <w:ind w:firstLine="0"/>
              <w:rPr>
                <w:szCs w:val="26"/>
              </w:rPr>
            </w:pPr>
            <w:r w:rsidRPr="008971BF">
              <w:rPr>
                <w:szCs w:val="26"/>
              </w:rPr>
              <w:t>24680511</w:t>
            </w:r>
          </w:p>
        </w:tc>
      </w:tr>
      <w:tr w:rsidR="00E37567" w:rsidRPr="008971BF" w14:paraId="7A98601A" w14:textId="77777777" w:rsidTr="0008735A">
        <w:tc>
          <w:tcPr>
            <w:tcW w:w="810" w:type="dxa"/>
          </w:tcPr>
          <w:p w14:paraId="59775716" w14:textId="77777777" w:rsidR="00E37567" w:rsidRPr="008971BF" w:rsidRDefault="00E37567" w:rsidP="0008735A">
            <w:pPr>
              <w:spacing w:before="0" w:after="0"/>
              <w:ind w:firstLine="0"/>
              <w:rPr>
                <w:szCs w:val="26"/>
              </w:rPr>
            </w:pPr>
            <w:r w:rsidRPr="008971BF">
              <w:rPr>
                <w:szCs w:val="26"/>
              </w:rPr>
              <w:t>4.</w:t>
            </w:r>
          </w:p>
        </w:tc>
        <w:tc>
          <w:tcPr>
            <w:tcW w:w="3898" w:type="dxa"/>
          </w:tcPr>
          <w:p w14:paraId="5254D356" w14:textId="77777777" w:rsidR="00E37567" w:rsidRPr="008971BF" w:rsidRDefault="00E37567" w:rsidP="0008735A">
            <w:pPr>
              <w:spacing w:before="0" w:after="0"/>
              <w:ind w:firstLine="0"/>
              <w:rPr>
                <w:szCs w:val="26"/>
                <w:lang w:val="vi-VN"/>
              </w:rPr>
            </w:pPr>
            <w:r w:rsidRPr="008971BF">
              <w:rPr>
                <w:szCs w:val="26"/>
              </w:rPr>
              <w:t>Trương</w:t>
            </w:r>
            <w:r w:rsidRPr="008971BF">
              <w:rPr>
                <w:szCs w:val="26"/>
                <w:lang w:val="vi-VN"/>
              </w:rPr>
              <w:t xml:space="preserve"> Gia Phú</w:t>
            </w:r>
          </w:p>
        </w:tc>
        <w:tc>
          <w:tcPr>
            <w:tcW w:w="2222" w:type="dxa"/>
          </w:tcPr>
          <w:p w14:paraId="1B3C7D1C" w14:textId="77777777" w:rsidR="00E37567" w:rsidRPr="008971BF" w:rsidRDefault="00E37567" w:rsidP="0008735A">
            <w:pPr>
              <w:spacing w:before="0" w:after="0"/>
              <w:ind w:firstLine="0"/>
              <w:rPr>
                <w:szCs w:val="26"/>
              </w:rPr>
            </w:pPr>
            <w:r w:rsidRPr="008971BF">
              <w:rPr>
                <w:szCs w:val="26"/>
              </w:rPr>
              <w:t>24682031</w:t>
            </w:r>
          </w:p>
        </w:tc>
      </w:tr>
    </w:tbl>
    <w:p w14:paraId="42ABC9D8" w14:textId="77777777" w:rsidR="00E37567" w:rsidRPr="008971BF" w:rsidRDefault="00E37567" w:rsidP="00E37567">
      <w:pPr>
        <w:ind w:firstLine="0"/>
        <w:jc w:val="center"/>
        <w:rPr>
          <w:szCs w:val="26"/>
        </w:rPr>
      </w:pPr>
    </w:p>
    <w:p w14:paraId="536B3BCF" w14:textId="77777777" w:rsidR="00E37567" w:rsidRPr="008971BF" w:rsidRDefault="00E37567" w:rsidP="00E37567">
      <w:pPr>
        <w:ind w:firstLine="0"/>
        <w:jc w:val="center"/>
        <w:rPr>
          <w:szCs w:val="26"/>
        </w:rPr>
      </w:pPr>
    </w:p>
    <w:p w14:paraId="53E253F5" w14:textId="77777777" w:rsidR="00E37567" w:rsidRPr="008971BF" w:rsidRDefault="00E37567" w:rsidP="00E37567">
      <w:pPr>
        <w:ind w:firstLine="0"/>
        <w:jc w:val="center"/>
        <w:rPr>
          <w:szCs w:val="26"/>
        </w:rPr>
      </w:pPr>
    </w:p>
    <w:p w14:paraId="2CBBBD17" w14:textId="77777777" w:rsidR="00E37567" w:rsidRPr="008971BF" w:rsidRDefault="00E37567" w:rsidP="00E37567">
      <w:pPr>
        <w:ind w:firstLine="0"/>
        <w:jc w:val="center"/>
        <w:rPr>
          <w:szCs w:val="26"/>
        </w:rPr>
      </w:pPr>
      <w:r w:rsidRPr="008971BF">
        <w:rPr>
          <w:szCs w:val="26"/>
        </w:rPr>
        <w:t>Tp. Hồ Chí Minh</w:t>
      </w:r>
    </w:p>
    <w:p w14:paraId="3951E217" w14:textId="77777777" w:rsidR="00E37567" w:rsidRPr="008971BF" w:rsidRDefault="00E37567" w:rsidP="00E37567">
      <w:pPr>
        <w:ind w:firstLine="0"/>
        <w:jc w:val="center"/>
        <w:rPr>
          <w:szCs w:val="26"/>
        </w:rPr>
        <w:sectPr w:rsidR="00E37567" w:rsidRPr="008971BF" w:rsidSect="00E37567">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8971BF">
        <w:rPr>
          <w:szCs w:val="26"/>
        </w:rPr>
        <w:t>Học kỳ 1</w:t>
      </w:r>
      <w:r w:rsidRPr="008971BF">
        <w:rPr>
          <w:szCs w:val="26"/>
          <w:lang w:val="vi-VN"/>
        </w:rPr>
        <w:t xml:space="preserve"> </w:t>
      </w:r>
      <w:r w:rsidRPr="008971BF">
        <w:rPr>
          <w:szCs w:val="26"/>
        </w:rPr>
        <w:t>Năm Học: 2026 -2027</w:t>
      </w:r>
    </w:p>
    <w:p w14:paraId="7E9B2B41" w14:textId="77777777" w:rsidR="00547FB5" w:rsidRPr="00E66EA0" w:rsidRDefault="00547FB5" w:rsidP="00812ACB">
      <w:pPr>
        <w:ind w:firstLine="0"/>
        <w:jc w:val="center"/>
        <w:rPr>
          <w:rFonts w:eastAsiaTheme="majorEastAsia"/>
          <w:b/>
          <w:bCs/>
          <w:sz w:val="32"/>
          <w:szCs w:val="32"/>
        </w:rPr>
      </w:pPr>
      <w:r w:rsidRPr="00E66EA0">
        <w:rPr>
          <w:rFonts w:eastAsiaTheme="majorEastAsia"/>
          <w:b/>
          <w:bCs/>
          <w:sz w:val="32"/>
          <w:szCs w:val="32"/>
        </w:rPr>
        <w:lastRenderedPageBreak/>
        <w:t>MỤC LỤC</w:t>
      </w:r>
    </w:p>
    <w:sdt>
      <w:sdtPr>
        <w:rPr>
          <w:rFonts w:asciiTheme="minorHAnsi" w:eastAsiaTheme="minorHAnsi" w:hAnsiTheme="minorHAnsi" w:cstheme="minorBidi"/>
          <w:noProof w:val="0"/>
          <w:kern w:val="2"/>
          <w:sz w:val="24"/>
          <w:lang w:val="en"/>
          <w14:ligatures w14:val="standardContextual"/>
        </w:rPr>
        <w:id w:val="-2053844652"/>
        <w:docPartObj>
          <w:docPartGallery w:val="Table of Contents"/>
          <w:docPartUnique/>
        </w:docPartObj>
      </w:sdtPr>
      <w:sdtEndPr>
        <w:rPr>
          <w:rFonts w:ascii="Times New Roman" w:eastAsia="Times New Roman" w:hAnsi="Times New Roman" w:cs="Times New Roman"/>
          <w:b/>
          <w:bCs/>
          <w:kern w:val="0"/>
          <w:sz w:val="26"/>
          <w:lang w:val="en-US"/>
          <w14:ligatures w14:val="none"/>
        </w:rPr>
      </w:sdtEndPr>
      <w:sdtContent>
        <w:p w14:paraId="0BD2B05B" w14:textId="015FE82B" w:rsidR="0028485E" w:rsidRDefault="00547FB5">
          <w:pPr>
            <w:pStyle w:val="TOC1"/>
            <w:tabs>
              <w:tab w:val="left" w:pos="1678"/>
            </w:tabs>
            <w:rPr>
              <w:rFonts w:asciiTheme="minorHAnsi" w:eastAsiaTheme="minorEastAsia" w:hAnsiTheme="minorHAnsi" w:cstheme="minorBidi"/>
              <w:kern w:val="2"/>
              <w:sz w:val="24"/>
              <w14:ligatures w14:val="standardContextual"/>
            </w:rPr>
          </w:pPr>
          <w:r w:rsidRPr="008E5689">
            <w:rPr>
              <w:rFonts w:asciiTheme="majorHAnsi" w:eastAsiaTheme="majorEastAsia" w:hAnsiTheme="majorHAnsi" w:cstheme="majorBidi"/>
              <w:noProof w:val="0"/>
              <w:sz w:val="32"/>
              <w:szCs w:val="32"/>
            </w:rPr>
            <w:fldChar w:fldCharType="begin"/>
          </w:r>
          <w:r w:rsidRPr="008E5689">
            <w:instrText xml:space="preserve"> TOC \o "1-3" \h \z \u </w:instrText>
          </w:r>
          <w:r w:rsidRPr="008E5689">
            <w:rPr>
              <w:rFonts w:asciiTheme="majorHAnsi" w:eastAsiaTheme="majorEastAsia" w:hAnsiTheme="majorHAnsi" w:cstheme="majorBidi"/>
              <w:noProof w:val="0"/>
              <w:sz w:val="32"/>
              <w:szCs w:val="32"/>
            </w:rPr>
            <w:fldChar w:fldCharType="separate"/>
          </w:r>
          <w:hyperlink w:anchor="_Toc243155139" w:history="1">
            <w:r w:rsidR="0028485E" w:rsidRPr="004F51B2">
              <w:rPr>
                <w:rStyle w:val="Hyperlink"/>
                <w:lang w:val="vi-VN"/>
              </w:rPr>
              <w:t>CHƯƠNG 1.</w:t>
            </w:r>
            <w:r w:rsidR="0028485E">
              <w:rPr>
                <w:rFonts w:asciiTheme="minorHAnsi" w:eastAsiaTheme="minorEastAsia" w:hAnsiTheme="minorHAnsi" w:cstheme="minorBidi"/>
                <w:kern w:val="2"/>
                <w:sz w:val="24"/>
                <w14:ligatures w14:val="standardContextual"/>
              </w:rPr>
              <w:tab/>
            </w:r>
            <w:r w:rsidR="0028485E" w:rsidRPr="004F51B2">
              <w:rPr>
                <w:rStyle w:val="Hyperlink"/>
                <w:rFonts w:eastAsia="Times New Roman 2"/>
                <w:lang w:val="vi-VN"/>
              </w:rPr>
              <w:t>DANH MỤC CÁC HÌNH VẼ</w:t>
            </w:r>
            <w:r w:rsidR="0028485E">
              <w:rPr>
                <w:webHidden/>
              </w:rPr>
              <w:tab/>
            </w:r>
            <w:r w:rsidR="0028485E">
              <w:rPr>
                <w:webHidden/>
              </w:rPr>
              <w:fldChar w:fldCharType="begin"/>
            </w:r>
            <w:r w:rsidR="0028485E">
              <w:rPr>
                <w:webHidden/>
              </w:rPr>
              <w:instrText xml:space="preserve"> PAGEREF _Toc243155139 \h </w:instrText>
            </w:r>
            <w:r w:rsidR="0028485E">
              <w:rPr>
                <w:webHidden/>
              </w:rPr>
            </w:r>
            <w:r w:rsidR="0028485E">
              <w:rPr>
                <w:webHidden/>
              </w:rPr>
              <w:fldChar w:fldCharType="separate"/>
            </w:r>
            <w:r w:rsidR="0028485E">
              <w:rPr>
                <w:webHidden/>
              </w:rPr>
              <w:t>4</w:t>
            </w:r>
            <w:r w:rsidR="0028485E">
              <w:rPr>
                <w:webHidden/>
              </w:rPr>
              <w:fldChar w:fldCharType="end"/>
            </w:r>
          </w:hyperlink>
        </w:p>
        <w:p w14:paraId="2CC44603" w14:textId="40AE258F" w:rsidR="0028485E" w:rsidRDefault="0028485E">
          <w:pPr>
            <w:pStyle w:val="TOC1"/>
            <w:tabs>
              <w:tab w:val="left" w:pos="1678"/>
            </w:tabs>
            <w:rPr>
              <w:rFonts w:asciiTheme="minorHAnsi" w:eastAsiaTheme="minorEastAsia" w:hAnsiTheme="minorHAnsi" w:cstheme="minorBidi"/>
              <w:kern w:val="2"/>
              <w:sz w:val="24"/>
              <w14:ligatures w14:val="standardContextual"/>
            </w:rPr>
          </w:pPr>
          <w:hyperlink w:anchor="_Toc243155140" w:history="1">
            <w:r w:rsidRPr="004F51B2">
              <w:rPr>
                <w:rStyle w:val="Hyperlink"/>
              </w:rPr>
              <w:t>CHƯƠNG 2.</w:t>
            </w:r>
            <w:r>
              <w:rPr>
                <w:rFonts w:asciiTheme="minorHAnsi" w:eastAsiaTheme="minorEastAsia" w:hAnsiTheme="minorHAnsi" w:cstheme="minorBidi"/>
                <w:kern w:val="2"/>
                <w:sz w:val="24"/>
                <w14:ligatures w14:val="standardContextual"/>
              </w:rPr>
              <w:tab/>
            </w:r>
            <w:r w:rsidRPr="004F51B2">
              <w:rPr>
                <w:rStyle w:val="Hyperlink"/>
                <w:rFonts w:eastAsia="Times New Roman 2"/>
              </w:rPr>
              <w:t>DANH MỤC CÁC BẢNG BIỂU</w:t>
            </w:r>
            <w:r>
              <w:rPr>
                <w:webHidden/>
              </w:rPr>
              <w:tab/>
            </w:r>
            <w:r>
              <w:rPr>
                <w:webHidden/>
              </w:rPr>
              <w:fldChar w:fldCharType="begin"/>
            </w:r>
            <w:r>
              <w:rPr>
                <w:webHidden/>
              </w:rPr>
              <w:instrText xml:space="preserve"> PAGEREF _Toc243155140 \h </w:instrText>
            </w:r>
            <w:r>
              <w:rPr>
                <w:webHidden/>
              </w:rPr>
            </w:r>
            <w:r>
              <w:rPr>
                <w:webHidden/>
              </w:rPr>
              <w:fldChar w:fldCharType="separate"/>
            </w:r>
            <w:r>
              <w:rPr>
                <w:webHidden/>
              </w:rPr>
              <w:t>5</w:t>
            </w:r>
            <w:r>
              <w:rPr>
                <w:webHidden/>
              </w:rPr>
              <w:fldChar w:fldCharType="end"/>
            </w:r>
          </w:hyperlink>
        </w:p>
        <w:p w14:paraId="00BEA85A" w14:textId="046855B6" w:rsidR="0028485E" w:rsidRDefault="0028485E">
          <w:pPr>
            <w:pStyle w:val="TOC1"/>
            <w:tabs>
              <w:tab w:val="left" w:pos="1678"/>
            </w:tabs>
            <w:rPr>
              <w:rFonts w:asciiTheme="minorHAnsi" w:eastAsiaTheme="minorEastAsia" w:hAnsiTheme="minorHAnsi" w:cstheme="minorBidi"/>
              <w:kern w:val="2"/>
              <w:sz w:val="24"/>
              <w14:ligatures w14:val="standardContextual"/>
            </w:rPr>
          </w:pPr>
          <w:hyperlink w:anchor="_Toc243155141" w:history="1">
            <w:r w:rsidRPr="004F51B2">
              <w:rPr>
                <w:rStyle w:val="Hyperlink"/>
              </w:rPr>
              <w:t>CHƯƠNG 3.</w:t>
            </w:r>
            <w:r>
              <w:rPr>
                <w:rFonts w:asciiTheme="minorHAnsi" w:eastAsiaTheme="minorEastAsia" w:hAnsiTheme="minorHAnsi" w:cstheme="minorBidi"/>
                <w:kern w:val="2"/>
                <w:sz w:val="24"/>
                <w14:ligatures w14:val="standardContextual"/>
              </w:rPr>
              <w:tab/>
            </w:r>
            <w:r w:rsidRPr="004F51B2">
              <w:rPr>
                <w:rStyle w:val="Hyperlink"/>
                <w:rFonts w:eastAsia="Times New Roman 2"/>
              </w:rPr>
              <w:t>DANH MỤC CÁC THUẬT NGỮ, TỪ VIẾT TẮT</w:t>
            </w:r>
            <w:r>
              <w:rPr>
                <w:webHidden/>
              </w:rPr>
              <w:tab/>
            </w:r>
            <w:r>
              <w:rPr>
                <w:webHidden/>
              </w:rPr>
              <w:fldChar w:fldCharType="begin"/>
            </w:r>
            <w:r>
              <w:rPr>
                <w:webHidden/>
              </w:rPr>
              <w:instrText xml:space="preserve"> PAGEREF _Toc243155141 \h </w:instrText>
            </w:r>
            <w:r>
              <w:rPr>
                <w:webHidden/>
              </w:rPr>
            </w:r>
            <w:r>
              <w:rPr>
                <w:webHidden/>
              </w:rPr>
              <w:fldChar w:fldCharType="separate"/>
            </w:r>
            <w:r>
              <w:rPr>
                <w:webHidden/>
              </w:rPr>
              <w:t>6</w:t>
            </w:r>
            <w:r>
              <w:rPr>
                <w:webHidden/>
              </w:rPr>
              <w:fldChar w:fldCharType="end"/>
            </w:r>
          </w:hyperlink>
        </w:p>
        <w:p w14:paraId="2D4D2E35" w14:textId="4EEECF07" w:rsidR="0028485E" w:rsidRDefault="0028485E">
          <w:pPr>
            <w:pStyle w:val="TOC1"/>
            <w:tabs>
              <w:tab w:val="left" w:pos="1678"/>
            </w:tabs>
            <w:rPr>
              <w:rFonts w:asciiTheme="minorHAnsi" w:eastAsiaTheme="minorEastAsia" w:hAnsiTheme="minorHAnsi" w:cstheme="minorBidi"/>
              <w:kern w:val="2"/>
              <w:sz w:val="24"/>
              <w14:ligatures w14:val="standardContextual"/>
            </w:rPr>
          </w:pPr>
          <w:hyperlink w:anchor="_Toc243155142" w:history="1">
            <w:r w:rsidRPr="004F51B2">
              <w:rPr>
                <w:rStyle w:val="Hyperlink"/>
              </w:rPr>
              <w:t>CHƯƠNG 4.</w:t>
            </w:r>
            <w:r>
              <w:rPr>
                <w:rFonts w:asciiTheme="minorHAnsi" w:eastAsiaTheme="minorEastAsia" w:hAnsiTheme="minorHAnsi" w:cstheme="minorBidi"/>
                <w:kern w:val="2"/>
                <w:sz w:val="24"/>
                <w14:ligatures w14:val="standardContextual"/>
              </w:rPr>
              <w:tab/>
            </w:r>
            <w:r w:rsidRPr="004F51B2">
              <w:rPr>
                <w:rStyle w:val="Hyperlink"/>
                <w:rFonts w:eastAsia="Times New Roman 2"/>
              </w:rPr>
              <w:t>GIỚI THIỆU</w:t>
            </w:r>
            <w:r>
              <w:rPr>
                <w:webHidden/>
              </w:rPr>
              <w:tab/>
            </w:r>
            <w:r>
              <w:rPr>
                <w:webHidden/>
              </w:rPr>
              <w:fldChar w:fldCharType="begin"/>
            </w:r>
            <w:r>
              <w:rPr>
                <w:webHidden/>
              </w:rPr>
              <w:instrText xml:space="preserve"> PAGEREF _Toc243155142 \h </w:instrText>
            </w:r>
            <w:r>
              <w:rPr>
                <w:webHidden/>
              </w:rPr>
            </w:r>
            <w:r>
              <w:rPr>
                <w:webHidden/>
              </w:rPr>
              <w:fldChar w:fldCharType="separate"/>
            </w:r>
            <w:r>
              <w:rPr>
                <w:webHidden/>
              </w:rPr>
              <w:t>7</w:t>
            </w:r>
            <w:r>
              <w:rPr>
                <w:webHidden/>
              </w:rPr>
              <w:fldChar w:fldCharType="end"/>
            </w:r>
          </w:hyperlink>
        </w:p>
        <w:p w14:paraId="04F272DD" w14:textId="3B123A15" w:rsidR="0028485E" w:rsidRDefault="0028485E">
          <w:pPr>
            <w:pStyle w:val="TOC2"/>
            <w:tabs>
              <w:tab w:val="left" w:pos="720"/>
            </w:tabs>
            <w:rPr>
              <w:rFonts w:asciiTheme="minorHAnsi" w:eastAsiaTheme="minorEastAsia" w:hAnsiTheme="minorHAnsi" w:cstheme="minorBidi"/>
              <w:noProof/>
              <w:kern w:val="2"/>
              <w:sz w:val="24"/>
              <w14:ligatures w14:val="standardContextual"/>
            </w:rPr>
          </w:pPr>
          <w:hyperlink w:anchor="_Toc243155143" w:history="1">
            <w:r w:rsidRPr="004F51B2">
              <w:rPr>
                <w:rStyle w:val="Hyperlink"/>
                <w:rFonts w:eastAsia="Times New Roman 2"/>
                <w:noProof/>
                <w:lang w:val="vi-VN"/>
              </w:rPr>
              <w:t>I.</w:t>
            </w:r>
            <w:r>
              <w:rPr>
                <w:rFonts w:asciiTheme="minorHAnsi" w:eastAsiaTheme="minorEastAsia" w:hAnsiTheme="minorHAnsi" w:cstheme="minorBidi"/>
                <w:noProof/>
                <w:kern w:val="2"/>
                <w:sz w:val="24"/>
                <w14:ligatures w14:val="standardContextual"/>
              </w:rPr>
              <w:tab/>
            </w:r>
            <w:r w:rsidRPr="004F51B2">
              <w:rPr>
                <w:rStyle w:val="Hyperlink"/>
                <w:rFonts w:eastAsia="Times New Roman 2"/>
                <w:noProof/>
              </w:rPr>
              <w:t>Tổng Quan:</w:t>
            </w:r>
            <w:r>
              <w:rPr>
                <w:noProof/>
                <w:webHidden/>
              </w:rPr>
              <w:tab/>
            </w:r>
            <w:r>
              <w:rPr>
                <w:noProof/>
                <w:webHidden/>
              </w:rPr>
              <w:fldChar w:fldCharType="begin"/>
            </w:r>
            <w:r>
              <w:rPr>
                <w:noProof/>
                <w:webHidden/>
              </w:rPr>
              <w:instrText xml:space="preserve"> PAGEREF _Toc243155143 \h </w:instrText>
            </w:r>
            <w:r>
              <w:rPr>
                <w:noProof/>
                <w:webHidden/>
              </w:rPr>
            </w:r>
            <w:r>
              <w:rPr>
                <w:noProof/>
                <w:webHidden/>
              </w:rPr>
              <w:fldChar w:fldCharType="separate"/>
            </w:r>
            <w:r>
              <w:rPr>
                <w:noProof/>
                <w:webHidden/>
              </w:rPr>
              <w:t>7</w:t>
            </w:r>
            <w:r>
              <w:rPr>
                <w:noProof/>
                <w:webHidden/>
              </w:rPr>
              <w:fldChar w:fldCharType="end"/>
            </w:r>
          </w:hyperlink>
        </w:p>
        <w:p w14:paraId="642D2B76" w14:textId="697196B7" w:rsidR="0028485E" w:rsidRDefault="0028485E">
          <w:pPr>
            <w:pStyle w:val="TOC2"/>
            <w:tabs>
              <w:tab w:val="left" w:pos="839"/>
            </w:tabs>
            <w:rPr>
              <w:rFonts w:asciiTheme="minorHAnsi" w:eastAsiaTheme="minorEastAsia" w:hAnsiTheme="minorHAnsi" w:cstheme="minorBidi"/>
              <w:noProof/>
              <w:kern w:val="2"/>
              <w:sz w:val="24"/>
              <w14:ligatures w14:val="standardContextual"/>
            </w:rPr>
          </w:pPr>
          <w:hyperlink w:anchor="_Toc243155144" w:history="1">
            <w:r w:rsidRPr="004F51B2">
              <w:rPr>
                <w:rStyle w:val="Hyperlink"/>
                <w:noProof/>
                <w:lang w:val="vi-VN"/>
              </w:rPr>
              <w:t>II.</w:t>
            </w:r>
            <w:r>
              <w:rPr>
                <w:rFonts w:asciiTheme="minorHAnsi" w:eastAsiaTheme="minorEastAsia" w:hAnsiTheme="minorHAnsi" w:cstheme="minorBidi"/>
                <w:noProof/>
                <w:kern w:val="2"/>
                <w:sz w:val="24"/>
                <w14:ligatures w14:val="standardContextual"/>
              </w:rPr>
              <w:tab/>
            </w:r>
            <w:r w:rsidRPr="004F51B2">
              <w:rPr>
                <w:rStyle w:val="Hyperlink"/>
                <w:noProof/>
              </w:rPr>
              <w:t>THU THẬP YÊU CẦU</w:t>
            </w:r>
            <w:r>
              <w:rPr>
                <w:noProof/>
                <w:webHidden/>
              </w:rPr>
              <w:tab/>
            </w:r>
            <w:r>
              <w:rPr>
                <w:noProof/>
                <w:webHidden/>
              </w:rPr>
              <w:fldChar w:fldCharType="begin"/>
            </w:r>
            <w:r>
              <w:rPr>
                <w:noProof/>
                <w:webHidden/>
              </w:rPr>
              <w:instrText xml:space="preserve"> PAGEREF _Toc243155144 \h </w:instrText>
            </w:r>
            <w:r>
              <w:rPr>
                <w:noProof/>
                <w:webHidden/>
              </w:rPr>
            </w:r>
            <w:r>
              <w:rPr>
                <w:noProof/>
                <w:webHidden/>
              </w:rPr>
              <w:fldChar w:fldCharType="separate"/>
            </w:r>
            <w:r>
              <w:rPr>
                <w:noProof/>
                <w:webHidden/>
              </w:rPr>
              <w:t>7</w:t>
            </w:r>
            <w:r>
              <w:rPr>
                <w:noProof/>
                <w:webHidden/>
              </w:rPr>
              <w:fldChar w:fldCharType="end"/>
            </w:r>
          </w:hyperlink>
        </w:p>
        <w:p w14:paraId="33E945A4" w14:textId="069D6657" w:rsidR="0028485E" w:rsidRDefault="0028485E">
          <w:pPr>
            <w:pStyle w:val="TOC2"/>
            <w:rPr>
              <w:rFonts w:asciiTheme="minorHAnsi" w:eastAsiaTheme="minorEastAsia" w:hAnsiTheme="minorHAnsi" w:cstheme="minorBidi"/>
              <w:noProof/>
              <w:kern w:val="2"/>
              <w:sz w:val="24"/>
              <w14:ligatures w14:val="standardContextual"/>
            </w:rPr>
          </w:pPr>
          <w:hyperlink w:anchor="_Toc243155145" w:history="1">
            <w:r w:rsidRPr="004F51B2">
              <w:rPr>
                <w:rStyle w:val="Hyperlink"/>
                <w:noProof/>
                <w:lang w:val="vi-VN"/>
              </w:rPr>
              <w:t>1.Thu Thập Yêu Cầu</w:t>
            </w:r>
            <w:r>
              <w:rPr>
                <w:noProof/>
                <w:webHidden/>
              </w:rPr>
              <w:tab/>
            </w:r>
            <w:r>
              <w:rPr>
                <w:noProof/>
                <w:webHidden/>
              </w:rPr>
              <w:fldChar w:fldCharType="begin"/>
            </w:r>
            <w:r>
              <w:rPr>
                <w:noProof/>
                <w:webHidden/>
              </w:rPr>
              <w:instrText xml:space="preserve"> PAGEREF _Toc243155145 \h </w:instrText>
            </w:r>
            <w:r>
              <w:rPr>
                <w:noProof/>
                <w:webHidden/>
              </w:rPr>
            </w:r>
            <w:r>
              <w:rPr>
                <w:noProof/>
                <w:webHidden/>
              </w:rPr>
              <w:fldChar w:fldCharType="separate"/>
            </w:r>
            <w:r>
              <w:rPr>
                <w:noProof/>
                <w:webHidden/>
              </w:rPr>
              <w:t>7</w:t>
            </w:r>
            <w:r>
              <w:rPr>
                <w:noProof/>
                <w:webHidden/>
              </w:rPr>
              <w:fldChar w:fldCharType="end"/>
            </w:r>
          </w:hyperlink>
        </w:p>
        <w:p w14:paraId="172178CD" w14:textId="445DC1AE" w:rsidR="0028485E" w:rsidRDefault="0028485E">
          <w:pPr>
            <w:pStyle w:val="TOC2"/>
            <w:rPr>
              <w:rFonts w:asciiTheme="minorHAnsi" w:eastAsiaTheme="minorEastAsia" w:hAnsiTheme="minorHAnsi" w:cstheme="minorBidi"/>
              <w:noProof/>
              <w:kern w:val="2"/>
              <w:sz w:val="24"/>
              <w14:ligatures w14:val="standardContextual"/>
            </w:rPr>
          </w:pPr>
          <w:hyperlink w:anchor="_Toc243155146" w:history="1">
            <w:r w:rsidRPr="004F51B2">
              <w:rPr>
                <w:rStyle w:val="Hyperlink"/>
                <w:noProof/>
              </w:rPr>
              <w:t>1.1</w:t>
            </w:r>
            <w:r w:rsidRPr="004F51B2">
              <w:rPr>
                <w:rStyle w:val="Hyperlink"/>
                <w:noProof/>
                <w:lang w:val="vi-VN"/>
              </w:rPr>
              <w:t>.</w:t>
            </w:r>
            <w:r w:rsidRPr="004F51B2">
              <w:rPr>
                <w:rStyle w:val="Hyperlink"/>
                <w:noProof/>
              </w:rPr>
              <w:t xml:space="preserve"> Khảo sát hiện trạng</w:t>
            </w:r>
            <w:r>
              <w:rPr>
                <w:noProof/>
                <w:webHidden/>
              </w:rPr>
              <w:tab/>
            </w:r>
            <w:r>
              <w:rPr>
                <w:noProof/>
                <w:webHidden/>
              </w:rPr>
              <w:fldChar w:fldCharType="begin"/>
            </w:r>
            <w:r>
              <w:rPr>
                <w:noProof/>
                <w:webHidden/>
              </w:rPr>
              <w:instrText xml:space="preserve"> PAGEREF _Toc243155146 \h </w:instrText>
            </w:r>
            <w:r>
              <w:rPr>
                <w:noProof/>
                <w:webHidden/>
              </w:rPr>
            </w:r>
            <w:r>
              <w:rPr>
                <w:noProof/>
                <w:webHidden/>
              </w:rPr>
              <w:fldChar w:fldCharType="separate"/>
            </w:r>
            <w:r>
              <w:rPr>
                <w:noProof/>
                <w:webHidden/>
              </w:rPr>
              <w:t>7</w:t>
            </w:r>
            <w:r>
              <w:rPr>
                <w:noProof/>
                <w:webHidden/>
              </w:rPr>
              <w:fldChar w:fldCharType="end"/>
            </w:r>
          </w:hyperlink>
        </w:p>
        <w:p w14:paraId="7A240A3D" w14:textId="2604092B" w:rsidR="0028485E" w:rsidRDefault="0028485E">
          <w:pPr>
            <w:pStyle w:val="TOC3"/>
            <w:rPr>
              <w:rFonts w:asciiTheme="minorHAnsi" w:eastAsiaTheme="minorEastAsia" w:hAnsiTheme="minorHAnsi" w:cstheme="minorBidi"/>
              <w:noProof/>
              <w:kern w:val="2"/>
              <w:sz w:val="24"/>
              <w14:ligatures w14:val="standardContextual"/>
            </w:rPr>
          </w:pPr>
          <w:hyperlink w:anchor="_Toc243155147" w:history="1">
            <w:r w:rsidRPr="004F51B2">
              <w:rPr>
                <w:rStyle w:val="Hyperlink"/>
                <w:noProof/>
              </w:rPr>
              <w:t>1.1.1. Mục đích, phạm vi và phương pháp</w:t>
            </w:r>
            <w:r>
              <w:rPr>
                <w:noProof/>
                <w:webHidden/>
              </w:rPr>
              <w:tab/>
            </w:r>
            <w:r>
              <w:rPr>
                <w:noProof/>
                <w:webHidden/>
              </w:rPr>
              <w:fldChar w:fldCharType="begin"/>
            </w:r>
            <w:r>
              <w:rPr>
                <w:noProof/>
                <w:webHidden/>
              </w:rPr>
              <w:instrText xml:space="preserve"> PAGEREF _Toc243155147 \h </w:instrText>
            </w:r>
            <w:r>
              <w:rPr>
                <w:noProof/>
                <w:webHidden/>
              </w:rPr>
            </w:r>
            <w:r>
              <w:rPr>
                <w:noProof/>
                <w:webHidden/>
              </w:rPr>
              <w:fldChar w:fldCharType="separate"/>
            </w:r>
            <w:r>
              <w:rPr>
                <w:noProof/>
                <w:webHidden/>
              </w:rPr>
              <w:t>7</w:t>
            </w:r>
            <w:r>
              <w:rPr>
                <w:noProof/>
                <w:webHidden/>
              </w:rPr>
              <w:fldChar w:fldCharType="end"/>
            </w:r>
          </w:hyperlink>
        </w:p>
        <w:p w14:paraId="53A9C816" w14:textId="576963AE" w:rsidR="0028485E" w:rsidRDefault="0028485E">
          <w:pPr>
            <w:pStyle w:val="TOC3"/>
            <w:rPr>
              <w:rFonts w:asciiTheme="minorHAnsi" w:eastAsiaTheme="minorEastAsia" w:hAnsiTheme="minorHAnsi" w:cstheme="minorBidi"/>
              <w:noProof/>
              <w:kern w:val="2"/>
              <w:sz w:val="24"/>
              <w14:ligatures w14:val="standardContextual"/>
            </w:rPr>
          </w:pPr>
          <w:hyperlink w:anchor="_Toc243155148" w:history="1">
            <w:r w:rsidRPr="004F51B2">
              <w:rPr>
                <w:rStyle w:val="Hyperlink"/>
                <w:noProof/>
              </w:rPr>
              <w:t>1.1.2. Mô hình hoạt động phòng khám</w:t>
            </w:r>
            <w:r>
              <w:rPr>
                <w:noProof/>
                <w:webHidden/>
              </w:rPr>
              <w:tab/>
            </w:r>
            <w:r>
              <w:rPr>
                <w:noProof/>
                <w:webHidden/>
              </w:rPr>
              <w:fldChar w:fldCharType="begin"/>
            </w:r>
            <w:r>
              <w:rPr>
                <w:noProof/>
                <w:webHidden/>
              </w:rPr>
              <w:instrText xml:space="preserve"> PAGEREF _Toc243155148 \h </w:instrText>
            </w:r>
            <w:r>
              <w:rPr>
                <w:noProof/>
                <w:webHidden/>
              </w:rPr>
            </w:r>
            <w:r>
              <w:rPr>
                <w:noProof/>
                <w:webHidden/>
              </w:rPr>
              <w:fldChar w:fldCharType="separate"/>
            </w:r>
            <w:r>
              <w:rPr>
                <w:noProof/>
                <w:webHidden/>
              </w:rPr>
              <w:t>7</w:t>
            </w:r>
            <w:r>
              <w:rPr>
                <w:noProof/>
                <w:webHidden/>
              </w:rPr>
              <w:fldChar w:fldCharType="end"/>
            </w:r>
          </w:hyperlink>
        </w:p>
        <w:p w14:paraId="336DCCA2" w14:textId="0B8FDFE6" w:rsidR="0028485E" w:rsidRDefault="0028485E">
          <w:pPr>
            <w:pStyle w:val="TOC3"/>
            <w:rPr>
              <w:rFonts w:asciiTheme="minorHAnsi" w:eastAsiaTheme="minorEastAsia" w:hAnsiTheme="minorHAnsi" w:cstheme="minorBidi"/>
              <w:noProof/>
              <w:kern w:val="2"/>
              <w:sz w:val="24"/>
              <w14:ligatures w14:val="standardContextual"/>
            </w:rPr>
          </w:pPr>
          <w:hyperlink w:anchor="_Toc243155149" w:history="1">
            <w:r w:rsidRPr="004F51B2">
              <w:rPr>
                <w:rStyle w:val="Hyperlink"/>
                <w:noProof/>
              </w:rPr>
              <w:t>1.1.3. Hiện trạng và các điểm dễ sai sót</w:t>
            </w:r>
            <w:r>
              <w:rPr>
                <w:noProof/>
                <w:webHidden/>
              </w:rPr>
              <w:tab/>
            </w:r>
            <w:r>
              <w:rPr>
                <w:noProof/>
                <w:webHidden/>
              </w:rPr>
              <w:fldChar w:fldCharType="begin"/>
            </w:r>
            <w:r>
              <w:rPr>
                <w:noProof/>
                <w:webHidden/>
              </w:rPr>
              <w:instrText xml:space="preserve"> PAGEREF _Toc243155149 \h </w:instrText>
            </w:r>
            <w:r>
              <w:rPr>
                <w:noProof/>
                <w:webHidden/>
              </w:rPr>
            </w:r>
            <w:r>
              <w:rPr>
                <w:noProof/>
                <w:webHidden/>
              </w:rPr>
              <w:fldChar w:fldCharType="separate"/>
            </w:r>
            <w:r>
              <w:rPr>
                <w:noProof/>
                <w:webHidden/>
              </w:rPr>
              <w:t>7</w:t>
            </w:r>
            <w:r>
              <w:rPr>
                <w:noProof/>
                <w:webHidden/>
              </w:rPr>
              <w:fldChar w:fldCharType="end"/>
            </w:r>
          </w:hyperlink>
        </w:p>
        <w:p w14:paraId="1650381F" w14:textId="296DB799" w:rsidR="0028485E" w:rsidRDefault="0028485E">
          <w:pPr>
            <w:pStyle w:val="TOC2"/>
            <w:rPr>
              <w:rFonts w:asciiTheme="minorHAnsi" w:eastAsiaTheme="minorEastAsia" w:hAnsiTheme="minorHAnsi" w:cstheme="minorBidi"/>
              <w:noProof/>
              <w:kern w:val="2"/>
              <w:sz w:val="24"/>
              <w14:ligatures w14:val="standardContextual"/>
            </w:rPr>
          </w:pPr>
          <w:hyperlink w:anchor="_Toc243155150" w:history="1">
            <w:r w:rsidRPr="004F51B2">
              <w:rPr>
                <w:rStyle w:val="Hyperlink"/>
                <w:noProof/>
              </w:rPr>
              <w:t>1.2. Các quy trình nghiệp vụ dự kiến</w:t>
            </w:r>
            <w:r>
              <w:rPr>
                <w:noProof/>
                <w:webHidden/>
              </w:rPr>
              <w:tab/>
            </w:r>
            <w:r>
              <w:rPr>
                <w:noProof/>
                <w:webHidden/>
              </w:rPr>
              <w:fldChar w:fldCharType="begin"/>
            </w:r>
            <w:r>
              <w:rPr>
                <w:noProof/>
                <w:webHidden/>
              </w:rPr>
              <w:instrText xml:space="preserve"> PAGEREF _Toc243155150 \h </w:instrText>
            </w:r>
            <w:r>
              <w:rPr>
                <w:noProof/>
                <w:webHidden/>
              </w:rPr>
            </w:r>
            <w:r>
              <w:rPr>
                <w:noProof/>
                <w:webHidden/>
              </w:rPr>
              <w:fldChar w:fldCharType="separate"/>
            </w:r>
            <w:r>
              <w:rPr>
                <w:noProof/>
                <w:webHidden/>
              </w:rPr>
              <w:t>8</w:t>
            </w:r>
            <w:r>
              <w:rPr>
                <w:noProof/>
                <w:webHidden/>
              </w:rPr>
              <w:fldChar w:fldCharType="end"/>
            </w:r>
          </w:hyperlink>
        </w:p>
        <w:p w14:paraId="1E85CBDD" w14:textId="5318F6AF" w:rsidR="0028485E" w:rsidRDefault="0028485E">
          <w:pPr>
            <w:pStyle w:val="TOC2"/>
            <w:rPr>
              <w:rFonts w:asciiTheme="minorHAnsi" w:eastAsiaTheme="minorEastAsia" w:hAnsiTheme="minorHAnsi" w:cstheme="minorBidi"/>
              <w:noProof/>
              <w:kern w:val="2"/>
              <w:sz w:val="24"/>
              <w14:ligatures w14:val="standardContextual"/>
            </w:rPr>
          </w:pPr>
          <w:hyperlink w:anchor="_Toc243155151" w:history="1">
            <w:r w:rsidRPr="004F51B2">
              <w:rPr>
                <w:rStyle w:val="Hyperlink"/>
                <w:noProof/>
              </w:rPr>
              <w:t>1.3. Quy định và ràng buộc nghiệp vụ</w:t>
            </w:r>
            <w:r>
              <w:rPr>
                <w:noProof/>
                <w:webHidden/>
              </w:rPr>
              <w:tab/>
            </w:r>
            <w:r>
              <w:rPr>
                <w:noProof/>
                <w:webHidden/>
              </w:rPr>
              <w:fldChar w:fldCharType="begin"/>
            </w:r>
            <w:r>
              <w:rPr>
                <w:noProof/>
                <w:webHidden/>
              </w:rPr>
              <w:instrText xml:space="preserve"> PAGEREF _Toc243155151 \h </w:instrText>
            </w:r>
            <w:r>
              <w:rPr>
                <w:noProof/>
                <w:webHidden/>
              </w:rPr>
            </w:r>
            <w:r>
              <w:rPr>
                <w:noProof/>
                <w:webHidden/>
              </w:rPr>
              <w:fldChar w:fldCharType="separate"/>
            </w:r>
            <w:r>
              <w:rPr>
                <w:noProof/>
                <w:webHidden/>
              </w:rPr>
              <w:t>9</w:t>
            </w:r>
            <w:r>
              <w:rPr>
                <w:noProof/>
                <w:webHidden/>
              </w:rPr>
              <w:fldChar w:fldCharType="end"/>
            </w:r>
          </w:hyperlink>
        </w:p>
        <w:p w14:paraId="0DEAA585" w14:textId="7A7D4B01" w:rsidR="0028485E" w:rsidRDefault="0028485E">
          <w:pPr>
            <w:pStyle w:val="TOC2"/>
            <w:rPr>
              <w:rFonts w:asciiTheme="minorHAnsi" w:eastAsiaTheme="minorEastAsia" w:hAnsiTheme="minorHAnsi" w:cstheme="minorBidi"/>
              <w:noProof/>
              <w:kern w:val="2"/>
              <w:sz w:val="24"/>
              <w14:ligatures w14:val="standardContextual"/>
            </w:rPr>
          </w:pPr>
          <w:hyperlink w:anchor="_Toc243155152" w:history="1">
            <w:r w:rsidRPr="004F51B2">
              <w:rPr>
                <w:rStyle w:val="Hyperlink"/>
                <w:noProof/>
              </w:rPr>
              <w:t>2. DANH SÁCH CÂU HỎI LÀM RÕ YÊU CẦU</w:t>
            </w:r>
            <w:r>
              <w:rPr>
                <w:noProof/>
                <w:webHidden/>
              </w:rPr>
              <w:tab/>
            </w:r>
            <w:r>
              <w:rPr>
                <w:noProof/>
                <w:webHidden/>
              </w:rPr>
              <w:fldChar w:fldCharType="begin"/>
            </w:r>
            <w:r>
              <w:rPr>
                <w:noProof/>
                <w:webHidden/>
              </w:rPr>
              <w:instrText xml:space="preserve"> PAGEREF _Toc243155152 \h </w:instrText>
            </w:r>
            <w:r>
              <w:rPr>
                <w:noProof/>
                <w:webHidden/>
              </w:rPr>
            </w:r>
            <w:r>
              <w:rPr>
                <w:noProof/>
                <w:webHidden/>
              </w:rPr>
              <w:fldChar w:fldCharType="separate"/>
            </w:r>
            <w:r>
              <w:rPr>
                <w:noProof/>
                <w:webHidden/>
              </w:rPr>
              <w:t>9</w:t>
            </w:r>
            <w:r>
              <w:rPr>
                <w:noProof/>
                <w:webHidden/>
              </w:rPr>
              <w:fldChar w:fldCharType="end"/>
            </w:r>
          </w:hyperlink>
        </w:p>
        <w:p w14:paraId="7DDC96AF" w14:textId="05323315" w:rsidR="0028485E" w:rsidRDefault="0028485E">
          <w:pPr>
            <w:pStyle w:val="TOC2"/>
            <w:rPr>
              <w:rFonts w:asciiTheme="minorHAnsi" w:eastAsiaTheme="minorEastAsia" w:hAnsiTheme="minorHAnsi" w:cstheme="minorBidi"/>
              <w:noProof/>
              <w:kern w:val="2"/>
              <w:sz w:val="24"/>
              <w14:ligatures w14:val="standardContextual"/>
            </w:rPr>
          </w:pPr>
          <w:hyperlink w:anchor="_Toc243155153" w:history="1">
            <w:r w:rsidRPr="004F51B2">
              <w:rPr>
                <w:rStyle w:val="Hyperlink"/>
                <w:noProof/>
              </w:rPr>
              <w:t>3. YÊU CẦU CHỨC NĂNG VÀ PHI CHỨC NĂNG</w:t>
            </w:r>
            <w:r>
              <w:rPr>
                <w:noProof/>
                <w:webHidden/>
              </w:rPr>
              <w:tab/>
            </w:r>
            <w:r>
              <w:rPr>
                <w:noProof/>
                <w:webHidden/>
              </w:rPr>
              <w:fldChar w:fldCharType="begin"/>
            </w:r>
            <w:r>
              <w:rPr>
                <w:noProof/>
                <w:webHidden/>
              </w:rPr>
              <w:instrText xml:space="preserve"> PAGEREF _Toc243155153 \h </w:instrText>
            </w:r>
            <w:r>
              <w:rPr>
                <w:noProof/>
                <w:webHidden/>
              </w:rPr>
            </w:r>
            <w:r>
              <w:rPr>
                <w:noProof/>
                <w:webHidden/>
              </w:rPr>
              <w:fldChar w:fldCharType="separate"/>
            </w:r>
            <w:r>
              <w:rPr>
                <w:noProof/>
                <w:webHidden/>
              </w:rPr>
              <w:t>12</w:t>
            </w:r>
            <w:r>
              <w:rPr>
                <w:noProof/>
                <w:webHidden/>
              </w:rPr>
              <w:fldChar w:fldCharType="end"/>
            </w:r>
          </w:hyperlink>
        </w:p>
        <w:p w14:paraId="128DC0B2" w14:textId="78A9F98B" w:rsidR="0028485E" w:rsidRDefault="0028485E">
          <w:pPr>
            <w:pStyle w:val="TOC3"/>
            <w:rPr>
              <w:rFonts w:asciiTheme="minorHAnsi" w:eastAsiaTheme="minorEastAsia" w:hAnsiTheme="minorHAnsi" w:cstheme="minorBidi"/>
              <w:noProof/>
              <w:kern w:val="2"/>
              <w:sz w:val="24"/>
              <w14:ligatures w14:val="standardContextual"/>
            </w:rPr>
          </w:pPr>
          <w:hyperlink w:anchor="_Toc243155154" w:history="1">
            <w:r w:rsidRPr="004F51B2">
              <w:rPr>
                <w:rStyle w:val="Hyperlink"/>
                <w:noProof/>
              </w:rPr>
              <w:t>3.1. Tài khoản và bảo mật</w:t>
            </w:r>
            <w:r>
              <w:rPr>
                <w:noProof/>
                <w:webHidden/>
              </w:rPr>
              <w:tab/>
            </w:r>
            <w:r>
              <w:rPr>
                <w:noProof/>
                <w:webHidden/>
              </w:rPr>
              <w:fldChar w:fldCharType="begin"/>
            </w:r>
            <w:r>
              <w:rPr>
                <w:noProof/>
                <w:webHidden/>
              </w:rPr>
              <w:instrText xml:space="preserve"> PAGEREF _Toc243155154 \h </w:instrText>
            </w:r>
            <w:r>
              <w:rPr>
                <w:noProof/>
                <w:webHidden/>
              </w:rPr>
            </w:r>
            <w:r>
              <w:rPr>
                <w:noProof/>
                <w:webHidden/>
              </w:rPr>
              <w:fldChar w:fldCharType="separate"/>
            </w:r>
            <w:r>
              <w:rPr>
                <w:noProof/>
                <w:webHidden/>
              </w:rPr>
              <w:t>12</w:t>
            </w:r>
            <w:r>
              <w:rPr>
                <w:noProof/>
                <w:webHidden/>
              </w:rPr>
              <w:fldChar w:fldCharType="end"/>
            </w:r>
          </w:hyperlink>
        </w:p>
        <w:p w14:paraId="63262FB9" w14:textId="792E1812" w:rsidR="0028485E" w:rsidRDefault="0028485E">
          <w:pPr>
            <w:pStyle w:val="TOC3"/>
            <w:rPr>
              <w:rFonts w:asciiTheme="minorHAnsi" w:eastAsiaTheme="minorEastAsia" w:hAnsiTheme="minorHAnsi" w:cstheme="minorBidi"/>
              <w:noProof/>
              <w:kern w:val="2"/>
              <w:sz w:val="24"/>
              <w14:ligatures w14:val="standardContextual"/>
            </w:rPr>
          </w:pPr>
          <w:hyperlink w:anchor="_Toc243155155" w:history="1">
            <w:r w:rsidRPr="004F51B2">
              <w:rPr>
                <w:rStyle w:val="Hyperlink"/>
                <w:noProof/>
              </w:rPr>
              <w:t>3.2. Quản trị, nhật ký và hỗ trợ</w:t>
            </w:r>
            <w:r>
              <w:rPr>
                <w:noProof/>
                <w:webHidden/>
              </w:rPr>
              <w:tab/>
            </w:r>
            <w:r>
              <w:rPr>
                <w:noProof/>
                <w:webHidden/>
              </w:rPr>
              <w:fldChar w:fldCharType="begin"/>
            </w:r>
            <w:r>
              <w:rPr>
                <w:noProof/>
                <w:webHidden/>
              </w:rPr>
              <w:instrText xml:space="preserve"> PAGEREF _Toc243155155 \h </w:instrText>
            </w:r>
            <w:r>
              <w:rPr>
                <w:noProof/>
                <w:webHidden/>
              </w:rPr>
            </w:r>
            <w:r>
              <w:rPr>
                <w:noProof/>
                <w:webHidden/>
              </w:rPr>
              <w:fldChar w:fldCharType="separate"/>
            </w:r>
            <w:r>
              <w:rPr>
                <w:noProof/>
                <w:webHidden/>
              </w:rPr>
              <w:t>12</w:t>
            </w:r>
            <w:r>
              <w:rPr>
                <w:noProof/>
                <w:webHidden/>
              </w:rPr>
              <w:fldChar w:fldCharType="end"/>
            </w:r>
          </w:hyperlink>
        </w:p>
        <w:p w14:paraId="4B01BBDA" w14:textId="570CC565" w:rsidR="0028485E" w:rsidRDefault="0028485E">
          <w:pPr>
            <w:pStyle w:val="TOC3"/>
            <w:rPr>
              <w:rFonts w:asciiTheme="minorHAnsi" w:eastAsiaTheme="minorEastAsia" w:hAnsiTheme="minorHAnsi" w:cstheme="minorBidi"/>
              <w:noProof/>
              <w:kern w:val="2"/>
              <w:sz w:val="24"/>
              <w14:ligatures w14:val="standardContextual"/>
            </w:rPr>
          </w:pPr>
          <w:hyperlink w:anchor="_Toc243155156" w:history="1">
            <w:r w:rsidRPr="004F51B2">
              <w:rPr>
                <w:rStyle w:val="Hyperlink"/>
                <w:noProof/>
              </w:rPr>
              <w:t>3.3. Nhân sự, dịch vụ, lịch làm việc</w:t>
            </w:r>
            <w:r>
              <w:rPr>
                <w:noProof/>
                <w:webHidden/>
              </w:rPr>
              <w:tab/>
            </w:r>
            <w:r>
              <w:rPr>
                <w:noProof/>
                <w:webHidden/>
              </w:rPr>
              <w:fldChar w:fldCharType="begin"/>
            </w:r>
            <w:r>
              <w:rPr>
                <w:noProof/>
                <w:webHidden/>
              </w:rPr>
              <w:instrText xml:space="preserve"> PAGEREF _Toc243155156 \h </w:instrText>
            </w:r>
            <w:r>
              <w:rPr>
                <w:noProof/>
                <w:webHidden/>
              </w:rPr>
            </w:r>
            <w:r>
              <w:rPr>
                <w:noProof/>
                <w:webHidden/>
              </w:rPr>
              <w:fldChar w:fldCharType="separate"/>
            </w:r>
            <w:r>
              <w:rPr>
                <w:noProof/>
                <w:webHidden/>
              </w:rPr>
              <w:t>13</w:t>
            </w:r>
            <w:r>
              <w:rPr>
                <w:noProof/>
                <w:webHidden/>
              </w:rPr>
              <w:fldChar w:fldCharType="end"/>
            </w:r>
          </w:hyperlink>
        </w:p>
        <w:p w14:paraId="1C906666" w14:textId="6016CA74" w:rsidR="0028485E" w:rsidRDefault="0028485E">
          <w:pPr>
            <w:pStyle w:val="TOC3"/>
            <w:rPr>
              <w:rFonts w:asciiTheme="minorHAnsi" w:eastAsiaTheme="minorEastAsia" w:hAnsiTheme="minorHAnsi" w:cstheme="minorBidi"/>
              <w:noProof/>
              <w:kern w:val="2"/>
              <w:sz w:val="24"/>
              <w14:ligatures w14:val="standardContextual"/>
            </w:rPr>
          </w:pPr>
          <w:hyperlink w:anchor="_Toc243155157" w:history="1">
            <w:r w:rsidRPr="004F51B2">
              <w:rPr>
                <w:rStyle w:val="Hyperlink"/>
                <w:noProof/>
              </w:rPr>
              <w:t>3.4. Bệnh nhân, lịch hẹn và tiếp nhận</w:t>
            </w:r>
            <w:r>
              <w:rPr>
                <w:noProof/>
                <w:webHidden/>
              </w:rPr>
              <w:tab/>
            </w:r>
            <w:r>
              <w:rPr>
                <w:noProof/>
                <w:webHidden/>
              </w:rPr>
              <w:fldChar w:fldCharType="begin"/>
            </w:r>
            <w:r>
              <w:rPr>
                <w:noProof/>
                <w:webHidden/>
              </w:rPr>
              <w:instrText xml:space="preserve"> PAGEREF _Toc243155157 \h </w:instrText>
            </w:r>
            <w:r>
              <w:rPr>
                <w:noProof/>
                <w:webHidden/>
              </w:rPr>
            </w:r>
            <w:r>
              <w:rPr>
                <w:noProof/>
                <w:webHidden/>
              </w:rPr>
              <w:fldChar w:fldCharType="separate"/>
            </w:r>
            <w:r>
              <w:rPr>
                <w:noProof/>
                <w:webHidden/>
              </w:rPr>
              <w:t>14</w:t>
            </w:r>
            <w:r>
              <w:rPr>
                <w:noProof/>
                <w:webHidden/>
              </w:rPr>
              <w:fldChar w:fldCharType="end"/>
            </w:r>
          </w:hyperlink>
        </w:p>
        <w:p w14:paraId="6AB5267A" w14:textId="6D4CB3F9" w:rsidR="0028485E" w:rsidRDefault="0028485E">
          <w:pPr>
            <w:pStyle w:val="TOC3"/>
            <w:rPr>
              <w:rFonts w:asciiTheme="minorHAnsi" w:eastAsiaTheme="minorEastAsia" w:hAnsiTheme="minorHAnsi" w:cstheme="minorBidi"/>
              <w:noProof/>
              <w:kern w:val="2"/>
              <w:sz w:val="24"/>
              <w14:ligatures w14:val="standardContextual"/>
            </w:rPr>
          </w:pPr>
          <w:hyperlink w:anchor="_Toc243155158" w:history="1">
            <w:r w:rsidRPr="004F51B2">
              <w:rPr>
                <w:rStyle w:val="Hyperlink"/>
                <w:noProof/>
              </w:rPr>
              <w:t>3.5. Hóa đơn, thanh toán và hủy</w:t>
            </w:r>
            <w:r>
              <w:rPr>
                <w:noProof/>
                <w:webHidden/>
              </w:rPr>
              <w:tab/>
            </w:r>
            <w:r>
              <w:rPr>
                <w:noProof/>
                <w:webHidden/>
              </w:rPr>
              <w:fldChar w:fldCharType="begin"/>
            </w:r>
            <w:r>
              <w:rPr>
                <w:noProof/>
                <w:webHidden/>
              </w:rPr>
              <w:instrText xml:space="preserve"> PAGEREF _Toc243155158 \h </w:instrText>
            </w:r>
            <w:r>
              <w:rPr>
                <w:noProof/>
                <w:webHidden/>
              </w:rPr>
            </w:r>
            <w:r>
              <w:rPr>
                <w:noProof/>
                <w:webHidden/>
              </w:rPr>
              <w:fldChar w:fldCharType="separate"/>
            </w:r>
            <w:r>
              <w:rPr>
                <w:noProof/>
                <w:webHidden/>
              </w:rPr>
              <w:t>14</w:t>
            </w:r>
            <w:r>
              <w:rPr>
                <w:noProof/>
                <w:webHidden/>
              </w:rPr>
              <w:fldChar w:fldCharType="end"/>
            </w:r>
          </w:hyperlink>
        </w:p>
        <w:p w14:paraId="429204D7" w14:textId="7153CFA8" w:rsidR="0028485E" w:rsidRDefault="0028485E">
          <w:pPr>
            <w:pStyle w:val="TOC3"/>
            <w:rPr>
              <w:rFonts w:asciiTheme="minorHAnsi" w:eastAsiaTheme="minorEastAsia" w:hAnsiTheme="minorHAnsi" w:cstheme="minorBidi"/>
              <w:noProof/>
              <w:kern w:val="2"/>
              <w:sz w:val="24"/>
              <w14:ligatures w14:val="standardContextual"/>
            </w:rPr>
          </w:pPr>
          <w:hyperlink w:anchor="_Toc243155159" w:history="1">
            <w:r w:rsidRPr="004F51B2">
              <w:rPr>
                <w:rStyle w:val="Hyperlink"/>
                <w:noProof/>
              </w:rPr>
              <w:t>3.6. Báo cáo, doanh thu và chi phí</w:t>
            </w:r>
            <w:r>
              <w:rPr>
                <w:noProof/>
                <w:webHidden/>
              </w:rPr>
              <w:tab/>
            </w:r>
            <w:r>
              <w:rPr>
                <w:noProof/>
                <w:webHidden/>
              </w:rPr>
              <w:fldChar w:fldCharType="begin"/>
            </w:r>
            <w:r>
              <w:rPr>
                <w:noProof/>
                <w:webHidden/>
              </w:rPr>
              <w:instrText xml:space="preserve"> PAGEREF _Toc243155159 \h </w:instrText>
            </w:r>
            <w:r>
              <w:rPr>
                <w:noProof/>
                <w:webHidden/>
              </w:rPr>
            </w:r>
            <w:r>
              <w:rPr>
                <w:noProof/>
                <w:webHidden/>
              </w:rPr>
              <w:fldChar w:fldCharType="separate"/>
            </w:r>
            <w:r>
              <w:rPr>
                <w:noProof/>
                <w:webHidden/>
              </w:rPr>
              <w:t>15</w:t>
            </w:r>
            <w:r>
              <w:rPr>
                <w:noProof/>
                <w:webHidden/>
              </w:rPr>
              <w:fldChar w:fldCharType="end"/>
            </w:r>
          </w:hyperlink>
        </w:p>
        <w:p w14:paraId="76D082DF" w14:textId="6E9BCB9B" w:rsidR="0028485E" w:rsidRDefault="0028485E">
          <w:pPr>
            <w:pStyle w:val="TOC3"/>
            <w:rPr>
              <w:rFonts w:asciiTheme="minorHAnsi" w:eastAsiaTheme="minorEastAsia" w:hAnsiTheme="minorHAnsi" w:cstheme="minorBidi"/>
              <w:noProof/>
              <w:kern w:val="2"/>
              <w:sz w:val="24"/>
              <w14:ligatures w14:val="standardContextual"/>
            </w:rPr>
          </w:pPr>
          <w:hyperlink w:anchor="_Toc243155160" w:history="1">
            <w:r w:rsidRPr="004F51B2">
              <w:rPr>
                <w:rStyle w:val="Hyperlink"/>
                <w:noProof/>
              </w:rPr>
              <w:t>3.7. Yêu cầu phi chức năng</w:t>
            </w:r>
            <w:r>
              <w:rPr>
                <w:noProof/>
                <w:webHidden/>
              </w:rPr>
              <w:tab/>
            </w:r>
            <w:r>
              <w:rPr>
                <w:noProof/>
                <w:webHidden/>
              </w:rPr>
              <w:fldChar w:fldCharType="begin"/>
            </w:r>
            <w:r>
              <w:rPr>
                <w:noProof/>
                <w:webHidden/>
              </w:rPr>
              <w:instrText xml:space="preserve"> PAGEREF _Toc243155160 \h </w:instrText>
            </w:r>
            <w:r>
              <w:rPr>
                <w:noProof/>
                <w:webHidden/>
              </w:rPr>
            </w:r>
            <w:r>
              <w:rPr>
                <w:noProof/>
                <w:webHidden/>
              </w:rPr>
              <w:fldChar w:fldCharType="separate"/>
            </w:r>
            <w:r>
              <w:rPr>
                <w:noProof/>
                <w:webHidden/>
              </w:rPr>
              <w:t>15</w:t>
            </w:r>
            <w:r>
              <w:rPr>
                <w:noProof/>
                <w:webHidden/>
              </w:rPr>
              <w:fldChar w:fldCharType="end"/>
            </w:r>
          </w:hyperlink>
        </w:p>
        <w:p w14:paraId="38398BE4" w14:textId="2A3686FE" w:rsidR="0028485E" w:rsidRDefault="0028485E">
          <w:pPr>
            <w:pStyle w:val="TOC2"/>
            <w:rPr>
              <w:rFonts w:asciiTheme="minorHAnsi" w:eastAsiaTheme="minorEastAsia" w:hAnsiTheme="minorHAnsi" w:cstheme="minorBidi"/>
              <w:noProof/>
              <w:kern w:val="2"/>
              <w:sz w:val="24"/>
              <w14:ligatures w14:val="standardContextual"/>
            </w:rPr>
          </w:pPr>
          <w:hyperlink w:anchor="_Toc243155161" w:history="1">
            <w:r w:rsidRPr="004F51B2">
              <w:rPr>
                <w:rStyle w:val="Hyperlink"/>
                <w:noProof/>
              </w:rPr>
              <w:t>4. SƠ ĐỒ PHÂN CẤP CHỨC NĂNG CỦA ỨNG DỤNG</w:t>
            </w:r>
            <w:r>
              <w:rPr>
                <w:noProof/>
                <w:webHidden/>
              </w:rPr>
              <w:tab/>
            </w:r>
            <w:r>
              <w:rPr>
                <w:noProof/>
                <w:webHidden/>
              </w:rPr>
              <w:fldChar w:fldCharType="begin"/>
            </w:r>
            <w:r>
              <w:rPr>
                <w:noProof/>
                <w:webHidden/>
              </w:rPr>
              <w:instrText xml:space="preserve"> PAGEREF _Toc243155161 \h </w:instrText>
            </w:r>
            <w:r>
              <w:rPr>
                <w:noProof/>
                <w:webHidden/>
              </w:rPr>
            </w:r>
            <w:r>
              <w:rPr>
                <w:noProof/>
                <w:webHidden/>
              </w:rPr>
              <w:fldChar w:fldCharType="separate"/>
            </w:r>
            <w:r>
              <w:rPr>
                <w:noProof/>
                <w:webHidden/>
              </w:rPr>
              <w:t>16</w:t>
            </w:r>
            <w:r>
              <w:rPr>
                <w:noProof/>
                <w:webHidden/>
              </w:rPr>
              <w:fldChar w:fldCharType="end"/>
            </w:r>
          </w:hyperlink>
        </w:p>
        <w:p w14:paraId="12B86C71" w14:textId="6643B92B" w:rsidR="0028485E" w:rsidRDefault="0028485E">
          <w:pPr>
            <w:pStyle w:val="TOC3"/>
            <w:rPr>
              <w:rFonts w:asciiTheme="minorHAnsi" w:eastAsiaTheme="minorEastAsia" w:hAnsiTheme="minorHAnsi" w:cstheme="minorBidi"/>
              <w:noProof/>
              <w:kern w:val="2"/>
              <w:sz w:val="24"/>
              <w14:ligatures w14:val="standardContextual"/>
            </w:rPr>
          </w:pPr>
          <w:hyperlink w:anchor="_Toc243155162" w:history="1">
            <w:r w:rsidRPr="004F51B2">
              <w:rPr>
                <w:rStyle w:val="Hyperlink"/>
                <w:noProof/>
              </w:rPr>
              <w:t>4.1. Phân hệ Tài Khoản &amp; Phân Quyền</w:t>
            </w:r>
            <w:r>
              <w:rPr>
                <w:noProof/>
                <w:webHidden/>
              </w:rPr>
              <w:tab/>
            </w:r>
            <w:r>
              <w:rPr>
                <w:noProof/>
                <w:webHidden/>
              </w:rPr>
              <w:fldChar w:fldCharType="begin"/>
            </w:r>
            <w:r>
              <w:rPr>
                <w:noProof/>
                <w:webHidden/>
              </w:rPr>
              <w:instrText xml:space="preserve"> PAGEREF _Toc243155162 \h </w:instrText>
            </w:r>
            <w:r>
              <w:rPr>
                <w:noProof/>
                <w:webHidden/>
              </w:rPr>
            </w:r>
            <w:r>
              <w:rPr>
                <w:noProof/>
                <w:webHidden/>
              </w:rPr>
              <w:fldChar w:fldCharType="separate"/>
            </w:r>
            <w:r>
              <w:rPr>
                <w:noProof/>
                <w:webHidden/>
              </w:rPr>
              <w:t>16</w:t>
            </w:r>
            <w:r>
              <w:rPr>
                <w:noProof/>
                <w:webHidden/>
              </w:rPr>
              <w:fldChar w:fldCharType="end"/>
            </w:r>
          </w:hyperlink>
        </w:p>
        <w:p w14:paraId="4824F0E2" w14:textId="23B5B5FE" w:rsidR="0028485E" w:rsidRDefault="0028485E">
          <w:pPr>
            <w:pStyle w:val="TOC3"/>
            <w:rPr>
              <w:rFonts w:asciiTheme="minorHAnsi" w:eastAsiaTheme="minorEastAsia" w:hAnsiTheme="minorHAnsi" w:cstheme="minorBidi"/>
              <w:noProof/>
              <w:kern w:val="2"/>
              <w:sz w:val="24"/>
              <w14:ligatures w14:val="standardContextual"/>
            </w:rPr>
          </w:pPr>
          <w:hyperlink w:anchor="_Toc243155163" w:history="1">
            <w:r w:rsidRPr="004F51B2">
              <w:rPr>
                <w:rStyle w:val="Hyperlink"/>
                <w:noProof/>
              </w:rPr>
              <w:t>4.2. Phân hệ Nhân Sự &amp; Dịch Vụ</w:t>
            </w:r>
            <w:r>
              <w:rPr>
                <w:noProof/>
                <w:webHidden/>
              </w:rPr>
              <w:tab/>
            </w:r>
            <w:r>
              <w:rPr>
                <w:noProof/>
                <w:webHidden/>
              </w:rPr>
              <w:fldChar w:fldCharType="begin"/>
            </w:r>
            <w:r>
              <w:rPr>
                <w:noProof/>
                <w:webHidden/>
              </w:rPr>
              <w:instrText xml:space="preserve"> PAGEREF _Toc243155163 \h </w:instrText>
            </w:r>
            <w:r>
              <w:rPr>
                <w:noProof/>
                <w:webHidden/>
              </w:rPr>
            </w:r>
            <w:r>
              <w:rPr>
                <w:noProof/>
                <w:webHidden/>
              </w:rPr>
              <w:fldChar w:fldCharType="separate"/>
            </w:r>
            <w:r>
              <w:rPr>
                <w:noProof/>
                <w:webHidden/>
              </w:rPr>
              <w:t>17</w:t>
            </w:r>
            <w:r>
              <w:rPr>
                <w:noProof/>
                <w:webHidden/>
              </w:rPr>
              <w:fldChar w:fldCharType="end"/>
            </w:r>
          </w:hyperlink>
        </w:p>
        <w:p w14:paraId="4C39F308" w14:textId="4490009D" w:rsidR="0028485E" w:rsidRDefault="0028485E">
          <w:pPr>
            <w:pStyle w:val="TOC3"/>
            <w:rPr>
              <w:rFonts w:asciiTheme="minorHAnsi" w:eastAsiaTheme="minorEastAsia" w:hAnsiTheme="minorHAnsi" w:cstheme="minorBidi"/>
              <w:noProof/>
              <w:kern w:val="2"/>
              <w:sz w:val="24"/>
              <w14:ligatures w14:val="standardContextual"/>
            </w:rPr>
          </w:pPr>
          <w:hyperlink w:anchor="_Toc243155164" w:history="1">
            <w:r w:rsidRPr="004F51B2">
              <w:rPr>
                <w:rStyle w:val="Hyperlink"/>
                <w:noProof/>
              </w:rPr>
              <w:t>4.3. Phân hệ Bệnh Nhân &amp; Lịch Hẹn</w:t>
            </w:r>
            <w:r>
              <w:rPr>
                <w:noProof/>
                <w:webHidden/>
              </w:rPr>
              <w:tab/>
            </w:r>
            <w:r>
              <w:rPr>
                <w:noProof/>
                <w:webHidden/>
              </w:rPr>
              <w:fldChar w:fldCharType="begin"/>
            </w:r>
            <w:r>
              <w:rPr>
                <w:noProof/>
                <w:webHidden/>
              </w:rPr>
              <w:instrText xml:space="preserve"> PAGEREF _Toc243155164 \h </w:instrText>
            </w:r>
            <w:r>
              <w:rPr>
                <w:noProof/>
                <w:webHidden/>
              </w:rPr>
            </w:r>
            <w:r>
              <w:rPr>
                <w:noProof/>
                <w:webHidden/>
              </w:rPr>
              <w:fldChar w:fldCharType="separate"/>
            </w:r>
            <w:r>
              <w:rPr>
                <w:noProof/>
                <w:webHidden/>
              </w:rPr>
              <w:t>18</w:t>
            </w:r>
            <w:r>
              <w:rPr>
                <w:noProof/>
                <w:webHidden/>
              </w:rPr>
              <w:fldChar w:fldCharType="end"/>
            </w:r>
          </w:hyperlink>
        </w:p>
        <w:p w14:paraId="662D4715" w14:textId="05308678" w:rsidR="0028485E" w:rsidRDefault="0028485E">
          <w:pPr>
            <w:pStyle w:val="TOC3"/>
            <w:rPr>
              <w:rFonts w:asciiTheme="minorHAnsi" w:eastAsiaTheme="minorEastAsia" w:hAnsiTheme="minorHAnsi" w:cstheme="minorBidi"/>
              <w:noProof/>
              <w:kern w:val="2"/>
              <w:sz w:val="24"/>
              <w14:ligatures w14:val="standardContextual"/>
            </w:rPr>
          </w:pPr>
          <w:hyperlink w:anchor="_Toc243155165" w:history="1">
            <w:r w:rsidRPr="004F51B2">
              <w:rPr>
                <w:rStyle w:val="Hyperlink"/>
                <w:noProof/>
              </w:rPr>
              <w:t>4.4. Phân hệ Tiếp Nhận &amp; Khám</w:t>
            </w:r>
            <w:r>
              <w:rPr>
                <w:noProof/>
                <w:webHidden/>
              </w:rPr>
              <w:tab/>
            </w:r>
            <w:r>
              <w:rPr>
                <w:noProof/>
                <w:webHidden/>
              </w:rPr>
              <w:fldChar w:fldCharType="begin"/>
            </w:r>
            <w:r>
              <w:rPr>
                <w:noProof/>
                <w:webHidden/>
              </w:rPr>
              <w:instrText xml:space="preserve"> PAGEREF _Toc243155165 \h </w:instrText>
            </w:r>
            <w:r>
              <w:rPr>
                <w:noProof/>
                <w:webHidden/>
              </w:rPr>
            </w:r>
            <w:r>
              <w:rPr>
                <w:noProof/>
                <w:webHidden/>
              </w:rPr>
              <w:fldChar w:fldCharType="separate"/>
            </w:r>
            <w:r>
              <w:rPr>
                <w:noProof/>
                <w:webHidden/>
              </w:rPr>
              <w:t>20</w:t>
            </w:r>
            <w:r>
              <w:rPr>
                <w:noProof/>
                <w:webHidden/>
              </w:rPr>
              <w:fldChar w:fldCharType="end"/>
            </w:r>
          </w:hyperlink>
        </w:p>
        <w:p w14:paraId="720CCDE9" w14:textId="64A35CC9" w:rsidR="0028485E" w:rsidRDefault="0028485E">
          <w:pPr>
            <w:pStyle w:val="TOC3"/>
            <w:rPr>
              <w:rFonts w:asciiTheme="minorHAnsi" w:eastAsiaTheme="minorEastAsia" w:hAnsiTheme="minorHAnsi" w:cstheme="minorBidi"/>
              <w:noProof/>
              <w:kern w:val="2"/>
              <w:sz w:val="24"/>
              <w14:ligatures w14:val="standardContextual"/>
            </w:rPr>
          </w:pPr>
          <w:hyperlink w:anchor="_Toc243155166" w:history="1">
            <w:r w:rsidRPr="004F51B2">
              <w:rPr>
                <w:rStyle w:val="Hyperlink"/>
                <w:noProof/>
              </w:rPr>
              <w:t>4.5. Phân hệ Thanh Toán &amp; Báo Cáo</w:t>
            </w:r>
            <w:r>
              <w:rPr>
                <w:noProof/>
                <w:webHidden/>
              </w:rPr>
              <w:tab/>
            </w:r>
            <w:r>
              <w:rPr>
                <w:noProof/>
                <w:webHidden/>
              </w:rPr>
              <w:fldChar w:fldCharType="begin"/>
            </w:r>
            <w:r>
              <w:rPr>
                <w:noProof/>
                <w:webHidden/>
              </w:rPr>
              <w:instrText xml:space="preserve"> PAGEREF _Toc243155166 \h </w:instrText>
            </w:r>
            <w:r>
              <w:rPr>
                <w:noProof/>
                <w:webHidden/>
              </w:rPr>
            </w:r>
            <w:r>
              <w:rPr>
                <w:noProof/>
                <w:webHidden/>
              </w:rPr>
              <w:fldChar w:fldCharType="separate"/>
            </w:r>
            <w:r>
              <w:rPr>
                <w:noProof/>
                <w:webHidden/>
              </w:rPr>
              <w:t>21</w:t>
            </w:r>
            <w:r>
              <w:rPr>
                <w:noProof/>
                <w:webHidden/>
              </w:rPr>
              <w:fldChar w:fldCharType="end"/>
            </w:r>
          </w:hyperlink>
        </w:p>
        <w:p w14:paraId="70446950" w14:textId="1FC5E6B5" w:rsidR="0028485E" w:rsidRDefault="0028485E">
          <w:pPr>
            <w:pStyle w:val="TOC3"/>
            <w:rPr>
              <w:rFonts w:asciiTheme="minorHAnsi" w:eastAsiaTheme="minorEastAsia" w:hAnsiTheme="minorHAnsi" w:cstheme="minorBidi"/>
              <w:noProof/>
              <w:kern w:val="2"/>
              <w:sz w:val="24"/>
              <w14:ligatures w14:val="standardContextual"/>
            </w:rPr>
          </w:pPr>
          <w:hyperlink w:anchor="_Toc243155167" w:history="1">
            <w:r w:rsidRPr="004F51B2">
              <w:rPr>
                <w:rStyle w:val="Hyperlink"/>
                <w:noProof/>
              </w:rPr>
              <w:t>4.6. Phân hệ Hệ Thống &amp; Hỗ Trợ</w:t>
            </w:r>
            <w:r>
              <w:rPr>
                <w:noProof/>
                <w:webHidden/>
              </w:rPr>
              <w:tab/>
            </w:r>
            <w:r>
              <w:rPr>
                <w:noProof/>
                <w:webHidden/>
              </w:rPr>
              <w:fldChar w:fldCharType="begin"/>
            </w:r>
            <w:r>
              <w:rPr>
                <w:noProof/>
                <w:webHidden/>
              </w:rPr>
              <w:instrText xml:space="preserve"> PAGEREF _Toc243155167 \h </w:instrText>
            </w:r>
            <w:r>
              <w:rPr>
                <w:noProof/>
                <w:webHidden/>
              </w:rPr>
            </w:r>
            <w:r>
              <w:rPr>
                <w:noProof/>
                <w:webHidden/>
              </w:rPr>
              <w:fldChar w:fldCharType="separate"/>
            </w:r>
            <w:r>
              <w:rPr>
                <w:noProof/>
                <w:webHidden/>
              </w:rPr>
              <w:t>23</w:t>
            </w:r>
            <w:r>
              <w:rPr>
                <w:noProof/>
                <w:webHidden/>
              </w:rPr>
              <w:fldChar w:fldCharType="end"/>
            </w:r>
          </w:hyperlink>
        </w:p>
        <w:p w14:paraId="0B892411" w14:textId="08E987CA" w:rsidR="0028485E" w:rsidRDefault="0028485E">
          <w:pPr>
            <w:pStyle w:val="TOC2"/>
            <w:rPr>
              <w:rFonts w:asciiTheme="minorHAnsi" w:eastAsiaTheme="minorEastAsia" w:hAnsiTheme="minorHAnsi" w:cstheme="minorBidi"/>
              <w:noProof/>
              <w:kern w:val="2"/>
              <w:sz w:val="24"/>
              <w14:ligatures w14:val="standardContextual"/>
            </w:rPr>
          </w:pPr>
          <w:hyperlink w:anchor="_Toc243155168" w:history="1">
            <w:r w:rsidRPr="004F51B2">
              <w:rPr>
                <w:rStyle w:val="Hyperlink"/>
                <w:noProof/>
              </w:rPr>
              <w:t>5. CÁC CHỨC NĂNG CHÍNH CHO ỨNG DỤNG (MỤC TIÊU CỦA ỨNG DỤNG)</w:t>
            </w:r>
            <w:r>
              <w:rPr>
                <w:noProof/>
                <w:webHidden/>
              </w:rPr>
              <w:tab/>
            </w:r>
            <w:r>
              <w:rPr>
                <w:noProof/>
                <w:webHidden/>
              </w:rPr>
              <w:fldChar w:fldCharType="begin"/>
            </w:r>
            <w:r>
              <w:rPr>
                <w:noProof/>
                <w:webHidden/>
              </w:rPr>
              <w:instrText xml:space="preserve"> PAGEREF _Toc243155168 \h </w:instrText>
            </w:r>
            <w:r>
              <w:rPr>
                <w:noProof/>
                <w:webHidden/>
              </w:rPr>
            </w:r>
            <w:r>
              <w:rPr>
                <w:noProof/>
                <w:webHidden/>
              </w:rPr>
              <w:fldChar w:fldCharType="separate"/>
            </w:r>
            <w:r>
              <w:rPr>
                <w:noProof/>
                <w:webHidden/>
              </w:rPr>
              <w:t>24</w:t>
            </w:r>
            <w:r>
              <w:rPr>
                <w:noProof/>
                <w:webHidden/>
              </w:rPr>
              <w:fldChar w:fldCharType="end"/>
            </w:r>
          </w:hyperlink>
        </w:p>
        <w:p w14:paraId="27395959" w14:textId="7DD6271D" w:rsidR="0028485E" w:rsidRDefault="0028485E">
          <w:pPr>
            <w:pStyle w:val="TOC3"/>
            <w:rPr>
              <w:rFonts w:asciiTheme="minorHAnsi" w:eastAsiaTheme="minorEastAsia" w:hAnsiTheme="minorHAnsi" w:cstheme="minorBidi"/>
              <w:noProof/>
              <w:kern w:val="2"/>
              <w:sz w:val="24"/>
              <w14:ligatures w14:val="standardContextual"/>
            </w:rPr>
          </w:pPr>
          <w:hyperlink w:anchor="_Toc243155169" w:history="1">
            <w:r w:rsidRPr="004F51B2">
              <w:rPr>
                <w:rStyle w:val="Hyperlink"/>
                <w:noProof/>
              </w:rPr>
              <w:t>5.1. Chuẩn hóa đăng nhập, tài khoản và phân quyền</w:t>
            </w:r>
            <w:r>
              <w:rPr>
                <w:noProof/>
                <w:webHidden/>
              </w:rPr>
              <w:tab/>
            </w:r>
            <w:r>
              <w:rPr>
                <w:noProof/>
                <w:webHidden/>
              </w:rPr>
              <w:fldChar w:fldCharType="begin"/>
            </w:r>
            <w:r>
              <w:rPr>
                <w:noProof/>
                <w:webHidden/>
              </w:rPr>
              <w:instrText xml:space="preserve"> PAGEREF _Toc243155169 \h </w:instrText>
            </w:r>
            <w:r>
              <w:rPr>
                <w:noProof/>
                <w:webHidden/>
              </w:rPr>
            </w:r>
            <w:r>
              <w:rPr>
                <w:noProof/>
                <w:webHidden/>
              </w:rPr>
              <w:fldChar w:fldCharType="separate"/>
            </w:r>
            <w:r>
              <w:rPr>
                <w:noProof/>
                <w:webHidden/>
              </w:rPr>
              <w:t>24</w:t>
            </w:r>
            <w:r>
              <w:rPr>
                <w:noProof/>
                <w:webHidden/>
              </w:rPr>
              <w:fldChar w:fldCharType="end"/>
            </w:r>
          </w:hyperlink>
        </w:p>
        <w:p w14:paraId="5E257582" w14:textId="0375FDED" w:rsidR="0028485E" w:rsidRDefault="0028485E">
          <w:pPr>
            <w:pStyle w:val="TOC3"/>
            <w:rPr>
              <w:rFonts w:asciiTheme="minorHAnsi" w:eastAsiaTheme="minorEastAsia" w:hAnsiTheme="minorHAnsi" w:cstheme="minorBidi"/>
              <w:noProof/>
              <w:kern w:val="2"/>
              <w:sz w:val="24"/>
              <w14:ligatures w14:val="standardContextual"/>
            </w:rPr>
          </w:pPr>
          <w:hyperlink w:anchor="_Toc243155170" w:history="1">
            <w:r w:rsidRPr="004F51B2">
              <w:rPr>
                <w:rStyle w:val="Hyperlink"/>
                <w:noProof/>
              </w:rPr>
              <w:t>5.2. Quản lý nhân sự, danh mục dịch vụ và đơn giá</w:t>
            </w:r>
            <w:r>
              <w:rPr>
                <w:noProof/>
                <w:webHidden/>
              </w:rPr>
              <w:tab/>
            </w:r>
            <w:r>
              <w:rPr>
                <w:noProof/>
                <w:webHidden/>
              </w:rPr>
              <w:fldChar w:fldCharType="begin"/>
            </w:r>
            <w:r>
              <w:rPr>
                <w:noProof/>
                <w:webHidden/>
              </w:rPr>
              <w:instrText xml:space="preserve"> PAGEREF _Toc243155170 \h </w:instrText>
            </w:r>
            <w:r>
              <w:rPr>
                <w:noProof/>
                <w:webHidden/>
              </w:rPr>
            </w:r>
            <w:r>
              <w:rPr>
                <w:noProof/>
                <w:webHidden/>
              </w:rPr>
              <w:fldChar w:fldCharType="separate"/>
            </w:r>
            <w:r>
              <w:rPr>
                <w:noProof/>
                <w:webHidden/>
              </w:rPr>
              <w:t>24</w:t>
            </w:r>
            <w:r>
              <w:rPr>
                <w:noProof/>
                <w:webHidden/>
              </w:rPr>
              <w:fldChar w:fldCharType="end"/>
            </w:r>
          </w:hyperlink>
        </w:p>
        <w:p w14:paraId="5E19F5AF" w14:textId="3754FA92" w:rsidR="0028485E" w:rsidRDefault="0028485E">
          <w:pPr>
            <w:pStyle w:val="TOC3"/>
            <w:rPr>
              <w:rFonts w:asciiTheme="minorHAnsi" w:eastAsiaTheme="minorEastAsia" w:hAnsiTheme="minorHAnsi" w:cstheme="minorBidi"/>
              <w:noProof/>
              <w:kern w:val="2"/>
              <w:sz w:val="24"/>
              <w14:ligatures w14:val="standardContextual"/>
            </w:rPr>
          </w:pPr>
          <w:hyperlink w:anchor="_Toc243155171" w:history="1">
            <w:r w:rsidRPr="004F51B2">
              <w:rPr>
                <w:rStyle w:val="Hyperlink"/>
                <w:noProof/>
              </w:rPr>
              <w:t>5.3. Số hóa hồ sơ bệnh nhân và điều phối lịch hẹn</w:t>
            </w:r>
            <w:r>
              <w:rPr>
                <w:noProof/>
                <w:webHidden/>
              </w:rPr>
              <w:tab/>
            </w:r>
            <w:r>
              <w:rPr>
                <w:noProof/>
                <w:webHidden/>
              </w:rPr>
              <w:fldChar w:fldCharType="begin"/>
            </w:r>
            <w:r>
              <w:rPr>
                <w:noProof/>
                <w:webHidden/>
              </w:rPr>
              <w:instrText xml:space="preserve"> PAGEREF _Toc243155171 \h </w:instrText>
            </w:r>
            <w:r>
              <w:rPr>
                <w:noProof/>
                <w:webHidden/>
              </w:rPr>
            </w:r>
            <w:r>
              <w:rPr>
                <w:noProof/>
                <w:webHidden/>
              </w:rPr>
              <w:fldChar w:fldCharType="separate"/>
            </w:r>
            <w:r>
              <w:rPr>
                <w:noProof/>
                <w:webHidden/>
              </w:rPr>
              <w:t>25</w:t>
            </w:r>
            <w:r>
              <w:rPr>
                <w:noProof/>
                <w:webHidden/>
              </w:rPr>
              <w:fldChar w:fldCharType="end"/>
            </w:r>
          </w:hyperlink>
        </w:p>
        <w:p w14:paraId="24F32546" w14:textId="519B91F4" w:rsidR="0028485E" w:rsidRDefault="0028485E">
          <w:pPr>
            <w:pStyle w:val="TOC3"/>
            <w:rPr>
              <w:rFonts w:asciiTheme="minorHAnsi" w:eastAsiaTheme="minorEastAsia" w:hAnsiTheme="minorHAnsi" w:cstheme="minorBidi"/>
              <w:noProof/>
              <w:kern w:val="2"/>
              <w:sz w:val="24"/>
              <w14:ligatures w14:val="standardContextual"/>
            </w:rPr>
          </w:pPr>
          <w:hyperlink w:anchor="_Toc243155172" w:history="1">
            <w:r w:rsidRPr="004F51B2">
              <w:rPr>
                <w:rStyle w:val="Hyperlink"/>
                <w:noProof/>
              </w:rPr>
              <w:t>5.4. Tổ chức tiếp nhận bệnh nhân và tra cứu phiếu khám</w:t>
            </w:r>
            <w:r>
              <w:rPr>
                <w:noProof/>
                <w:webHidden/>
              </w:rPr>
              <w:tab/>
            </w:r>
            <w:r>
              <w:rPr>
                <w:noProof/>
                <w:webHidden/>
              </w:rPr>
              <w:fldChar w:fldCharType="begin"/>
            </w:r>
            <w:r>
              <w:rPr>
                <w:noProof/>
                <w:webHidden/>
              </w:rPr>
              <w:instrText xml:space="preserve"> PAGEREF _Toc243155172 \h </w:instrText>
            </w:r>
            <w:r>
              <w:rPr>
                <w:noProof/>
                <w:webHidden/>
              </w:rPr>
            </w:r>
            <w:r>
              <w:rPr>
                <w:noProof/>
                <w:webHidden/>
              </w:rPr>
              <w:fldChar w:fldCharType="separate"/>
            </w:r>
            <w:r>
              <w:rPr>
                <w:noProof/>
                <w:webHidden/>
              </w:rPr>
              <w:t>25</w:t>
            </w:r>
            <w:r>
              <w:rPr>
                <w:noProof/>
                <w:webHidden/>
              </w:rPr>
              <w:fldChar w:fldCharType="end"/>
            </w:r>
          </w:hyperlink>
        </w:p>
        <w:p w14:paraId="1EE9BB15" w14:textId="70596053" w:rsidR="0028485E" w:rsidRDefault="0028485E">
          <w:pPr>
            <w:pStyle w:val="TOC3"/>
            <w:rPr>
              <w:rFonts w:asciiTheme="minorHAnsi" w:eastAsiaTheme="minorEastAsia" w:hAnsiTheme="minorHAnsi" w:cstheme="minorBidi"/>
              <w:noProof/>
              <w:kern w:val="2"/>
              <w:sz w:val="24"/>
              <w14:ligatures w14:val="standardContextual"/>
            </w:rPr>
          </w:pPr>
          <w:hyperlink w:anchor="_Toc243155173" w:history="1">
            <w:r w:rsidRPr="004F51B2">
              <w:rPr>
                <w:rStyle w:val="Hyperlink"/>
                <w:noProof/>
              </w:rPr>
              <w:t>5.5. Kiểm soát thanh toán, hủy hóa đơn và báo cáo thu – chi</w:t>
            </w:r>
            <w:r>
              <w:rPr>
                <w:noProof/>
                <w:webHidden/>
              </w:rPr>
              <w:tab/>
            </w:r>
            <w:r>
              <w:rPr>
                <w:noProof/>
                <w:webHidden/>
              </w:rPr>
              <w:fldChar w:fldCharType="begin"/>
            </w:r>
            <w:r>
              <w:rPr>
                <w:noProof/>
                <w:webHidden/>
              </w:rPr>
              <w:instrText xml:space="preserve"> PAGEREF _Toc243155173 \h </w:instrText>
            </w:r>
            <w:r>
              <w:rPr>
                <w:noProof/>
                <w:webHidden/>
              </w:rPr>
            </w:r>
            <w:r>
              <w:rPr>
                <w:noProof/>
                <w:webHidden/>
              </w:rPr>
              <w:fldChar w:fldCharType="separate"/>
            </w:r>
            <w:r>
              <w:rPr>
                <w:noProof/>
                <w:webHidden/>
              </w:rPr>
              <w:t>26</w:t>
            </w:r>
            <w:r>
              <w:rPr>
                <w:noProof/>
                <w:webHidden/>
              </w:rPr>
              <w:fldChar w:fldCharType="end"/>
            </w:r>
          </w:hyperlink>
        </w:p>
        <w:p w14:paraId="07BAE781" w14:textId="095B4389" w:rsidR="0028485E" w:rsidRDefault="0028485E">
          <w:pPr>
            <w:pStyle w:val="TOC3"/>
            <w:rPr>
              <w:rFonts w:asciiTheme="minorHAnsi" w:eastAsiaTheme="minorEastAsia" w:hAnsiTheme="minorHAnsi" w:cstheme="minorBidi"/>
              <w:noProof/>
              <w:kern w:val="2"/>
              <w:sz w:val="24"/>
              <w14:ligatures w14:val="standardContextual"/>
            </w:rPr>
          </w:pPr>
          <w:hyperlink w:anchor="_Toc243155174" w:history="1">
            <w:r w:rsidRPr="004F51B2">
              <w:rPr>
                <w:rStyle w:val="Hyperlink"/>
                <w:noProof/>
              </w:rPr>
              <w:t>5.6. Thống nhất cấu hình, nhật ký và hỗ trợ nội bộ</w:t>
            </w:r>
            <w:r>
              <w:rPr>
                <w:noProof/>
                <w:webHidden/>
              </w:rPr>
              <w:tab/>
            </w:r>
            <w:r>
              <w:rPr>
                <w:noProof/>
                <w:webHidden/>
              </w:rPr>
              <w:fldChar w:fldCharType="begin"/>
            </w:r>
            <w:r>
              <w:rPr>
                <w:noProof/>
                <w:webHidden/>
              </w:rPr>
              <w:instrText xml:space="preserve"> PAGEREF _Toc243155174 \h </w:instrText>
            </w:r>
            <w:r>
              <w:rPr>
                <w:noProof/>
                <w:webHidden/>
              </w:rPr>
            </w:r>
            <w:r>
              <w:rPr>
                <w:noProof/>
                <w:webHidden/>
              </w:rPr>
              <w:fldChar w:fldCharType="separate"/>
            </w:r>
            <w:r>
              <w:rPr>
                <w:noProof/>
                <w:webHidden/>
              </w:rPr>
              <w:t>26</w:t>
            </w:r>
            <w:r>
              <w:rPr>
                <w:noProof/>
                <w:webHidden/>
              </w:rPr>
              <w:fldChar w:fldCharType="end"/>
            </w:r>
          </w:hyperlink>
        </w:p>
        <w:p w14:paraId="284FEF4B" w14:textId="19F2791B" w:rsidR="0028485E" w:rsidRDefault="0028485E">
          <w:pPr>
            <w:pStyle w:val="TOC3"/>
            <w:rPr>
              <w:rFonts w:asciiTheme="minorHAnsi" w:eastAsiaTheme="minorEastAsia" w:hAnsiTheme="minorHAnsi" w:cstheme="minorBidi"/>
              <w:noProof/>
              <w:kern w:val="2"/>
              <w:sz w:val="24"/>
              <w14:ligatures w14:val="standardContextual"/>
            </w:rPr>
          </w:pPr>
          <w:hyperlink w:anchor="_Toc243155175" w:history="1">
            <w:r w:rsidRPr="004F51B2">
              <w:rPr>
                <w:rStyle w:val="Hyperlink"/>
                <w:noProof/>
              </w:rPr>
              <w:t>5.7. Phạm vi và các nội dung cần xác nhận trước nghiệm thu</w:t>
            </w:r>
            <w:r>
              <w:rPr>
                <w:noProof/>
                <w:webHidden/>
              </w:rPr>
              <w:tab/>
            </w:r>
            <w:r>
              <w:rPr>
                <w:noProof/>
                <w:webHidden/>
              </w:rPr>
              <w:fldChar w:fldCharType="begin"/>
            </w:r>
            <w:r>
              <w:rPr>
                <w:noProof/>
                <w:webHidden/>
              </w:rPr>
              <w:instrText xml:space="preserve"> PAGEREF _Toc243155175 \h </w:instrText>
            </w:r>
            <w:r>
              <w:rPr>
                <w:noProof/>
                <w:webHidden/>
              </w:rPr>
            </w:r>
            <w:r>
              <w:rPr>
                <w:noProof/>
                <w:webHidden/>
              </w:rPr>
              <w:fldChar w:fldCharType="separate"/>
            </w:r>
            <w:r>
              <w:rPr>
                <w:noProof/>
                <w:webHidden/>
              </w:rPr>
              <w:t>27</w:t>
            </w:r>
            <w:r>
              <w:rPr>
                <w:noProof/>
                <w:webHidden/>
              </w:rPr>
              <w:fldChar w:fldCharType="end"/>
            </w:r>
          </w:hyperlink>
        </w:p>
        <w:p w14:paraId="1D9BE943" w14:textId="1895EB2A" w:rsidR="0028485E" w:rsidRDefault="0028485E">
          <w:pPr>
            <w:pStyle w:val="TOC2"/>
            <w:rPr>
              <w:rFonts w:asciiTheme="minorHAnsi" w:eastAsiaTheme="minorEastAsia" w:hAnsiTheme="minorHAnsi" w:cstheme="minorBidi"/>
              <w:noProof/>
              <w:kern w:val="2"/>
              <w:sz w:val="24"/>
              <w14:ligatures w14:val="standardContextual"/>
            </w:rPr>
          </w:pPr>
          <w:hyperlink w:anchor="_Toc243155176" w:history="1">
            <w:r w:rsidRPr="004F51B2">
              <w:rPr>
                <w:rStyle w:val="Hyperlink"/>
                <w:noProof/>
              </w:rPr>
              <w:t>II.</w:t>
            </w:r>
            <w:r w:rsidRPr="004F51B2">
              <w:rPr>
                <w:rStyle w:val="Hyperlink"/>
                <w:rFonts w:eastAsia="Arial"/>
                <w:noProof/>
              </w:rPr>
              <w:t xml:space="preserve"> </w:t>
            </w:r>
            <w:r w:rsidRPr="004F51B2">
              <w:rPr>
                <w:rStyle w:val="Hyperlink"/>
                <w:rFonts w:eastAsia="Times New Roman 2"/>
                <w:noProof/>
              </w:rPr>
              <w:t>Phạm vi đề tài:</w:t>
            </w:r>
            <w:r>
              <w:rPr>
                <w:noProof/>
                <w:webHidden/>
              </w:rPr>
              <w:tab/>
            </w:r>
            <w:r>
              <w:rPr>
                <w:noProof/>
                <w:webHidden/>
              </w:rPr>
              <w:fldChar w:fldCharType="begin"/>
            </w:r>
            <w:r>
              <w:rPr>
                <w:noProof/>
                <w:webHidden/>
              </w:rPr>
              <w:instrText xml:space="preserve"> PAGEREF _Toc243155176 \h </w:instrText>
            </w:r>
            <w:r>
              <w:rPr>
                <w:noProof/>
                <w:webHidden/>
              </w:rPr>
            </w:r>
            <w:r>
              <w:rPr>
                <w:noProof/>
                <w:webHidden/>
              </w:rPr>
              <w:fldChar w:fldCharType="separate"/>
            </w:r>
            <w:r>
              <w:rPr>
                <w:noProof/>
                <w:webHidden/>
              </w:rPr>
              <w:t>27</w:t>
            </w:r>
            <w:r>
              <w:rPr>
                <w:noProof/>
                <w:webHidden/>
              </w:rPr>
              <w:fldChar w:fldCharType="end"/>
            </w:r>
          </w:hyperlink>
        </w:p>
        <w:p w14:paraId="01508117" w14:textId="170E4368" w:rsidR="0028485E" w:rsidRDefault="0028485E">
          <w:pPr>
            <w:pStyle w:val="TOC2"/>
            <w:rPr>
              <w:rFonts w:asciiTheme="minorHAnsi" w:eastAsiaTheme="minorEastAsia" w:hAnsiTheme="minorHAnsi" w:cstheme="minorBidi"/>
              <w:noProof/>
              <w:kern w:val="2"/>
              <w:sz w:val="24"/>
              <w14:ligatures w14:val="standardContextual"/>
            </w:rPr>
          </w:pPr>
          <w:hyperlink w:anchor="_Toc243155177" w:history="1">
            <w:r w:rsidRPr="004F51B2">
              <w:rPr>
                <w:rStyle w:val="Hyperlink"/>
                <w:noProof/>
              </w:rPr>
              <w:t>III.</w:t>
            </w:r>
            <w:r w:rsidRPr="004F51B2">
              <w:rPr>
                <w:rStyle w:val="Hyperlink"/>
                <w:rFonts w:eastAsia="Arial"/>
                <w:noProof/>
              </w:rPr>
              <w:t xml:space="preserve"> </w:t>
            </w:r>
            <w:r w:rsidRPr="004F51B2">
              <w:rPr>
                <w:rStyle w:val="Hyperlink"/>
                <w:rFonts w:eastAsia="Times New Roman 2"/>
                <w:noProof/>
              </w:rPr>
              <w:t xml:space="preserve">Danh sách các câu hỏi khi thu thập </w:t>
            </w:r>
            <w:r w:rsidRPr="004F51B2">
              <w:rPr>
                <w:rStyle w:val="Hyperlink"/>
                <w:noProof/>
              </w:rPr>
              <w:t xml:space="preserve">và làm rõ </w:t>
            </w:r>
            <w:r w:rsidRPr="004F51B2">
              <w:rPr>
                <w:rStyle w:val="Hyperlink"/>
                <w:rFonts w:eastAsia="Times New Roman 2"/>
                <w:noProof/>
              </w:rPr>
              <w:t>yêu cầu</w:t>
            </w:r>
            <w:r w:rsidRPr="004F51B2">
              <w:rPr>
                <w:rStyle w:val="Hyperlink"/>
                <w:noProof/>
              </w:rPr>
              <w:t xml:space="preserve"> </w:t>
            </w:r>
            <w:r w:rsidRPr="004F51B2">
              <w:rPr>
                <w:rStyle w:val="Hyperlink"/>
                <w:rFonts w:eastAsia="Times New Roman 2"/>
                <w:noProof/>
              </w:rPr>
              <w:t>của ứng dụng</w:t>
            </w:r>
            <w:r>
              <w:rPr>
                <w:noProof/>
                <w:webHidden/>
              </w:rPr>
              <w:tab/>
            </w:r>
            <w:r>
              <w:rPr>
                <w:noProof/>
                <w:webHidden/>
              </w:rPr>
              <w:fldChar w:fldCharType="begin"/>
            </w:r>
            <w:r>
              <w:rPr>
                <w:noProof/>
                <w:webHidden/>
              </w:rPr>
              <w:instrText xml:space="preserve"> PAGEREF _Toc243155177 \h </w:instrText>
            </w:r>
            <w:r>
              <w:rPr>
                <w:noProof/>
                <w:webHidden/>
              </w:rPr>
            </w:r>
            <w:r>
              <w:rPr>
                <w:noProof/>
                <w:webHidden/>
              </w:rPr>
              <w:fldChar w:fldCharType="separate"/>
            </w:r>
            <w:r>
              <w:rPr>
                <w:noProof/>
                <w:webHidden/>
              </w:rPr>
              <w:t>27</w:t>
            </w:r>
            <w:r>
              <w:rPr>
                <w:noProof/>
                <w:webHidden/>
              </w:rPr>
              <w:fldChar w:fldCharType="end"/>
            </w:r>
          </w:hyperlink>
        </w:p>
        <w:p w14:paraId="0875095B" w14:textId="486F1808" w:rsidR="0028485E" w:rsidRDefault="0028485E">
          <w:pPr>
            <w:pStyle w:val="TOC2"/>
            <w:rPr>
              <w:rFonts w:asciiTheme="minorHAnsi" w:eastAsiaTheme="minorEastAsia" w:hAnsiTheme="minorHAnsi" w:cstheme="minorBidi"/>
              <w:noProof/>
              <w:kern w:val="2"/>
              <w:sz w:val="24"/>
              <w14:ligatures w14:val="standardContextual"/>
            </w:rPr>
          </w:pPr>
          <w:hyperlink w:anchor="_Toc243155178" w:history="1">
            <w:r w:rsidRPr="004F51B2">
              <w:rPr>
                <w:rStyle w:val="Hyperlink"/>
                <w:noProof/>
              </w:rPr>
              <w:t>IV.</w:t>
            </w:r>
            <w:r w:rsidRPr="004F51B2">
              <w:rPr>
                <w:rStyle w:val="Hyperlink"/>
                <w:rFonts w:eastAsia="Arial"/>
                <w:noProof/>
              </w:rPr>
              <w:t xml:space="preserve"> </w:t>
            </w:r>
            <w:r w:rsidRPr="004F51B2">
              <w:rPr>
                <w:rStyle w:val="Hyperlink"/>
                <w:rFonts w:eastAsia="Times New Roman 2"/>
                <w:noProof/>
              </w:rPr>
              <w:t>Yêu vầu chức năng:</w:t>
            </w:r>
            <w:r>
              <w:rPr>
                <w:noProof/>
                <w:webHidden/>
              </w:rPr>
              <w:tab/>
            </w:r>
            <w:r>
              <w:rPr>
                <w:noProof/>
                <w:webHidden/>
              </w:rPr>
              <w:fldChar w:fldCharType="begin"/>
            </w:r>
            <w:r>
              <w:rPr>
                <w:noProof/>
                <w:webHidden/>
              </w:rPr>
              <w:instrText xml:space="preserve"> PAGEREF _Toc243155178 \h </w:instrText>
            </w:r>
            <w:r>
              <w:rPr>
                <w:noProof/>
                <w:webHidden/>
              </w:rPr>
            </w:r>
            <w:r>
              <w:rPr>
                <w:noProof/>
                <w:webHidden/>
              </w:rPr>
              <w:fldChar w:fldCharType="separate"/>
            </w:r>
            <w:r>
              <w:rPr>
                <w:noProof/>
                <w:webHidden/>
              </w:rPr>
              <w:t>33</w:t>
            </w:r>
            <w:r>
              <w:rPr>
                <w:noProof/>
                <w:webHidden/>
              </w:rPr>
              <w:fldChar w:fldCharType="end"/>
            </w:r>
          </w:hyperlink>
        </w:p>
        <w:p w14:paraId="0CF48BCE" w14:textId="5339AB52" w:rsidR="0028485E" w:rsidRDefault="0028485E">
          <w:pPr>
            <w:pStyle w:val="TOC2"/>
            <w:rPr>
              <w:rFonts w:asciiTheme="minorHAnsi" w:eastAsiaTheme="minorEastAsia" w:hAnsiTheme="minorHAnsi" w:cstheme="minorBidi"/>
              <w:noProof/>
              <w:kern w:val="2"/>
              <w:sz w:val="24"/>
              <w14:ligatures w14:val="standardContextual"/>
            </w:rPr>
          </w:pPr>
          <w:hyperlink w:anchor="_Toc243155179" w:history="1">
            <w:r w:rsidRPr="004F51B2">
              <w:rPr>
                <w:rStyle w:val="Hyperlink"/>
                <w:noProof/>
              </w:rPr>
              <w:t>V.</w:t>
            </w:r>
            <w:r w:rsidRPr="004F51B2">
              <w:rPr>
                <w:rStyle w:val="Hyperlink"/>
                <w:rFonts w:eastAsia="Arial"/>
                <w:noProof/>
              </w:rPr>
              <w:t xml:space="preserve"> </w:t>
            </w:r>
            <w:r w:rsidRPr="004F51B2">
              <w:rPr>
                <w:rStyle w:val="Hyperlink"/>
                <w:noProof/>
              </w:rPr>
              <w:t xml:space="preserve"> </w:t>
            </w:r>
            <w:r w:rsidRPr="004F51B2">
              <w:rPr>
                <w:rStyle w:val="Hyperlink"/>
                <w:rFonts w:eastAsia="Times New Roman 2"/>
                <w:noProof/>
              </w:rPr>
              <w:t>Yêu cầu phi chức năng:</w:t>
            </w:r>
            <w:r>
              <w:rPr>
                <w:noProof/>
                <w:webHidden/>
              </w:rPr>
              <w:tab/>
            </w:r>
            <w:r>
              <w:rPr>
                <w:noProof/>
                <w:webHidden/>
              </w:rPr>
              <w:fldChar w:fldCharType="begin"/>
            </w:r>
            <w:r>
              <w:rPr>
                <w:noProof/>
                <w:webHidden/>
              </w:rPr>
              <w:instrText xml:space="preserve"> PAGEREF _Toc243155179 \h </w:instrText>
            </w:r>
            <w:r>
              <w:rPr>
                <w:noProof/>
                <w:webHidden/>
              </w:rPr>
            </w:r>
            <w:r>
              <w:rPr>
                <w:noProof/>
                <w:webHidden/>
              </w:rPr>
              <w:fldChar w:fldCharType="separate"/>
            </w:r>
            <w:r>
              <w:rPr>
                <w:noProof/>
                <w:webHidden/>
              </w:rPr>
              <w:t>36</w:t>
            </w:r>
            <w:r>
              <w:rPr>
                <w:noProof/>
                <w:webHidden/>
              </w:rPr>
              <w:fldChar w:fldCharType="end"/>
            </w:r>
          </w:hyperlink>
        </w:p>
        <w:p w14:paraId="1CA40F1B" w14:textId="3282A3AF" w:rsidR="0028485E" w:rsidRDefault="0028485E">
          <w:pPr>
            <w:pStyle w:val="TOC1"/>
            <w:rPr>
              <w:rFonts w:asciiTheme="minorHAnsi" w:eastAsiaTheme="minorEastAsia" w:hAnsiTheme="minorHAnsi" w:cstheme="minorBidi"/>
              <w:kern w:val="2"/>
              <w:sz w:val="24"/>
              <w14:ligatures w14:val="standardContextual"/>
            </w:rPr>
          </w:pPr>
          <w:hyperlink w:anchor="_Toc243155180" w:history="1">
            <w:r w:rsidRPr="004F51B2">
              <w:rPr>
                <w:rStyle w:val="Hyperlink"/>
                <w:rFonts w:eastAsia="Times New Roman 2"/>
              </w:rPr>
              <w:t>CHƯƠNG 2.</w:t>
            </w:r>
            <w:r w:rsidRPr="004F51B2">
              <w:rPr>
                <w:rStyle w:val="Hyperlink"/>
                <w:rFonts w:eastAsia="Arial"/>
              </w:rPr>
              <w:t xml:space="preserve"> </w:t>
            </w:r>
            <w:r w:rsidRPr="004F51B2">
              <w:rPr>
                <w:rStyle w:val="Hyperlink"/>
                <w:rFonts w:eastAsia="Times New Roman 2"/>
              </w:rPr>
              <w:t>CƠ SỞ LÝ THUYẾT</w:t>
            </w:r>
            <w:r>
              <w:rPr>
                <w:webHidden/>
              </w:rPr>
              <w:tab/>
            </w:r>
            <w:r>
              <w:rPr>
                <w:webHidden/>
              </w:rPr>
              <w:fldChar w:fldCharType="begin"/>
            </w:r>
            <w:r>
              <w:rPr>
                <w:webHidden/>
              </w:rPr>
              <w:instrText xml:space="preserve"> PAGEREF _Toc243155180 \h </w:instrText>
            </w:r>
            <w:r>
              <w:rPr>
                <w:webHidden/>
              </w:rPr>
            </w:r>
            <w:r>
              <w:rPr>
                <w:webHidden/>
              </w:rPr>
              <w:fldChar w:fldCharType="separate"/>
            </w:r>
            <w:r>
              <w:rPr>
                <w:webHidden/>
              </w:rPr>
              <w:t>38</w:t>
            </w:r>
            <w:r>
              <w:rPr>
                <w:webHidden/>
              </w:rPr>
              <w:fldChar w:fldCharType="end"/>
            </w:r>
          </w:hyperlink>
        </w:p>
        <w:p w14:paraId="5CE42F8C" w14:textId="79636035" w:rsidR="0028485E" w:rsidRDefault="0028485E">
          <w:pPr>
            <w:pStyle w:val="TOC2"/>
            <w:rPr>
              <w:rFonts w:asciiTheme="minorHAnsi" w:eastAsiaTheme="minorEastAsia" w:hAnsiTheme="minorHAnsi" w:cstheme="minorBidi"/>
              <w:noProof/>
              <w:kern w:val="2"/>
              <w:sz w:val="24"/>
              <w14:ligatures w14:val="standardContextual"/>
            </w:rPr>
          </w:pPr>
          <w:hyperlink w:anchor="_Toc243155181" w:history="1">
            <w:r w:rsidRPr="004F51B2">
              <w:rPr>
                <w:rStyle w:val="Hyperlink"/>
                <w:noProof/>
              </w:rPr>
              <w:t>I.</w:t>
            </w:r>
            <w:r w:rsidRPr="004F51B2">
              <w:rPr>
                <w:rStyle w:val="Hyperlink"/>
                <w:rFonts w:eastAsia="Arial"/>
                <w:noProof/>
              </w:rPr>
              <w:t xml:space="preserve"> </w:t>
            </w:r>
            <w:r w:rsidRPr="004F51B2">
              <w:rPr>
                <w:rStyle w:val="Hyperlink"/>
                <w:rFonts w:eastAsia="Times New Roman 2"/>
                <w:noProof/>
              </w:rPr>
              <w:t>Tổng quan các công nghệ sử dụng</w:t>
            </w:r>
            <w:r>
              <w:rPr>
                <w:noProof/>
                <w:webHidden/>
              </w:rPr>
              <w:tab/>
            </w:r>
            <w:r>
              <w:rPr>
                <w:noProof/>
                <w:webHidden/>
              </w:rPr>
              <w:fldChar w:fldCharType="begin"/>
            </w:r>
            <w:r>
              <w:rPr>
                <w:noProof/>
                <w:webHidden/>
              </w:rPr>
              <w:instrText xml:space="preserve"> PAGEREF _Toc243155181 \h </w:instrText>
            </w:r>
            <w:r>
              <w:rPr>
                <w:noProof/>
                <w:webHidden/>
              </w:rPr>
            </w:r>
            <w:r>
              <w:rPr>
                <w:noProof/>
                <w:webHidden/>
              </w:rPr>
              <w:fldChar w:fldCharType="separate"/>
            </w:r>
            <w:r>
              <w:rPr>
                <w:noProof/>
                <w:webHidden/>
              </w:rPr>
              <w:t>38</w:t>
            </w:r>
            <w:r>
              <w:rPr>
                <w:noProof/>
                <w:webHidden/>
              </w:rPr>
              <w:fldChar w:fldCharType="end"/>
            </w:r>
          </w:hyperlink>
        </w:p>
        <w:p w14:paraId="390100EA" w14:textId="59D3ADC5" w:rsidR="0028485E" w:rsidRDefault="0028485E">
          <w:pPr>
            <w:pStyle w:val="TOC2"/>
            <w:rPr>
              <w:rFonts w:asciiTheme="minorHAnsi" w:eastAsiaTheme="minorEastAsia" w:hAnsiTheme="minorHAnsi" w:cstheme="minorBidi"/>
              <w:noProof/>
              <w:kern w:val="2"/>
              <w:sz w:val="24"/>
              <w14:ligatures w14:val="standardContextual"/>
            </w:rPr>
          </w:pPr>
          <w:hyperlink w:anchor="_Toc243155182" w:history="1">
            <w:r w:rsidRPr="004F51B2">
              <w:rPr>
                <w:rStyle w:val="Hyperlink"/>
                <w:noProof/>
              </w:rPr>
              <w:t>II.</w:t>
            </w:r>
            <w:r w:rsidRPr="004F51B2">
              <w:rPr>
                <w:rStyle w:val="Hyperlink"/>
                <w:rFonts w:eastAsia="Arial"/>
                <w:noProof/>
              </w:rPr>
              <w:t xml:space="preserve"> </w:t>
            </w:r>
            <w:r w:rsidRPr="004F51B2">
              <w:rPr>
                <w:rStyle w:val="Hyperlink"/>
                <w:rFonts w:eastAsia="Times New Roman 2"/>
                <w:noProof/>
              </w:rPr>
              <w:t>Cơ sở lý thuyết về các công nghệ chính</w:t>
            </w:r>
            <w:r>
              <w:rPr>
                <w:noProof/>
                <w:webHidden/>
              </w:rPr>
              <w:tab/>
            </w:r>
            <w:r>
              <w:rPr>
                <w:noProof/>
                <w:webHidden/>
              </w:rPr>
              <w:fldChar w:fldCharType="begin"/>
            </w:r>
            <w:r>
              <w:rPr>
                <w:noProof/>
                <w:webHidden/>
              </w:rPr>
              <w:instrText xml:space="preserve"> PAGEREF _Toc243155182 \h </w:instrText>
            </w:r>
            <w:r>
              <w:rPr>
                <w:noProof/>
                <w:webHidden/>
              </w:rPr>
            </w:r>
            <w:r>
              <w:rPr>
                <w:noProof/>
                <w:webHidden/>
              </w:rPr>
              <w:fldChar w:fldCharType="separate"/>
            </w:r>
            <w:r>
              <w:rPr>
                <w:noProof/>
                <w:webHidden/>
              </w:rPr>
              <w:t>38</w:t>
            </w:r>
            <w:r>
              <w:rPr>
                <w:noProof/>
                <w:webHidden/>
              </w:rPr>
              <w:fldChar w:fldCharType="end"/>
            </w:r>
          </w:hyperlink>
        </w:p>
        <w:p w14:paraId="768CD424" w14:textId="2738A06B"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183" w:history="1">
            <w:r w:rsidRPr="004F51B2">
              <w:rPr>
                <w:rStyle w:val="Hyperlink"/>
                <w:noProof/>
              </w:rPr>
              <w:t>1.</w:t>
            </w:r>
            <w:r>
              <w:rPr>
                <w:rFonts w:asciiTheme="minorHAnsi" w:eastAsiaTheme="minorEastAsia" w:hAnsiTheme="minorHAnsi" w:cstheme="minorBidi"/>
                <w:noProof/>
                <w:kern w:val="2"/>
                <w:sz w:val="24"/>
                <w14:ligatures w14:val="standardContextual"/>
              </w:rPr>
              <w:tab/>
            </w:r>
            <w:r w:rsidRPr="004F51B2">
              <w:rPr>
                <w:rStyle w:val="Hyperlink"/>
                <w:noProof/>
              </w:rPr>
              <w:t>Java Swing và mô hình sự kiện</w:t>
            </w:r>
            <w:r>
              <w:rPr>
                <w:noProof/>
                <w:webHidden/>
              </w:rPr>
              <w:tab/>
            </w:r>
            <w:r>
              <w:rPr>
                <w:noProof/>
                <w:webHidden/>
              </w:rPr>
              <w:fldChar w:fldCharType="begin"/>
            </w:r>
            <w:r>
              <w:rPr>
                <w:noProof/>
                <w:webHidden/>
              </w:rPr>
              <w:instrText xml:space="preserve"> PAGEREF _Toc243155183 \h </w:instrText>
            </w:r>
            <w:r>
              <w:rPr>
                <w:noProof/>
                <w:webHidden/>
              </w:rPr>
            </w:r>
            <w:r>
              <w:rPr>
                <w:noProof/>
                <w:webHidden/>
              </w:rPr>
              <w:fldChar w:fldCharType="separate"/>
            </w:r>
            <w:r>
              <w:rPr>
                <w:noProof/>
                <w:webHidden/>
              </w:rPr>
              <w:t>38</w:t>
            </w:r>
            <w:r>
              <w:rPr>
                <w:noProof/>
                <w:webHidden/>
              </w:rPr>
              <w:fldChar w:fldCharType="end"/>
            </w:r>
          </w:hyperlink>
        </w:p>
        <w:p w14:paraId="13B35FB1" w14:textId="3338C64C"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184" w:history="1">
            <w:r w:rsidRPr="004F51B2">
              <w:rPr>
                <w:rStyle w:val="Hyperlink"/>
                <w:noProof/>
              </w:rPr>
              <w:t>2.</w:t>
            </w:r>
            <w:r>
              <w:rPr>
                <w:rFonts w:asciiTheme="minorHAnsi" w:eastAsiaTheme="minorEastAsia" w:hAnsiTheme="minorHAnsi" w:cstheme="minorBidi"/>
                <w:noProof/>
                <w:kern w:val="2"/>
                <w:sz w:val="24"/>
                <w14:ligatures w14:val="standardContextual"/>
              </w:rPr>
              <w:tab/>
            </w:r>
            <w:r w:rsidRPr="004F51B2">
              <w:rPr>
                <w:rStyle w:val="Hyperlink"/>
                <w:noProof/>
              </w:rPr>
              <w:t>SQL Server và JDBC</w:t>
            </w:r>
            <w:r>
              <w:rPr>
                <w:noProof/>
                <w:webHidden/>
              </w:rPr>
              <w:tab/>
            </w:r>
            <w:r>
              <w:rPr>
                <w:noProof/>
                <w:webHidden/>
              </w:rPr>
              <w:fldChar w:fldCharType="begin"/>
            </w:r>
            <w:r>
              <w:rPr>
                <w:noProof/>
                <w:webHidden/>
              </w:rPr>
              <w:instrText xml:space="preserve"> PAGEREF _Toc243155184 \h </w:instrText>
            </w:r>
            <w:r>
              <w:rPr>
                <w:noProof/>
                <w:webHidden/>
              </w:rPr>
            </w:r>
            <w:r>
              <w:rPr>
                <w:noProof/>
                <w:webHidden/>
              </w:rPr>
              <w:fldChar w:fldCharType="separate"/>
            </w:r>
            <w:r>
              <w:rPr>
                <w:noProof/>
                <w:webHidden/>
              </w:rPr>
              <w:t>38</w:t>
            </w:r>
            <w:r>
              <w:rPr>
                <w:noProof/>
                <w:webHidden/>
              </w:rPr>
              <w:fldChar w:fldCharType="end"/>
            </w:r>
          </w:hyperlink>
        </w:p>
        <w:p w14:paraId="636AD174" w14:textId="657146D4"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185" w:history="1">
            <w:r w:rsidRPr="004F51B2">
              <w:rPr>
                <w:rStyle w:val="Hyperlink"/>
                <w:noProof/>
              </w:rPr>
              <w:t>3.</w:t>
            </w:r>
            <w:r>
              <w:rPr>
                <w:rFonts w:asciiTheme="minorHAnsi" w:eastAsiaTheme="minorEastAsia" w:hAnsiTheme="minorHAnsi" w:cstheme="minorBidi"/>
                <w:noProof/>
                <w:kern w:val="2"/>
                <w:sz w:val="24"/>
                <w14:ligatures w14:val="standardContextual"/>
              </w:rPr>
              <w:tab/>
            </w:r>
            <w:r w:rsidRPr="004F51B2">
              <w:rPr>
                <w:rStyle w:val="Hyperlink"/>
                <w:noProof/>
              </w:rPr>
              <w:t>DAO và mô hình lớp</w:t>
            </w:r>
            <w:r>
              <w:rPr>
                <w:noProof/>
                <w:webHidden/>
              </w:rPr>
              <w:tab/>
            </w:r>
            <w:r>
              <w:rPr>
                <w:noProof/>
                <w:webHidden/>
              </w:rPr>
              <w:fldChar w:fldCharType="begin"/>
            </w:r>
            <w:r>
              <w:rPr>
                <w:noProof/>
                <w:webHidden/>
              </w:rPr>
              <w:instrText xml:space="preserve"> PAGEREF _Toc243155185 \h </w:instrText>
            </w:r>
            <w:r>
              <w:rPr>
                <w:noProof/>
                <w:webHidden/>
              </w:rPr>
            </w:r>
            <w:r>
              <w:rPr>
                <w:noProof/>
                <w:webHidden/>
              </w:rPr>
              <w:fldChar w:fldCharType="separate"/>
            </w:r>
            <w:r>
              <w:rPr>
                <w:noProof/>
                <w:webHidden/>
              </w:rPr>
              <w:t>38</w:t>
            </w:r>
            <w:r>
              <w:rPr>
                <w:noProof/>
                <w:webHidden/>
              </w:rPr>
              <w:fldChar w:fldCharType="end"/>
            </w:r>
          </w:hyperlink>
        </w:p>
        <w:p w14:paraId="13F24C46" w14:textId="1FA5037C"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186" w:history="1">
            <w:r w:rsidRPr="004F51B2">
              <w:rPr>
                <w:rStyle w:val="Hyperlink"/>
                <w:noProof/>
              </w:rPr>
              <w:t>4.</w:t>
            </w:r>
            <w:r>
              <w:rPr>
                <w:rFonts w:asciiTheme="minorHAnsi" w:eastAsiaTheme="minorEastAsia" w:hAnsiTheme="minorHAnsi" w:cstheme="minorBidi"/>
                <w:noProof/>
                <w:kern w:val="2"/>
                <w:sz w:val="24"/>
                <w14:ligatures w14:val="standardContextual"/>
              </w:rPr>
              <w:tab/>
            </w:r>
            <w:r w:rsidRPr="004F51B2">
              <w:rPr>
                <w:rStyle w:val="Hyperlink"/>
                <w:noProof/>
              </w:rPr>
              <w:t>Phân quyền theo vai trò (RBAC)</w:t>
            </w:r>
            <w:r>
              <w:rPr>
                <w:noProof/>
                <w:webHidden/>
              </w:rPr>
              <w:tab/>
            </w:r>
            <w:r>
              <w:rPr>
                <w:noProof/>
                <w:webHidden/>
              </w:rPr>
              <w:fldChar w:fldCharType="begin"/>
            </w:r>
            <w:r>
              <w:rPr>
                <w:noProof/>
                <w:webHidden/>
              </w:rPr>
              <w:instrText xml:space="preserve"> PAGEREF _Toc243155186 \h </w:instrText>
            </w:r>
            <w:r>
              <w:rPr>
                <w:noProof/>
                <w:webHidden/>
              </w:rPr>
            </w:r>
            <w:r>
              <w:rPr>
                <w:noProof/>
                <w:webHidden/>
              </w:rPr>
              <w:fldChar w:fldCharType="separate"/>
            </w:r>
            <w:r>
              <w:rPr>
                <w:noProof/>
                <w:webHidden/>
              </w:rPr>
              <w:t>38</w:t>
            </w:r>
            <w:r>
              <w:rPr>
                <w:noProof/>
                <w:webHidden/>
              </w:rPr>
              <w:fldChar w:fldCharType="end"/>
            </w:r>
          </w:hyperlink>
        </w:p>
        <w:p w14:paraId="5164D9F1" w14:textId="0505518F"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187" w:history="1">
            <w:r w:rsidRPr="004F51B2">
              <w:rPr>
                <w:rStyle w:val="Hyperlink"/>
                <w:noProof/>
              </w:rPr>
              <w:t>5.</w:t>
            </w:r>
            <w:r>
              <w:rPr>
                <w:rFonts w:asciiTheme="minorHAnsi" w:eastAsiaTheme="minorEastAsia" w:hAnsiTheme="minorHAnsi" w:cstheme="minorBidi"/>
                <w:noProof/>
                <w:kern w:val="2"/>
                <w:sz w:val="24"/>
                <w14:ligatures w14:val="standardContextual"/>
              </w:rPr>
              <w:tab/>
            </w:r>
            <w:r w:rsidRPr="004F51B2">
              <w:rPr>
                <w:rStyle w:val="Hyperlink"/>
                <w:noProof/>
              </w:rPr>
              <w:t>BCrypt và khôi phục tài khoản</w:t>
            </w:r>
            <w:r>
              <w:rPr>
                <w:noProof/>
                <w:webHidden/>
              </w:rPr>
              <w:tab/>
            </w:r>
            <w:r>
              <w:rPr>
                <w:noProof/>
                <w:webHidden/>
              </w:rPr>
              <w:fldChar w:fldCharType="begin"/>
            </w:r>
            <w:r>
              <w:rPr>
                <w:noProof/>
                <w:webHidden/>
              </w:rPr>
              <w:instrText xml:space="preserve"> PAGEREF _Toc243155187 \h </w:instrText>
            </w:r>
            <w:r>
              <w:rPr>
                <w:noProof/>
                <w:webHidden/>
              </w:rPr>
            </w:r>
            <w:r>
              <w:rPr>
                <w:noProof/>
                <w:webHidden/>
              </w:rPr>
              <w:fldChar w:fldCharType="separate"/>
            </w:r>
            <w:r>
              <w:rPr>
                <w:noProof/>
                <w:webHidden/>
              </w:rPr>
              <w:t>39</w:t>
            </w:r>
            <w:r>
              <w:rPr>
                <w:noProof/>
                <w:webHidden/>
              </w:rPr>
              <w:fldChar w:fldCharType="end"/>
            </w:r>
          </w:hyperlink>
        </w:p>
        <w:p w14:paraId="2509DB74" w14:textId="55AA6E86"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188" w:history="1">
            <w:r w:rsidRPr="004F51B2">
              <w:rPr>
                <w:rStyle w:val="Hyperlink"/>
                <w:noProof/>
              </w:rPr>
              <w:t>6.</w:t>
            </w:r>
            <w:r>
              <w:rPr>
                <w:rFonts w:asciiTheme="minorHAnsi" w:eastAsiaTheme="minorEastAsia" w:hAnsiTheme="minorHAnsi" w:cstheme="minorBidi"/>
                <w:noProof/>
                <w:kern w:val="2"/>
                <w:sz w:val="24"/>
                <w14:ligatures w14:val="standardContextual"/>
              </w:rPr>
              <w:tab/>
            </w:r>
            <w:r w:rsidRPr="004F51B2">
              <w:rPr>
                <w:rStyle w:val="Hyperlink"/>
                <w:noProof/>
              </w:rPr>
              <w:t>Maven, Java 17 và khả năng tương thích</w:t>
            </w:r>
            <w:r>
              <w:rPr>
                <w:noProof/>
                <w:webHidden/>
              </w:rPr>
              <w:tab/>
            </w:r>
            <w:r>
              <w:rPr>
                <w:noProof/>
                <w:webHidden/>
              </w:rPr>
              <w:fldChar w:fldCharType="begin"/>
            </w:r>
            <w:r>
              <w:rPr>
                <w:noProof/>
                <w:webHidden/>
              </w:rPr>
              <w:instrText xml:space="preserve"> PAGEREF _Toc243155188 \h </w:instrText>
            </w:r>
            <w:r>
              <w:rPr>
                <w:noProof/>
                <w:webHidden/>
              </w:rPr>
            </w:r>
            <w:r>
              <w:rPr>
                <w:noProof/>
                <w:webHidden/>
              </w:rPr>
              <w:fldChar w:fldCharType="separate"/>
            </w:r>
            <w:r>
              <w:rPr>
                <w:noProof/>
                <w:webHidden/>
              </w:rPr>
              <w:t>39</w:t>
            </w:r>
            <w:r>
              <w:rPr>
                <w:noProof/>
                <w:webHidden/>
              </w:rPr>
              <w:fldChar w:fldCharType="end"/>
            </w:r>
          </w:hyperlink>
        </w:p>
        <w:p w14:paraId="0634B002" w14:textId="05B5E2D9" w:rsidR="0028485E" w:rsidRDefault="0028485E">
          <w:pPr>
            <w:pStyle w:val="TOC1"/>
            <w:rPr>
              <w:rFonts w:asciiTheme="minorHAnsi" w:eastAsiaTheme="minorEastAsia" w:hAnsiTheme="minorHAnsi" w:cstheme="minorBidi"/>
              <w:kern w:val="2"/>
              <w:sz w:val="24"/>
              <w14:ligatures w14:val="standardContextual"/>
            </w:rPr>
          </w:pPr>
          <w:hyperlink w:anchor="_Toc243155189" w:history="1">
            <w:r w:rsidRPr="004F51B2">
              <w:rPr>
                <w:rStyle w:val="Hyperlink"/>
                <w:rFonts w:eastAsia="Times New Roman 2"/>
              </w:rPr>
              <w:t>CHƯƠNG 3.</w:t>
            </w:r>
            <w:r w:rsidRPr="004F51B2">
              <w:rPr>
                <w:rStyle w:val="Hyperlink"/>
                <w:rFonts w:eastAsia="Arial"/>
              </w:rPr>
              <w:t xml:space="preserve"> </w:t>
            </w:r>
            <w:r w:rsidRPr="004F51B2">
              <w:rPr>
                <w:rStyle w:val="Hyperlink"/>
                <w:rFonts w:eastAsia="Times New Roman 2"/>
              </w:rPr>
              <w:t>PHÂN TÍCH</w:t>
            </w:r>
            <w:r>
              <w:rPr>
                <w:webHidden/>
              </w:rPr>
              <w:tab/>
            </w:r>
            <w:r>
              <w:rPr>
                <w:webHidden/>
              </w:rPr>
              <w:fldChar w:fldCharType="begin"/>
            </w:r>
            <w:r>
              <w:rPr>
                <w:webHidden/>
              </w:rPr>
              <w:instrText xml:space="preserve"> PAGEREF _Toc243155189 \h </w:instrText>
            </w:r>
            <w:r>
              <w:rPr>
                <w:webHidden/>
              </w:rPr>
            </w:r>
            <w:r>
              <w:rPr>
                <w:webHidden/>
              </w:rPr>
              <w:fldChar w:fldCharType="separate"/>
            </w:r>
            <w:r>
              <w:rPr>
                <w:webHidden/>
              </w:rPr>
              <w:t>39</w:t>
            </w:r>
            <w:r>
              <w:rPr>
                <w:webHidden/>
              </w:rPr>
              <w:fldChar w:fldCharType="end"/>
            </w:r>
          </w:hyperlink>
        </w:p>
        <w:p w14:paraId="2E50FF6A" w14:textId="1375A741" w:rsidR="0028485E" w:rsidRDefault="0028485E">
          <w:pPr>
            <w:pStyle w:val="TOC2"/>
            <w:rPr>
              <w:rFonts w:asciiTheme="minorHAnsi" w:eastAsiaTheme="minorEastAsia" w:hAnsiTheme="minorHAnsi" w:cstheme="minorBidi"/>
              <w:noProof/>
              <w:kern w:val="2"/>
              <w:sz w:val="24"/>
              <w14:ligatures w14:val="standardContextual"/>
            </w:rPr>
          </w:pPr>
          <w:hyperlink w:anchor="_Toc243155190" w:history="1">
            <w:r w:rsidRPr="004F51B2">
              <w:rPr>
                <w:rStyle w:val="Hyperlink"/>
                <w:noProof/>
              </w:rPr>
              <w:t>I.</w:t>
            </w:r>
            <w:r w:rsidRPr="004F51B2">
              <w:rPr>
                <w:rStyle w:val="Hyperlink"/>
                <w:rFonts w:eastAsia="Times New Roman 2"/>
                <w:noProof/>
              </w:rPr>
              <w:t xml:space="preserve"> Mô hình UseCase tổng quát:</w:t>
            </w:r>
            <w:r>
              <w:rPr>
                <w:noProof/>
                <w:webHidden/>
              </w:rPr>
              <w:tab/>
            </w:r>
            <w:r>
              <w:rPr>
                <w:noProof/>
                <w:webHidden/>
              </w:rPr>
              <w:fldChar w:fldCharType="begin"/>
            </w:r>
            <w:r>
              <w:rPr>
                <w:noProof/>
                <w:webHidden/>
              </w:rPr>
              <w:instrText xml:space="preserve"> PAGEREF _Toc243155190 \h </w:instrText>
            </w:r>
            <w:r>
              <w:rPr>
                <w:noProof/>
                <w:webHidden/>
              </w:rPr>
            </w:r>
            <w:r>
              <w:rPr>
                <w:noProof/>
                <w:webHidden/>
              </w:rPr>
              <w:fldChar w:fldCharType="separate"/>
            </w:r>
            <w:r>
              <w:rPr>
                <w:noProof/>
                <w:webHidden/>
              </w:rPr>
              <w:t>39</w:t>
            </w:r>
            <w:r>
              <w:rPr>
                <w:noProof/>
                <w:webHidden/>
              </w:rPr>
              <w:fldChar w:fldCharType="end"/>
            </w:r>
          </w:hyperlink>
        </w:p>
        <w:p w14:paraId="7463524E" w14:textId="02388096" w:rsidR="0028485E" w:rsidRDefault="0028485E">
          <w:pPr>
            <w:pStyle w:val="TOC2"/>
            <w:rPr>
              <w:rFonts w:asciiTheme="minorHAnsi" w:eastAsiaTheme="minorEastAsia" w:hAnsiTheme="minorHAnsi" w:cstheme="minorBidi"/>
              <w:noProof/>
              <w:kern w:val="2"/>
              <w:sz w:val="24"/>
              <w14:ligatures w14:val="standardContextual"/>
            </w:rPr>
          </w:pPr>
          <w:hyperlink w:anchor="_Toc243155191" w:history="1">
            <w:r w:rsidRPr="004F51B2">
              <w:rPr>
                <w:rStyle w:val="Hyperlink"/>
                <w:noProof/>
              </w:rPr>
              <w:t>II.</w:t>
            </w:r>
            <w:r w:rsidRPr="004F51B2">
              <w:rPr>
                <w:rStyle w:val="Hyperlink"/>
                <w:rFonts w:eastAsia="Times New Roman 2"/>
                <w:noProof/>
              </w:rPr>
              <w:t xml:space="preserve"> Danh sách các tác nhân và mô tả:</w:t>
            </w:r>
            <w:r>
              <w:rPr>
                <w:noProof/>
                <w:webHidden/>
              </w:rPr>
              <w:tab/>
            </w:r>
            <w:r>
              <w:rPr>
                <w:noProof/>
                <w:webHidden/>
              </w:rPr>
              <w:fldChar w:fldCharType="begin"/>
            </w:r>
            <w:r>
              <w:rPr>
                <w:noProof/>
                <w:webHidden/>
              </w:rPr>
              <w:instrText xml:space="preserve"> PAGEREF _Toc243155191 \h </w:instrText>
            </w:r>
            <w:r>
              <w:rPr>
                <w:noProof/>
                <w:webHidden/>
              </w:rPr>
            </w:r>
            <w:r>
              <w:rPr>
                <w:noProof/>
                <w:webHidden/>
              </w:rPr>
              <w:fldChar w:fldCharType="separate"/>
            </w:r>
            <w:r>
              <w:rPr>
                <w:noProof/>
                <w:webHidden/>
              </w:rPr>
              <w:t>40</w:t>
            </w:r>
            <w:r>
              <w:rPr>
                <w:noProof/>
                <w:webHidden/>
              </w:rPr>
              <w:fldChar w:fldCharType="end"/>
            </w:r>
          </w:hyperlink>
        </w:p>
        <w:p w14:paraId="21598182" w14:textId="2302A61A" w:rsidR="0028485E" w:rsidRDefault="0028485E">
          <w:pPr>
            <w:pStyle w:val="TOC2"/>
            <w:rPr>
              <w:rFonts w:asciiTheme="minorHAnsi" w:eastAsiaTheme="minorEastAsia" w:hAnsiTheme="minorHAnsi" w:cstheme="minorBidi"/>
              <w:noProof/>
              <w:kern w:val="2"/>
              <w:sz w:val="24"/>
              <w14:ligatures w14:val="standardContextual"/>
            </w:rPr>
          </w:pPr>
          <w:hyperlink w:anchor="_Toc243155192" w:history="1">
            <w:r w:rsidRPr="004F51B2">
              <w:rPr>
                <w:rStyle w:val="Hyperlink"/>
                <w:noProof/>
              </w:rPr>
              <w:t>III. Danh sách các UseCase:</w:t>
            </w:r>
            <w:r>
              <w:rPr>
                <w:noProof/>
                <w:webHidden/>
              </w:rPr>
              <w:tab/>
            </w:r>
            <w:r>
              <w:rPr>
                <w:noProof/>
                <w:webHidden/>
              </w:rPr>
              <w:fldChar w:fldCharType="begin"/>
            </w:r>
            <w:r>
              <w:rPr>
                <w:noProof/>
                <w:webHidden/>
              </w:rPr>
              <w:instrText xml:space="preserve"> PAGEREF _Toc243155192 \h </w:instrText>
            </w:r>
            <w:r>
              <w:rPr>
                <w:noProof/>
                <w:webHidden/>
              </w:rPr>
            </w:r>
            <w:r>
              <w:rPr>
                <w:noProof/>
                <w:webHidden/>
              </w:rPr>
              <w:fldChar w:fldCharType="separate"/>
            </w:r>
            <w:r>
              <w:rPr>
                <w:noProof/>
                <w:webHidden/>
              </w:rPr>
              <w:t>40</w:t>
            </w:r>
            <w:r>
              <w:rPr>
                <w:noProof/>
                <w:webHidden/>
              </w:rPr>
              <w:fldChar w:fldCharType="end"/>
            </w:r>
          </w:hyperlink>
        </w:p>
        <w:p w14:paraId="01CA25C8" w14:textId="324FDE92" w:rsidR="0028485E" w:rsidRDefault="0028485E">
          <w:pPr>
            <w:pStyle w:val="TOC2"/>
            <w:rPr>
              <w:rFonts w:asciiTheme="minorHAnsi" w:eastAsiaTheme="minorEastAsia" w:hAnsiTheme="minorHAnsi" w:cstheme="minorBidi"/>
              <w:noProof/>
              <w:kern w:val="2"/>
              <w:sz w:val="24"/>
              <w14:ligatures w14:val="standardContextual"/>
            </w:rPr>
          </w:pPr>
          <w:hyperlink w:anchor="_Toc243155193" w:history="1">
            <w:r w:rsidRPr="004F51B2">
              <w:rPr>
                <w:rStyle w:val="Hyperlink"/>
                <w:noProof/>
              </w:rPr>
              <w:t>IV.</w:t>
            </w:r>
            <w:r w:rsidRPr="004F51B2">
              <w:rPr>
                <w:rStyle w:val="Hyperlink"/>
                <w:rFonts w:eastAsia="Times New Roman 2"/>
                <w:noProof/>
              </w:rPr>
              <w:t xml:space="preserve"> ĐẶC TẢ CÁC YÊU CẦU CHỨC NĂNG (FUNCTIONAL)</w:t>
            </w:r>
            <w:r>
              <w:rPr>
                <w:noProof/>
                <w:webHidden/>
              </w:rPr>
              <w:tab/>
            </w:r>
            <w:r>
              <w:rPr>
                <w:noProof/>
                <w:webHidden/>
              </w:rPr>
              <w:fldChar w:fldCharType="begin"/>
            </w:r>
            <w:r>
              <w:rPr>
                <w:noProof/>
                <w:webHidden/>
              </w:rPr>
              <w:instrText xml:space="preserve"> PAGEREF _Toc243155193 \h </w:instrText>
            </w:r>
            <w:r>
              <w:rPr>
                <w:noProof/>
                <w:webHidden/>
              </w:rPr>
            </w:r>
            <w:r>
              <w:rPr>
                <w:noProof/>
                <w:webHidden/>
              </w:rPr>
              <w:fldChar w:fldCharType="separate"/>
            </w:r>
            <w:r>
              <w:rPr>
                <w:noProof/>
                <w:webHidden/>
              </w:rPr>
              <w:t>44</w:t>
            </w:r>
            <w:r>
              <w:rPr>
                <w:noProof/>
                <w:webHidden/>
              </w:rPr>
              <w:fldChar w:fldCharType="end"/>
            </w:r>
          </w:hyperlink>
        </w:p>
        <w:p w14:paraId="43181D0F" w14:textId="37C14C63" w:rsidR="0028485E" w:rsidRDefault="0028485E">
          <w:pPr>
            <w:pStyle w:val="TOC1"/>
            <w:rPr>
              <w:rFonts w:asciiTheme="minorHAnsi" w:eastAsiaTheme="minorEastAsia" w:hAnsiTheme="minorHAnsi" w:cstheme="minorBidi"/>
              <w:kern w:val="2"/>
              <w:sz w:val="24"/>
              <w14:ligatures w14:val="standardContextual"/>
            </w:rPr>
          </w:pPr>
          <w:hyperlink w:anchor="_Toc243155194" w:history="1">
            <w:r w:rsidRPr="004F51B2">
              <w:rPr>
                <w:rStyle w:val="Hyperlink"/>
                <w:rFonts w:eastAsia="Times New Roman 2"/>
                <w:lang w:val="vi-VN"/>
              </w:rPr>
              <w:t>CHƯƠNG 3: THIẾT KẾ VÀ HIỆN THỰC</w:t>
            </w:r>
            <w:r>
              <w:rPr>
                <w:webHidden/>
              </w:rPr>
              <w:tab/>
            </w:r>
            <w:r>
              <w:rPr>
                <w:webHidden/>
              </w:rPr>
              <w:fldChar w:fldCharType="begin"/>
            </w:r>
            <w:r>
              <w:rPr>
                <w:webHidden/>
              </w:rPr>
              <w:instrText xml:space="preserve"> PAGEREF _Toc243155194 \h </w:instrText>
            </w:r>
            <w:r>
              <w:rPr>
                <w:webHidden/>
              </w:rPr>
            </w:r>
            <w:r>
              <w:rPr>
                <w:webHidden/>
              </w:rPr>
              <w:fldChar w:fldCharType="separate"/>
            </w:r>
            <w:r>
              <w:rPr>
                <w:webHidden/>
              </w:rPr>
              <w:t>54</w:t>
            </w:r>
            <w:r>
              <w:rPr>
                <w:webHidden/>
              </w:rPr>
              <w:fldChar w:fldCharType="end"/>
            </w:r>
          </w:hyperlink>
        </w:p>
        <w:p w14:paraId="0F1F9329" w14:textId="3CF8B355" w:rsidR="0028485E" w:rsidRDefault="0028485E">
          <w:pPr>
            <w:pStyle w:val="TOC2"/>
            <w:rPr>
              <w:rFonts w:asciiTheme="minorHAnsi" w:eastAsiaTheme="minorEastAsia" w:hAnsiTheme="minorHAnsi" w:cstheme="minorBidi"/>
              <w:noProof/>
              <w:kern w:val="2"/>
              <w:sz w:val="24"/>
              <w14:ligatures w14:val="standardContextual"/>
            </w:rPr>
          </w:pPr>
          <w:hyperlink w:anchor="_Toc243155195" w:history="1">
            <w:r w:rsidRPr="004F51B2">
              <w:rPr>
                <w:rStyle w:val="Hyperlink"/>
                <w:noProof/>
              </w:rPr>
              <w:t>I.</w:t>
            </w:r>
            <w:r w:rsidRPr="004F51B2">
              <w:rPr>
                <w:rStyle w:val="Hyperlink"/>
                <w:rFonts w:eastAsia="Arial"/>
                <w:noProof/>
              </w:rPr>
              <w:t xml:space="preserve"> </w:t>
            </w:r>
            <w:r w:rsidRPr="004F51B2">
              <w:rPr>
                <w:rStyle w:val="Hyperlink"/>
                <w:rFonts w:eastAsia="Times New Roman 2"/>
                <w:noProof/>
              </w:rPr>
              <w:t>Thiết kế sơ đồ lớp</w:t>
            </w:r>
            <w:r w:rsidRPr="004F51B2">
              <w:rPr>
                <w:rStyle w:val="Hyperlink"/>
                <w:noProof/>
              </w:rPr>
              <w:t xml:space="preserve"> (Class Diagram)</w:t>
            </w:r>
            <w:r>
              <w:rPr>
                <w:noProof/>
                <w:webHidden/>
              </w:rPr>
              <w:tab/>
            </w:r>
            <w:r>
              <w:rPr>
                <w:noProof/>
                <w:webHidden/>
              </w:rPr>
              <w:fldChar w:fldCharType="begin"/>
            </w:r>
            <w:r>
              <w:rPr>
                <w:noProof/>
                <w:webHidden/>
              </w:rPr>
              <w:instrText xml:space="preserve"> PAGEREF _Toc243155195 \h </w:instrText>
            </w:r>
            <w:r>
              <w:rPr>
                <w:noProof/>
                <w:webHidden/>
              </w:rPr>
            </w:r>
            <w:r>
              <w:rPr>
                <w:noProof/>
                <w:webHidden/>
              </w:rPr>
              <w:fldChar w:fldCharType="separate"/>
            </w:r>
            <w:r>
              <w:rPr>
                <w:noProof/>
                <w:webHidden/>
              </w:rPr>
              <w:t>54</w:t>
            </w:r>
            <w:r>
              <w:rPr>
                <w:noProof/>
                <w:webHidden/>
              </w:rPr>
              <w:fldChar w:fldCharType="end"/>
            </w:r>
          </w:hyperlink>
        </w:p>
        <w:p w14:paraId="495D33AE" w14:textId="46AADE75"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196" w:history="1">
            <w:r w:rsidRPr="004F51B2">
              <w:rPr>
                <w:rStyle w:val="Hyperlink"/>
                <w:noProof/>
              </w:rPr>
              <w:t>1.</w:t>
            </w:r>
            <w:r>
              <w:rPr>
                <w:rFonts w:asciiTheme="minorHAnsi" w:eastAsiaTheme="minorEastAsia" w:hAnsiTheme="minorHAnsi" w:cstheme="minorBidi"/>
                <w:noProof/>
                <w:kern w:val="2"/>
                <w:sz w:val="24"/>
                <w14:ligatures w14:val="standardContextual"/>
              </w:rPr>
              <w:tab/>
            </w:r>
            <w:r w:rsidRPr="004F51B2">
              <w:rPr>
                <w:rStyle w:val="Hyperlink"/>
                <w:noProof/>
              </w:rPr>
              <w:t>Class Driagram</w:t>
            </w:r>
            <w:r>
              <w:rPr>
                <w:noProof/>
                <w:webHidden/>
              </w:rPr>
              <w:tab/>
            </w:r>
            <w:r>
              <w:rPr>
                <w:noProof/>
                <w:webHidden/>
              </w:rPr>
              <w:fldChar w:fldCharType="begin"/>
            </w:r>
            <w:r>
              <w:rPr>
                <w:noProof/>
                <w:webHidden/>
              </w:rPr>
              <w:instrText xml:space="preserve"> PAGEREF _Toc243155196 \h </w:instrText>
            </w:r>
            <w:r>
              <w:rPr>
                <w:noProof/>
                <w:webHidden/>
              </w:rPr>
            </w:r>
            <w:r>
              <w:rPr>
                <w:noProof/>
                <w:webHidden/>
              </w:rPr>
              <w:fldChar w:fldCharType="separate"/>
            </w:r>
            <w:r>
              <w:rPr>
                <w:noProof/>
                <w:webHidden/>
              </w:rPr>
              <w:t>54</w:t>
            </w:r>
            <w:r>
              <w:rPr>
                <w:noProof/>
                <w:webHidden/>
              </w:rPr>
              <w:fldChar w:fldCharType="end"/>
            </w:r>
          </w:hyperlink>
        </w:p>
        <w:p w14:paraId="1794855C" w14:textId="3C1705A2"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197" w:history="1">
            <w:r w:rsidRPr="004F51B2">
              <w:rPr>
                <w:rStyle w:val="Hyperlink"/>
                <w:noProof/>
              </w:rPr>
              <w:t>2.</w:t>
            </w:r>
            <w:r>
              <w:rPr>
                <w:rFonts w:asciiTheme="minorHAnsi" w:eastAsiaTheme="minorEastAsia" w:hAnsiTheme="minorHAnsi" w:cstheme="minorBidi"/>
                <w:noProof/>
                <w:kern w:val="2"/>
                <w:sz w:val="24"/>
                <w14:ligatures w14:val="standardContextual"/>
              </w:rPr>
              <w:tab/>
            </w:r>
            <w:r w:rsidRPr="004F51B2">
              <w:rPr>
                <w:rStyle w:val="Hyperlink"/>
                <w:rFonts w:eastAsia="Times New Roman 2"/>
                <w:noProof/>
              </w:rPr>
              <w:t>Đặt tả Class Diagram</w:t>
            </w:r>
            <w:r>
              <w:rPr>
                <w:noProof/>
                <w:webHidden/>
              </w:rPr>
              <w:tab/>
            </w:r>
            <w:r>
              <w:rPr>
                <w:noProof/>
                <w:webHidden/>
              </w:rPr>
              <w:fldChar w:fldCharType="begin"/>
            </w:r>
            <w:r>
              <w:rPr>
                <w:noProof/>
                <w:webHidden/>
              </w:rPr>
              <w:instrText xml:space="preserve"> PAGEREF _Toc243155197 \h </w:instrText>
            </w:r>
            <w:r>
              <w:rPr>
                <w:noProof/>
                <w:webHidden/>
              </w:rPr>
            </w:r>
            <w:r>
              <w:rPr>
                <w:noProof/>
                <w:webHidden/>
              </w:rPr>
              <w:fldChar w:fldCharType="separate"/>
            </w:r>
            <w:r>
              <w:rPr>
                <w:noProof/>
                <w:webHidden/>
              </w:rPr>
              <w:t>54</w:t>
            </w:r>
            <w:r>
              <w:rPr>
                <w:noProof/>
                <w:webHidden/>
              </w:rPr>
              <w:fldChar w:fldCharType="end"/>
            </w:r>
          </w:hyperlink>
        </w:p>
        <w:p w14:paraId="37CCEA85" w14:textId="6030DB9A" w:rsidR="0028485E" w:rsidRDefault="0028485E">
          <w:pPr>
            <w:pStyle w:val="TOC2"/>
            <w:rPr>
              <w:rFonts w:asciiTheme="minorHAnsi" w:eastAsiaTheme="minorEastAsia" w:hAnsiTheme="minorHAnsi" w:cstheme="minorBidi"/>
              <w:noProof/>
              <w:kern w:val="2"/>
              <w:sz w:val="24"/>
              <w14:ligatures w14:val="standardContextual"/>
            </w:rPr>
          </w:pPr>
          <w:hyperlink w:anchor="_Toc243155198" w:history="1">
            <w:r w:rsidRPr="004F51B2">
              <w:rPr>
                <w:rStyle w:val="Hyperlink"/>
                <w:noProof/>
                <w:lang w:val="vi-VN"/>
              </w:rPr>
              <w:t>II.</w:t>
            </w:r>
            <w:r w:rsidRPr="004F51B2">
              <w:rPr>
                <w:rStyle w:val="Hyperlink"/>
                <w:rFonts w:eastAsia="Arial"/>
                <w:noProof/>
                <w:lang w:val="vi-VN"/>
              </w:rPr>
              <w:t xml:space="preserve"> </w:t>
            </w:r>
            <w:r w:rsidRPr="004F51B2">
              <w:rPr>
                <w:rStyle w:val="Hyperlink"/>
                <w:rFonts w:eastAsia="Times New Roman 2"/>
                <w:noProof/>
                <w:lang w:val="vi-VN"/>
              </w:rPr>
              <w:t>Thiết kế Cơ Sở Dữ Liệu</w:t>
            </w:r>
            <w:r>
              <w:rPr>
                <w:noProof/>
                <w:webHidden/>
              </w:rPr>
              <w:tab/>
            </w:r>
            <w:r>
              <w:rPr>
                <w:noProof/>
                <w:webHidden/>
              </w:rPr>
              <w:fldChar w:fldCharType="begin"/>
            </w:r>
            <w:r>
              <w:rPr>
                <w:noProof/>
                <w:webHidden/>
              </w:rPr>
              <w:instrText xml:space="preserve"> PAGEREF _Toc243155198 \h </w:instrText>
            </w:r>
            <w:r>
              <w:rPr>
                <w:noProof/>
                <w:webHidden/>
              </w:rPr>
            </w:r>
            <w:r>
              <w:rPr>
                <w:noProof/>
                <w:webHidden/>
              </w:rPr>
              <w:fldChar w:fldCharType="separate"/>
            </w:r>
            <w:r>
              <w:rPr>
                <w:noProof/>
                <w:webHidden/>
              </w:rPr>
              <w:t>67</w:t>
            </w:r>
            <w:r>
              <w:rPr>
                <w:noProof/>
                <w:webHidden/>
              </w:rPr>
              <w:fldChar w:fldCharType="end"/>
            </w:r>
          </w:hyperlink>
        </w:p>
        <w:p w14:paraId="4B4DD0D3" w14:textId="4DF76893"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199" w:history="1">
            <w:r w:rsidRPr="004F51B2">
              <w:rPr>
                <w:rStyle w:val="Hyperlink"/>
                <w:noProof/>
                <w:lang w:val="vi-VN"/>
              </w:rPr>
              <w:t>1.</w:t>
            </w:r>
            <w:r>
              <w:rPr>
                <w:rFonts w:asciiTheme="minorHAnsi" w:eastAsiaTheme="minorEastAsia" w:hAnsiTheme="minorHAnsi" w:cstheme="minorBidi"/>
                <w:noProof/>
                <w:kern w:val="2"/>
                <w:sz w:val="24"/>
                <w14:ligatures w14:val="standardContextual"/>
              </w:rPr>
              <w:tab/>
            </w:r>
            <w:r w:rsidRPr="004F51B2">
              <w:rPr>
                <w:rStyle w:val="Hyperlink"/>
                <w:rFonts w:eastAsia="Times New Roman 2"/>
                <w:noProof/>
                <w:lang w:val="vi-VN"/>
              </w:rPr>
              <w:t>Sơ đồ Sơ đồ thực thể và mối kết hợp</w:t>
            </w:r>
            <w:r w:rsidRPr="004F51B2">
              <w:rPr>
                <w:rStyle w:val="Hyperlink"/>
                <w:noProof/>
                <w:lang w:val="vi-VN"/>
              </w:rPr>
              <w:t xml:space="preserve"> (EER)</w:t>
            </w:r>
            <w:r>
              <w:rPr>
                <w:noProof/>
                <w:webHidden/>
              </w:rPr>
              <w:tab/>
            </w:r>
            <w:r>
              <w:rPr>
                <w:noProof/>
                <w:webHidden/>
              </w:rPr>
              <w:fldChar w:fldCharType="begin"/>
            </w:r>
            <w:r>
              <w:rPr>
                <w:noProof/>
                <w:webHidden/>
              </w:rPr>
              <w:instrText xml:space="preserve"> PAGEREF _Toc243155199 \h </w:instrText>
            </w:r>
            <w:r>
              <w:rPr>
                <w:noProof/>
                <w:webHidden/>
              </w:rPr>
            </w:r>
            <w:r>
              <w:rPr>
                <w:noProof/>
                <w:webHidden/>
              </w:rPr>
              <w:fldChar w:fldCharType="separate"/>
            </w:r>
            <w:r>
              <w:rPr>
                <w:noProof/>
                <w:webHidden/>
              </w:rPr>
              <w:t>67</w:t>
            </w:r>
            <w:r>
              <w:rPr>
                <w:noProof/>
                <w:webHidden/>
              </w:rPr>
              <w:fldChar w:fldCharType="end"/>
            </w:r>
          </w:hyperlink>
        </w:p>
        <w:p w14:paraId="035106B2" w14:textId="1972F53E"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200" w:history="1">
            <w:r w:rsidRPr="004F51B2">
              <w:rPr>
                <w:rStyle w:val="Hyperlink"/>
                <w:noProof/>
                <w:lang w:val="vi-VN"/>
              </w:rPr>
              <w:t>2.</w:t>
            </w:r>
            <w:r>
              <w:rPr>
                <w:rFonts w:asciiTheme="minorHAnsi" w:eastAsiaTheme="minorEastAsia" w:hAnsiTheme="minorHAnsi" w:cstheme="minorBidi"/>
                <w:noProof/>
                <w:kern w:val="2"/>
                <w:sz w:val="24"/>
                <w14:ligatures w14:val="standardContextual"/>
              </w:rPr>
              <w:tab/>
            </w:r>
            <w:r w:rsidRPr="004F51B2">
              <w:rPr>
                <w:rStyle w:val="Hyperlink"/>
                <w:rFonts w:eastAsia="Times New Roman 2"/>
                <w:noProof/>
                <w:lang w:val="vi-VN"/>
              </w:rPr>
              <w:t>Sơ đồ trên HQT CSDL</w:t>
            </w:r>
            <w:r w:rsidRPr="004F51B2">
              <w:rPr>
                <w:rStyle w:val="Hyperlink"/>
                <w:noProof/>
                <w:lang w:val="vi-VN"/>
              </w:rPr>
              <w:t>:</w:t>
            </w:r>
            <w:r>
              <w:rPr>
                <w:noProof/>
                <w:webHidden/>
              </w:rPr>
              <w:tab/>
            </w:r>
            <w:r>
              <w:rPr>
                <w:noProof/>
                <w:webHidden/>
              </w:rPr>
              <w:fldChar w:fldCharType="begin"/>
            </w:r>
            <w:r>
              <w:rPr>
                <w:noProof/>
                <w:webHidden/>
              </w:rPr>
              <w:instrText xml:space="preserve"> PAGEREF _Toc243155200 \h </w:instrText>
            </w:r>
            <w:r>
              <w:rPr>
                <w:noProof/>
                <w:webHidden/>
              </w:rPr>
            </w:r>
            <w:r>
              <w:rPr>
                <w:noProof/>
                <w:webHidden/>
              </w:rPr>
              <w:fldChar w:fldCharType="separate"/>
            </w:r>
            <w:r>
              <w:rPr>
                <w:noProof/>
                <w:webHidden/>
              </w:rPr>
              <w:t>67</w:t>
            </w:r>
            <w:r>
              <w:rPr>
                <w:noProof/>
                <w:webHidden/>
              </w:rPr>
              <w:fldChar w:fldCharType="end"/>
            </w:r>
          </w:hyperlink>
        </w:p>
        <w:p w14:paraId="567A9E8C" w14:textId="5E8D6A61"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201" w:history="1">
            <w:r w:rsidRPr="004F51B2">
              <w:rPr>
                <w:rStyle w:val="Hyperlink"/>
                <w:noProof/>
                <w:lang w:val="vi-VN"/>
              </w:rPr>
              <w:t>3.</w:t>
            </w:r>
            <w:r>
              <w:rPr>
                <w:rFonts w:asciiTheme="minorHAnsi" w:eastAsiaTheme="minorEastAsia" w:hAnsiTheme="minorHAnsi" w:cstheme="minorBidi"/>
                <w:noProof/>
                <w:kern w:val="2"/>
                <w:sz w:val="24"/>
                <w14:ligatures w14:val="standardContextual"/>
              </w:rPr>
              <w:tab/>
            </w:r>
            <w:r w:rsidRPr="004F51B2">
              <w:rPr>
                <w:rStyle w:val="Hyperlink"/>
                <w:rFonts w:eastAsia="Times New Roman 2"/>
                <w:noProof/>
              </w:rPr>
              <w:t>Các ràng buộc toàn vẹn trong CSDL</w:t>
            </w:r>
            <w:r w:rsidRPr="004F51B2">
              <w:rPr>
                <w:rStyle w:val="Hyperlink"/>
                <w:noProof/>
              </w:rPr>
              <w:t>:</w:t>
            </w:r>
            <w:r>
              <w:rPr>
                <w:noProof/>
                <w:webHidden/>
              </w:rPr>
              <w:tab/>
            </w:r>
            <w:r>
              <w:rPr>
                <w:noProof/>
                <w:webHidden/>
              </w:rPr>
              <w:fldChar w:fldCharType="begin"/>
            </w:r>
            <w:r>
              <w:rPr>
                <w:noProof/>
                <w:webHidden/>
              </w:rPr>
              <w:instrText xml:space="preserve"> PAGEREF _Toc243155201 \h </w:instrText>
            </w:r>
            <w:r>
              <w:rPr>
                <w:noProof/>
                <w:webHidden/>
              </w:rPr>
            </w:r>
            <w:r>
              <w:rPr>
                <w:noProof/>
                <w:webHidden/>
              </w:rPr>
              <w:fldChar w:fldCharType="separate"/>
            </w:r>
            <w:r>
              <w:rPr>
                <w:noProof/>
                <w:webHidden/>
              </w:rPr>
              <w:t>68</w:t>
            </w:r>
            <w:r>
              <w:rPr>
                <w:noProof/>
                <w:webHidden/>
              </w:rPr>
              <w:fldChar w:fldCharType="end"/>
            </w:r>
          </w:hyperlink>
        </w:p>
        <w:p w14:paraId="3921506E" w14:textId="43F2A8E8" w:rsidR="0028485E" w:rsidRDefault="0028485E">
          <w:pPr>
            <w:pStyle w:val="TOC2"/>
            <w:rPr>
              <w:rFonts w:asciiTheme="minorHAnsi" w:eastAsiaTheme="minorEastAsia" w:hAnsiTheme="minorHAnsi" w:cstheme="minorBidi"/>
              <w:noProof/>
              <w:kern w:val="2"/>
              <w:sz w:val="24"/>
              <w14:ligatures w14:val="standardContextual"/>
            </w:rPr>
          </w:pPr>
          <w:hyperlink w:anchor="_Toc243155202" w:history="1">
            <w:r w:rsidRPr="004F51B2">
              <w:rPr>
                <w:rStyle w:val="Hyperlink"/>
                <w:noProof/>
                <w:lang w:val="vi-VN"/>
              </w:rPr>
              <w:t>III.</w:t>
            </w:r>
            <w:r w:rsidRPr="004F51B2">
              <w:rPr>
                <w:rStyle w:val="Hyperlink"/>
                <w:noProof/>
              </w:rPr>
              <w:t xml:space="preserve"> </w:t>
            </w:r>
            <w:r w:rsidRPr="004F51B2">
              <w:rPr>
                <w:rStyle w:val="Hyperlink"/>
                <w:noProof/>
                <w:lang w:val="vi-VN"/>
              </w:rPr>
              <w:t xml:space="preserve">Screen Flow: </w:t>
            </w:r>
            <w:r w:rsidRPr="004F51B2">
              <w:rPr>
                <w:rStyle w:val="Hyperlink"/>
                <w:rFonts w:eastAsia="Times New Roman 2"/>
                <w:noProof/>
                <w:lang w:val="vi-VN"/>
              </w:rPr>
              <w:t>Phân luồng màn hình của ứng dụng</w:t>
            </w:r>
            <w:r w:rsidRPr="004F51B2">
              <w:rPr>
                <w:rStyle w:val="Hyperlink"/>
                <w:noProof/>
                <w:lang w:val="vi-VN"/>
              </w:rPr>
              <w:t>:</w:t>
            </w:r>
            <w:r>
              <w:rPr>
                <w:noProof/>
                <w:webHidden/>
              </w:rPr>
              <w:tab/>
            </w:r>
            <w:r>
              <w:rPr>
                <w:noProof/>
                <w:webHidden/>
              </w:rPr>
              <w:fldChar w:fldCharType="begin"/>
            </w:r>
            <w:r>
              <w:rPr>
                <w:noProof/>
                <w:webHidden/>
              </w:rPr>
              <w:instrText xml:space="preserve"> PAGEREF _Toc243155202 \h </w:instrText>
            </w:r>
            <w:r>
              <w:rPr>
                <w:noProof/>
                <w:webHidden/>
              </w:rPr>
            </w:r>
            <w:r>
              <w:rPr>
                <w:noProof/>
                <w:webHidden/>
              </w:rPr>
              <w:fldChar w:fldCharType="separate"/>
            </w:r>
            <w:r>
              <w:rPr>
                <w:noProof/>
                <w:webHidden/>
              </w:rPr>
              <w:t>70</w:t>
            </w:r>
            <w:r>
              <w:rPr>
                <w:noProof/>
                <w:webHidden/>
              </w:rPr>
              <w:fldChar w:fldCharType="end"/>
            </w:r>
          </w:hyperlink>
        </w:p>
        <w:p w14:paraId="4E176832" w14:textId="622C5E48" w:rsidR="0028485E" w:rsidRDefault="0028485E">
          <w:pPr>
            <w:pStyle w:val="TOC2"/>
            <w:tabs>
              <w:tab w:val="left" w:pos="1123"/>
            </w:tabs>
            <w:rPr>
              <w:rFonts w:asciiTheme="minorHAnsi" w:eastAsiaTheme="minorEastAsia" w:hAnsiTheme="minorHAnsi" w:cstheme="minorBidi"/>
              <w:noProof/>
              <w:kern w:val="2"/>
              <w:sz w:val="24"/>
              <w14:ligatures w14:val="standardContextual"/>
            </w:rPr>
          </w:pPr>
          <w:hyperlink w:anchor="_Toc243155203" w:history="1">
            <w:r w:rsidRPr="004F51B2">
              <w:rPr>
                <w:rStyle w:val="Hyperlink"/>
                <w:noProof/>
                <w:lang w:val="vi-VN"/>
              </w:rPr>
              <w:t>IV.</w:t>
            </w:r>
            <w:r>
              <w:rPr>
                <w:rFonts w:asciiTheme="minorHAnsi" w:eastAsiaTheme="minorEastAsia" w:hAnsiTheme="minorHAnsi" w:cstheme="minorBidi"/>
                <w:noProof/>
                <w:kern w:val="2"/>
                <w:sz w:val="24"/>
                <w14:ligatures w14:val="standardContextual"/>
              </w:rPr>
              <w:tab/>
            </w:r>
            <w:r w:rsidRPr="004F51B2">
              <w:rPr>
                <w:rStyle w:val="Hyperlink"/>
                <w:noProof/>
                <w:lang w:val="vi-VN"/>
              </w:rPr>
              <w:t>Thi</w:t>
            </w:r>
            <w:r w:rsidRPr="004F51B2">
              <w:rPr>
                <w:rStyle w:val="Hyperlink"/>
                <w:rFonts w:eastAsia="Times New Roman 2"/>
                <w:noProof/>
                <w:lang w:val="vi-VN"/>
              </w:rPr>
              <w:t>ế</w:t>
            </w:r>
            <w:r w:rsidRPr="004F51B2">
              <w:rPr>
                <w:rStyle w:val="Hyperlink"/>
                <w:noProof/>
                <w:lang w:val="vi-VN"/>
              </w:rPr>
              <w:t>t k</w:t>
            </w:r>
            <w:r w:rsidRPr="004F51B2">
              <w:rPr>
                <w:rStyle w:val="Hyperlink"/>
                <w:rFonts w:eastAsia="Times New Roman 2"/>
                <w:noProof/>
                <w:lang w:val="vi-VN"/>
              </w:rPr>
              <w:t>ế</w:t>
            </w:r>
            <w:r w:rsidRPr="004F51B2">
              <w:rPr>
                <w:rStyle w:val="Hyperlink"/>
                <w:noProof/>
                <w:lang w:val="vi-VN"/>
              </w:rPr>
              <w:t xml:space="preserve"> m</w:t>
            </w:r>
            <w:r w:rsidRPr="004F51B2">
              <w:rPr>
                <w:rStyle w:val="Hyperlink"/>
                <w:rFonts w:eastAsia="Times New Roman 2"/>
                <w:noProof/>
                <w:lang w:val="vi-VN"/>
              </w:rPr>
              <w:t>àn hình của ứng dụng</w:t>
            </w:r>
            <w:r w:rsidRPr="004F51B2">
              <w:rPr>
                <w:rStyle w:val="Hyperlink"/>
                <w:noProof/>
                <w:lang w:val="vi-VN"/>
              </w:rPr>
              <w:t>:</w:t>
            </w:r>
            <w:r>
              <w:rPr>
                <w:noProof/>
                <w:webHidden/>
              </w:rPr>
              <w:tab/>
            </w:r>
            <w:r>
              <w:rPr>
                <w:noProof/>
                <w:webHidden/>
              </w:rPr>
              <w:fldChar w:fldCharType="begin"/>
            </w:r>
            <w:r>
              <w:rPr>
                <w:noProof/>
                <w:webHidden/>
              </w:rPr>
              <w:instrText xml:space="preserve"> PAGEREF _Toc243155203 \h </w:instrText>
            </w:r>
            <w:r>
              <w:rPr>
                <w:noProof/>
                <w:webHidden/>
              </w:rPr>
            </w:r>
            <w:r>
              <w:rPr>
                <w:noProof/>
                <w:webHidden/>
              </w:rPr>
              <w:fldChar w:fldCharType="separate"/>
            </w:r>
            <w:r>
              <w:rPr>
                <w:noProof/>
                <w:webHidden/>
              </w:rPr>
              <w:t>70</w:t>
            </w:r>
            <w:r>
              <w:rPr>
                <w:noProof/>
                <w:webHidden/>
              </w:rPr>
              <w:fldChar w:fldCharType="end"/>
            </w:r>
          </w:hyperlink>
        </w:p>
        <w:p w14:paraId="73053701" w14:textId="6D764A76"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204" w:history="1">
            <w:r w:rsidRPr="004F51B2">
              <w:rPr>
                <w:rStyle w:val="Hyperlink"/>
                <w:noProof/>
              </w:rPr>
              <w:t>1.</w:t>
            </w:r>
            <w:r>
              <w:rPr>
                <w:rFonts w:asciiTheme="minorHAnsi" w:eastAsiaTheme="minorEastAsia" w:hAnsiTheme="minorHAnsi" w:cstheme="minorBidi"/>
                <w:noProof/>
                <w:kern w:val="2"/>
                <w:sz w:val="24"/>
                <w14:ligatures w14:val="standardContextual"/>
              </w:rPr>
              <w:tab/>
            </w:r>
            <w:r w:rsidRPr="004F51B2">
              <w:rPr>
                <w:rStyle w:val="Hyperlink"/>
                <w:noProof/>
              </w:rPr>
              <w:t>Màn hình chính</w:t>
            </w:r>
            <w:r>
              <w:rPr>
                <w:noProof/>
                <w:webHidden/>
              </w:rPr>
              <w:tab/>
            </w:r>
            <w:r>
              <w:rPr>
                <w:noProof/>
                <w:webHidden/>
              </w:rPr>
              <w:fldChar w:fldCharType="begin"/>
            </w:r>
            <w:r>
              <w:rPr>
                <w:noProof/>
                <w:webHidden/>
              </w:rPr>
              <w:instrText xml:space="preserve"> PAGEREF _Toc243155204 \h </w:instrText>
            </w:r>
            <w:r>
              <w:rPr>
                <w:noProof/>
                <w:webHidden/>
              </w:rPr>
            </w:r>
            <w:r>
              <w:rPr>
                <w:noProof/>
                <w:webHidden/>
              </w:rPr>
              <w:fldChar w:fldCharType="separate"/>
            </w:r>
            <w:r>
              <w:rPr>
                <w:noProof/>
                <w:webHidden/>
              </w:rPr>
              <w:t>70</w:t>
            </w:r>
            <w:r>
              <w:rPr>
                <w:noProof/>
                <w:webHidden/>
              </w:rPr>
              <w:fldChar w:fldCharType="end"/>
            </w:r>
          </w:hyperlink>
        </w:p>
        <w:p w14:paraId="2A1C1055" w14:textId="7D894A1D"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205" w:history="1">
            <w:r w:rsidRPr="004F51B2">
              <w:rPr>
                <w:rStyle w:val="Hyperlink"/>
                <w:noProof/>
                <w:lang w:val="vi-VN"/>
              </w:rPr>
              <w:t>2.</w:t>
            </w:r>
            <w:r>
              <w:rPr>
                <w:rFonts w:asciiTheme="minorHAnsi" w:eastAsiaTheme="minorEastAsia" w:hAnsiTheme="minorHAnsi" w:cstheme="minorBidi"/>
                <w:noProof/>
                <w:kern w:val="2"/>
                <w:sz w:val="24"/>
                <w14:ligatures w14:val="standardContextual"/>
              </w:rPr>
              <w:tab/>
            </w:r>
            <w:r w:rsidRPr="004F51B2">
              <w:rPr>
                <w:rStyle w:val="Hyperlink"/>
                <w:rFonts w:eastAsia="Times New Roman 2"/>
                <w:noProof/>
                <w:lang w:val="vi-VN"/>
              </w:rPr>
              <w:t>Màn hình tra cứu thông tin sách:</w:t>
            </w:r>
            <w:r>
              <w:rPr>
                <w:noProof/>
                <w:webHidden/>
              </w:rPr>
              <w:tab/>
            </w:r>
            <w:r>
              <w:rPr>
                <w:noProof/>
                <w:webHidden/>
              </w:rPr>
              <w:fldChar w:fldCharType="begin"/>
            </w:r>
            <w:r>
              <w:rPr>
                <w:noProof/>
                <w:webHidden/>
              </w:rPr>
              <w:instrText xml:space="preserve"> PAGEREF _Toc243155205 \h </w:instrText>
            </w:r>
            <w:r>
              <w:rPr>
                <w:noProof/>
                <w:webHidden/>
              </w:rPr>
            </w:r>
            <w:r>
              <w:rPr>
                <w:noProof/>
                <w:webHidden/>
              </w:rPr>
              <w:fldChar w:fldCharType="separate"/>
            </w:r>
            <w:r>
              <w:rPr>
                <w:noProof/>
                <w:webHidden/>
              </w:rPr>
              <w:t>70</w:t>
            </w:r>
            <w:r>
              <w:rPr>
                <w:noProof/>
                <w:webHidden/>
              </w:rPr>
              <w:fldChar w:fldCharType="end"/>
            </w:r>
          </w:hyperlink>
        </w:p>
        <w:p w14:paraId="11AB672C" w14:textId="24C843DC" w:rsidR="0028485E" w:rsidRDefault="0028485E">
          <w:pPr>
            <w:pStyle w:val="TOC2"/>
            <w:rPr>
              <w:rFonts w:asciiTheme="minorHAnsi" w:eastAsiaTheme="minorEastAsia" w:hAnsiTheme="minorHAnsi" w:cstheme="minorBidi"/>
              <w:noProof/>
              <w:kern w:val="2"/>
              <w:sz w:val="24"/>
              <w14:ligatures w14:val="standardContextual"/>
            </w:rPr>
          </w:pPr>
          <w:hyperlink w:anchor="_Toc243155206" w:history="1">
            <w:r w:rsidRPr="004F51B2">
              <w:rPr>
                <w:rStyle w:val="Hyperlink"/>
                <w:noProof/>
                <w:lang w:val="vi-VN"/>
              </w:rPr>
              <w:t>V.</w:t>
            </w:r>
            <w:r w:rsidRPr="004F51B2">
              <w:rPr>
                <w:rStyle w:val="Hyperlink"/>
                <w:rFonts w:eastAsia="Arial"/>
                <w:noProof/>
                <w:lang w:val="vi-VN"/>
              </w:rPr>
              <w:t xml:space="preserve"> </w:t>
            </w:r>
            <w:r w:rsidRPr="004F51B2">
              <w:rPr>
                <w:rStyle w:val="Hyperlink"/>
                <w:rFonts w:eastAsia="Times New Roman 2"/>
                <w:noProof/>
                <w:lang w:val="vi-VN"/>
              </w:rPr>
              <w:t>Kiểm thử chức năng ứng dụng</w:t>
            </w:r>
            <w:r w:rsidRPr="004F51B2">
              <w:rPr>
                <w:rStyle w:val="Hyperlink"/>
                <w:noProof/>
                <w:lang w:val="vi-VN"/>
              </w:rPr>
              <w:t>:</w:t>
            </w:r>
            <w:r>
              <w:rPr>
                <w:noProof/>
                <w:webHidden/>
              </w:rPr>
              <w:tab/>
            </w:r>
            <w:r>
              <w:rPr>
                <w:noProof/>
                <w:webHidden/>
              </w:rPr>
              <w:fldChar w:fldCharType="begin"/>
            </w:r>
            <w:r>
              <w:rPr>
                <w:noProof/>
                <w:webHidden/>
              </w:rPr>
              <w:instrText xml:space="preserve"> PAGEREF _Toc243155206 \h </w:instrText>
            </w:r>
            <w:r>
              <w:rPr>
                <w:noProof/>
                <w:webHidden/>
              </w:rPr>
            </w:r>
            <w:r>
              <w:rPr>
                <w:noProof/>
                <w:webHidden/>
              </w:rPr>
              <w:fldChar w:fldCharType="separate"/>
            </w:r>
            <w:r>
              <w:rPr>
                <w:noProof/>
                <w:webHidden/>
              </w:rPr>
              <w:t>71</w:t>
            </w:r>
            <w:r>
              <w:rPr>
                <w:noProof/>
                <w:webHidden/>
              </w:rPr>
              <w:fldChar w:fldCharType="end"/>
            </w:r>
          </w:hyperlink>
        </w:p>
        <w:p w14:paraId="77A1B1BD" w14:textId="7BBFDE17"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207" w:history="1">
            <w:r w:rsidRPr="004F51B2">
              <w:rPr>
                <w:rStyle w:val="Hyperlink"/>
                <w:noProof/>
                <w:lang w:val="vi-VN"/>
              </w:rPr>
              <w:t>1.</w:t>
            </w:r>
            <w:r>
              <w:rPr>
                <w:rFonts w:asciiTheme="minorHAnsi" w:eastAsiaTheme="minorEastAsia" w:hAnsiTheme="minorHAnsi" w:cstheme="minorBidi"/>
                <w:noProof/>
                <w:kern w:val="2"/>
                <w:sz w:val="24"/>
                <w14:ligatures w14:val="standardContextual"/>
              </w:rPr>
              <w:tab/>
            </w:r>
            <w:r w:rsidRPr="004F51B2">
              <w:rPr>
                <w:rStyle w:val="Hyperlink"/>
                <w:noProof/>
                <w:lang w:val="vi-VN"/>
              </w:rPr>
              <w:t>Yêu c</w:t>
            </w:r>
            <w:r w:rsidRPr="004F51B2">
              <w:rPr>
                <w:rStyle w:val="Hyperlink"/>
                <w:rFonts w:eastAsia="Times New Roman 2"/>
                <w:noProof/>
                <w:lang w:val="vi-VN"/>
              </w:rPr>
              <w:t>ầ</w:t>
            </w:r>
            <w:r w:rsidRPr="004F51B2">
              <w:rPr>
                <w:rStyle w:val="Hyperlink"/>
                <w:noProof/>
                <w:lang w:val="vi-VN"/>
              </w:rPr>
              <w:t>u tài nguyên cho ki</w:t>
            </w:r>
            <w:r w:rsidRPr="004F51B2">
              <w:rPr>
                <w:rStyle w:val="Hyperlink"/>
                <w:rFonts w:eastAsia="Times New Roman 2"/>
                <w:noProof/>
                <w:lang w:val="vi-VN"/>
              </w:rPr>
              <w:t>ể</w:t>
            </w:r>
            <w:r w:rsidRPr="004F51B2">
              <w:rPr>
                <w:rStyle w:val="Hyperlink"/>
                <w:noProof/>
                <w:lang w:val="vi-VN"/>
              </w:rPr>
              <w:t>m th</w:t>
            </w:r>
            <w:r w:rsidRPr="004F51B2">
              <w:rPr>
                <w:rStyle w:val="Hyperlink"/>
                <w:rFonts w:eastAsia="Times New Roman 2"/>
                <w:noProof/>
                <w:lang w:val="vi-VN"/>
              </w:rPr>
              <w:t>ử</w:t>
            </w:r>
            <w:r w:rsidRPr="004F51B2">
              <w:rPr>
                <w:rStyle w:val="Hyperlink"/>
                <w:noProof/>
                <w:lang w:val="vi-VN"/>
              </w:rPr>
              <w:t xml:space="preserve"> </w:t>
            </w:r>
            <w:r w:rsidRPr="004F51B2">
              <w:rPr>
                <w:rStyle w:val="Hyperlink"/>
                <w:rFonts w:eastAsia="Times New Roman 2"/>
                <w:noProof/>
                <w:lang w:val="vi-VN"/>
              </w:rPr>
              <w:t>ứ</w:t>
            </w:r>
            <w:r w:rsidRPr="004F51B2">
              <w:rPr>
                <w:rStyle w:val="Hyperlink"/>
                <w:noProof/>
                <w:lang w:val="vi-VN"/>
              </w:rPr>
              <w:t>ng d</w:t>
            </w:r>
            <w:r w:rsidRPr="004F51B2">
              <w:rPr>
                <w:rStyle w:val="Hyperlink"/>
                <w:rFonts w:eastAsia="Times New Roman 2"/>
                <w:noProof/>
                <w:lang w:val="vi-VN"/>
              </w:rPr>
              <w:t>ụ</w:t>
            </w:r>
            <w:r w:rsidRPr="004F51B2">
              <w:rPr>
                <w:rStyle w:val="Hyperlink"/>
                <w:noProof/>
                <w:lang w:val="vi-VN"/>
              </w:rPr>
              <w:t>ng</w:t>
            </w:r>
            <w:r>
              <w:rPr>
                <w:noProof/>
                <w:webHidden/>
              </w:rPr>
              <w:tab/>
            </w:r>
            <w:r>
              <w:rPr>
                <w:noProof/>
                <w:webHidden/>
              </w:rPr>
              <w:fldChar w:fldCharType="begin"/>
            </w:r>
            <w:r>
              <w:rPr>
                <w:noProof/>
                <w:webHidden/>
              </w:rPr>
              <w:instrText xml:space="preserve"> PAGEREF _Toc243155207 \h </w:instrText>
            </w:r>
            <w:r>
              <w:rPr>
                <w:noProof/>
                <w:webHidden/>
              </w:rPr>
            </w:r>
            <w:r>
              <w:rPr>
                <w:noProof/>
                <w:webHidden/>
              </w:rPr>
              <w:fldChar w:fldCharType="separate"/>
            </w:r>
            <w:r>
              <w:rPr>
                <w:noProof/>
                <w:webHidden/>
              </w:rPr>
              <w:t>71</w:t>
            </w:r>
            <w:r>
              <w:rPr>
                <w:noProof/>
                <w:webHidden/>
              </w:rPr>
              <w:fldChar w:fldCharType="end"/>
            </w:r>
          </w:hyperlink>
        </w:p>
        <w:p w14:paraId="112C86B1" w14:textId="54A9CB13"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208" w:history="1">
            <w:r w:rsidRPr="004F51B2">
              <w:rPr>
                <w:rStyle w:val="Hyperlink"/>
                <w:noProof/>
                <w:lang w:val="vi-VN"/>
              </w:rPr>
              <w:t>2.</w:t>
            </w:r>
            <w:r>
              <w:rPr>
                <w:rFonts w:asciiTheme="minorHAnsi" w:eastAsiaTheme="minorEastAsia" w:hAnsiTheme="minorHAnsi" w:cstheme="minorBidi"/>
                <w:noProof/>
                <w:kern w:val="2"/>
                <w:sz w:val="24"/>
                <w14:ligatures w14:val="standardContextual"/>
              </w:rPr>
              <w:tab/>
            </w:r>
            <w:r w:rsidRPr="004F51B2">
              <w:rPr>
                <w:rStyle w:val="Hyperlink"/>
                <w:noProof/>
                <w:lang w:val="vi-VN"/>
              </w:rPr>
              <w:t>Danh sách các tình hu</w:t>
            </w:r>
            <w:r w:rsidRPr="004F51B2">
              <w:rPr>
                <w:rStyle w:val="Hyperlink"/>
                <w:rFonts w:eastAsia="Times New Roman 2"/>
                <w:noProof/>
                <w:lang w:val="vi-VN"/>
              </w:rPr>
              <w:t>ố</w:t>
            </w:r>
            <w:r w:rsidRPr="004F51B2">
              <w:rPr>
                <w:rStyle w:val="Hyperlink"/>
                <w:noProof/>
                <w:lang w:val="vi-VN"/>
              </w:rPr>
              <w:t>ng ki</w:t>
            </w:r>
            <w:r w:rsidRPr="004F51B2">
              <w:rPr>
                <w:rStyle w:val="Hyperlink"/>
                <w:rFonts w:eastAsia="Times New Roman 2"/>
                <w:noProof/>
                <w:lang w:val="vi-VN"/>
              </w:rPr>
              <w:t>ể</w:t>
            </w:r>
            <w:r w:rsidRPr="004F51B2">
              <w:rPr>
                <w:rStyle w:val="Hyperlink"/>
                <w:noProof/>
                <w:lang w:val="vi-VN"/>
              </w:rPr>
              <w:t>m th</w:t>
            </w:r>
            <w:r w:rsidRPr="004F51B2">
              <w:rPr>
                <w:rStyle w:val="Hyperlink"/>
                <w:rFonts w:eastAsia="Times New Roman 2"/>
                <w:noProof/>
                <w:lang w:val="vi-VN"/>
              </w:rPr>
              <w:t>ử</w:t>
            </w:r>
            <w:r w:rsidRPr="004F51B2">
              <w:rPr>
                <w:rStyle w:val="Hyperlink"/>
                <w:noProof/>
                <w:lang w:val="vi-VN"/>
              </w:rPr>
              <w:t>:</w:t>
            </w:r>
            <w:r>
              <w:rPr>
                <w:noProof/>
                <w:webHidden/>
              </w:rPr>
              <w:tab/>
            </w:r>
            <w:r>
              <w:rPr>
                <w:noProof/>
                <w:webHidden/>
              </w:rPr>
              <w:fldChar w:fldCharType="begin"/>
            </w:r>
            <w:r>
              <w:rPr>
                <w:noProof/>
                <w:webHidden/>
              </w:rPr>
              <w:instrText xml:space="preserve"> PAGEREF _Toc243155208 \h </w:instrText>
            </w:r>
            <w:r>
              <w:rPr>
                <w:noProof/>
                <w:webHidden/>
              </w:rPr>
            </w:r>
            <w:r>
              <w:rPr>
                <w:noProof/>
                <w:webHidden/>
              </w:rPr>
              <w:fldChar w:fldCharType="separate"/>
            </w:r>
            <w:r>
              <w:rPr>
                <w:noProof/>
                <w:webHidden/>
              </w:rPr>
              <w:t>71</w:t>
            </w:r>
            <w:r>
              <w:rPr>
                <w:noProof/>
                <w:webHidden/>
              </w:rPr>
              <w:fldChar w:fldCharType="end"/>
            </w:r>
          </w:hyperlink>
        </w:p>
        <w:p w14:paraId="7437DE7C" w14:textId="10BCD211" w:rsidR="0028485E" w:rsidRDefault="0028485E">
          <w:pPr>
            <w:pStyle w:val="TOC3"/>
            <w:tabs>
              <w:tab w:val="left" w:pos="1400"/>
            </w:tabs>
            <w:rPr>
              <w:rFonts w:asciiTheme="minorHAnsi" w:eastAsiaTheme="minorEastAsia" w:hAnsiTheme="minorHAnsi" w:cstheme="minorBidi"/>
              <w:noProof/>
              <w:kern w:val="2"/>
              <w:sz w:val="24"/>
              <w14:ligatures w14:val="standardContextual"/>
            </w:rPr>
          </w:pPr>
          <w:hyperlink w:anchor="_Toc243155209" w:history="1">
            <w:r w:rsidRPr="004F51B2">
              <w:rPr>
                <w:rStyle w:val="Hyperlink"/>
                <w:noProof/>
                <w:lang w:val="vi-VN"/>
              </w:rPr>
              <w:t>3.</w:t>
            </w:r>
            <w:r>
              <w:rPr>
                <w:rFonts w:asciiTheme="minorHAnsi" w:eastAsiaTheme="minorEastAsia" w:hAnsiTheme="minorHAnsi" w:cstheme="minorBidi"/>
                <w:noProof/>
                <w:kern w:val="2"/>
                <w:sz w:val="24"/>
                <w14:ligatures w14:val="standardContextual"/>
              </w:rPr>
              <w:tab/>
            </w:r>
            <w:r w:rsidRPr="004F51B2">
              <w:rPr>
                <w:rStyle w:val="Hyperlink"/>
                <w:noProof/>
              </w:rPr>
              <w:t>Test report</w:t>
            </w:r>
            <w:r>
              <w:rPr>
                <w:noProof/>
                <w:webHidden/>
              </w:rPr>
              <w:tab/>
            </w:r>
            <w:r>
              <w:rPr>
                <w:noProof/>
                <w:webHidden/>
              </w:rPr>
              <w:fldChar w:fldCharType="begin"/>
            </w:r>
            <w:r>
              <w:rPr>
                <w:noProof/>
                <w:webHidden/>
              </w:rPr>
              <w:instrText xml:space="preserve"> PAGEREF _Toc243155209 \h </w:instrText>
            </w:r>
            <w:r>
              <w:rPr>
                <w:noProof/>
                <w:webHidden/>
              </w:rPr>
            </w:r>
            <w:r>
              <w:rPr>
                <w:noProof/>
                <w:webHidden/>
              </w:rPr>
              <w:fldChar w:fldCharType="separate"/>
            </w:r>
            <w:r>
              <w:rPr>
                <w:noProof/>
                <w:webHidden/>
              </w:rPr>
              <w:t>71</w:t>
            </w:r>
            <w:r>
              <w:rPr>
                <w:noProof/>
                <w:webHidden/>
              </w:rPr>
              <w:fldChar w:fldCharType="end"/>
            </w:r>
          </w:hyperlink>
        </w:p>
        <w:p w14:paraId="1E5F1F01" w14:textId="6AC50F50" w:rsidR="0028485E" w:rsidRDefault="0028485E">
          <w:pPr>
            <w:pStyle w:val="TOC1"/>
            <w:rPr>
              <w:rFonts w:asciiTheme="minorHAnsi" w:eastAsiaTheme="minorEastAsia" w:hAnsiTheme="minorHAnsi" w:cstheme="minorBidi"/>
              <w:kern w:val="2"/>
              <w:sz w:val="24"/>
              <w14:ligatures w14:val="standardContextual"/>
            </w:rPr>
          </w:pPr>
          <w:hyperlink w:anchor="_Toc243155210" w:history="1">
            <w:r w:rsidRPr="004F51B2">
              <w:rPr>
                <w:rStyle w:val="Hyperlink"/>
                <w:rFonts w:eastAsia="Times New Roman 2"/>
              </w:rPr>
              <w:t>CHƯƠNG 4: KẾT LUẬN</w:t>
            </w:r>
            <w:r>
              <w:rPr>
                <w:webHidden/>
              </w:rPr>
              <w:tab/>
            </w:r>
            <w:r>
              <w:rPr>
                <w:webHidden/>
              </w:rPr>
              <w:fldChar w:fldCharType="begin"/>
            </w:r>
            <w:r>
              <w:rPr>
                <w:webHidden/>
              </w:rPr>
              <w:instrText xml:space="preserve"> PAGEREF _Toc243155210 \h </w:instrText>
            </w:r>
            <w:r>
              <w:rPr>
                <w:webHidden/>
              </w:rPr>
            </w:r>
            <w:r>
              <w:rPr>
                <w:webHidden/>
              </w:rPr>
              <w:fldChar w:fldCharType="separate"/>
            </w:r>
            <w:r>
              <w:rPr>
                <w:webHidden/>
              </w:rPr>
              <w:t>73</w:t>
            </w:r>
            <w:r>
              <w:rPr>
                <w:webHidden/>
              </w:rPr>
              <w:fldChar w:fldCharType="end"/>
            </w:r>
          </w:hyperlink>
        </w:p>
        <w:p w14:paraId="423528D4" w14:textId="2A0ED7D4" w:rsidR="0028485E" w:rsidRDefault="0028485E">
          <w:pPr>
            <w:pStyle w:val="TOC2"/>
            <w:rPr>
              <w:rFonts w:asciiTheme="minorHAnsi" w:eastAsiaTheme="minorEastAsia" w:hAnsiTheme="minorHAnsi" w:cstheme="minorBidi"/>
              <w:noProof/>
              <w:kern w:val="2"/>
              <w:sz w:val="24"/>
              <w14:ligatures w14:val="standardContextual"/>
            </w:rPr>
          </w:pPr>
          <w:hyperlink w:anchor="_Toc243155211" w:history="1">
            <w:r w:rsidRPr="004F51B2">
              <w:rPr>
                <w:rStyle w:val="Hyperlink"/>
                <w:noProof/>
              </w:rPr>
              <w:t xml:space="preserve">4.1 </w:t>
            </w:r>
            <w:r w:rsidRPr="004F51B2">
              <w:rPr>
                <w:rStyle w:val="Hyperlink"/>
                <w:rFonts w:eastAsia="Times New Roman 2"/>
                <w:noProof/>
              </w:rPr>
              <w:t>Kết quả đạt được</w:t>
            </w:r>
            <w:r>
              <w:rPr>
                <w:noProof/>
                <w:webHidden/>
              </w:rPr>
              <w:tab/>
            </w:r>
            <w:r>
              <w:rPr>
                <w:noProof/>
                <w:webHidden/>
              </w:rPr>
              <w:fldChar w:fldCharType="begin"/>
            </w:r>
            <w:r>
              <w:rPr>
                <w:noProof/>
                <w:webHidden/>
              </w:rPr>
              <w:instrText xml:space="preserve"> PAGEREF _Toc243155211 \h </w:instrText>
            </w:r>
            <w:r>
              <w:rPr>
                <w:noProof/>
                <w:webHidden/>
              </w:rPr>
            </w:r>
            <w:r>
              <w:rPr>
                <w:noProof/>
                <w:webHidden/>
              </w:rPr>
              <w:fldChar w:fldCharType="separate"/>
            </w:r>
            <w:r>
              <w:rPr>
                <w:noProof/>
                <w:webHidden/>
              </w:rPr>
              <w:t>73</w:t>
            </w:r>
            <w:r>
              <w:rPr>
                <w:noProof/>
                <w:webHidden/>
              </w:rPr>
              <w:fldChar w:fldCharType="end"/>
            </w:r>
          </w:hyperlink>
        </w:p>
        <w:p w14:paraId="0C6C2117" w14:textId="7BD18865" w:rsidR="0028485E" w:rsidRDefault="0028485E">
          <w:pPr>
            <w:pStyle w:val="TOC2"/>
            <w:rPr>
              <w:rFonts w:asciiTheme="minorHAnsi" w:eastAsiaTheme="minorEastAsia" w:hAnsiTheme="minorHAnsi" w:cstheme="minorBidi"/>
              <w:noProof/>
              <w:kern w:val="2"/>
              <w:sz w:val="24"/>
              <w14:ligatures w14:val="standardContextual"/>
            </w:rPr>
          </w:pPr>
          <w:hyperlink w:anchor="_Toc243155212" w:history="1">
            <w:r w:rsidRPr="004F51B2">
              <w:rPr>
                <w:rStyle w:val="Hyperlink"/>
                <w:noProof/>
              </w:rPr>
              <w:t xml:space="preserve">4.2 </w:t>
            </w:r>
            <w:r w:rsidRPr="004F51B2">
              <w:rPr>
                <w:rStyle w:val="Hyperlink"/>
                <w:rFonts w:eastAsia="Times New Roman 2"/>
                <w:noProof/>
              </w:rPr>
              <w:t>Hạn chế của đồ án</w:t>
            </w:r>
            <w:r>
              <w:rPr>
                <w:noProof/>
                <w:webHidden/>
              </w:rPr>
              <w:tab/>
            </w:r>
            <w:r>
              <w:rPr>
                <w:noProof/>
                <w:webHidden/>
              </w:rPr>
              <w:fldChar w:fldCharType="begin"/>
            </w:r>
            <w:r>
              <w:rPr>
                <w:noProof/>
                <w:webHidden/>
              </w:rPr>
              <w:instrText xml:space="preserve"> PAGEREF _Toc243155212 \h </w:instrText>
            </w:r>
            <w:r>
              <w:rPr>
                <w:noProof/>
                <w:webHidden/>
              </w:rPr>
            </w:r>
            <w:r>
              <w:rPr>
                <w:noProof/>
                <w:webHidden/>
              </w:rPr>
              <w:fldChar w:fldCharType="separate"/>
            </w:r>
            <w:r>
              <w:rPr>
                <w:noProof/>
                <w:webHidden/>
              </w:rPr>
              <w:t>73</w:t>
            </w:r>
            <w:r>
              <w:rPr>
                <w:noProof/>
                <w:webHidden/>
              </w:rPr>
              <w:fldChar w:fldCharType="end"/>
            </w:r>
          </w:hyperlink>
        </w:p>
        <w:p w14:paraId="2B3E1B31" w14:textId="7F03CB87" w:rsidR="0028485E" w:rsidRDefault="0028485E">
          <w:pPr>
            <w:pStyle w:val="TOC2"/>
            <w:rPr>
              <w:rFonts w:asciiTheme="minorHAnsi" w:eastAsiaTheme="minorEastAsia" w:hAnsiTheme="minorHAnsi" w:cstheme="minorBidi"/>
              <w:noProof/>
              <w:kern w:val="2"/>
              <w:sz w:val="24"/>
              <w14:ligatures w14:val="standardContextual"/>
            </w:rPr>
          </w:pPr>
          <w:hyperlink w:anchor="_Toc243155213" w:history="1">
            <w:r w:rsidRPr="004F51B2">
              <w:rPr>
                <w:rStyle w:val="Hyperlink"/>
                <w:noProof/>
              </w:rPr>
              <w:t xml:space="preserve">4.3 </w:t>
            </w:r>
            <w:r w:rsidRPr="004F51B2">
              <w:rPr>
                <w:rStyle w:val="Hyperlink"/>
                <w:rFonts w:eastAsia="Times New Roman 2"/>
                <w:noProof/>
              </w:rPr>
              <w:t>Hướng phát triển</w:t>
            </w:r>
            <w:r>
              <w:rPr>
                <w:noProof/>
                <w:webHidden/>
              </w:rPr>
              <w:tab/>
            </w:r>
            <w:r>
              <w:rPr>
                <w:noProof/>
                <w:webHidden/>
              </w:rPr>
              <w:fldChar w:fldCharType="begin"/>
            </w:r>
            <w:r>
              <w:rPr>
                <w:noProof/>
                <w:webHidden/>
              </w:rPr>
              <w:instrText xml:space="preserve"> PAGEREF _Toc243155213 \h </w:instrText>
            </w:r>
            <w:r>
              <w:rPr>
                <w:noProof/>
                <w:webHidden/>
              </w:rPr>
            </w:r>
            <w:r>
              <w:rPr>
                <w:noProof/>
                <w:webHidden/>
              </w:rPr>
              <w:fldChar w:fldCharType="separate"/>
            </w:r>
            <w:r>
              <w:rPr>
                <w:noProof/>
                <w:webHidden/>
              </w:rPr>
              <w:t>73</w:t>
            </w:r>
            <w:r>
              <w:rPr>
                <w:noProof/>
                <w:webHidden/>
              </w:rPr>
              <w:fldChar w:fldCharType="end"/>
            </w:r>
          </w:hyperlink>
        </w:p>
        <w:p w14:paraId="08A5E43F" w14:textId="61622D98" w:rsidR="0028485E" w:rsidRDefault="0028485E">
          <w:pPr>
            <w:pStyle w:val="TOC1"/>
            <w:rPr>
              <w:rFonts w:asciiTheme="minorHAnsi" w:eastAsiaTheme="minorEastAsia" w:hAnsiTheme="minorHAnsi" w:cstheme="minorBidi"/>
              <w:kern w:val="2"/>
              <w:sz w:val="24"/>
              <w14:ligatures w14:val="standardContextual"/>
            </w:rPr>
          </w:pPr>
          <w:hyperlink w:anchor="_Toc243155214" w:history="1">
            <w:r w:rsidRPr="004F51B2">
              <w:rPr>
                <w:rStyle w:val="Hyperlink"/>
                <w:rFonts w:eastAsia="Times New Roman 2"/>
              </w:rPr>
              <w:t>CHƯƠNG 5: KHỞI NGHIỆP</w:t>
            </w:r>
            <w:r>
              <w:rPr>
                <w:webHidden/>
              </w:rPr>
              <w:tab/>
            </w:r>
            <w:r>
              <w:rPr>
                <w:webHidden/>
              </w:rPr>
              <w:fldChar w:fldCharType="begin"/>
            </w:r>
            <w:r>
              <w:rPr>
                <w:webHidden/>
              </w:rPr>
              <w:instrText xml:space="preserve"> PAGEREF _Toc243155214 \h </w:instrText>
            </w:r>
            <w:r>
              <w:rPr>
                <w:webHidden/>
              </w:rPr>
            </w:r>
            <w:r>
              <w:rPr>
                <w:webHidden/>
              </w:rPr>
              <w:fldChar w:fldCharType="separate"/>
            </w:r>
            <w:r>
              <w:rPr>
                <w:webHidden/>
              </w:rPr>
              <w:t>74</w:t>
            </w:r>
            <w:r>
              <w:rPr>
                <w:webHidden/>
              </w:rPr>
              <w:fldChar w:fldCharType="end"/>
            </w:r>
          </w:hyperlink>
        </w:p>
        <w:p w14:paraId="5F31F643" w14:textId="47C165C4" w:rsidR="0028485E" w:rsidRDefault="0028485E">
          <w:pPr>
            <w:pStyle w:val="TOC1"/>
            <w:rPr>
              <w:rFonts w:asciiTheme="minorHAnsi" w:eastAsiaTheme="minorEastAsia" w:hAnsiTheme="minorHAnsi" w:cstheme="minorBidi"/>
              <w:kern w:val="2"/>
              <w:sz w:val="24"/>
              <w14:ligatures w14:val="standardContextual"/>
            </w:rPr>
          </w:pPr>
          <w:hyperlink w:anchor="_Toc243155215" w:history="1">
            <w:r w:rsidRPr="004F51B2">
              <w:rPr>
                <w:rStyle w:val="Hyperlink"/>
                <w:rFonts w:eastAsia="Times New Roman 2"/>
              </w:rPr>
              <w:t>TÀI LIỆU THAM KHẢO</w:t>
            </w:r>
            <w:r>
              <w:rPr>
                <w:webHidden/>
              </w:rPr>
              <w:tab/>
            </w:r>
            <w:r>
              <w:rPr>
                <w:webHidden/>
              </w:rPr>
              <w:fldChar w:fldCharType="begin"/>
            </w:r>
            <w:r>
              <w:rPr>
                <w:webHidden/>
              </w:rPr>
              <w:instrText xml:space="preserve"> PAGEREF _Toc243155215 \h </w:instrText>
            </w:r>
            <w:r>
              <w:rPr>
                <w:webHidden/>
              </w:rPr>
            </w:r>
            <w:r>
              <w:rPr>
                <w:webHidden/>
              </w:rPr>
              <w:fldChar w:fldCharType="separate"/>
            </w:r>
            <w:r>
              <w:rPr>
                <w:webHidden/>
              </w:rPr>
              <w:t>75</w:t>
            </w:r>
            <w:r>
              <w:rPr>
                <w:webHidden/>
              </w:rPr>
              <w:fldChar w:fldCharType="end"/>
            </w:r>
          </w:hyperlink>
        </w:p>
        <w:p w14:paraId="1AC15D15" w14:textId="34FCF3EC" w:rsidR="0028485E" w:rsidRDefault="0028485E">
          <w:pPr>
            <w:pStyle w:val="TOC1"/>
            <w:rPr>
              <w:rFonts w:asciiTheme="minorHAnsi" w:eastAsiaTheme="minorEastAsia" w:hAnsiTheme="minorHAnsi" w:cstheme="minorBidi"/>
              <w:kern w:val="2"/>
              <w:sz w:val="24"/>
              <w14:ligatures w14:val="standardContextual"/>
            </w:rPr>
          </w:pPr>
          <w:hyperlink w:anchor="_Toc243155216" w:history="1">
            <w:r w:rsidRPr="004F51B2">
              <w:rPr>
                <w:rStyle w:val="Hyperlink"/>
                <w:rFonts w:eastAsia="Times New Roman 2"/>
              </w:rPr>
              <w:t>PHỤ LỤC</w:t>
            </w:r>
            <w:r>
              <w:rPr>
                <w:webHidden/>
              </w:rPr>
              <w:tab/>
            </w:r>
            <w:r>
              <w:rPr>
                <w:webHidden/>
              </w:rPr>
              <w:fldChar w:fldCharType="begin"/>
            </w:r>
            <w:r>
              <w:rPr>
                <w:webHidden/>
              </w:rPr>
              <w:instrText xml:space="preserve"> PAGEREF _Toc243155216 \h </w:instrText>
            </w:r>
            <w:r>
              <w:rPr>
                <w:webHidden/>
              </w:rPr>
            </w:r>
            <w:r>
              <w:rPr>
                <w:webHidden/>
              </w:rPr>
              <w:fldChar w:fldCharType="separate"/>
            </w:r>
            <w:r>
              <w:rPr>
                <w:webHidden/>
              </w:rPr>
              <w:t>77</w:t>
            </w:r>
            <w:r>
              <w:rPr>
                <w:webHidden/>
              </w:rPr>
              <w:fldChar w:fldCharType="end"/>
            </w:r>
          </w:hyperlink>
        </w:p>
        <w:p w14:paraId="071CA1F5" w14:textId="49A4CCA7" w:rsidR="0028485E" w:rsidRDefault="0028485E">
          <w:pPr>
            <w:pStyle w:val="TOC2"/>
            <w:tabs>
              <w:tab w:val="left" w:pos="839"/>
            </w:tabs>
            <w:rPr>
              <w:rFonts w:asciiTheme="minorHAnsi" w:eastAsiaTheme="minorEastAsia" w:hAnsiTheme="minorHAnsi" w:cstheme="minorBidi"/>
              <w:noProof/>
              <w:kern w:val="2"/>
              <w:sz w:val="24"/>
              <w14:ligatures w14:val="standardContextual"/>
            </w:rPr>
          </w:pPr>
          <w:hyperlink w:anchor="_Toc243155217" w:history="1">
            <w:r w:rsidRPr="004F51B2">
              <w:rPr>
                <w:rStyle w:val="Hyperlink"/>
                <w:noProof/>
              </w:rPr>
              <w:t>V.</w:t>
            </w:r>
            <w:r>
              <w:rPr>
                <w:rFonts w:asciiTheme="minorHAnsi" w:eastAsiaTheme="minorEastAsia" w:hAnsiTheme="minorHAnsi" w:cstheme="minorBidi"/>
                <w:noProof/>
                <w:kern w:val="2"/>
                <w:sz w:val="24"/>
                <w14:ligatures w14:val="standardContextual"/>
              </w:rPr>
              <w:tab/>
            </w:r>
            <w:r w:rsidRPr="004F51B2">
              <w:rPr>
                <w:rStyle w:val="Hyperlink"/>
                <w:rFonts w:eastAsia="Times New Roman 2"/>
                <w:noProof/>
              </w:rPr>
              <w:t>KẾ HOẠCH</w:t>
            </w:r>
            <w:r>
              <w:rPr>
                <w:noProof/>
                <w:webHidden/>
              </w:rPr>
              <w:tab/>
            </w:r>
            <w:r>
              <w:rPr>
                <w:noProof/>
                <w:webHidden/>
              </w:rPr>
              <w:fldChar w:fldCharType="begin"/>
            </w:r>
            <w:r>
              <w:rPr>
                <w:noProof/>
                <w:webHidden/>
              </w:rPr>
              <w:instrText xml:space="preserve"> PAGEREF _Toc243155217 \h </w:instrText>
            </w:r>
            <w:r>
              <w:rPr>
                <w:noProof/>
                <w:webHidden/>
              </w:rPr>
            </w:r>
            <w:r>
              <w:rPr>
                <w:noProof/>
                <w:webHidden/>
              </w:rPr>
              <w:fldChar w:fldCharType="separate"/>
            </w:r>
            <w:r>
              <w:rPr>
                <w:noProof/>
                <w:webHidden/>
              </w:rPr>
              <w:t>77</w:t>
            </w:r>
            <w:r>
              <w:rPr>
                <w:noProof/>
                <w:webHidden/>
              </w:rPr>
              <w:fldChar w:fldCharType="end"/>
            </w:r>
          </w:hyperlink>
        </w:p>
        <w:p w14:paraId="707DF7BD" w14:textId="49ACA72E" w:rsidR="0028485E" w:rsidRDefault="0028485E">
          <w:pPr>
            <w:pStyle w:val="TOC2"/>
            <w:tabs>
              <w:tab w:val="left" w:pos="1123"/>
            </w:tabs>
            <w:rPr>
              <w:rFonts w:asciiTheme="minorHAnsi" w:eastAsiaTheme="minorEastAsia" w:hAnsiTheme="minorHAnsi" w:cstheme="minorBidi"/>
              <w:noProof/>
              <w:kern w:val="2"/>
              <w:sz w:val="24"/>
              <w14:ligatures w14:val="standardContextual"/>
            </w:rPr>
          </w:pPr>
          <w:hyperlink w:anchor="_Toc243155218" w:history="1">
            <w:r w:rsidRPr="004F51B2">
              <w:rPr>
                <w:rStyle w:val="Hyperlink"/>
                <w:noProof/>
              </w:rPr>
              <w:t>VI.</w:t>
            </w:r>
            <w:r>
              <w:rPr>
                <w:rFonts w:asciiTheme="minorHAnsi" w:eastAsiaTheme="minorEastAsia" w:hAnsiTheme="minorHAnsi" w:cstheme="minorBidi"/>
                <w:noProof/>
                <w:kern w:val="2"/>
                <w:sz w:val="24"/>
                <w14:ligatures w14:val="standardContextual"/>
              </w:rPr>
              <w:tab/>
            </w:r>
            <w:r w:rsidRPr="004F51B2">
              <w:rPr>
                <w:rStyle w:val="Hyperlink"/>
                <w:rFonts w:eastAsia="Times New Roman 2"/>
                <w:noProof/>
              </w:rPr>
              <w:t>NHẬT KÝ</w:t>
            </w:r>
            <w:r>
              <w:rPr>
                <w:noProof/>
                <w:webHidden/>
              </w:rPr>
              <w:tab/>
            </w:r>
            <w:r>
              <w:rPr>
                <w:noProof/>
                <w:webHidden/>
              </w:rPr>
              <w:fldChar w:fldCharType="begin"/>
            </w:r>
            <w:r>
              <w:rPr>
                <w:noProof/>
                <w:webHidden/>
              </w:rPr>
              <w:instrText xml:space="preserve"> PAGEREF _Toc243155218 \h </w:instrText>
            </w:r>
            <w:r>
              <w:rPr>
                <w:noProof/>
                <w:webHidden/>
              </w:rPr>
            </w:r>
            <w:r>
              <w:rPr>
                <w:noProof/>
                <w:webHidden/>
              </w:rPr>
              <w:fldChar w:fldCharType="separate"/>
            </w:r>
            <w:r>
              <w:rPr>
                <w:noProof/>
                <w:webHidden/>
              </w:rPr>
              <w:t>77</w:t>
            </w:r>
            <w:r>
              <w:rPr>
                <w:noProof/>
                <w:webHidden/>
              </w:rPr>
              <w:fldChar w:fldCharType="end"/>
            </w:r>
          </w:hyperlink>
        </w:p>
        <w:p w14:paraId="2B95EF4B" w14:textId="49EBA5EB" w:rsidR="0028485E" w:rsidRDefault="0028485E">
          <w:pPr>
            <w:pStyle w:val="TOC1"/>
            <w:rPr>
              <w:rFonts w:asciiTheme="minorHAnsi" w:eastAsiaTheme="minorEastAsia" w:hAnsiTheme="minorHAnsi" w:cstheme="minorBidi"/>
              <w:kern w:val="2"/>
              <w:sz w:val="24"/>
              <w14:ligatures w14:val="standardContextual"/>
            </w:rPr>
          </w:pPr>
          <w:hyperlink w:anchor="_Toc243155219" w:history="1">
            <w:r w:rsidRPr="004F51B2">
              <w:rPr>
                <w:rStyle w:val="Hyperlink"/>
              </w:rPr>
              <w:t>TÀI</w:t>
            </w:r>
            <w:r w:rsidRPr="004F51B2">
              <w:rPr>
                <w:rStyle w:val="Hyperlink"/>
                <w:lang w:val="vi-VN"/>
              </w:rPr>
              <w:t xml:space="preserve"> LIỆU HƯỚNG DẪN SỬ DỤNG</w:t>
            </w:r>
            <w:r>
              <w:rPr>
                <w:webHidden/>
              </w:rPr>
              <w:tab/>
            </w:r>
            <w:r>
              <w:rPr>
                <w:webHidden/>
              </w:rPr>
              <w:fldChar w:fldCharType="begin"/>
            </w:r>
            <w:r>
              <w:rPr>
                <w:webHidden/>
              </w:rPr>
              <w:instrText xml:space="preserve"> PAGEREF _Toc243155219 \h </w:instrText>
            </w:r>
            <w:r>
              <w:rPr>
                <w:webHidden/>
              </w:rPr>
            </w:r>
            <w:r>
              <w:rPr>
                <w:webHidden/>
              </w:rPr>
              <w:fldChar w:fldCharType="separate"/>
            </w:r>
            <w:r>
              <w:rPr>
                <w:webHidden/>
              </w:rPr>
              <w:t>77</w:t>
            </w:r>
            <w:r>
              <w:rPr>
                <w:webHidden/>
              </w:rPr>
              <w:fldChar w:fldCharType="end"/>
            </w:r>
          </w:hyperlink>
        </w:p>
        <w:p w14:paraId="44FC6BD8" w14:textId="3209DDCC" w:rsidR="00547FB5" w:rsidRPr="008E5689" w:rsidRDefault="00547FB5" w:rsidP="00812ACB">
          <w:pPr>
            <w:ind w:firstLine="0"/>
            <w:rPr>
              <w:sz w:val="20"/>
              <w:szCs w:val="20"/>
              <w:lang w:val="vi-VN"/>
            </w:rPr>
          </w:pPr>
          <w:r w:rsidRPr="008E5689">
            <w:rPr>
              <w:b/>
              <w:bCs/>
            </w:rPr>
            <w:fldChar w:fldCharType="end"/>
          </w:r>
        </w:p>
      </w:sdtContent>
    </w:sdt>
    <w:p w14:paraId="22C212F7" w14:textId="77777777" w:rsidR="00547FB5" w:rsidRDefault="00547FB5" w:rsidP="00812ACB">
      <w:pPr>
        <w:ind w:firstLine="0"/>
        <w:rPr>
          <w:rFonts w:eastAsia="Times New Roman 2"/>
          <w:lang w:val="vi-VN"/>
        </w:rPr>
      </w:pPr>
    </w:p>
    <w:p w14:paraId="0A5E4AE0" w14:textId="77777777" w:rsidR="00547FB5" w:rsidRPr="00E66EA0" w:rsidRDefault="00547FB5" w:rsidP="00812ACB">
      <w:pPr>
        <w:pStyle w:val="Heading1"/>
        <w:spacing w:before="0" w:after="0" w:line="374" w:lineRule="exact"/>
        <w:rPr>
          <w:rFonts w:cs="Times New Roman"/>
          <w:lang w:val="vi-VN"/>
        </w:rPr>
      </w:pPr>
      <w:bookmarkStart w:id="3" w:name="_Toc243155139"/>
      <w:r w:rsidRPr="00E66EA0">
        <w:rPr>
          <w:rFonts w:eastAsia="Times New Roman 2" w:cs="Times New Roman"/>
          <w:color w:val="000000"/>
          <w:kern w:val="2"/>
          <w:lang w:val="vi-VN"/>
        </w:rPr>
        <w:t>DANH MỤC CÁC HÌNH VẼ</w:t>
      </w:r>
      <w:bookmarkEnd w:id="3"/>
    </w:p>
    <w:p w14:paraId="5E6B2F3E" w14:textId="77777777" w:rsidR="00547FB5" w:rsidRPr="008971BF" w:rsidRDefault="00547FB5" w:rsidP="00812ACB">
      <w:pPr>
        <w:spacing w:before="425" w:line="357" w:lineRule="auto"/>
        <w:ind w:firstLine="0"/>
      </w:pPr>
      <w:r w:rsidRPr="005845A6">
        <w:rPr>
          <w:color w:val="000000"/>
          <w:kern w:val="2"/>
          <w:szCs w:val="26"/>
          <w:lang w:val="vi-VN"/>
        </w:rPr>
        <w:t>Hình 1-</w:t>
      </w:r>
      <w:r w:rsidRPr="005845A6">
        <w:rPr>
          <w:rFonts w:eastAsia="Times New Roman 2"/>
          <w:color w:val="000000"/>
          <w:kern w:val="2"/>
          <w:szCs w:val="26"/>
          <w:lang w:val="vi-VN"/>
        </w:rPr>
        <w:t>1 Thao tác cập nhật mục lục</w:t>
      </w:r>
      <w:r w:rsidRPr="005845A6">
        <w:rPr>
          <w:color w:val="000000"/>
          <w:kern w:val="2"/>
          <w:szCs w:val="26"/>
          <w:lang w:val="vi-VN"/>
        </w:rPr>
        <w:t xml:space="preserve">......................... </w:t>
      </w:r>
      <w:r w:rsidRPr="008971BF">
        <w:rPr>
          <w:b/>
          <w:bCs/>
          <w:color w:val="000000"/>
          <w:kern w:val="2"/>
          <w:szCs w:val="26"/>
        </w:rPr>
        <w:t>Error! Bookmark not defined.</w:t>
      </w:r>
    </w:p>
    <w:p w14:paraId="51003C62" w14:textId="77777777" w:rsidR="00547FB5" w:rsidRPr="008971BF" w:rsidRDefault="00547FB5" w:rsidP="00812ACB">
      <w:pPr>
        <w:spacing w:line="361" w:lineRule="auto"/>
        <w:ind w:firstLine="0"/>
      </w:pPr>
      <w:r w:rsidRPr="008971BF">
        <w:rPr>
          <w:color w:val="000000"/>
          <w:kern w:val="2"/>
          <w:szCs w:val="26"/>
        </w:rPr>
        <w:t xml:space="preserve">Hình 1-2 Cách chèn nhãn cho hình .......................... </w:t>
      </w:r>
      <w:r w:rsidRPr="008971BF">
        <w:rPr>
          <w:b/>
          <w:bCs/>
          <w:color w:val="000000"/>
          <w:kern w:val="2"/>
          <w:szCs w:val="26"/>
        </w:rPr>
        <w:t>Error! Bookmark not defined.</w:t>
      </w:r>
    </w:p>
    <w:p w14:paraId="111953CC" w14:textId="77777777" w:rsidR="00547FB5" w:rsidRPr="008971BF" w:rsidRDefault="00547FB5" w:rsidP="00812ACB">
      <w:pPr>
        <w:spacing w:line="361" w:lineRule="auto"/>
        <w:ind w:firstLine="0"/>
      </w:pPr>
      <w:r w:rsidRPr="008971BF">
        <w:rPr>
          <w:color w:val="000000"/>
          <w:kern w:val="2"/>
          <w:szCs w:val="26"/>
        </w:rPr>
        <w:t>Hình 1-</w:t>
      </w:r>
      <w:r w:rsidRPr="008971BF">
        <w:rPr>
          <w:rFonts w:eastAsia="Times New Roman 2"/>
          <w:color w:val="000000"/>
          <w:kern w:val="2"/>
          <w:szCs w:val="26"/>
        </w:rPr>
        <w:t>3 Cách tạo một nhãn mới</w:t>
      </w:r>
      <w:r w:rsidRPr="008971BF">
        <w:rPr>
          <w:color w:val="000000"/>
          <w:kern w:val="2"/>
          <w:szCs w:val="26"/>
        </w:rPr>
        <w:t xml:space="preserve"> ............................. </w:t>
      </w:r>
      <w:r w:rsidRPr="008971BF">
        <w:rPr>
          <w:b/>
          <w:bCs/>
          <w:color w:val="000000"/>
          <w:kern w:val="2"/>
          <w:szCs w:val="26"/>
        </w:rPr>
        <w:t>Error! Bookmark not defined.</w:t>
      </w:r>
    </w:p>
    <w:p w14:paraId="13B06492" w14:textId="77777777" w:rsidR="00547FB5" w:rsidRPr="008971BF" w:rsidRDefault="00547FB5" w:rsidP="00812ACB">
      <w:pPr>
        <w:spacing w:line="361" w:lineRule="auto"/>
        <w:ind w:firstLine="0"/>
        <w:sectPr w:rsidR="00547FB5" w:rsidRPr="008971BF" w:rsidSect="00547FB5">
          <w:headerReference w:type="default" r:id="rId10"/>
          <w:footerReference w:type="default" r:id="rId11"/>
          <w:pgSz w:w="11905" w:h="16840"/>
          <w:pgMar w:top="1761" w:right="1086" w:bottom="1210" w:left="1986" w:header="1205" w:footer="846" w:gutter="0"/>
          <w:cols w:space="720"/>
        </w:sectPr>
      </w:pPr>
      <w:r w:rsidRPr="008971BF">
        <w:rPr>
          <w:color w:val="000000"/>
          <w:kern w:val="2"/>
          <w:szCs w:val="26"/>
        </w:rPr>
        <w:t>Hình 1-</w:t>
      </w:r>
      <w:r w:rsidRPr="008971BF">
        <w:rPr>
          <w:rFonts w:eastAsia="Times New Roman 2"/>
          <w:color w:val="000000"/>
          <w:kern w:val="2"/>
          <w:szCs w:val="26"/>
        </w:rPr>
        <w:t>4 Cách tham chiếu đến một nhãn</w:t>
      </w:r>
      <w:r w:rsidRPr="008971BF">
        <w:rPr>
          <w:color w:val="000000"/>
          <w:kern w:val="2"/>
          <w:szCs w:val="26"/>
        </w:rPr>
        <w:t xml:space="preserve"> ................. </w:t>
      </w:r>
      <w:r w:rsidRPr="008971BF">
        <w:rPr>
          <w:b/>
          <w:bCs/>
          <w:color w:val="000000"/>
          <w:kern w:val="2"/>
          <w:szCs w:val="26"/>
        </w:rPr>
        <w:t>Error! Bookmark not defined.</w:t>
      </w:r>
    </w:p>
    <w:p w14:paraId="710EF600" w14:textId="77777777" w:rsidR="00547FB5" w:rsidRPr="008971BF" w:rsidRDefault="00547FB5" w:rsidP="00812ACB">
      <w:pPr>
        <w:spacing w:line="20" w:lineRule="exact"/>
        <w:ind w:firstLine="0"/>
      </w:pPr>
      <w:bookmarkStart w:id="4" w:name="p2w_bm2"/>
      <w:bookmarkStart w:id="5" w:name="pgt4"/>
      <w:bookmarkEnd w:id="4"/>
      <w:bookmarkEnd w:id="5"/>
    </w:p>
    <w:p w14:paraId="66004A58" w14:textId="77777777" w:rsidR="00547FB5" w:rsidRPr="008971BF" w:rsidRDefault="00547FB5" w:rsidP="00812ACB">
      <w:pPr>
        <w:pStyle w:val="Heading1"/>
        <w:spacing w:before="0" w:after="0" w:line="374" w:lineRule="exact"/>
        <w:rPr>
          <w:rFonts w:cs="Times New Roman"/>
        </w:rPr>
      </w:pPr>
      <w:bookmarkStart w:id="6" w:name="_Toc243155140"/>
      <w:r w:rsidRPr="008971BF">
        <w:rPr>
          <w:rFonts w:eastAsia="Times New Roman 2" w:cs="Times New Roman"/>
          <w:color w:val="000000"/>
          <w:kern w:val="2"/>
        </w:rPr>
        <w:t>DANH MỤC CÁC BẢNG BIỂU</w:t>
      </w:r>
      <w:bookmarkEnd w:id="6"/>
    </w:p>
    <w:p w14:paraId="343104FC" w14:textId="77777777" w:rsidR="00547FB5" w:rsidRPr="008971BF" w:rsidRDefault="00547FB5" w:rsidP="00812ACB">
      <w:pPr>
        <w:spacing w:before="571" w:line="304" w:lineRule="exact"/>
        <w:ind w:firstLine="0"/>
        <w:sectPr w:rsidR="00547FB5" w:rsidRPr="008971BF" w:rsidSect="00547FB5">
          <w:headerReference w:type="default" r:id="rId12"/>
          <w:footerReference w:type="default" r:id="rId13"/>
          <w:pgSz w:w="11905" w:h="16840"/>
          <w:pgMar w:top="1701" w:right="966" w:bottom="1210" w:left="1986" w:header="1205" w:footer="846" w:gutter="0"/>
          <w:cols w:space="720"/>
        </w:sectPr>
      </w:pPr>
      <w:r w:rsidRPr="008971BF">
        <w:rPr>
          <w:rFonts w:eastAsia="Times New Roman 2"/>
          <w:color w:val="000000"/>
          <w:kern w:val="2"/>
          <w:szCs w:val="26"/>
        </w:rPr>
        <w:t>Bảng 1</w:t>
      </w:r>
      <w:r w:rsidRPr="008971BF">
        <w:rPr>
          <w:color w:val="000000"/>
          <w:kern w:val="2"/>
          <w:szCs w:val="26"/>
        </w:rPr>
        <w:t>-</w:t>
      </w:r>
      <w:r w:rsidRPr="008971BF">
        <w:rPr>
          <w:rFonts w:eastAsia="Times New Roman 2"/>
          <w:color w:val="000000"/>
          <w:kern w:val="2"/>
          <w:szCs w:val="26"/>
        </w:rPr>
        <w:t>1 Tên bảng</w:t>
      </w:r>
      <w:r w:rsidRPr="008971BF">
        <w:rPr>
          <w:color w:val="000000"/>
          <w:kern w:val="2"/>
          <w:szCs w:val="26"/>
        </w:rPr>
        <w:t xml:space="preserve"> ................................................... </w:t>
      </w:r>
      <w:r w:rsidRPr="008971BF">
        <w:rPr>
          <w:b/>
          <w:bCs/>
          <w:color w:val="000000"/>
          <w:kern w:val="2"/>
          <w:szCs w:val="26"/>
        </w:rPr>
        <w:t>Error! Bookmark not defined.</w:t>
      </w:r>
    </w:p>
    <w:p w14:paraId="57990A6B" w14:textId="77777777" w:rsidR="00547FB5" w:rsidRPr="008971BF" w:rsidRDefault="00547FB5" w:rsidP="00812ACB">
      <w:pPr>
        <w:spacing w:line="20" w:lineRule="exact"/>
        <w:ind w:firstLine="0"/>
      </w:pPr>
      <w:bookmarkStart w:id="7" w:name="p2w_bm3"/>
      <w:bookmarkStart w:id="8" w:name="pgt5"/>
      <w:bookmarkEnd w:id="7"/>
      <w:bookmarkEnd w:id="8"/>
    </w:p>
    <w:p w14:paraId="253180AA" w14:textId="77777777" w:rsidR="00547FB5" w:rsidRPr="008971BF" w:rsidRDefault="00547FB5" w:rsidP="00812ACB">
      <w:pPr>
        <w:pStyle w:val="Heading1"/>
        <w:spacing w:before="0" w:after="0" w:line="374" w:lineRule="exact"/>
        <w:rPr>
          <w:rFonts w:cs="Times New Roman"/>
        </w:rPr>
      </w:pPr>
      <w:bookmarkStart w:id="9" w:name="_Toc243155141"/>
      <w:r w:rsidRPr="008971BF">
        <w:rPr>
          <w:rFonts w:eastAsia="Times New Roman 2" w:cs="Times New Roman"/>
          <w:color w:val="000000"/>
          <w:kern w:val="2"/>
        </w:rPr>
        <w:t>DANH MỤC CÁC THUẬT NGỮ, TỪ VIẾT TẮT</w:t>
      </w:r>
      <w:bookmarkEnd w:id="9"/>
    </w:p>
    <w:p w14:paraId="7721D2C5" w14:textId="77777777" w:rsidR="00547FB5" w:rsidRPr="008971BF" w:rsidRDefault="00547FB5" w:rsidP="00812ACB">
      <w:pPr>
        <w:spacing w:before="566" w:line="304" w:lineRule="exact"/>
        <w:ind w:firstLine="0"/>
      </w:pPr>
      <w:r w:rsidRPr="008971BF">
        <w:rPr>
          <w:i/>
          <w:iCs/>
          <w:color w:val="0000FF"/>
          <w:kern w:val="2"/>
          <w:szCs w:val="26"/>
        </w:rPr>
        <w:t>&lt;Giải thích cho các  thuật ngữ và từ viết tắt dùng trong tài liệu, các định nghĩa sử dụng trong tài liệu&gt;.</w:t>
      </w:r>
    </w:p>
    <w:tbl>
      <w:tblPr>
        <w:tblStyle w:val="TableGrid"/>
        <w:tblW w:w="0" w:type="auto"/>
        <w:tblLayout w:type="fixed"/>
        <w:tblLook w:val="04A0" w:firstRow="1" w:lastRow="0" w:firstColumn="1" w:lastColumn="0" w:noHBand="0" w:noVBand="1"/>
      </w:tblPr>
      <w:tblGrid>
        <w:gridCol w:w="605"/>
        <w:gridCol w:w="3742"/>
        <w:gridCol w:w="2191"/>
        <w:gridCol w:w="2246"/>
      </w:tblGrid>
      <w:tr w:rsidR="00547FB5" w:rsidRPr="008971BF" w14:paraId="10FC65A0" w14:textId="77777777" w:rsidTr="009E1F89">
        <w:trPr>
          <w:trHeight w:val="310"/>
        </w:trPr>
        <w:tc>
          <w:tcPr>
            <w:tcW w:w="605" w:type="dxa"/>
          </w:tcPr>
          <w:p w14:paraId="679FC7AD" w14:textId="77777777" w:rsidR="00547FB5" w:rsidRPr="008971BF" w:rsidRDefault="00547FB5" w:rsidP="00812ACB">
            <w:pPr>
              <w:spacing w:before="0" w:after="0" w:line="304" w:lineRule="exact"/>
              <w:ind w:firstLine="0"/>
            </w:pPr>
            <w:r w:rsidRPr="008971BF">
              <w:rPr>
                <w:b/>
                <w:bCs/>
                <w:color w:val="000000"/>
                <w:kern w:val="2"/>
                <w:szCs w:val="26"/>
              </w:rPr>
              <w:t xml:space="preserve">STT </w:t>
            </w:r>
          </w:p>
        </w:tc>
        <w:tc>
          <w:tcPr>
            <w:tcW w:w="3742" w:type="dxa"/>
          </w:tcPr>
          <w:p w14:paraId="77BC1847" w14:textId="77777777" w:rsidR="00547FB5" w:rsidRPr="008971BF" w:rsidRDefault="00547FB5" w:rsidP="00812ACB">
            <w:pPr>
              <w:spacing w:before="0" w:after="0" w:line="304" w:lineRule="exact"/>
              <w:ind w:firstLine="0"/>
              <w:jc w:val="center"/>
            </w:pPr>
            <w:r w:rsidRPr="008971BF">
              <w:rPr>
                <w:rFonts w:eastAsia="Times New Roman 2"/>
                <w:b/>
                <w:bCs/>
                <w:color w:val="000000"/>
                <w:kern w:val="2"/>
                <w:szCs w:val="26"/>
              </w:rPr>
              <w:t>Thuật ngữ, từ viêt tắt</w:t>
            </w:r>
            <w:r w:rsidRPr="008971BF">
              <w:rPr>
                <w:b/>
                <w:bCs/>
                <w:color w:val="000000"/>
                <w:kern w:val="2"/>
                <w:szCs w:val="26"/>
              </w:rPr>
              <w:t xml:space="preserve"> </w:t>
            </w:r>
          </w:p>
        </w:tc>
        <w:tc>
          <w:tcPr>
            <w:tcW w:w="2191" w:type="dxa"/>
          </w:tcPr>
          <w:p w14:paraId="05FC533C" w14:textId="77777777" w:rsidR="00547FB5" w:rsidRPr="008971BF" w:rsidRDefault="00547FB5" w:rsidP="00812ACB">
            <w:pPr>
              <w:spacing w:before="0" w:after="0" w:line="304" w:lineRule="exact"/>
              <w:ind w:firstLine="0"/>
              <w:jc w:val="center"/>
            </w:pPr>
            <w:r w:rsidRPr="008971BF">
              <w:rPr>
                <w:rFonts w:eastAsia="Times New Roman 2"/>
                <w:b/>
                <w:bCs/>
                <w:color w:val="000000"/>
                <w:kern w:val="2"/>
                <w:szCs w:val="26"/>
              </w:rPr>
              <w:t>Giải thich</w:t>
            </w:r>
            <w:r w:rsidRPr="008971BF">
              <w:rPr>
                <w:b/>
                <w:bCs/>
                <w:color w:val="000000"/>
                <w:kern w:val="2"/>
                <w:szCs w:val="26"/>
              </w:rPr>
              <w:t xml:space="preserve"> </w:t>
            </w:r>
          </w:p>
        </w:tc>
        <w:tc>
          <w:tcPr>
            <w:tcW w:w="2246" w:type="dxa"/>
          </w:tcPr>
          <w:p w14:paraId="3C11C697" w14:textId="77777777" w:rsidR="00547FB5" w:rsidRPr="008971BF" w:rsidRDefault="00547FB5" w:rsidP="00812ACB">
            <w:pPr>
              <w:spacing w:before="0" w:after="0" w:line="304" w:lineRule="exact"/>
              <w:ind w:firstLine="0"/>
              <w:jc w:val="center"/>
            </w:pPr>
            <w:r w:rsidRPr="008971BF">
              <w:rPr>
                <w:b/>
                <w:bCs/>
                <w:color w:val="000000"/>
                <w:kern w:val="2"/>
                <w:szCs w:val="26"/>
              </w:rPr>
              <w:t xml:space="preserve">Ghi chú </w:t>
            </w:r>
          </w:p>
        </w:tc>
      </w:tr>
      <w:tr w:rsidR="00547FB5" w:rsidRPr="008971BF" w14:paraId="3689C293" w14:textId="77777777" w:rsidTr="009E1F89">
        <w:trPr>
          <w:trHeight w:hRule="exact" w:val="400"/>
        </w:trPr>
        <w:tc>
          <w:tcPr>
            <w:tcW w:w="605" w:type="dxa"/>
          </w:tcPr>
          <w:p w14:paraId="3DD36BA4" w14:textId="77777777" w:rsidR="00547FB5" w:rsidRPr="008971BF" w:rsidRDefault="00547FB5" w:rsidP="00812ACB">
            <w:pPr>
              <w:spacing w:before="0" w:after="0"/>
              <w:ind w:firstLine="0"/>
            </w:pPr>
          </w:p>
        </w:tc>
        <w:tc>
          <w:tcPr>
            <w:tcW w:w="3742" w:type="dxa"/>
          </w:tcPr>
          <w:p w14:paraId="72D5351D"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191" w:type="dxa"/>
          </w:tcPr>
          <w:p w14:paraId="78637EC3"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246" w:type="dxa"/>
          </w:tcPr>
          <w:p w14:paraId="1C02E7F7" w14:textId="77777777" w:rsidR="00547FB5" w:rsidRPr="008971BF" w:rsidRDefault="00547FB5" w:rsidP="00812ACB">
            <w:pPr>
              <w:spacing w:before="0" w:after="0" w:line="304" w:lineRule="exact"/>
              <w:ind w:firstLine="0"/>
            </w:pPr>
            <w:r w:rsidRPr="008971BF">
              <w:rPr>
                <w:color w:val="000000"/>
                <w:kern w:val="2"/>
                <w:szCs w:val="26"/>
              </w:rPr>
              <w:t xml:space="preserve"> </w:t>
            </w:r>
          </w:p>
        </w:tc>
      </w:tr>
      <w:tr w:rsidR="00547FB5" w:rsidRPr="008971BF" w14:paraId="4F7CF3A7" w14:textId="77777777" w:rsidTr="009E1F89">
        <w:trPr>
          <w:trHeight w:hRule="exact" w:val="396"/>
        </w:trPr>
        <w:tc>
          <w:tcPr>
            <w:tcW w:w="605" w:type="dxa"/>
          </w:tcPr>
          <w:p w14:paraId="5DFA650E" w14:textId="77777777" w:rsidR="00547FB5" w:rsidRPr="008971BF" w:rsidRDefault="00547FB5" w:rsidP="00812ACB">
            <w:pPr>
              <w:spacing w:before="0" w:after="0"/>
              <w:ind w:firstLine="0"/>
            </w:pPr>
          </w:p>
        </w:tc>
        <w:tc>
          <w:tcPr>
            <w:tcW w:w="3742" w:type="dxa"/>
          </w:tcPr>
          <w:p w14:paraId="6A03BA40"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191" w:type="dxa"/>
          </w:tcPr>
          <w:p w14:paraId="2C0D263B"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246" w:type="dxa"/>
          </w:tcPr>
          <w:p w14:paraId="0F807E60" w14:textId="77777777" w:rsidR="00547FB5" w:rsidRPr="008971BF" w:rsidRDefault="00547FB5" w:rsidP="00812ACB">
            <w:pPr>
              <w:spacing w:before="0" w:after="0" w:line="304" w:lineRule="exact"/>
              <w:ind w:firstLine="0"/>
            </w:pPr>
            <w:r w:rsidRPr="008971BF">
              <w:rPr>
                <w:color w:val="000000"/>
                <w:kern w:val="2"/>
                <w:szCs w:val="26"/>
              </w:rPr>
              <w:t xml:space="preserve"> </w:t>
            </w:r>
          </w:p>
        </w:tc>
      </w:tr>
      <w:tr w:rsidR="00547FB5" w:rsidRPr="008971BF" w14:paraId="392D543B" w14:textId="77777777" w:rsidTr="009E1F89">
        <w:trPr>
          <w:trHeight w:hRule="exact" w:val="400"/>
        </w:trPr>
        <w:tc>
          <w:tcPr>
            <w:tcW w:w="605" w:type="dxa"/>
          </w:tcPr>
          <w:p w14:paraId="079C3227" w14:textId="77777777" w:rsidR="00547FB5" w:rsidRPr="008971BF" w:rsidRDefault="00547FB5" w:rsidP="00812ACB">
            <w:pPr>
              <w:spacing w:before="0" w:after="0"/>
              <w:ind w:firstLine="0"/>
            </w:pPr>
          </w:p>
        </w:tc>
        <w:tc>
          <w:tcPr>
            <w:tcW w:w="3742" w:type="dxa"/>
          </w:tcPr>
          <w:p w14:paraId="0E3CA58A"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191" w:type="dxa"/>
          </w:tcPr>
          <w:p w14:paraId="47A7486B"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246" w:type="dxa"/>
          </w:tcPr>
          <w:p w14:paraId="77920DEE" w14:textId="77777777" w:rsidR="00547FB5" w:rsidRPr="008971BF" w:rsidRDefault="00547FB5" w:rsidP="00812ACB">
            <w:pPr>
              <w:spacing w:before="0" w:after="0" w:line="304" w:lineRule="exact"/>
              <w:ind w:firstLine="0"/>
            </w:pPr>
            <w:r w:rsidRPr="008971BF">
              <w:rPr>
                <w:color w:val="000000"/>
                <w:kern w:val="2"/>
                <w:szCs w:val="26"/>
              </w:rPr>
              <w:t xml:space="preserve"> </w:t>
            </w:r>
          </w:p>
        </w:tc>
      </w:tr>
    </w:tbl>
    <w:p w14:paraId="1B051D26" w14:textId="77777777" w:rsidR="00547FB5" w:rsidRPr="008971BF" w:rsidRDefault="00547FB5" w:rsidP="00812ACB">
      <w:pPr>
        <w:spacing w:line="20" w:lineRule="exact"/>
        <w:ind w:firstLine="0"/>
        <w:sectPr w:rsidR="00547FB5" w:rsidRPr="008971BF" w:rsidSect="00547FB5">
          <w:headerReference w:type="default" r:id="rId14"/>
          <w:footerReference w:type="default" r:id="rId15"/>
          <w:pgSz w:w="11905" w:h="16840"/>
          <w:pgMar w:top="1701" w:right="1067" w:bottom="1210" w:left="2046" w:header="1205" w:footer="846" w:gutter="0"/>
          <w:cols w:space="720"/>
        </w:sectPr>
      </w:pPr>
    </w:p>
    <w:p w14:paraId="4DE8DE0A" w14:textId="0D884ADE" w:rsidR="00547FB5" w:rsidRPr="008971BF" w:rsidRDefault="00547FB5" w:rsidP="004B469A">
      <w:pPr>
        <w:pStyle w:val="Heading1"/>
        <w:numPr>
          <w:ilvl w:val="0"/>
          <w:numId w:val="53"/>
        </w:numPr>
      </w:pPr>
      <w:bookmarkStart w:id="10" w:name="p2w_bm4"/>
      <w:bookmarkStart w:id="11" w:name="p2w_bm5"/>
      <w:bookmarkStart w:id="12" w:name="p2w_bm6"/>
      <w:bookmarkStart w:id="13" w:name="p2w_bm7"/>
      <w:bookmarkStart w:id="14" w:name="pgt6"/>
      <w:bookmarkEnd w:id="10"/>
      <w:bookmarkEnd w:id="11"/>
      <w:bookmarkEnd w:id="12"/>
      <w:bookmarkEnd w:id="13"/>
      <w:bookmarkEnd w:id="14"/>
      <w:r w:rsidRPr="004B469A">
        <w:rPr>
          <w:rFonts w:eastAsia="Arial"/>
        </w:rPr>
        <w:lastRenderedPageBreak/>
        <w:t xml:space="preserve"> </w:t>
      </w:r>
      <w:bookmarkStart w:id="15" w:name="_Toc243155142"/>
      <w:r w:rsidRPr="004B469A">
        <w:rPr>
          <w:rFonts w:eastAsia="Times New Roman 2"/>
        </w:rPr>
        <w:t>GIỚI THIỆU</w:t>
      </w:r>
      <w:bookmarkEnd w:id="15"/>
      <w:r w:rsidRPr="004B469A">
        <w:rPr>
          <w:rFonts w:eastAsia="Times New Roman 2"/>
        </w:rPr>
        <w:t xml:space="preserve"> </w:t>
      </w:r>
    </w:p>
    <w:p w14:paraId="75C21BCD" w14:textId="75F289BF" w:rsidR="00547FB5" w:rsidRPr="00950F9B" w:rsidRDefault="00547FB5" w:rsidP="00950F9B">
      <w:pPr>
        <w:pStyle w:val="Heading2"/>
        <w:spacing w:before="561" w:line="280" w:lineRule="exact"/>
        <w:rPr>
          <w:rFonts w:eastAsia="Times New Roman 2" w:cs="Times New Roman"/>
          <w:color w:val="000000"/>
          <w:kern w:val="2"/>
          <w:szCs w:val="26"/>
          <w:lang w:val="vi-VN"/>
        </w:rPr>
      </w:pPr>
      <w:bookmarkStart w:id="16" w:name="_Toc243155143"/>
      <w:r w:rsidRPr="00950F9B">
        <w:rPr>
          <w:rFonts w:eastAsia="Times New Roman 2" w:cs="Times New Roman"/>
          <w:color w:val="000000"/>
          <w:kern w:val="2"/>
          <w:szCs w:val="26"/>
        </w:rPr>
        <w:t>Tổng Quan:</w:t>
      </w:r>
      <w:bookmarkEnd w:id="16"/>
    </w:p>
    <w:p w14:paraId="4215BA07" w14:textId="568E7DC7" w:rsidR="00950F9B" w:rsidRDefault="00950F9B" w:rsidP="00950F9B">
      <w:pPr>
        <w:pStyle w:val="Heading2"/>
        <w:rPr>
          <w:lang w:val="vi-VN"/>
        </w:rPr>
      </w:pPr>
      <w:bookmarkStart w:id="17" w:name="_Toc243155144"/>
      <w:r>
        <w:t>THU THẬP YÊU CẦU</w:t>
      </w:r>
      <w:bookmarkEnd w:id="17"/>
    </w:p>
    <w:p w14:paraId="2FA7A86C" w14:textId="1336AACD" w:rsidR="001A44BA" w:rsidRPr="001A44BA" w:rsidRDefault="001A44BA" w:rsidP="001A44BA">
      <w:pPr>
        <w:pStyle w:val="Heading2"/>
        <w:numPr>
          <w:ilvl w:val="0"/>
          <w:numId w:val="0"/>
        </w:numPr>
        <w:rPr>
          <w:lang w:val="vi-VN"/>
        </w:rPr>
      </w:pPr>
      <w:bookmarkStart w:id="18" w:name="_Toc243155145"/>
      <w:r>
        <w:rPr>
          <w:lang w:val="vi-VN"/>
        </w:rPr>
        <w:t>1.Thu Thập Yêu Cầu</w:t>
      </w:r>
      <w:bookmarkEnd w:id="18"/>
    </w:p>
    <w:p w14:paraId="4DAB785A" w14:textId="7C85CBC8" w:rsidR="00950F9B" w:rsidRDefault="00950F9B" w:rsidP="00950F9B">
      <w:pPr>
        <w:pStyle w:val="Heading2"/>
        <w:numPr>
          <w:ilvl w:val="0"/>
          <w:numId w:val="0"/>
        </w:numPr>
      </w:pPr>
      <w:bookmarkStart w:id="19" w:name="_Toc243155146"/>
      <w:r>
        <w:t>1.</w:t>
      </w:r>
      <w:r w:rsidR="001A44BA">
        <w:t>1</w:t>
      </w:r>
      <w:r w:rsidR="001A44BA">
        <w:rPr>
          <w:lang w:val="vi-VN"/>
        </w:rPr>
        <w:t>.</w:t>
      </w:r>
      <w:r>
        <w:t xml:space="preserve"> Khảo sát hiện trạng</w:t>
      </w:r>
      <w:bookmarkEnd w:id="19"/>
    </w:p>
    <w:p w14:paraId="463500AB" w14:textId="77777777" w:rsidR="00950F9B" w:rsidRDefault="00950F9B" w:rsidP="00950F9B">
      <w:pPr>
        <w:pStyle w:val="Heading3"/>
        <w:numPr>
          <w:ilvl w:val="0"/>
          <w:numId w:val="0"/>
        </w:numPr>
        <w:ind w:left="283"/>
      </w:pPr>
      <w:bookmarkStart w:id="20" w:name="_Toc243155147"/>
      <w:r>
        <w:t>1.1.1. Mục đích, phạm vi và phương pháp</w:t>
      </w:r>
      <w:bookmarkEnd w:id="20"/>
    </w:p>
    <w:p w14:paraId="7A677024" w14:textId="77777777" w:rsidR="00950F9B" w:rsidRDefault="00950F9B" w:rsidP="00950F9B">
      <w:r>
        <w:t>Mục đích của giai đoạn thu thập yêu cầu là xác định các vấn đề quản lý tài khoản, tiếp nhận người bệnh, lịch hẹn, dịch vụ nha khoa, thanh toán và báo cáo của phòng khám; đồng thời xác định ranh giới chức năng của ứng dụng máy tính để bàn MediDent.</w:t>
      </w:r>
    </w:p>
    <w:p w14:paraId="6D4614FA" w14:textId="77777777" w:rsidR="00950F9B" w:rsidRDefault="00950F9B" w:rsidP="00950F9B">
      <w:r>
        <w:t>Nguồn thông tin sử dụng cho tài liệu này là báo cáo và danh sách 55 Use Case của Nhóm 07, sơ đồ lớp/bảng CSDL đã cung cấp và các yêu cầu điều chỉnh trong quá trình phát triển. Nhóm chưa cung cấp biên bản phỏng vấn/phần mềm thật tại một phòng khám cụ thể, vì vậy mọi câu trả lời ở mục 2 được ghi là quy tắc thiết kế hoặc điểm cần xác nhận; không mô tả như kết quả khảo sát thực địa đã diễn ra.</w:t>
      </w:r>
    </w:p>
    <w:p w14:paraId="349FBD6C" w14:textId="77777777" w:rsidR="00950F9B" w:rsidRDefault="00950F9B" w:rsidP="00950F9B">
      <w:pPr>
        <w:pStyle w:val="Heading3"/>
        <w:numPr>
          <w:ilvl w:val="0"/>
          <w:numId w:val="0"/>
        </w:numPr>
        <w:ind w:left="283"/>
      </w:pPr>
      <w:bookmarkStart w:id="21" w:name="_Toc243155148"/>
      <w:r>
        <w:t>1.1.2. Mô hình hoạt động phòng khám</w:t>
      </w:r>
      <w:bookmarkEnd w:id="21"/>
    </w:p>
    <w:p w14:paraId="6F32A2C9" w14:textId="77777777" w:rsidR="00950F9B" w:rsidRDefault="00950F9B" w:rsidP="00950F9B">
      <w:r>
        <w:t>MediDent phục vụ ba nhóm người dùng của phiên bản đồ án: Quản trị viên hệ thống, Quản lý phòng khám và Lễ tân. Quản trị viên điều hành tài khoản, phân quyền và hệ thống; Quản lý điều phối nhân viên, dịch vụ, bệnh nhân, lịch hẹn, thu chi; Lễ tân tra cứu thông tin, tiếp nhận, cấp số khám và phân phòng. Một số bảng CSDL còn thể hiện Bác sĩ, Kế toán và các nghiệp vụ chuyên môn nhưng chưa có giao diện riêng đầy đủ trong phạm vi bàn giao.</w:t>
      </w:r>
    </w:p>
    <w:p w14:paraId="049BEEF6" w14:textId="77777777" w:rsidR="00950F9B" w:rsidRDefault="00950F9B" w:rsidP="00950F9B">
      <w:pPr>
        <w:pStyle w:val="Heading3"/>
        <w:numPr>
          <w:ilvl w:val="0"/>
          <w:numId w:val="0"/>
        </w:numPr>
        <w:ind w:left="283"/>
      </w:pPr>
      <w:bookmarkStart w:id="22" w:name="_Toc243155149"/>
      <w:r>
        <w:t>1.1.3. Hiện trạng và các điểm dễ sai sót</w:t>
      </w:r>
      <w:bookmarkEnd w:id="22"/>
    </w:p>
    <w:p w14:paraId="6D2B033E" w14:textId="77777777" w:rsidR="00950F9B" w:rsidRPr="00950F9B" w:rsidRDefault="00950F9B" w:rsidP="00950F9B">
      <w:pPr>
        <w:rPr>
          <w:b/>
          <w:bCs/>
        </w:rPr>
      </w:pPr>
      <w:r w:rsidRPr="00950F9B">
        <w:rPr>
          <w:b/>
          <w:bCs/>
        </w:rPr>
        <w:t>Quản lý hồ sơ và tiếp nhận</w:t>
      </w:r>
    </w:p>
    <w:p w14:paraId="2628645A" w14:textId="77777777" w:rsidR="00950F9B" w:rsidRDefault="00950F9B" w:rsidP="00950F9B">
      <w:r>
        <w:t>Nhập hồ sơ rời rạc gây trùng bệnh nhân; số thứ tự khám có thể lặp nếu cấp thủ công; thông tin phòng khám và lịch hẹn khó đối chiếu.</w:t>
      </w:r>
    </w:p>
    <w:p w14:paraId="769E89DD" w14:textId="77777777" w:rsidR="00950F9B" w:rsidRPr="00950F9B" w:rsidRDefault="00950F9B" w:rsidP="00950F9B">
      <w:pPr>
        <w:rPr>
          <w:b/>
          <w:bCs/>
        </w:rPr>
      </w:pPr>
      <w:r w:rsidRPr="00950F9B">
        <w:rPr>
          <w:b/>
          <w:bCs/>
        </w:rPr>
        <w:t>Điều phối lịch hẹn và dịch vụ</w:t>
      </w:r>
    </w:p>
    <w:p w14:paraId="3B1BD3D4" w14:textId="77777777" w:rsidR="00950F9B" w:rsidRDefault="00950F9B" w:rsidP="00950F9B">
      <w:r>
        <w:t>Thời gian hẹn, người phụ trách, giá dịch vụ và thay đổi trạng thái cần được kiểm soát trên dữ liệu chung.</w:t>
      </w:r>
    </w:p>
    <w:p w14:paraId="359A3F43" w14:textId="77777777" w:rsidR="00950F9B" w:rsidRPr="00950F9B" w:rsidRDefault="00950F9B" w:rsidP="00950F9B">
      <w:pPr>
        <w:rPr>
          <w:b/>
          <w:bCs/>
        </w:rPr>
      </w:pPr>
      <w:r w:rsidRPr="00950F9B">
        <w:rPr>
          <w:b/>
          <w:bCs/>
        </w:rPr>
        <w:t>Thanh toán và duyệt hủy</w:t>
      </w:r>
    </w:p>
    <w:p w14:paraId="7979BF9C" w14:textId="77777777" w:rsidR="00950F9B" w:rsidRDefault="00950F9B" w:rsidP="00950F9B">
      <w:r>
        <w:lastRenderedPageBreak/>
        <w:t>Nhầm STT của JTable với mã hóa đơn thật có thể dẫn đến hủy sai giao dịch; mọi yêu cầu hủy cần gắn đúng mã và lịch sử xét duyệt.</w:t>
      </w:r>
    </w:p>
    <w:p w14:paraId="4EB8AE72" w14:textId="77777777" w:rsidR="00950F9B" w:rsidRPr="00950F9B" w:rsidRDefault="00950F9B" w:rsidP="00950F9B">
      <w:pPr>
        <w:rPr>
          <w:b/>
          <w:bCs/>
        </w:rPr>
      </w:pPr>
      <w:r w:rsidRPr="00950F9B">
        <w:rPr>
          <w:b/>
          <w:bCs/>
        </w:rPr>
        <w:t>Báo cáo hoạt động</w:t>
      </w:r>
    </w:p>
    <w:p w14:paraId="1E091F1D" w14:textId="77777777" w:rsidR="00950F9B" w:rsidRDefault="00950F9B" w:rsidP="00950F9B">
      <w:r>
        <w:t>Doanh thu cần lấy từ thanh toán hợp lệ; chỉ số chênh lệch thu–chi không được coi là lợi nhuận đầy đủ nếu chi phí chưa nhập hết.</w:t>
      </w:r>
    </w:p>
    <w:p w14:paraId="5EFB4AE3" w14:textId="77777777" w:rsidR="00950F9B" w:rsidRPr="00950F9B" w:rsidRDefault="00950F9B" w:rsidP="00950F9B">
      <w:pPr>
        <w:rPr>
          <w:b/>
          <w:bCs/>
        </w:rPr>
      </w:pPr>
      <w:r w:rsidRPr="00950F9B">
        <w:rPr>
          <w:b/>
          <w:bCs/>
        </w:rPr>
        <w:t>Tài khoản và hỗ trợ</w:t>
      </w:r>
    </w:p>
    <w:p w14:paraId="6974DEDF" w14:textId="77777777" w:rsidR="00950F9B" w:rsidRDefault="00950F9B" w:rsidP="00950F9B">
      <w:r>
        <w:t>Phân quyền theo vai trò, lịch sử thay đổi, quên mật khẩu và hỗ trợ theo cấp phải được kiểm tra tại CSDL, không chỉ ẩn nút trên màn hình.</w:t>
      </w:r>
    </w:p>
    <w:p w14:paraId="43970D3E" w14:textId="77777777" w:rsidR="00950F9B" w:rsidRDefault="00950F9B" w:rsidP="00950F9B">
      <w:pPr>
        <w:pStyle w:val="Heading2"/>
        <w:numPr>
          <w:ilvl w:val="0"/>
          <w:numId w:val="0"/>
        </w:numPr>
        <w:ind w:left="567" w:hanging="567"/>
      </w:pPr>
      <w:bookmarkStart w:id="23" w:name="_Toc243155150"/>
      <w:r>
        <w:t>1.2. Các quy trình nghiệp vụ dự kiến</w:t>
      </w:r>
      <w:bookmarkEnd w:id="23"/>
    </w:p>
    <w:p w14:paraId="14E3E382" w14:textId="77777777" w:rsidR="00950F9B" w:rsidRPr="00950F9B" w:rsidRDefault="00950F9B" w:rsidP="00950F9B">
      <w:pPr>
        <w:rPr>
          <w:b/>
          <w:bCs/>
        </w:rPr>
      </w:pPr>
      <w:r w:rsidRPr="00950F9B">
        <w:rPr>
          <w:b/>
          <w:bCs/>
        </w:rPr>
        <w:t>QT01 – Đăng nhập và điều hướng</w:t>
      </w:r>
    </w:p>
    <w:p w14:paraId="059BBFDB" w14:textId="77777777" w:rsidR="00950F9B" w:rsidRDefault="00950F9B" w:rsidP="00950F9B">
      <w:r>
        <w:t>Người dùng nhập tên đăng nhập/mật khẩu → JDBC tra cứu tài khoản, trạng thái và vai trò → BCrypt xác minh → kiểm tra quyền → mở một khung chung và màn hình phù hợp.</w:t>
      </w:r>
    </w:p>
    <w:p w14:paraId="431BEEEE" w14:textId="77777777" w:rsidR="00950F9B" w:rsidRPr="00950F9B" w:rsidRDefault="00950F9B" w:rsidP="00950F9B">
      <w:pPr>
        <w:rPr>
          <w:b/>
          <w:bCs/>
        </w:rPr>
      </w:pPr>
      <w:r w:rsidRPr="00950F9B">
        <w:rPr>
          <w:b/>
          <w:bCs/>
        </w:rPr>
        <w:t>QT02 – Thêm tài khoản và phân quyền</w:t>
      </w:r>
    </w:p>
    <w:p w14:paraId="21A9E70C" w14:textId="77777777" w:rsidR="00950F9B" w:rsidRDefault="00950F9B" w:rsidP="00950F9B">
      <w:r>
        <w:t>Admin chọn Thêm mới → nhập thông tin nhân viên cần thiết → hệ thống kiểm tra ngày sinh, trường bắt buộc → mã tài khoản và tên đăng nhập tự phát sinh tại SQL → chọn vai trò → lưu và ghi nhật ký.</w:t>
      </w:r>
    </w:p>
    <w:p w14:paraId="0E116EE2" w14:textId="77777777" w:rsidR="00950F9B" w:rsidRPr="00950F9B" w:rsidRDefault="00950F9B" w:rsidP="00950F9B">
      <w:pPr>
        <w:rPr>
          <w:b/>
          <w:bCs/>
        </w:rPr>
      </w:pPr>
      <w:r w:rsidRPr="00950F9B">
        <w:rPr>
          <w:b/>
          <w:bCs/>
        </w:rPr>
        <w:t>QT03 – Tiếp nhận bệnh nhân</w:t>
      </w:r>
    </w:p>
    <w:p w14:paraId="4DD79E6E" w14:textId="77777777" w:rsidR="00950F9B" w:rsidRDefault="00950F9B" w:rsidP="00950F9B">
      <w:r>
        <w:t>Lễ tân tìm bệnh nhân → kiểm tra hồ sơ/lịch hẹn → chọn phòng khám → hệ thống cấp số duy nhất theo ngày và lưu → chuyển trạng thái chờ khám.</w:t>
      </w:r>
    </w:p>
    <w:p w14:paraId="63E5C2FE" w14:textId="77777777" w:rsidR="00950F9B" w:rsidRPr="00950F9B" w:rsidRDefault="00950F9B" w:rsidP="00950F9B">
      <w:pPr>
        <w:rPr>
          <w:b/>
          <w:bCs/>
        </w:rPr>
      </w:pPr>
      <w:r w:rsidRPr="00950F9B">
        <w:rPr>
          <w:b/>
          <w:bCs/>
        </w:rPr>
        <w:t>QT04 – Lịch hẹn và khám</w:t>
      </w:r>
    </w:p>
    <w:p w14:paraId="00766CBC" w14:textId="77777777" w:rsidR="00950F9B" w:rsidRDefault="00950F9B" w:rsidP="00950F9B">
      <w:r>
        <w:t>Người có quyền tạo/xem/sửa lịch hẹn → kiểm tra bệnh nhân, bác sĩ và thời gian hợp lệ → ghi vào LichHen → Lễ tân xem thông tin PhieuKham ở chế độ phù hợp.</w:t>
      </w:r>
    </w:p>
    <w:p w14:paraId="5A360F55" w14:textId="77777777" w:rsidR="00950F9B" w:rsidRPr="00950F9B" w:rsidRDefault="00950F9B" w:rsidP="00950F9B">
      <w:pPr>
        <w:rPr>
          <w:b/>
          <w:bCs/>
        </w:rPr>
      </w:pPr>
      <w:r w:rsidRPr="00950F9B">
        <w:rPr>
          <w:b/>
          <w:bCs/>
        </w:rPr>
        <w:t>QT05 – Thanh toán và hóa đơn</w:t>
      </w:r>
    </w:p>
    <w:p w14:paraId="66F72212" w14:textId="77777777" w:rsidR="00950F9B" w:rsidRDefault="00950F9B" w:rsidP="00950F9B">
      <w:r>
        <w:t>Người có quyền chọn phiếu khám → tải các dòng dịch vụ/đơn giá → tính tổng tiền → ghi thanh toán và hóa đơn → lưu mã hóa đơn thật và trạng thái.</w:t>
      </w:r>
    </w:p>
    <w:p w14:paraId="31E2EAF3" w14:textId="77777777" w:rsidR="00950F9B" w:rsidRPr="00950F9B" w:rsidRDefault="00950F9B" w:rsidP="00950F9B">
      <w:pPr>
        <w:rPr>
          <w:b/>
          <w:bCs/>
        </w:rPr>
      </w:pPr>
      <w:r w:rsidRPr="00950F9B">
        <w:rPr>
          <w:b/>
          <w:bCs/>
        </w:rPr>
        <w:t>QT06 – Gửi, duyệt hủy hóa đơn</w:t>
      </w:r>
    </w:p>
    <w:p w14:paraId="695C4105" w14:textId="77777777" w:rsidR="00950F9B" w:rsidRDefault="00950F9B" w:rsidP="00950F9B">
      <w:r>
        <w:t>Người gửi chọn mã hóa đơn cụ thể → xác nhận mã, bệnh nhân, số tiền → tạo yêu cầu hủy và lý do → Admin có quyền duyệt/từ chối → ghi phiếu duyệt và nhật ký. Không tự hoàn tiền.</w:t>
      </w:r>
    </w:p>
    <w:p w14:paraId="1337475E" w14:textId="77777777" w:rsidR="00950F9B" w:rsidRPr="00950F9B" w:rsidRDefault="00950F9B" w:rsidP="00950F9B">
      <w:pPr>
        <w:rPr>
          <w:b/>
          <w:bCs/>
        </w:rPr>
      </w:pPr>
      <w:r w:rsidRPr="00950F9B">
        <w:rPr>
          <w:b/>
          <w:bCs/>
        </w:rPr>
        <w:lastRenderedPageBreak/>
        <w:t>QT07 – Hỗ trợ và quên mật khẩu</w:t>
      </w:r>
    </w:p>
    <w:p w14:paraId="4AB99FDD" w14:textId="77777777" w:rsidR="00950F9B" w:rsidRDefault="00950F9B" w:rsidP="00950F9B">
      <w:r>
        <w:t>Nhân viên gửi đơn hỗ trợ → người xem chỉ thấy yêu cầu trong phạm vi được cấp → Admin xác minh yêu cầu quên mật khẩu và reset tạm → nhân viên đổi mật khẩu khi đăng nhập lại.</w:t>
      </w:r>
    </w:p>
    <w:p w14:paraId="4E36BC66" w14:textId="77777777" w:rsidR="00950F9B" w:rsidRPr="00950F9B" w:rsidRDefault="00950F9B" w:rsidP="00950F9B">
      <w:pPr>
        <w:rPr>
          <w:b/>
          <w:bCs/>
        </w:rPr>
      </w:pPr>
      <w:r w:rsidRPr="00950F9B">
        <w:rPr>
          <w:b/>
          <w:bCs/>
        </w:rPr>
        <w:t>QT08 – Báo cáo thu chi</w:t>
      </w:r>
    </w:p>
    <w:p w14:paraId="24E66A1A" w14:textId="77777777" w:rsidR="00950F9B" w:rsidRDefault="00950F9B" w:rsidP="00950F9B">
      <w:r>
        <w:t>Quản lý chọn kỳ báo cáo → truy vấn doanh thu giao dịch hợp lệ, chi phí đã ghi → tính chênh lệch tạm tính → xem bảng/biểu đồ và xuất CSV theo quyền.</w:t>
      </w:r>
    </w:p>
    <w:p w14:paraId="36812124" w14:textId="77777777" w:rsidR="00950F9B" w:rsidRDefault="00950F9B" w:rsidP="00950F9B">
      <w:pPr>
        <w:pStyle w:val="Heading2"/>
        <w:numPr>
          <w:ilvl w:val="0"/>
          <w:numId w:val="0"/>
        </w:numPr>
        <w:ind w:left="567" w:hanging="567"/>
      </w:pPr>
      <w:bookmarkStart w:id="24" w:name="_Toc243155151"/>
      <w:r>
        <w:t>1.3. Quy định và ràng buộc nghiệp vụ</w:t>
      </w:r>
      <w:bookmarkEnd w:id="24"/>
    </w:p>
    <w:tbl>
      <w:tblPr>
        <w:tblStyle w:val="TableGrid"/>
        <w:tblW w:w="0" w:type="auto"/>
        <w:tblLayout w:type="fixed"/>
        <w:tblLook w:val="04A0" w:firstRow="1" w:lastRow="0" w:firstColumn="1" w:lastColumn="0" w:noHBand="0" w:noVBand="1"/>
      </w:tblPr>
      <w:tblGrid>
        <w:gridCol w:w="1134"/>
        <w:gridCol w:w="8334"/>
      </w:tblGrid>
      <w:tr w:rsidR="00950F9B" w14:paraId="15FD230B" w14:textId="77777777" w:rsidTr="0028485E">
        <w:tc>
          <w:tcPr>
            <w:tcW w:w="1134" w:type="dxa"/>
          </w:tcPr>
          <w:p w14:paraId="12E136AD" w14:textId="77777777" w:rsidR="00950F9B" w:rsidRDefault="00950F9B" w:rsidP="00950F9B">
            <w:pPr>
              <w:ind w:firstLine="0"/>
            </w:pPr>
            <w:r>
              <w:rPr>
                <w:b/>
                <w:sz w:val="18"/>
              </w:rPr>
              <w:t>Mã</w:t>
            </w:r>
          </w:p>
        </w:tc>
        <w:tc>
          <w:tcPr>
            <w:tcW w:w="8334" w:type="dxa"/>
          </w:tcPr>
          <w:p w14:paraId="64FB4118" w14:textId="77777777" w:rsidR="00950F9B" w:rsidRDefault="00950F9B" w:rsidP="00950F9B">
            <w:pPr>
              <w:ind w:firstLine="0"/>
            </w:pPr>
            <w:r>
              <w:rPr>
                <w:b/>
                <w:sz w:val="18"/>
              </w:rPr>
              <w:t>Quy định áp dụng</w:t>
            </w:r>
          </w:p>
        </w:tc>
      </w:tr>
      <w:tr w:rsidR="00950F9B" w14:paraId="58A4B61C" w14:textId="77777777" w:rsidTr="0028485E">
        <w:tc>
          <w:tcPr>
            <w:tcW w:w="1134" w:type="dxa"/>
          </w:tcPr>
          <w:p w14:paraId="2B3610FF" w14:textId="77777777" w:rsidR="00950F9B" w:rsidRDefault="00950F9B" w:rsidP="0028485E">
            <w:pPr>
              <w:spacing w:before="100"/>
              <w:ind w:firstLine="0"/>
            </w:pPr>
            <w:r>
              <w:rPr>
                <w:sz w:val="18"/>
              </w:rPr>
              <w:t>QD01</w:t>
            </w:r>
          </w:p>
        </w:tc>
        <w:tc>
          <w:tcPr>
            <w:tcW w:w="8334" w:type="dxa"/>
          </w:tcPr>
          <w:p w14:paraId="5436E2B9" w14:textId="77777777" w:rsidR="00950F9B" w:rsidRDefault="00950F9B" w:rsidP="00950F9B">
            <w:pPr>
              <w:spacing w:after="20"/>
              <w:ind w:firstLine="0"/>
            </w:pPr>
            <w:r>
              <w:rPr>
                <w:sz w:val="18"/>
              </w:rPr>
              <w:t>Một người dùng chỉ thực hiện thao tác mà vai trò hiện hành được cấp qua VaiTroQuyen. Kiểm tra ở menu và tại phương thức ghi dữ liệu.</w:t>
            </w:r>
          </w:p>
        </w:tc>
      </w:tr>
      <w:tr w:rsidR="00950F9B" w14:paraId="788BE55E" w14:textId="77777777" w:rsidTr="0028485E">
        <w:tc>
          <w:tcPr>
            <w:tcW w:w="1134" w:type="dxa"/>
          </w:tcPr>
          <w:p w14:paraId="41EB4762" w14:textId="77777777" w:rsidR="00950F9B" w:rsidRDefault="00950F9B" w:rsidP="00950F9B">
            <w:pPr>
              <w:spacing w:after="20"/>
              <w:ind w:firstLine="0"/>
            </w:pPr>
            <w:r>
              <w:rPr>
                <w:sz w:val="18"/>
              </w:rPr>
              <w:t>QD02</w:t>
            </w:r>
          </w:p>
        </w:tc>
        <w:tc>
          <w:tcPr>
            <w:tcW w:w="8334" w:type="dxa"/>
          </w:tcPr>
          <w:p w14:paraId="7A1E5410" w14:textId="77777777" w:rsidR="00950F9B" w:rsidRDefault="00950F9B" w:rsidP="00950F9B">
            <w:pPr>
              <w:spacing w:after="20"/>
              <w:ind w:firstLine="0"/>
            </w:pPr>
            <w:r>
              <w:rPr>
                <w:sz w:val="18"/>
              </w:rPr>
              <w:t>Mã khóa chính, thời điểm tạo và STT hiển thị được sinh tự động; STT không thay thế mã bản ghi.</w:t>
            </w:r>
          </w:p>
        </w:tc>
      </w:tr>
      <w:tr w:rsidR="00950F9B" w14:paraId="32D5CADF" w14:textId="77777777" w:rsidTr="0028485E">
        <w:tc>
          <w:tcPr>
            <w:tcW w:w="1134" w:type="dxa"/>
          </w:tcPr>
          <w:p w14:paraId="29EB3538" w14:textId="77777777" w:rsidR="00950F9B" w:rsidRDefault="00950F9B" w:rsidP="00950F9B">
            <w:pPr>
              <w:spacing w:after="20"/>
              <w:ind w:firstLine="0"/>
            </w:pPr>
            <w:r>
              <w:rPr>
                <w:sz w:val="18"/>
              </w:rPr>
              <w:t>QD03</w:t>
            </w:r>
          </w:p>
        </w:tc>
        <w:tc>
          <w:tcPr>
            <w:tcW w:w="8334" w:type="dxa"/>
          </w:tcPr>
          <w:p w14:paraId="3F6578BD" w14:textId="77777777" w:rsidR="00950F9B" w:rsidRDefault="00950F9B" w:rsidP="00950F9B">
            <w:pPr>
              <w:spacing w:after="20"/>
              <w:ind w:firstLine="0"/>
            </w:pPr>
            <w:r>
              <w:rPr>
                <w:sz w:val="18"/>
              </w:rPr>
              <w:t>Ngày sinh phải là ngày lịch hợp lệ, không vượt ngày hiện tại và không quá 100 tuổi theo quy định form tài khoản của nhóm.</w:t>
            </w:r>
          </w:p>
        </w:tc>
      </w:tr>
      <w:tr w:rsidR="00950F9B" w14:paraId="63B4B355" w14:textId="77777777" w:rsidTr="0028485E">
        <w:tc>
          <w:tcPr>
            <w:tcW w:w="1134" w:type="dxa"/>
          </w:tcPr>
          <w:p w14:paraId="4ED4892E" w14:textId="77777777" w:rsidR="00950F9B" w:rsidRDefault="00950F9B" w:rsidP="00950F9B">
            <w:pPr>
              <w:spacing w:after="20"/>
              <w:ind w:firstLine="0"/>
            </w:pPr>
            <w:r>
              <w:rPr>
                <w:sz w:val="18"/>
              </w:rPr>
              <w:t>QD04</w:t>
            </w:r>
          </w:p>
        </w:tc>
        <w:tc>
          <w:tcPr>
            <w:tcW w:w="8334" w:type="dxa"/>
          </w:tcPr>
          <w:p w14:paraId="4A9F7E14" w14:textId="77777777" w:rsidR="00950F9B" w:rsidRDefault="00950F9B" w:rsidP="00950F9B">
            <w:pPr>
              <w:spacing w:after="20"/>
              <w:ind w:firstLine="0"/>
            </w:pPr>
            <w:r>
              <w:rPr>
                <w:sz w:val="18"/>
              </w:rPr>
              <w:t>Ngày hẹn/giờ hẹn phải hợp lệ; các đối tượng liên quan phải tồn tại, không lưu mã FK tự gõ sai.</w:t>
            </w:r>
          </w:p>
        </w:tc>
      </w:tr>
      <w:tr w:rsidR="00950F9B" w14:paraId="46BF05E0" w14:textId="77777777" w:rsidTr="0028485E">
        <w:tc>
          <w:tcPr>
            <w:tcW w:w="1134" w:type="dxa"/>
          </w:tcPr>
          <w:p w14:paraId="2650BD90" w14:textId="77777777" w:rsidR="00950F9B" w:rsidRDefault="00950F9B" w:rsidP="00950F9B">
            <w:pPr>
              <w:spacing w:after="20"/>
              <w:ind w:firstLine="0"/>
            </w:pPr>
            <w:r>
              <w:rPr>
                <w:sz w:val="18"/>
              </w:rPr>
              <w:t>QD05</w:t>
            </w:r>
          </w:p>
        </w:tc>
        <w:tc>
          <w:tcPr>
            <w:tcW w:w="8334" w:type="dxa"/>
          </w:tcPr>
          <w:p w14:paraId="0285168E" w14:textId="77777777" w:rsidR="00950F9B" w:rsidRDefault="00950F9B" w:rsidP="00950F9B">
            <w:pPr>
              <w:spacing w:after="20"/>
              <w:ind w:firstLine="0"/>
            </w:pPr>
            <w:r>
              <w:rPr>
                <w:sz w:val="18"/>
              </w:rPr>
              <w:t>Một lượt tiếp nhận không được nhận số khám trùng trong cùng ngày; cấp số phải giao dịch an toàn khi có hai lễ tân thao tác.</w:t>
            </w:r>
          </w:p>
        </w:tc>
      </w:tr>
      <w:tr w:rsidR="00950F9B" w14:paraId="2A18A3E2" w14:textId="77777777" w:rsidTr="0028485E">
        <w:tc>
          <w:tcPr>
            <w:tcW w:w="1134" w:type="dxa"/>
          </w:tcPr>
          <w:p w14:paraId="29513660" w14:textId="77777777" w:rsidR="00950F9B" w:rsidRDefault="00950F9B" w:rsidP="00950F9B">
            <w:pPr>
              <w:spacing w:after="20"/>
              <w:ind w:firstLine="0"/>
            </w:pPr>
            <w:r>
              <w:rPr>
                <w:sz w:val="18"/>
              </w:rPr>
              <w:t>QD06</w:t>
            </w:r>
          </w:p>
        </w:tc>
        <w:tc>
          <w:tcPr>
            <w:tcW w:w="8334" w:type="dxa"/>
          </w:tcPr>
          <w:p w14:paraId="2B9FBCBF" w14:textId="77777777" w:rsidR="00950F9B" w:rsidRDefault="00950F9B" w:rsidP="00950F9B">
            <w:pPr>
              <w:spacing w:after="20"/>
              <w:ind w:firstLine="0"/>
            </w:pPr>
            <w:r>
              <w:rPr>
                <w:sz w:val="18"/>
              </w:rPr>
              <w:t>Bản ghi thanh toán/hóa đơn đã phát sinh chỉ hủy thông qua yêu cầu và duyệt; đối chiếu mã thật trước khi gửi/duyệt.</w:t>
            </w:r>
          </w:p>
        </w:tc>
      </w:tr>
      <w:tr w:rsidR="00950F9B" w14:paraId="0DE4FB81" w14:textId="77777777" w:rsidTr="0028485E">
        <w:tc>
          <w:tcPr>
            <w:tcW w:w="1134" w:type="dxa"/>
          </w:tcPr>
          <w:p w14:paraId="0E53ED4C" w14:textId="77777777" w:rsidR="00950F9B" w:rsidRDefault="00950F9B" w:rsidP="00950F9B">
            <w:pPr>
              <w:spacing w:after="20"/>
              <w:ind w:firstLine="0"/>
            </w:pPr>
            <w:r>
              <w:rPr>
                <w:sz w:val="18"/>
              </w:rPr>
              <w:t>QD07</w:t>
            </w:r>
          </w:p>
        </w:tc>
        <w:tc>
          <w:tcPr>
            <w:tcW w:w="8334" w:type="dxa"/>
          </w:tcPr>
          <w:p w14:paraId="44C32811" w14:textId="77777777" w:rsidR="00950F9B" w:rsidRDefault="00950F9B" w:rsidP="00950F9B">
            <w:pPr>
              <w:spacing w:after="20"/>
              <w:ind w:firstLine="0"/>
            </w:pPr>
            <w:r>
              <w:rPr>
                <w:sz w:val="18"/>
              </w:rPr>
              <w:t>Yêu cầu hỗ trợ được xem theo phạm vi cấp bậc đã thiết lập: Admin toàn bộ, Quản lý ngang/dưới, Lễ tân ngang cấp; thao tác xử lý còn phụ thuộc quyền.</w:t>
            </w:r>
          </w:p>
        </w:tc>
      </w:tr>
      <w:tr w:rsidR="00950F9B" w14:paraId="248D662E" w14:textId="77777777" w:rsidTr="0028485E">
        <w:tc>
          <w:tcPr>
            <w:tcW w:w="1134" w:type="dxa"/>
          </w:tcPr>
          <w:p w14:paraId="249149D9" w14:textId="77777777" w:rsidR="00950F9B" w:rsidRDefault="00950F9B" w:rsidP="00950F9B">
            <w:pPr>
              <w:spacing w:after="20"/>
              <w:ind w:firstLine="0"/>
            </w:pPr>
            <w:r>
              <w:rPr>
                <w:sz w:val="18"/>
              </w:rPr>
              <w:t>QD08</w:t>
            </w:r>
          </w:p>
        </w:tc>
        <w:tc>
          <w:tcPr>
            <w:tcW w:w="8334" w:type="dxa"/>
          </w:tcPr>
          <w:p w14:paraId="74CAD655" w14:textId="77777777" w:rsidR="00950F9B" w:rsidRDefault="00950F9B" w:rsidP="00950F9B">
            <w:pPr>
              <w:spacing w:after="20"/>
              <w:ind w:firstLine="0"/>
            </w:pPr>
            <w:r>
              <w:rPr>
                <w:sz w:val="18"/>
              </w:rPr>
              <w:t>Doanh thu chỉ xét thanh toán hợp lệ; báo cáo lãi/lỗ là chênh lệch tạm tính theo chi phí đã nhập, không đại diện kết quả kế toán chính thức.</w:t>
            </w:r>
          </w:p>
        </w:tc>
      </w:tr>
      <w:tr w:rsidR="00950F9B" w14:paraId="6B3CA270" w14:textId="77777777" w:rsidTr="0028485E">
        <w:tc>
          <w:tcPr>
            <w:tcW w:w="1134" w:type="dxa"/>
          </w:tcPr>
          <w:p w14:paraId="5F95AA62" w14:textId="77777777" w:rsidR="00950F9B" w:rsidRDefault="00950F9B" w:rsidP="00950F9B">
            <w:pPr>
              <w:spacing w:after="20"/>
              <w:ind w:firstLine="0"/>
            </w:pPr>
            <w:r>
              <w:rPr>
                <w:sz w:val="18"/>
              </w:rPr>
              <w:t>QD09</w:t>
            </w:r>
          </w:p>
        </w:tc>
        <w:tc>
          <w:tcPr>
            <w:tcW w:w="8334" w:type="dxa"/>
          </w:tcPr>
          <w:p w14:paraId="0BB649DF" w14:textId="77777777" w:rsidR="00950F9B" w:rsidRDefault="00950F9B" w:rsidP="00950F9B">
            <w:pPr>
              <w:spacing w:after="20"/>
              <w:ind w:firstLine="0"/>
            </w:pPr>
            <w:r>
              <w:rPr>
                <w:sz w:val="18"/>
              </w:rPr>
              <w:t>Các truy vấn với đầu vào người dùng dùng PreparedStatement; mật khẩu lưu hash BCrypt, không lưu chuỗi gốc.</w:t>
            </w:r>
          </w:p>
        </w:tc>
      </w:tr>
      <w:tr w:rsidR="00950F9B" w14:paraId="3BF0B234" w14:textId="77777777" w:rsidTr="0028485E">
        <w:tc>
          <w:tcPr>
            <w:tcW w:w="1134" w:type="dxa"/>
          </w:tcPr>
          <w:p w14:paraId="103085E5" w14:textId="77777777" w:rsidR="00950F9B" w:rsidRDefault="00950F9B" w:rsidP="00950F9B">
            <w:pPr>
              <w:spacing w:after="20"/>
              <w:ind w:firstLine="0"/>
            </w:pPr>
            <w:r>
              <w:rPr>
                <w:sz w:val="18"/>
              </w:rPr>
              <w:t>QD10</w:t>
            </w:r>
          </w:p>
        </w:tc>
        <w:tc>
          <w:tcPr>
            <w:tcW w:w="8334" w:type="dxa"/>
          </w:tcPr>
          <w:p w14:paraId="308D688D" w14:textId="77777777" w:rsidR="00950F9B" w:rsidRDefault="00950F9B" w:rsidP="00950F9B">
            <w:pPr>
              <w:spacing w:after="20"/>
              <w:ind w:firstLine="0"/>
            </w:pPr>
            <w:r>
              <w:rPr>
                <w:sz w:val="18"/>
              </w:rPr>
              <w:t>Quên mật khẩu là yêu cầu hỗ trợ nội bộ; không được tự reset chỉ bằng việc biết tên đăng nhập/ngày sinh.</w:t>
            </w:r>
          </w:p>
        </w:tc>
      </w:tr>
    </w:tbl>
    <w:p w14:paraId="1BF14B96" w14:textId="77777777" w:rsidR="00950F9B" w:rsidRDefault="00950F9B" w:rsidP="00950F9B">
      <w:pPr>
        <w:spacing w:after="20"/>
      </w:pPr>
    </w:p>
    <w:p w14:paraId="12ED730A" w14:textId="77777777" w:rsidR="00950F9B" w:rsidRDefault="00950F9B" w:rsidP="001A44BA">
      <w:pPr>
        <w:pStyle w:val="Heading2"/>
        <w:numPr>
          <w:ilvl w:val="0"/>
          <w:numId w:val="0"/>
        </w:numPr>
        <w:ind w:left="567"/>
      </w:pPr>
      <w:bookmarkStart w:id="25" w:name="_Toc243155152"/>
      <w:r>
        <w:t>2. DANH SÁCH CÂU HỎI LÀM RÕ YÊU CẦU</w:t>
      </w:r>
      <w:bookmarkEnd w:id="25"/>
    </w:p>
    <w:p w14:paraId="3A630D4A" w14:textId="77777777" w:rsidR="00950F9B" w:rsidRDefault="00950F9B" w:rsidP="00950F9B">
      <w:r>
        <w:t>Câu hỏi được cấu trúc giống tài liệu Q&amp;A tham khảo, nhưng nội dung chỉ liên quan đến MediDent. Các câu trả lời là đề xuất theo dữ liệu hiện có; trước khi nộp, cần thay bằng kết quả xác nhận thật nếu nhóm đã phỏng vấn đơn vị sử dụng.</w:t>
      </w:r>
    </w:p>
    <w:tbl>
      <w:tblPr>
        <w:tblStyle w:val="TableGrid"/>
        <w:tblW w:w="0" w:type="auto"/>
        <w:tblLayout w:type="fixed"/>
        <w:tblLook w:val="04A0" w:firstRow="1" w:lastRow="0" w:firstColumn="1" w:lastColumn="0" w:noHBand="0" w:noVBand="1"/>
      </w:tblPr>
      <w:tblGrid>
        <w:gridCol w:w="624"/>
        <w:gridCol w:w="2891"/>
        <w:gridCol w:w="3969"/>
        <w:gridCol w:w="1984"/>
      </w:tblGrid>
      <w:tr w:rsidR="00950F9B" w:rsidRPr="00950F9B" w14:paraId="1BF4F8FA" w14:textId="77777777" w:rsidTr="00950F9B">
        <w:tc>
          <w:tcPr>
            <w:tcW w:w="624" w:type="dxa"/>
            <w:vAlign w:val="top"/>
          </w:tcPr>
          <w:p w14:paraId="0501B4BD" w14:textId="1FFC0BB4" w:rsidR="00950F9B" w:rsidRPr="00950F9B" w:rsidRDefault="00950F9B" w:rsidP="00950F9B">
            <w:pPr>
              <w:jc w:val="left"/>
              <w:rPr>
                <w:szCs w:val="26"/>
              </w:rPr>
            </w:pPr>
            <w:r w:rsidRPr="00950F9B">
              <w:rPr>
                <w:b/>
                <w:szCs w:val="26"/>
              </w:rPr>
              <w:t>TTT</w:t>
            </w:r>
          </w:p>
        </w:tc>
        <w:tc>
          <w:tcPr>
            <w:tcW w:w="2891" w:type="dxa"/>
            <w:vAlign w:val="top"/>
          </w:tcPr>
          <w:p w14:paraId="2D7F7CDF" w14:textId="77777777" w:rsidR="00950F9B" w:rsidRPr="00950F9B" w:rsidRDefault="00950F9B" w:rsidP="00950F9B">
            <w:pPr>
              <w:ind w:firstLine="0"/>
              <w:jc w:val="left"/>
              <w:rPr>
                <w:szCs w:val="26"/>
              </w:rPr>
            </w:pPr>
            <w:r w:rsidRPr="00950F9B">
              <w:rPr>
                <w:b/>
                <w:szCs w:val="26"/>
              </w:rPr>
              <w:t>Câu hỏi</w:t>
            </w:r>
          </w:p>
        </w:tc>
        <w:tc>
          <w:tcPr>
            <w:tcW w:w="3969" w:type="dxa"/>
            <w:vAlign w:val="top"/>
          </w:tcPr>
          <w:p w14:paraId="0EE6320F" w14:textId="77777777" w:rsidR="00950F9B" w:rsidRPr="00950F9B" w:rsidRDefault="00950F9B" w:rsidP="00950F9B">
            <w:pPr>
              <w:ind w:firstLine="0"/>
              <w:jc w:val="left"/>
              <w:rPr>
                <w:szCs w:val="26"/>
              </w:rPr>
            </w:pPr>
            <w:r w:rsidRPr="00950F9B">
              <w:rPr>
                <w:b/>
                <w:szCs w:val="26"/>
              </w:rPr>
              <w:t>Trả lời/quy tắc sử dụng</w:t>
            </w:r>
          </w:p>
        </w:tc>
        <w:tc>
          <w:tcPr>
            <w:tcW w:w="1984" w:type="dxa"/>
            <w:vAlign w:val="top"/>
          </w:tcPr>
          <w:p w14:paraId="301B2205" w14:textId="77777777" w:rsidR="00950F9B" w:rsidRPr="00950F9B" w:rsidRDefault="00950F9B" w:rsidP="00950F9B">
            <w:pPr>
              <w:ind w:firstLine="0"/>
              <w:jc w:val="left"/>
              <w:rPr>
                <w:szCs w:val="26"/>
              </w:rPr>
            </w:pPr>
            <w:r w:rsidRPr="00950F9B">
              <w:rPr>
                <w:b/>
                <w:szCs w:val="26"/>
              </w:rPr>
              <w:t>Nguồn/trạng thái</w:t>
            </w:r>
          </w:p>
        </w:tc>
      </w:tr>
      <w:tr w:rsidR="00950F9B" w:rsidRPr="00950F9B" w14:paraId="7A9D75E4" w14:textId="77777777" w:rsidTr="00950F9B">
        <w:tc>
          <w:tcPr>
            <w:tcW w:w="624" w:type="dxa"/>
            <w:vAlign w:val="top"/>
          </w:tcPr>
          <w:p w14:paraId="20005C86" w14:textId="7879F9A3" w:rsidR="00950F9B" w:rsidRPr="00950F9B" w:rsidRDefault="00950F9B" w:rsidP="00950F9B">
            <w:pPr>
              <w:spacing w:after="20"/>
              <w:jc w:val="left"/>
              <w:rPr>
                <w:szCs w:val="26"/>
              </w:rPr>
            </w:pPr>
            <w:r w:rsidRPr="00950F9B">
              <w:rPr>
                <w:szCs w:val="26"/>
              </w:rPr>
              <w:t>11</w:t>
            </w:r>
          </w:p>
        </w:tc>
        <w:tc>
          <w:tcPr>
            <w:tcW w:w="2891" w:type="dxa"/>
            <w:vAlign w:val="top"/>
          </w:tcPr>
          <w:p w14:paraId="48EA4204" w14:textId="77777777" w:rsidR="00950F9B" w:rsidRPr="00950F9B" w:rsidRDefault="00950F9B" w:rsidP="00950F9B">
            <w:pPr>
              <w:spacing w:after="20"/>
              <w:ind w:firstLine="0"/>
              <w:jc w:val="left"/>
              <w:rPr>
                <w:szCs w:val="26"/>
              </w:rPr>
            </w:pPr>
            <w:r w:rsidRPr="00950F9B">
              <w:rPr>
                <w:szCs w:val="26"/>
              </w:rPr>
              <w:t>Bệnh nhân đã có hồ sơ có cần lập lại không?</w:t>
            </w:r>
          </w:p>
        </w:tc>
        <w:tc>
          <w:tcPr>
            <w:tcW w:w="3969" w:type="dxa"/>
            <w:vAlign w:val="top"/>
          </w:tcPr>
          <w:p w14:paraId="5DF37C47" w14:textId="77777777" w:rsidR="00950F9B" w:rsidRPr="00950F9B" w:rsidRDefault="00950F9B" w:rsidP="00950F9B">
            <w:pPr>
              <w:spacing w:after="20"/>
              <w:ind w:firstLine="0"/>
              <w:jc w:val="left"/>
              <w:rPr>
                <w:szCs w:val="26"/>
              </w:rPr>
            </w:pPr>
            <w:r w:rsidRPr="00950F9B">
              <w:rPr>
                <w:szCs w:val="26"/>
              </w:rPr>
              <w:t>Tra cứu và chọn hồ sơ đã có; chỉ tạo mới khi xác minh chưa tồn tại.</w:t>
            </w:r>
          </w:p>
        </w:tc>
        <w:tc>
          <w:tcPr>
            <w:tcW w:w="1984" w:type="dxa"/>
            <w:vAlign w:val="top"/>
          </w:tcPr>
          <w:p w14:paraId="60F38E0D"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7A616240" w14:textId="77777777" w:rsidTr="00950F9B">
        <w:tc>
          <w:tcPr>
            <w:tcW w:w="624" w:type="dxa"/>
            <w:vAlign w:val="top"/>
          </w:tcPr>
          <w:p w14:paraId="05C09E9F" w14:textId="1F4712EE" w:rsidR="00950F9B" w:rsidRPr="00950F9B" w:rsidRDefault="00950F9B" w:rsidP="00950F9B">
            <w:pPr>
              <w:spacing w:after="20"/>
              <w:jc w:val="left"/>
              <w:rPr>
                <w:szCs w:val="26"/>
              </w:rPr>
            </w:pPr>
            <w:r w:rsidRPr="00950F9B">
              <w:rPr>
                <w:szCs w:val="26"/>
              </w:rPr>
              <w:t>22</w:t>
            </w:r>
          </w:p>
        </w:tc>
        <w:tc>
          <w:tcPr>
            <w:tcW w:w="2891" w:type="dxa"/>
            <w:vAlign w:val="top"/>
          </w:tcPr>
          <w:p w14:paraId="4991F7BA" w14:textId="77777777" w:rsidR="00950F9B" w:rsidRPr="00950F9B" w:rsidRDefault="00950F9B" w:rsidP="00950F9B">
            <w:pPr>
              <w:spacing w:after="20"/>
              <w:ind w:firstLine="0"/>
              <w:jc w:val="left"/>
              <w:rPr>
                <w:szCs w:val="26"/>
              </w:rPr>
            </w:pPr>
            <w:r w:rsidRPr="00950F9B">
              <w:rPr>
                <w:szCs w:val="26"/>
              </w:rPr>
              <w:t>Tra cứu bệnh nhân theo thông tin gì?</w:t>
            </w:r>
          </w:p>
        </w:tc>
        <w:tc>
          <w:tcPr>
            <w:tcW w:w="3969" w:type="dxa"/>
            <w:vAlign w:val="top"/>
          </w:tcPr>
          <w:p w14:paraId="7FD97CB9" w14:textId="77777777" w:rsidR="00950F9B" w:rsidRPr="00950F9B" w:rsidRDefault="00950F9B" w:rsidP="00950F9B">
            <w:pPr>
              <w:spacing w:after="20"/>
              <w:ind w:firstLine="0"/>
              <w:jc w:val="left"/>
              <w:rPr>
                <w:szCs w:val="26"/>
              </w:rPr>
            </w:pPr>
            <w:r w:rsidRPr="00950F9B">
              <w:rPr>
                <w:szCs w:val="26"/>
              </w:rPr>
              <w:t>Mã bệnh nhân, họ tên, số điện thoại; tìm nhanh tại giao diện.</w:t>
            </w:r>
          </w:p>
        </w:tc>
        <w:tc>
          <w:tcPr>
            <w:tcW w:w="1984" w:type="dxa"/>
            <w:vAlign w:val="top"/>
          </w:tcPr>
          <w:p w14:paraId="5592C376"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4B655E64" w14:textId="77777777" w:rsidTr="00950F9B">
        <w:tc>
          <w:tcPr>
            <w:tcW w:w="624" w:type="dxa"/>
            <w:vAlign w:val="top"/>
          </w:tcPr>
          <w:p w14:paraId="05033008" w14:textId="53AD7B31" w:rsidR="00950F9B" w:rsidRPr="00950F9B" w:rsidRDefault="00950F9B" w:rsidP="00950F9B">
            <w:pPr>
              <w:spacing w:after="20"/>
              <w:jc w:val="left"/>
              <w:rPr>
                <w:szCs w:val="26"/>
              </w:rPr>
            </w:pPr>
            <w:r w:rsidRPr="00950F9B">
              <w:rPr>
                <w:szCs w:val="26"/>
              </w:rPr>
              <w:t>33</w:t>
            </w:r>
          </w:p>
        </w:tc>
        <w:tc>
          <w:tcPr>
            <w:tcW w:w="2891" w:type="dxa"/>
            <w:vAlign w:val="top"/>
          </w:tcPr>
          <w:p w14:paraId="66566345" w14:textId="77777777" w:rsidR="00950F9B" w:rsidRPr="00950F9B" w:rsidRDefault="00950F9B" w:rsidP="00950F9B">
            <w:pPr>
              <w:spacing w:after="20"/>
              <w:ind w:firstLine="0"/>
              <w:jc w:val="left"/>
              <w:rPr>
                <w:szCs w:val="26"/>
              </w:rPr>
            </w:pPr>
            <w:r w:rsidRPr="00950F9B">
              <w:rPr>
                <w:szCs w:val="26"/>
              </w:rPr>
              <w:t>Ngày sinh bệnh nhân nhập như thế nào?</w:t>
            </w:r>
          </w:p>
        </w:tc>
        <w:tc>
          <w:tcPr>
            <w:tcW w:w="3969" w:type="dxa"/>
            <w:vAlign w:val="top"/>
          </w:tcPr>
          <w:p w14:paraId="1B2B2908" w14:textId="77777777" w:rsidR="00950F9B" w:rsidRPr="00950F9B" w:rsidRDefault="00950F9B" w:rsidP="00950F9B">
            <w:pPr>
              <w:spacing w:after="20"/>
              <w:ind w:firstLine="0"/>
              <w:jc w:val="left"/>
              <w:rPr>
                <w:szCs w:val="26"/>
              </w:rPr>
            </w:pPr>
            <w:r w:rsidRPr="00950F9B">
              <w:rPr>
                <w:szCs w:val="26"/>
              </w:rPr>
              <w:t>Chọn lịch hợp lệ, không cho ngày sai cấu trúc hoặc ở tương lai.</w:t>
            </w:r>
          </w:p>
        </w:tc>
        <w:tc>
          <w:tcPr>
            <w:tcW w:w="1984" w:type="dxa"/>
            <w:vAlign w:val="top"/>
          </w:tcPr>
          <w:p w14:paraId="61D1DF03" w14:textId="77777777" w:rsidR="00950F9B" w:rsidRPr="00950F9B" w:rsidRDefault="00950F9B" w:rsidP="00950F9B">
            <w:pPr>
              <w:spacing w:after="20"/>
              <w:ind w:firstLine="0"/>
              <w:jc w:val="left"/>
              <w:rPr>
                <w:szCs w:val="26"/>
              </w:rPr>
            </w:pPr>
            <w:r w:rsidRPr="00950F9B">
              <w:rPr>
                <w:szCs w:val="26"/>
              </w:rPr>
              <w:t>Đề xuất cần xác nhận</w:t>
            </w:r>
          </w:p>
        </w:tc>
      </w:tr>
      <w:tr w:rsidR="00950F9B" w:rsidRPr="00950F9B" w14:paraId="67B62D48" w14:textId="77777777" w:rsidTr="00950F9B">
        <w:tc>
          <w:tcPr>
            <w:tcW w:w="624" w:type="dxa"/>
            <w:vAlign w:val="top"/>
          </w:tcPr>
          <w:p w14:paraId="0AE2F62D" w14:textId="6DBF4AF6" w:rsidR="00950F9B" w:rsidRPr="00950F9B" w:rsidRDefault="00950F9B" w:rsidP="00950F9B">
            <w:pPr>
              <w:spacing w:after="20"/>
              <w:jc w:val="left"/>
              <w:rPr>
                <w:szCs w:val="26"/>
              </w:rPr>
            </w:pPr>
            <w:r w:rsidRPr="00950F9B">
              <w:rPr>
                <w:szCs w:val="26"/>
              </w:rPr>
              <w:lastRenderedPageBreak/>
              <w:t>44</w:t>
            </w:r>
          </w:p>
        </w:tc>
        <w:tc>
          <w:tcPr>
            <w:tcW w:w="2891" w:type="dxa"/>
            <w:vAlign w:val="top"/>
          </w:tcPr>
          <w:p w14:paraId="400AD9A4" w14:textId="77777777" w:rsidR="00950F9B" w:rsidRPr="00950F9B" w:rsidRDefault="00950F9B" w:rsidP="00950F9B">
            <w:pPr>
              <w:spacing w:after="20"/>
              <w:ind w:firstLine="0"/>
              <w:jc w:val="left"/>
              <w:rPr>
                <w:szCs w:val="26"/>
              </w:rPr>
            </w:pPr>
            <w:r w:rsidRPr="00950F9B">
              <w:rPr>
                <w:szCs w:val="26"/>
              </w:rPr>
              <w:t>Mã tài khoản, hóa đơn và ngày tạo do ai nhập?</w:t>
            </w:r>
          </w:p>
        </w:tc>
        <w:tc>
          <w:tcPr>
            <w:tcW w:w="3969" w:type="dxa"/>
            <w:vAlign w:val="top"/>
          </w:tcPr>
          <w:p w14:paraId="7B4C3261" w14:textId="77777777" w:rsidR="00950F9B" w:rsidRPr="00950F9B" w:rsidRDefault="00950F9B" w:rsidP="00950F9B">
            <w:pPr>
              <w:spacing w:after="20"/>
              <w:ind w:firstLine="0"/>
              <w:jc w:val="left"/>
              <w:rPr>
                <w:szCs w:val="26"/>
              </w:rPr>
            </w:pPr>
            <w:r w:rsidRPr="00950F9B">
              <w:rPr>
                <w:szCs w:val="26"/>
              </w:rPr>
              <w:t>SQL tạo mã/ngày; giao diện chỉ hiển thị, không cho thay tùy ý.</w:t>
            </w:r>
          </w:p>
        </w:tc>
        <w:tc>
          <w:tcPr>
            <w:tcW w:w="1984" w:type="dxa"/>
            <w:vAlign w:val="top"/>
          </w:tcPr>
          <w:p w14:paraId="3535B038"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191617A4" w14:textId="77777777" w:rsidTr="00950F9B">
        <w:tc>
          <w:tcPr>
            <w:tcW w:w="624" w:type="dxa"/>
            <w:vAlign w:val="top"/>
          </w:tcPr>
          <w:p w14:paraId="52F4144C" w14:textId="170B7814" w:rsidR="00950F9B" w:rsidRPr="00950F9B" w:rsidRDefault="00950F9B" w:rsidP="00950F9B">
            <w:pPr>
              <w:spacing w:after="20"/>
              <w:jc w:val="left"/>
              <w:rPr>
                <w:szCs w:val="26"/>
              </w:rPr>
            </w:pPr>
            <w:r w:rsidRPr="00950F9B">
              <w:rPr>
                <w:szCs w:val="26"/>
              </w:rPr>
              <w:t>55</w:t>
            </w:r>
          </w:p>
        </w:tc>
        <w:tc>
          <w:tcPr>
            <w:tcW w:w="2891" w:type="dxa"/>
            <w:vAlign w:val="top"/>
          </w:tcPr>
          <w:p w14:paraId="78BB8C16" w14:textId="77777777" w:rsidR="00950F9B" w:rsidRPr="00950F9B" w:rsidRDefault="00950F9B" w:rsidP="00950F9B">
            <w:pPr>
              <w:spacing w:after="20"/>
              <w:ind w:firstLine="0"/>
              <w:jc w:val="left"/>
              <w:rPr>
                <w:szCs w:val="26"/>
              </w:rPr>
            </w:pPr>
            <w:r w:rsidRPr="00950F9B">
              <w:rPr>
                <w:szCs w:val="26"/>
              </w:rPr>
              <w:t>Tên đăng nhập mới sinh theo nguyên tắc nào?</w:t>
            </w:r>
          </w:p>
        </w:tc>
        <w:tc>
          <w:tcPr>
            <w:tcW w:w="3969" w:type="dxa"/>
            <w:vAlign w:val="top"/>
          </w:tcPr>
          <w:p w14:paraId="4DFA1816" w14:textId="77777777" w:rsidR="00950F9B" w:rsidRPr="00950F9B" w:rsidRDefault="00950F9B" w:rsidP="00950F9B">
            <w:pPr>
              <w:spacing w:after="20"/>
              <w:ind w:firstLine="0"/>
              <w:jc w:val="left"/>
              <w:rPr>
                <w:szCs w:val="26"/>
              </w:rPr>
            </w:pPr>
            <w:r w:rsidRPr="00950F9B">
              <w:rPr>
                <w:szCs w:val="26"/>
              </w:rPr>
              <w:t>Sinh theo quy tắc mã NV + mã tài khoản; mã cuối lấy theo kết quả INSERT.</w:t>
            </w:r>
          </w:p>
        </w:tc>
        <w:tc>
          <w:tcPr>
            <w:tcW w:w="1984" w:type="dxa"/>
            <w:vAlign w:val="top"/>
          </w:tcPr>
          <w:p w14:paraId="0E7AD3A5" w14:textId="77777777" w:rsidR="00950F9B" w:rsidRPr="00950F9B" w:rsidRDefault="00950F9B" w:rsidP="00950F9B">
            <w:pPr>
              <w:spacing w:after="20"/>
              <w:ind w:firstLine="0"/>
              <w:jc w:val="left"/>
              <w:rPr>
                <w:szCs w:val="26"/>
              </w:rPr>
            </w:pPr>
            <w:r w:rsidRPr="00950F9B">
              <w:rPr>
                <w:szCs w:val="26"/>
              </w:rPr>
              <w:t>Cần đối chiếu DAO thật</w:t>
            </w:r>
          </w:p>
        </w:tc>
      </w:tr>
      <w:tr w:rsidR="00950F9B" w:rsidRPr="00950F9B" w14:paraId="02B2AD32" w14:textId="77777777" w:rsidTr="00950F9B">
        <w:tc>
          <w:tcPr>
            <w:tcW w:w="624" w:type="dxa"/>
            <w:vAlign w:val="top"/>
          </w:tcPr>
          <w:p w14:paraId="7F95B8FA" w14:textId="782081CD" w:rsidR="00950F9B" w:rsidRPr="00950F9B" w:rsidRDefault="00950F9B" w:rsidP="00950F9B">
            <w:pPr>
              <w:spacing w:after="20"/>
              <w:jc w:val="left"/>
              <w:rPr>
                <w:szCs w:val="26"/>
                <w:lang w:val="vi-VN"/>
              </w:rPr>
            </w:pPr>
            <w:r w:rsidRPr="00950F9B">
              <w:rPr>
                <w:szCs w:val="26"/>
              </w:rPr>
              <w:t>66</w:t>
            </w:r>
          </w:p>
        </w:tc>
        <w:tc>
          <w:tcPr>
            <w:tcW w:w="2891" w:type="dxa"/>
            <w:vAlign w:val="top"/>
          </w:tcPr>
          <w:p w14:paraId="2DE65D2F" w14:textId="77777777" w:rsidR="00950F9B" w:rsidRPr="00950F9B" w:rsidRDefault="00950F9B" w:rsidP="00950F9B">
            <w:pPr>
              <w:spacing w:after="20"/>
              <w:ind w:firstLine="0"/>
              <w:jc w:val="left"/>
              <w:rPr>
                <w:szCs w:val="26"/>
              </w:rPr>
            </w:pPr>
            <w:r w:rsidRPr="00950F9B">
              <w:rPr>
                <w:szCs w:val="26"/>
              </w:rPr>
              <w:t>Ai được cấp vai trò và chỉnh quyền?</w:t>
            </w:r>
          </w:p>
        </w:tc>
        <w:tc>
          <w:tcPr>
            <w:tcW w:w="3969" w:type="dxa"/>
            <w:vAlign w:val="top"/>
          </w:tcPr>
          <w:p w14:paraId="7991B268" w14:textId="77777777" w:rsidR="00950F9B" w:rsidRPr="00950F9B" w:rsidRDefault="00950F9B" w:rsidP="00950F9B">
            <w:pPr>
              <w:spacing w:after="20"/>
              <w:ind w:firstLine="0"/>
              <w:jc w:val="left"/>
              <w:rPr>
                <w:szCs w:val="26"/>
              </w:rPr>
            </w:pPr>
            <w:r w:rsidRPr="00950F9B">
              <w:rPr>
                <w:szCs w:val="26"/>
              </w:rPr>
              <w:t>Quản trị viên có quyền tương ứng; thay đổi được ghi nhật ký.</w:t>
            </w:r>
          </w:p>
        </w:tc>
        <w:tc>
          <w:tcPr>
            <w:tcW w:w="1984" w:type="dxa"/>
            <w:vAlign w:val="top"/>
          </w:tcPr>
          <w:p w14:paraId="657633EB"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1D78B13D" w14:textId="77777777" w:rsidTr="00950F9B">
        <w:tc>
          <w:tcPr>
            <w:tcW w:w="624" w:type="dxa"/>
            <w:vAlign w:val="top"/>
          </w:tcPr>
          <w:p w14:paraId="1BAAFD15" w14:textId="429D5014" w:rsidR="00950F9B" w:rsidRPr="00950F9B" w:rsidRDefault="00950F9B" w:rsidP="00950F9B">
            <w:pPr>
              <w:spacing w:after="20"/>
              <w:jc w:val="left"/>
              <w:rPr>
                <w:szCs w:val="26"/>
              </w:rPr>
            </w:pPr>
            <w:r w:rsidRPr="00950F9B">
              <w:rPr>
                <w:szCs w:val="26"/>
              </w:rPr>
              <w:t>77</w:t>
            </w:r>
          </w:p>
        </w:tc>
        <w:tc>
          <w:tcPr>
            <w:tcW w:w="2891" w:type="dxa"/>
            <w:vAlign w:val="top"/>
          </w:tcPr>
          <w:p w14:paraId="09BBBEAA" w14:textId="77777777" w:rsidR="00950F9B" w:rsidRPr="00950F9B" w:rsidRDefault="00950F9B" w:rsidP="00950F9B">
            <w:pPr>
              <w:spacing w:after="20"/>
              <w:ind w:firstLine="0"/>
              <w:jc w:val="left"/>
              <w:rPr>
                <w:szCs w:val="26"/>
              </w:rPr>
            </w:pPr>
            <w:r w:rsidRPr="00950F9B">
              <w:rPr>
                <w:szCs w:val="26"/>
              </w:rPr>
              <w:t>Bị khóa tài khoản có đăng nhập được không?</w:t>
            </w:r>
          </w:p>
        </w:tc>
        <w:tc>
          <w:tcPr>
            <w:tcW w:w="3969" w:type="dxa"/>
            <w:vAlign w:val="top"/>
          </w:tcPr>
          <w:p w14:paraId="028E3470" w14:textId="77777777" w:rsidR="00950F9B" w:rsidRPr="00950F9B" w:rsidRDefault="00950F9B" w:rsidP="00950F9B">
            <w:pPr>
              <w:spacing w:after="20"/>
              <w:ind w:firstLine="0"/>
              <w:jc w:val="left"/>
              <w:rPr>
                <w:szCs w:val="26"/>
              </w:rPr>
            </w:pPr>
            <w:r w:rsidRPr="00950F9B">
              <w:rPr>
                <w:szCs w:val="26"/>
              </w:rPr>
              <w:t>Không; kiểm tra trạng thái ngay khi xác thực.</w:t>
            </w:r>
          </w:p>
        </w:tc>
        <w:tc>
          <w:tcPr>
            <w:tcW w:w="1984" w:type="dxa"/>
            <w:vAlign w:val="top"/>
          </w:tcPr>
          <w:p w14:paraId="247E5467"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4F47082A" w14:textId="77777777" w:rsidTr="00950F9B">
        <w:tc>
          <w:tcPr>
            <w:tcW w:w="624" w:type="dxa"/>
            <w:vAlign w:val="top"/>
          </w:tcPr>
          <w:p w14:paraId="3A343605" w14:textId="5582A62C" w:rsidR="00950F9B" w:rsidRPr="00950F9B" w:rsidRDefault="00950F9B" w:rsidP="00950F9B">
            <w:pPr>
              <w:spacing w:after="20"/>
              <w:jc w:val="left"/>
              <w:rPr>
                <w:szCs w:val="26"/>
              </w:rPr>
            </w:pPr>
            <w:r w:rsidRPr="00950F9B">
              <w:rPr>
                <w:szCs w:val="26"/>
              </w:rPr>
              <w:t>88</w:t>
            </w:r>
          </w:p>
        </w:tc>
        <w:tc>
          <w:tcPr>
            <w:tcW w:w="2891" w:type="dxa"/>
            <w:vAlign w:val="top"/>
          </w:tcPr>
          <w:p w14:paraId="000934E3" w14:textId="77777777" w:rsidR="00950F9B" w:rsidRPr="00950F9B" w:rsidRDefault="00950F9B" w:rsidP="00950F9B">
            <w:pPr>
              <w:spacing w:after="20"/>
              <w:ind w:firstLine="0"/>
              <w:jc w:val="left"/>
              <w:rPr>
                <w:szCs w:val="26"/>
              </w:rPr>
            </w:pPr>
            <w:r w:rsidRPr="00950F9B">
              <w:rPr>
                <w:szCs w:val="26"/>
              </w:rPr>
              <w:t>Người dùng quên mật khẩu xử lý ra sao?</w:t>
            </w:r>
          </w:p>
        </w:tc>
        <w:tc>
          <w:tcPr>
            <w:tcW w:w="3969" w:type="dxa"/>
            <w:vAlign w:val="top"/>
          </w:tcPr>
          <w:p w14:paraId="7C3E9E7C" w14:textId="77777777" w:rsidR="00950F9B" w:rsidRPr="00950F9B" w:rsidRDefault="00950F9B" w:rsidP="00950F9B">
            <w:pPr>
              <w:spacing w:after="20"/>
              <w:ind w:firstLine="0"/>
              <w:jc w:val="left"/>
              <w:rPr>
                <w:szCs w:val="26"/>
              </w:rPr>
            </w:pPr>
            <w:r w:rsidRPr="00950F9B">
              <w:rPr>
                <w:szCs w:val="26"/>
              </w:rPr>
              <w:t>Gửi yêu cầu từ đăng nhập; Admin xác minh và reset tạm, sau đó bắt buộc đổi.</w:t>
            </w:r>
          </w:p>
        </w:tc>
        <w:tc>
          <w:tcPr>
            <w:tcW w:w="1984" w:type="dxa"/>
            <w:vAlign w:val="top"/>
          </w:tcPr>
          <w:p w14:paraId="0952F9D5"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5E90AF1B" w14:textId="77777777" w:rsidTr="00950F9B">
        <w:tc>
          <w:tcPr>
            <w:tcW w:w="624" w:type="dxa"/>
            <w:vAlign w:val="top"/>
          </w:tcPr>
          <w:p w14:paraId="73111E67" w14:textId="7B618C07" w:rsidR="00950F9B" w:rsidRPr="00950F9B" w:rsidRDefault="00950F9B" w:rsidP="00950F9B">
            <w:pPr>
              <w:spacing w:after="20"/>
              <w:jc w:val="left"/>
              <w:rPr>
                <w:szCs w:val="26"/>
                <w:lang w:val="vi-VN"/>
              </w:rPr>
            </w:pPr>
            <w:r w:rsidRPr="00950F9B">
              <w:rPr>
                <w:szCs w:val="26"/>
              </w:rPr>
              <w:t>99</w:t>
            </w:r>
          </w:p>
        </w:tc>
        <w:tc>
          <w:tcPr>
            <w:tcW w:w="2891" w:type="dxa"/>
            <w:vAlign w:val="top"/>
          </w:tcPr>
          <w:p w14:paraId="72C84BE0" w14:textId="77777777" w:rsidR="00950F9B" w:rsidRPr="00950F9B" w:rsidRDefault="00950F9B" w:rsidP="00950F9B">
            <w:pPr>
              <w:spacing w:after="20"/>
              <w:ind w:firstLine="0"/>
              <w:jc w:val="left"/>
              <w:rPr>
                <w:szCs w:val="26"/>
              </w:rPr>
            </w:pPr>
            <w:r w:rsidRPr="00950F9B">
              <w:rPr>
                <w:szCs w:val="26"/>
              </w:rPr>
              <w:t>Admin có được xem doanh thu chi tiết không?</w:t>
            </w:r>
          </w:p>
        </w:tc>
        <w:tc>
          <w:tcPr>
            <w:tcW w:w="3969" w:type="dxa"/>
            <w:vAlign w:val="top"/>
          </w:tcPr>
          <w:p w14:paraId="0913D753" w14:textId="77777777" w:rsidR="00950F9B" w:rsidRPr="00950F9B" w:rsidRDefault="00950F9B" w:rsidP="00950F9B">
            <w:pPr>
              <w:spacing w:after="20"/>
              <w:ind w:firstLine="0"/>
              <w:jc w:val="left"/>
              <w:rPr>
                <w:szCs w:val="26"/>
              </w:rPr>
            </w:pPr>
            <w:r w:rsidRPr="00950F9B">
              <w:rPr>
                <w:szCs w:val="26"/>
              </w:rPr>
              <w:t>Không theo phạm vi Admin đã thống nhất; chỉ báo cáo hệ thống, trừ khi có thay đổi yêu cầu.</w:t>
            </w:r>
          </w:p>
        </w:tc>
        <w:tc>
          <w:tcPr>
            <w:tcW w:w="1984" w:type="dxa"/>
            <w:vAlign w:val="top"/>
          </w:tcPr>
          <w:p w14:paraId="593843DF" w14:textId="77777777" w:rsidR="00950F9B" w:rsidRPr="00950F9B" w:rsidRDefault="00950F9B" w:rsidP="00950F9B">
            <w:pPr>
              <w:spacing w:after="20"/>
              <w:ind w:firstLine="0"/>
              <w:jc w:val="left"/>
              <w:rPr>
                <w:szCs w:val="26"/>
              </w:rPr>
            </w:pPr>
            <w:r w:rsidRPr="00950F9B">
              <w:rPr>
                <w:szCs w:val="26"/>
              </w:rPr>
              <w:t>Phạm vi MediDent hiện tại</w:t>
            </w:r>
          </w:p>
        </w:tc>
      </w:tr>
      <w:tr w:rsidR="00950F9B" w:rsidRPr="00950F9B" w14:paraId="6F12548F" w14:textId="77777777" w:rsidTr="00950F9B">
        <w:tc>
          <w:tcPr>
            <w:tcW w:w="624" w:type="dxa"/>
            <w:vAlign w:val="top"/>
          </w:tcPr>
          <w:p w14:paraId="6F9A8AA1" w14:textId="525245F5" w:rsidR="00950F9B" w:rsidRPr="00950F9B" w:rsidRDefault="00950F9B" w:rsidP="00950F9B">
            <w:pPr>
              <w:spacing w:after="20"/>
              <w:jc w:val="left"/>
              <w:rPr>
                <w:szCs w:val="26"/>
              </w:rPr>
            </w:pPr>
            <w:r>
              <w:rPr>
                <w:szCs w:val="26"/>
              </w:rPr>
              <w:t>110</w:t>
            </w:r>
          </w:p>
        </w:tc>
        <w:tc>
          <w:tcPr>
            <w:tcW w:w="2891" w:type="dxa"/>
            <w:vAlign w:val="top"/>
          </w:tcPr>
          <w:p w14:paraId="16C52AF1" w14:textId="77777777" w:rsidR="00950F9B" w:rsidRPr="00950F9B" w:rsidRDefault="00950F9B" w:rsidP="00950F9B">
            <w:pPr>
              <w:spacing w:after="20"/>
              <w:ind w:firstLine="0"/>
              <w:jc w:val="left"/>
              <w:rPr>
                <w:szCs w:val="26"/>
              </w:rPr>
            </w:pPr>
            <w:r w:rsidRPr="00950F9B">
              <w:rPr>
                <w:szCs w:val="26"/>
              </w:rPr>
              <w:t>Một màn hình dùng mấy sidebar?</w:t>
            </w:r>
          </w:p>
        </w:tc>
        <w:tc>
          <w:tcPr>
            <w:tcW w:w="3969" w:type="dxa"/>
            <w:vAlign w:val="top"/>
          </w:tcPr>
          <w:p w14:paraId="250D1B1F" w14:textId="77777777" w:rsidR="00950F9B" w:rsidRPr="00950F9B" w:rsidRDefault="00950F9B" w:rsidP="00950F9B">
            <w:pPr>
              <w:spacing w:after="20"/>
              <w:ind w:firstLine="0"/>
              <w:jc w:val="left"/>
              <w:rPr>
                <w:szCs w:val="26"/>
              </w:rPr>
            </w:pPr>
            <w:r w:rsidRPr="00950F9B">
              <w:rPr>
                <w:szCs w:val="26"/>
              </w:rPr>
              <w:t>Dùng chung KhungChinh và menu theo vai trò; không tạo hai JFrame cho cùng phiên.</w:t>
            </w:r>
          </w:p>
        </w:tc>
        <w:tc>
          <w:tcPr>
            <w:tcW w:w="1984" w:type="dxa"/>
            <w:vAlign w:val="top"/>
          </w:tcPr>
          <w:p w14:paraId="02D63740" w14:textId="77777777" w:rsidR="00950F9B" w:rsidRPr="00950F9B" w:rsidRDefault="00950F9B" w:rsidP="00950F9B">
            <w:pPr>
              <w:spacing w:after="20"/>
              <w:ind w:firstLine="0"/>
              <w:jc w:val="left"/>
              <w:rPr>
                <w:szCs w:val="26"/>
              </w:rPr>
            </w:pPr>
            <w:r w:rsidRPr="00950F9B">
              <w:rPr>
                <w:szCs w:val="26"/>
              </w:rPr>
              <w:t>Phạm vi MediDent hiện tại</w:t>
            </w:r>
          </w:p>
        </w:tc>
      </w:tr>
      <w:tr w:rsidR="00950F9B" w:rsidRPr="00950F9B" w14:paraId="31D517DF" w14:textId="77777777" w:rsidTr="00950F9B">
        <w:tc>
          <w:tcPr>
            <w:tcW w:w="624" w:type="dxa"/>
            <w:vAlign w:val="top"/>
          </w:tcPr>
          <w:p w14:paraId="2D42E8A4" w14:textId="45F0D931" w:rsidR="00950F9B" w:rsidRPr="00950F9B" w:rsidRDefault="00950F9B" w:rsidP="00950F9B">
            <w:pPr>
              <w:spacing w:after="20"/>
              <w:jc w:val="left"/>
              <w:rPr>
                <w:szCs w:val="26"/>
              </w:rPr>
            </w:pPr>
            <w:r>
              <w:rPr>
                <w:szCs w:val="26"/>
              </w:rPr>
              <w:t>111</w:t>
            </w:r>
          </w:p>
        </w:tc>
        <w:tc>
          <w:tcPr>
            <w:tcW w:w="2891" w:type="dxa"/>
            <w:vAlign w:val="top"/>
          </w:tcPr>
          <w:p w14:paraId="7AE39B57" w14:textId="77777777" w:rsidR="00950F9B" w:rsidRPr="00950F9B" w:rsidRDefault="00950F9B" w:rsidP="00950F9B">
            <w:pPr>
              <w:spacing w:after="20"/>
              <w:ind w:firstLine="0"/>
              <w:jc w:val="left"/>
              <w:rPr>
                <w:szCs w:val="26"/>
              </w:rPr>
            </w:pPr>
            <w:r w:rsidRPr="00950F9B">
              <w:rPr>
                <w:szCs w:val="26"/>
              </w:rPr>
              <w:t>Lễ tân xem được những thông tin khám gì?</w:t>
            </w:r>
          </w:p>
        </w:tc>
        <w:tc>
          <w:tcPr>
            <w:tcW w:w="3969" w:type="dxa"/>
            <w:vAlign w:val="top"/>
          </w:tcPr>
          <w:p w14:paraId="08CB488D" w14:textId="77777777" w:rsidR="00950F9B" w:rsidRPr="00950F9B" w:rsidRDefault="00950F9B" w:rsidP="00950F9B">
            <w:pPr>
              <w:spacing w:after="20"/>
              <w:ind w:firstLine="0"/>
              <w:jc w:val="left"/>
              <w:rPr>
                <w:szCs w:val="26"/>
              </w:rPr>
            </w:pPr>
            <w:r w:rsidRPr="00950F9B">
              <w:rPr>
                <w:szCs w:val="26"/>
              </w:rPr>
              <w:t>Danh sách phiếu khám và chi tiết ở chế độ xem; không mặc nhiên cho sửa chẩn đoán.</w:t>
            </w:r>
          </w:p>
        </w:tc>
        <w:tc>
          <w:tcPr>
            <w:tcW w:w="1984" w:type="dxa"/>
            <w:vAlign w:val="top"/>
          </w:tcPr>
          <w:p w14:paraId="79AB0B15"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44AAD1FE" w14:textId="77777777" w:rsidTr="00950F9B">
        <w:tc>
          <w:tcPr>
            <w:tcW w:w="624" w:type="dxa"/>
            <w:vAlign w:val="top"/>
          </w:tcPr>
          <w:p w14:paraId="57018793" w14:textId="3E90BE7B" w:rsidR="00950F9B" w:rsidRPr="00950F9B" w:rsidRDefault="00950F9B" w:rsidP="00950F9B">
            <w:pPr>
              <w:spacing w:after="20"/>
              <w:jc w:val="left"/>
              <w:rPr>
                <w:szCs w:val="26"/>
              </w:rPr>
            </w:pPr>
            <w:r>
              <w:rPr>
                <w:szCs w:val="26"/>
              </w:rPr>
              <w:t>112</w:t>
            </w:r>
          </w:p>
        </w:tc>
        <w:tc>
          <w:tcPr>
            <w:tcW w:w="2891" w:type="dxa"/>
            <w:vAlign w:val="top"/>
          </w:tcPr>
          <w:p w14:paraId="70BAE9C4" w14:textId="77777777" w:rsidR="00950F9B" w:rsidRPr="00950F9B" w:rsidRDefault="00950F9B" w:rsidP="00950F9B">
            <w:pPr>
              <w:spacing w:after="20"/>
              <w:ind w:firstLine="0"/>
              <w:jc w:val="left"/>
              <w:rPr>
                <w:szCs w:val="26"/>
              </w:rPr>
            </w:pPr>
            <w:r w:rsidRPr="00950F9B">
              <w:rPr>
                <w:szCs w:val="26"/>
              </w:rPr>
              <w:t>Số khám được cấp theo quy tắc nào?</w:t>
            </w:r>
          </w:p>
        </w:tc>
        <w:tc>
          <w:tcPr>
            <w:tcW w:w="3969" w:type="dxa"/>
            <w:vAlign w:val="top"/>
          </w:tcPr>
          <w:p w14:paraId="4DA6FC76" w14:textId="77777777" w:rsidR="00950F9B" w:rsidRPr="00950F9B" w:rsidRDefault="00950F9B" w:rsidP="00950F9B">
            <w:pPr>
              <w:spacing w:after="20"/>
              <w:ind w:firstLine="0"/>
              <w:jc w:val="left"/>
              <w:rPr>
                <w:szCs w:val="26"/>
              </w:rPr>
            </w:pPr>
            <w:r w:rsidRPr="00950F9B">
              <w:rPr>
                <w:szCs w:val="26"/>
              </w:rPr>
              <w:t>Tự sinh theo ngày và không trùng; thứ tự ưu tiên cần xác nhận vì chưa thấy nghiệp vụ đầy đủ.</w:t>
            </w:r>
          </w:p>
        </w:tc>
        <w:tc>
          <w:tcPr>
            <w:tcW w:w="1984" w:type="dxa"/>
            <w:vAlign w:val="top"/>
          </w:tcPr>
          <w:p w14:paraId="1A30293D" w14:textId="77777777" w:rsidR="00950F9B" w:rsidRPr="00950F9B" w:rsidRDefault="00950F9B" w:rsidP="00950F9B">
            <w:pPr>
              <w:spacing w:after="20"/>
              <w:ind w:firstLine="0"/>
              <w:jc w:val="left"/>
              <w:rPr>
                <w:szCs w:val="26"/>
              </w:rPr>
            </w:pPr>
            <w:r w:rsidRPr="00950F9B">
              <w:rPr>
                <w:szCs w:val="26"/>
              </w:rPr>
              <w:t>Cần xác nhận quy tắc ưu tiên</w:t>
            </w:r>
          </w:p>
        </w:tc>
      </w:tr>
      <w:tr w:rsidR="00950F9B" w:rsidRPr="00950F9B" w14:paraId="0599A81E" w14:textId="77777777" w:rsidTr="00950F9B">
        <w:tc>
          <w:tcPr>
            <w:tcW w:w="624" w:type="dxa"/>
            <w:vAlign w:val="top"/>
          </w:tcPr>
          <w:p w14:paraId="6846C607" w14:textId="4325F913" w:rsidR="00950F9B" w:rsidRPr="00950F9B" w:rsidRDefault="00950F9B" w:rsidP="00950F9B">
            <w:pPr>
              <w:spacing w:after="20"/>
              <w:jc w:val="left"/>
              <w:rPr>
                <w:szCs w:val="26"/>
              </w:rPr>
            </w:pPr>
            <w:r>
              <w:rPr>
                <w:szCs w:val="26"/>
              </w:rPr>
              <w:t>113</w:t>
            </w:r>
          </w:p>
        </w:tc>
        <w:tc>
          <w:tcPr>
            <w:tcW w:w="2891" w:type="dxa"/>
            <w:vAlign w:val="top"/>
          </w:tcPr>
          <w:p w14:paraId="7E27E2B1" w14:textId="77777777" w:rsidR="00950F9B" w:rsidRPr="00950F9B" w:rsidRDefault="00950F9B" w:rsidP="00950F9B">
            <w:pPr>
              <w:spacing w:after="20"/>
              <w:ind w:firstLine="0"/>
              <w:jc w:val="left"/>
              <w:rPr>
                <w:szCs w:val="26"/>
              </w:rPr>
            </w:pPr>
            <w:r w:rsidRPr="00950F9B">
              <w:rPr>
                <w:szCs w:val="26"/>
              </w:rPr>
              <w:t>Chỉ định phòng khám ra sao?</w:t>
            </w:r>
          </w:p>
        </w:tc>
        <w:tc>
          <w:tcPr>
            <w:tcW w:w="3969" w:type="dxa"/>
            <w:vAlign w:val="top"/>
          </w:tcPr>
          <w:p w14:paraId="5B308C92" w14:textId="77777777" w:rsidR="00950F9B" w:rsidRPr="00950F9B" w:rsidRDefault="00950F9B" w:rsidP="00950F9B">
            <w:pPr>
              <w:spacing w:after="20"/>
              <w:ind w:firstLine="0"/>
              <w:jc w:val="left"/>
              <w:rPr>
                <w:szCs w:val="26"/>
              </w:rPr>
            </w:pPr>
            <w:r w:rsidRPr="00950F9B">
              <w:rPr>
                <w:szCs w:val="26"/>
              </w:rPr>
              <w:t>Chọn phòng từ danh sách được phép; lưu vào bản ghi lịch/tiếp nhận.</w:t>
            </w:r>
          </w:p>
        </w:tc>
        <w:tc>
          <w:tcPr>
            <w:tcW w:w="1984" w:type="dxa"/>
            <w:vAlign w:val="top"/>
          </w:tcPr>
          <w:p w14:paraId="708DA902"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194D0D61" w14:textId="77777777" w:rsidTr="00950F9B">
        <w:tc>
          <w:tcPr>
            <w:tcW w:w="624" w:type="dxa"/>
            <w:vAlign w:val="top"/>
          </w:tcPr>
          <w:p w14:paraId="72D33A12" w14:textId="28A180FF" w:rsidR="00950F9B" w:rsidRPr="00950F9B" w:rsidRDefault="00950F9B" w:rsidP="00950F9B">
            <w:pPr>
              <w:spacing w:after="20"/>
              <w:jc w:val="left"/>
              <w:rPr>
                <w:szCs w:val="26"/>
              </w:rPr>
            </w:pPr>
            <w:r>
              <w:rPr>
                <w:szCs w:val="26"/>
              </w:rPr>
              <w:t>114</w:t>
            </w:r>
          </w:p>
        </w:tc>
        <w:tc>
          <w:tcPr>
            <w:tcW w:w="2891" w:type="dxa"/>
            <w:vAlign w:val="top"/>
          </w:tcPr>
          <w:p w14:paraId="2C67C711" w14:textId="77777777" w:rsidR="00950F9B" w:rsidRPr="00950F9B" w:rsidRDefault="00950F9B" w:rsidP="00950F9B">
            <w:pPr>
              <w:spacing w:after="20"/>
              <w:ind w:firstLine="0"/>
              <w:jc w:val="left"/>
              <w:rPr>
                <w:szCs w:val="26"/>
              </w:rPr>
            </w:pPr>
            <w:r w:rsidRPr="00950F9B">
              <w:rPr>
                <w:szCs w:val="26"/>
              </w:rPr>
              <w:t>Tiếp nhận không có lịch hẹn có được không?</w:t>
            </w:r>
          </w:p>
        </w:tc>
        <w:tc>
          <w:tcPr>
            <w:tcW w:w="3969" w:type="dxa"/>
            <w:vAlign w:val="top"/>
          </w:tcPr>
          <w:p w14:paraId="244C9AD7" w14:textId="77777777" w:rsidR="00950F9B" w:rsidRPr="00950F9B" w:rsidRDefault="00950F9B" w:rsidP="00950F9B">
            <w:pPr>
              <w:spacing w:after="20"/>
              <w:jc w:val="left"/>
              <w:rPr>
                <w:szCs w:val="26"/>
              </w:rPr>
            </w:pPr>
            <w:r w:rsidRPr="00950F9B">
              <w:rPr>
                <w:szCs w:val="26"/>
              </w:rPr>
              <w:t>Quy trình tạo lịch phù hợp hoặc ghi nhận trường hợp vãng lai, tùy khả năng hiện thực.</w:t>
            </w:r>
          </w:p>
        </w:tc>
        <w:tc>
          <w:tcPr>
            <w:tcW w:w="1984" w:type="dxa"/>
            <w:vAlign w:val="top"/>
          </w:tcPr>
          <w:p w14:paraId="29DCDE68" w14:textId="77777777" w:rsidR="00950F9B" w:rsidRPr="00950F9B" w:rsidRDefault="00950F9B" w:rsidP="00950F9B">
            <w:pPr>
              <w:spacing w:after="20"/>
              <w:ind w:firstLine="0"/>
              <w:jc w:val="left"/>
              <w:rPr>
                <w:szCs w:val="26"/>
              </w:rPr>
            </w:pPr>
            <w:r w:rsidRPr="00950F9B">
              <w:rPr>
                <w:szCs w:val="26"/>
              </w:rPr>
              <w:t>Cần xác nhận và kiểm thử</w:t>
            </w:r>
          </w:p>
        </w:tc>
      </w:tr>
      <w:tr w:rsidR="00950F9B" w:rsidRPr="00950F9B" w14:paraId="5AC0BD3C" w14:textId="77777777" w:rsidTr="00950F9B">
        <w:tc>
          <w:tcPr>
            <w:tcW w:w="624" w:type="dxa"/>
            <w:vAlign w:val="top"/>
          </w:tcPr>
          <w:p w14:paraId="3C0714A9" w14:textId="750B342E" w:rsidR="00950F9B" w:rsidRPr="0028485E" w:rsidRDefault="00950F9B" w:rsidP="0028485E">
            <w:pPr>
              <w:spacing w:before="100"/>
              <w:jc w:val="left"/>
              <w:rPr>
                <w:szCs w:val="26"/>
                <w:lang w:val="vi-VN"/>
              </w:rPr>
            </w:pPr>
            <w:r>
              <w:rPr>
                <w:szCs w:val="26"/>
              </w:rPr>
              <w:t>115</w:t>
            </w:r>
          </w:p>
        </w:tc>
        <w:tc>
          <w:tcPr>
            <w:tcW w:w="2891" w:type="dxa"/>
            <w:vAlign w:val="top"/>
          </w:tcPr>
          <w:p w14:paraId="76B069BD" w14:textId="77777777" w:rsidR="00950F9B" w:rsidRPr="00950F9B" w:rsidRDefault="00950F9B" w:rsidP="00950F9B">
            <w:pPr>
              <w:spacing w:after="20"/>
              <w:ind w:firstLine="0"/>
              <w:jc w:val="left"/>
              <w:rPr>
                <w:szCs w:val="26"/>
              </w:rPr>
            </w:pPr>
            <w:r w:rsidRPr="00950F9B">
              <w:rPr>
                <w:szCs w:val="26"/>
              </w:rPr>
              <w:t>Có giới hạn tải bao nhiêu bệnh nhân/phiếu khám?</w:t>
            </w:r>
          </w:p>
        </w:tc>
        <w:tc>
          <w:tcPr>
            <w:tcW w:w="3969" w:type="dxa"/>
            <w:vAlign w:val="top"/>
          </w:tcPr>
          <w:p w14:paraId="68D56966" w14:textId="77777777" w:rsidR="00950F9B" w:rsidRPr="00950F9B" w:rsidRDefault="00950F9B" w:rsidP="00950F9B">
            <w:pPr>
              <w:spacing w:after="20"/>
              <w:ind w:firstLine="0"/>
              <w:jc w:val="left"/>
              <w:rPr>
                <w:szCs w:val="26"/>
              </w:rPr>
            </w:pPr>
            <w:r w:rsidRPr="00950F9B">
              <w:rPr>
                <w:szCs w:val="26"/>
              </w:rPr>
              <w:t>Có thể phân trang/tìm kiếm nếu dữ liệu tăng; không che bản ghi chỉ vì TOP cố định.</w:t>
            </w:r>
          </w:p>
        </w:tc>
        <w:tc>
          <w:tcPr>
            <w:tcW w:w="1984" w:type="dxa"/>
            <w:vAlign w:val="top"/>
          </w:tcPr>
          <w:p w14:paraId="5E396411" w14:textId="77777777" w:rsidR="00950F9B" w:rsidRPr="00950F9B" w:rsidRDefault="00950F9B" w:rsidP="00950F9B">
            <w:pPr>
              <w:spacing w:after="20"/>
              <w:ind w:firstLine="0"/>
              <w:jc w:val="left"/>
              <w:rPr>
                <w:szCs w:val="26"/>
              </w:rPr>
            </w:pPr>
            <w:r w:rsidRPr="00950F9B">
              <w:rPr>
                <w:szCs w:val="26"/>
              </w:rPr>
              <w:t>Đề xuất khả năng mở rộng</w:t>
            </w:r>
          </w:p>
        </w:tc>
      </w:tr>
      <w:tr w:rsidR="00950F9B" w:rsidRPr="00950F9B" w14:paraId="064857B0" w14:textId="77777777" w:rsidTr="00950F9B">
        <w:tc>
          <w:tcPr>
            <w:tcW w:w="624" w:type="dxa"/>
            <w:vAlign w:val="top"/>
          </w:tcPr>
          <w:p w14:paraId="2F289791" w14:textId="7C3CFBCA" w:rsidR="00950F9B" w:rsidRPr="0028485E" w:rsidRDefault="0028485E" w:rsidP="00950F9B">
            <w:pPr>
              <w:spacing w:after="20"/>
              <w:jc w:val="left"/>
              <w:rPr>
                <w:szCs w:val="26"/>
                <w:lang w:val="vi-VN"/>
              </w:rPr>
            </w:pPr>
            <w:r>
              <w:rPr>
                <w:szCs w:val="26"/>
              </w:rPr>
              <w:t>116</w:t>
            </w:r>
          </w:p>
        </w:tc>
        <w:tc>
          <w:tcPr>
            <w:tcW w:w="2891" w:type="dxa"/>
            <w:vAlign w:val="top"/>
          </w:tcPr>
          <w:p w14:paraId="434B5750" w14:textId="77777777" w:rsidR="00950F9B" w:rsidRPr="00950F9B" w:rsidRDefault="00950F9B" w:rsidP="00950F9B">
            <w:pPr>
              <w:spacing w:after="20"/>
              <w:ind w:firstLine="0"/>
              <w:jc w:val="left"/>
              <w:rPr>
                <w:szCs w:val="26"/>
              </w:rPr>
            </w:pPr>
            <w:r w:rsidRPr="00950F9B">
              <w:rPr>
                <w:szCs w:val="26"/>
              </w:rPr>
              <w:t>Lịch hẹn có kiểm tra trùng bác sĩ/thời gian không?</w:t>
            </w:r>
          </w:p>
        </w:tc>
        <w:tc>
          <w:tcPr>
            <w:tcW w:w="3969" w:type="dxa"/>
            <w:vAlign w:val="top"/>
          </w:tcPr>
          <w:p w14:paraId="3C617666" w14:textId="77777777" w:rsidR="00950F9B" w:rsidRPr="00950F9B" w:rsidRDefault="00950F9B" w:rsidP="00950F9B">
            <w:pPr>
              <w:spacing w:after="20"/>
              <w:ind w:firstLine="0"/>
              <w:jc w:val="left"/>
              <w:rPr>
                <w:szCs w:val="26"/>
              </w:rPr>
            </w:pPr>
            <w:r w:rsidRPr="00950F9B">
              <w:rPr>
                <w:szCs w:val="26"/>
              </w:rPr>
              <w:t>Cần đối chiếu lịch làm việc và lịch hẹn trước khi lưu.</w:t>
            </w:r>
          </w:p>
        </w:tc>
        <w:tc>
          <w:tcPr>
            <w:tcW w:w="1984" w:type="dxa"/>
            <w:vAlign w:val="top"/>
          </w:tcPr>
          <w:p w14:paraId="0207F4D6" w14:textId="77777777" w:rsidR="00950F9B" w:rsidRPr="00950F9B" w:rsidRDefault="00950F9B" w:rsidP="00950F9B">
            <w:pPr>
              <w:spacing w:after="20"/>
              <w:ind w:firstLine="0"/>
              <w:jc w:val="left"/>
              <w:rPr>
                <w:szCs w:val="26"/>
              </w:rPr>
            </w:pPr>
            <w:r w:rsidRPr="00950F9B">
              <w:rPr>
                <w:szCs w:val="26"/>
              </w:rPr>
              <w:t>Yêu cầu nghiệp vụ</w:t>
            </w:r>
          </w:p>
        </w:tc>
      </w:tr>
      <w:tr w:rsidR="00950F9B" w:rsidRPr="00950F9B" w14:paraId="1C24C73E" w14:textId="77777777" w:rsidTr="00950F9B">
        <w:tc>
          <w:tcPr>
            <w:tcW w:w="624" w:type="dxa"/>
            <w:vAlign w:val="top"/>
          </w:tcPr>
          <w:p w14:paraId="2058B948" w14:textId="1D0D18B1" w:rsidR="00950F9B" w:rsidRPr="0028485E" w:rsidRDefault="0028485E" w:rsidP="00950F9B">
            <w:pPr>
              <w:spacing w:after="20"/>
              <w:jc w:val="left"/>
              <w:rPr>
                <w:szCs w:val="26"/>
                <w:lang w:val="vi-VN"/>
              </w:rPr>
            </w:pPr>
            <w:r>
              <w:rPr>
                <w:szCs w:val="26"/>
              </w:rPr>
              <w:lastRenderedPageBreak/>
              <w:t>117</w:t>
            </w:r>
          </w:p>
        </w:tc>
        <w:tc>
          <w:tcPr>
            <w:tcW w:w="2891" w:type="dxa"/>
            <w:vAlign w:val="top"/>
          </w:tcPr>
          <w:p w14:paraId="06C8CE6D" w14:textId="77777777" w:rsidR="00950F9B" w:rsidRPr="00950F9B" w:rsidRDefault="00950F9B" w:rsidP="00950F9B">
            <w:pPr>
              <w:spacing w:after="20"/>
              <w:ind w:firstLine="0"/>
              <w:jc w:val="left"/>
              <w:rPr>
                <w:szCs w:val="26"/>
              </w:rPr>
            </w:pPr>
            <w:r w:rsidRPr="00950F9B">
              <w:rPr>
                <w:szCs w:val="26"/>
              </w:rPr>
              <w:t>Ai được sửa bảng giá dịch vụ?</w:t>
            </w:r>
          </w:p>
        </w:tc>
        <w:tc>
          <w:tcPr>
            <w:tcW w:w="3969" w:type="dxa"/>
            <w:vAlign w:val="top"/>
          </w:tcPr>
          <w:p w14:paraId="60A3D691" w14:textId="77777777" w:rsidR="00950F9B" w:rsidRPr="00950F9B" w:rsidRDefault="00950F9B" w:rsidP="00950F9B">
            <w:pPr>
              <w:spacing w:after="20"/>
              <w:ind w:firstLine="0"/>
              <w:jc w:val="left"/>
              <w:rPr>
                <w:szCs w:val="26"/>
              </w:rPr>
            </w:pPr>
            <w:r w:rsidRPr="00950F9B">
              <w:rPr>
                <w:szCs w:val="26"/>
              </w:rPr>
              <w:t>Quản lý được cấp quyền; thay đổi giá cần lưu lịch sử BangGiaDichVu.</w:t>
            </w:r>
          </w:p>
        </w:tc>
        <w:tc>
          <w:tcPr>
            <w:tcW w:w="1984" w:type="dxa"/>
            <w:vAlign w:val="top"/>
          </w:tcPr>
          <w:p w14:paraId="086B6C42"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0A7B2D85" w14:textId="77777777" w:rsidTr="00950F9B">
        <w:tc>
          <w:tcPr>
            <w:tcW w:w="624" w:type="dxa"/>
            <w:vAlign w:val="top"/>
          </w:tcPr>
          <w:p w14:paraId="49FC4FE4" w14:textId="15A64DE5" w:rsidR="00950F9B" w:rsidRPr="0028485E" w:rsidRDefault="0028485E" w:rsidP="00950F9B">
            <w:pPr>
              <w:spacing w:after="20"/>
              <w:jc w:val="left"/>
              <w:rPr>
                <w:szCs w:val="26"/>
                <w:lang w:val="vi-VN"/>
              </w:rPr>
            </w:pPr>
            <w:r>
              <w:rPr>
                <w:szCs w:val="26"/>
              </w:rPr>
              <w:t>118</w:t>
            </w:r>
          </w:p>
        </w:tc>
        <w:tc>
          <w:tcPr>
            <w:tcW w:w="2891" w:type="dxa"/>
            <w:vAlign w:val="top"/>
          </w:tcPr>
          <w:p w14:paraId="6F91CAC5" w14:textId="77777777" w:rsidR="00950F9B" w:rsidRPr="00950F9B" w:rsidRDefault="00950F9B" w:rsidP="00950F9B">
            <w:pPr>
              <w:spacing w:after="20"/>
              <w:ind w:firstLine="0"/>
              <w:jc w:val="left"/>
              <w:rPr>
                <w:szCs w:val="26"/>
              </w:rPr>
            </w:pPr>
            <w:r w:rsidRPr="00950F9B">
              <w:rPr>
                <w:szCs w:val="26"/>
              </w:rPr>
              <w:t>Thanh toán lấy số tiền từ đâu?</w:t>
            </w:r>
          </w:p>
        </w:tc>
        <w:tc>
          <w:tcPr>
            <w:tcW w:w="3969" w:type="dxa"/>
            <w:vAlign w:val="top"/>
          </w:tcPr>
          <w:p w14:paraId="471CEBD1" w14:textId="77777777" w:rsidR="00950F9B" w:rsidRPr="00950F9B" w:rsidRDefault="00950F9B" w:rsidP="00950F9B">
            <w:pPr>
              <w:spacing w:after="20"/>
              <w:ind w:firstLine="0"/>
              <w:jc w:val="left"/>
              <w:rPr>
                <w:szCs w:val="26"/>
              </w:rPr>
            </w:pPr>
            <w:r w:rsidRPr="00950F9B">
              <w:rPr>
                <w:szCs w:val="26"/>
              </w:rPr>
              <w:t>Tổng hợp từ ChiTietDieuTri của PhieuKham và giá/đơn giá được ghi nhận.</w:t>
            </w:r>
          </w:p>
        </w:tc>
        <w:tc>
          <w:tcPr>
            <w:tcW w:w="1984" w:type="dxa"/>
            <w:vAlign w:val="top"/>
          </w:tcPr>
          <w:p w14:paraId="3B8F7B55"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5AB83591" w14:textId="77777777" w:rsidTr="00950F9B">
        <w:tc>
          <w:tcPr>
            <w:tcW w:w="624" w:type="dxa"/>
            <w:vAlign w:val="top"/>
          </w:tcPr>
          <w:p w14:paraId="328DFF4A" w14:textId="38A08228" w:rsidR="00950F9B" w:rsidRPr="0028485E" w:rsidRDefault="0028485E" w:rsidP="00950F9B">
            <w:pPr>
              <w:spacing w:after="20"/>
              <w:jc w:val="left"/>
              <w:rPr>
                <w:szCs w:val="26"/>
                <w:lang w:val="vi-VN"/>
              </w:rPr>
            </w:pPr>
            <w:r>
              <w:rPr>
                <w:szCs w:val="26"/>
              </w:rPr>
              <w:t>219</w:t>
            </w:r>
          </w:p>
        </w:tc>
        <w:tc>
          <w:tcPr>
            <w:tcW w:w="2891" w:type="dxa"/>
            <w:vAlign w:val="top"/>
          </w:tcPr>
          <w:p w14:paraId="0C8787A9" w14:textId="77777777" w:rsidR="00950F9B" w:rsidRPr="00950F9B" w:rsidRDefault="00950F9B" w:rsidP="00950F9B">
            <w:pPr>
              <w:spacing w:after="20"/>
              <w:ind w:firstLine="0"/>
              <w:jc w:val="left"/>
              <w:rPr>
                <w:szCs w:val="26"/>
              </w:rPr>
            </w:pPr>
            <w:r w:rsidRPr="00950F9B">
              <w:rPr>
                <w:szCs w:val="26"/>
              </w:rPr>
              <w:t>Có cho nhập mã hóa đơn bằng STT bảng không?</w:t>
            </w:r>
          </w:p>
        </w:tc>
        <w:tc>
          <w:tcPr>
            <w:tcW w:w="3969" w:type="dxa"/>
            <w:vAlign w:val="top"/>
          </w:tcPr>
          <w:p w14:paraId="466C26B3" w14:textId="77777777" w:rsidR="00950F9B" w:rsidRPr="00950F9B" w:rsidRDefault="00950F9B" w:rsidP="00950F9B">
            <w:pPr>
              <w:spacing w:after="20"/>
              <w:ind w:firstLine="0"/>
              <w:jc w:val="left"/>
              <w:rPr>
                <w:szCs w:val="26"/>
              </w:rPr>
            </w:pPr>
            <w:r w:rsidRPr="00950F9B">
              <w:rPr>
                <w:szCs w:val="26"/>
              </w:rPr>
              <w:t>Không; thao tác lưu dùng maHD thật, STT chỉ để nhìn.</w:t>
            </w:r>
          </w:p>
        </w:tc>
        <w:tc>
          <w:tcPr>
            <w:tcW w:w="1984" w:type="dxa"/>
            <w:vAlign w:val="top"/>
          </w:tcPr>
          <w:p w14:paraId="3E1585BB" w14:textId="77777777" w:rsidR="00950F9B" w:rsidRPr="00950F9B" w:rsidRDefault="00950F9B" w:rsidP="00950F9B">
            <w:pPr>
              <w:spacing w:after="20"/>
              <w:ind w:firstLine="0"/>
              <w:jc w:val="left"/>
              <w:rPr>
                <w:szCs w:val="26"/>
              </w:rPr>
            </w:pPr>
            <w:r w:rsidRPr="00950F9B">
              <w:rPr>
                <w:szCs w:val="26"/>
              </w:rPr>
              <w:t>Lỗi đã phát hiện/điều chỉnh</w:t>
            </w:r>
          </w:p>
        </w:tc>
      </w:tr>
      <w:tr w:rsidR="00950F9B" w:rsidRPr="00950F9B" w14:paraId="23D73E53" w14:textId="77777777" w:rsidTr="00950F9B">
        <w:tc>
          <w:tcPr>
            <w:tcW w:w="624" w:type="dxa"/>
            <w:vAlign w:val="top"/>
          </w:tcPr>
          <w:p w14:paraId="67EBE553" w14:textId="7E9C8276" w:rsidR="00950F9B" w:rsidRPr="0028485E" w:rsidRDefault="0028485E" w:rsidP="00950F9B">
            <w:pPr>
              <w:spacing w:after="20"/>
              <w:jc w:val="left"/>
              <w:rPr>
                <w:szCs w:val="26"/>
                <w:lang w:val="vi-VN"/>
              </w:rPr>
            </w:pPr>
            <w:r>
              <w:rPr>
                <w:szCs w:val="26"/>
              </w:rPr>
              <w:t>220</w:t>
            </w:r>
          </w:p>
        </w:tc>
        <w:tc>
          <w:tcPr>
            <w:tcW w:w="2891" w:type="dxa"/>
            <w:vAlign w:val="top"/>
          </w:tcPr>
          <w:p w14:paraId="5FC97F56" w14:textId="77777777" w:rsidR="00950F9B" w:rsidRPr="00950F9B" w:rsidRDefault="00950F9B" w:rsidP="00950F9B">
            <w:pPr>
              <w:spacing w:after="20"/>
              <w:ind w:firstLine="0"/>
              <w:jc w:val="left"/>
              <w:rPr>
                <w:szCs w:val="26"/>
              </w:rPr>
            </w:pPr>
            <w:r w:rsidRPr="00950F9B">
              <w:rPr>
                <w:szCs w:val="26"/>
              </w:rPr>
              <w:t>Ai được gửi yêu cầu hủy?</w:t>
            </w:r>
          </w:p>
        </w:tc>
        <w:tc>
          <w:tcPr>
            <w:tcW w:w="3969" w:type="dxa"/>
            <w:vAlign w:val="top"/>
          </w:tcPr>
          <w:p w14:paraId="5026EC72" w14:textId="77777777" w:rsidR="00950F9B" w:rsidRPr="00950F9B" w:rsidRDefault="00950F9B" w:rsidP="00950F9B">
            <w:pPr>
              <w:spacing w:after="20"/>
              <w:ind w:firstLine="0"/>
              <w:jc w:val="left"/>
              <w:rPr>
                <w:szCs w:val="26"/>
              </w:rPr>
            </w:pPr>
            <w:r w:rsidRPr="00950F9B">
              <w:rPr>
                <w:szCs w:val="26"/>
              </w:rPr>
              <w:t>Người có quyền hóa đơn/thanh toán; bắt buộc lý do và xác nhận mã thật.</w:t>
            </w:r>
          </w:p>
        </w:tc>
        <w:tc>
          <w:tcPr>
            <w:tcW w:w="1984" w:type="dxa"/>
            <w:vAlign w:val="top"/>
          </w:tcPr>
          <w:p w14:paraId="0049A1F7" w14:textId="628B83FE"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2E208552" w14:textId="77777777" w:rsidTr="00950F9B">
        <w:tc>
          <w:tcPr>
            <w:tcW w:w="624" w:type="dxa"/>
            <w:vAlign w:val="top"/>
          </w:tcPr>
          <w:p w14:paraId="137EB579" w14:textId="1D9D3DB6" w:rsidR="00950F9B" w:rsidRPr="0028485E" w:rsidRDefault="0028485E" w:rsidP="00950F9B">
            <w:pPr>
              <w:spacing w:after="20"/>
              <w:jc w:val="left"/>
              <w:rPr>
                <w:szCs w:val="26"/>
                <w:lang w:val="vi-VN"/>
              </w:rPr>
            </w:pPr>
            <w:r>
              <w:rPr>
                <w:szCs w:val="26"/>
              </w:rPr>
              <w:t>221</w:t>
            </w:r>
          </w:p>
        </w:tc>
        <w:tc>
          <w:tcPr>
            <w:tcW w:w="2891" w:type="dxa"/>
            <w:vAlign w:val="top"/>
          </w:tcPr>
          <w:p w14:paraId="7F04911C" w14:textId="77777777" w:rsidR="00950F9B" w:rsidRPr="00950F9B" w:rsidRDefault="00950F9B" w:rsidP="00950F9B">
            <w:pPr>
              <w:spacing w:after="20"/>
              <w:ind w:firstLine="0"/>
              <w:jc w:val="left"/>
              <w:rPr>
                <w:szCs w:val="26"/>
              </w:rPr>
            </w:pPr>
            <w:r w:rsidRPr="00950F9B">
              <w:rPr>
                <w:szCs w:val="26"/>
              </w:rPr>
              <w:t>Ai được duyệt hủy?</w:t>
            </w:r>
          </w:p>
        </w:tc>
        <w:tc>
          <w:tcPr>
            <w:tcW w:w="3969" w:type="dxa"/>
            <w:vAlign w:val="top"/>
          </w:tcPr>
          <w:p w14:paraId="6D3FDB2D" w14:textId="77777777" w:rsidR="00950F9B" w:rsidRPr="00950F9B" w:rsidRDefault="00950F9B" w:rsidP="00950F9B">
            <w:pPr>
              <w:spacing w:after="20"/>
              <w:ind w:firstLine="0"/>
              <w:jc w:val="left"/>
              <w:rPr>
                <w:szCs w:val="26"/>
              </w:rPr>
            </w:pPr>
            <w:r w:rsidRPr="00950F9B">
              <w:rPr>
                <w:szCs w:val="26"/>
              </w:rPr>
              <w:t>Admin có quyền duyệt/hỗ trợ theo thiết kế đã tích hợp.</w:t>
            </w:r>
          </w:p>
        </w:tc>
        <w:tc>
          <w:tcPr>
            <w:tcW w:w="1984" w:type="dxa"/>
            <w:vAlign w:val="top"/>
          </w:tcPr>
          <w:p w14:paraId="45C83EDD"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6E294FA5" w14:textId="77777777" w:rsidTr="00950F9B">
        <w:tc>
          <w:tcPr>
            <w:tcW w:w="624" w:type="dxa"/>
            <w:vAlign w:val="top"/>
          </w:tcPr>
          <w:p w14:paraId="30A756E2" w14:textId="53278F16" w:rsidR="00950F9B" w:rsidRPr="0028485E" w:rsidRDefault="0028485E" w:rsidP="00950F9B">
            <w:pPr>
              <w:spacing w:after="20"/>
              <w:jc w:val="left"/>
              <w:rPr>
                <w:szCs w:val="26"/>
                <w:lang w:val="vi-VN"/>
              </w:rPr>
            </w:pPr>
            <w:r>
              <w:rPr>
                <w:szCs w:val="26"/>
              </w:rPr>
              <w:t>222</w:t>
            </w:r>
          </w:p>
        </w:tc>
        <w:tc>
          <w:tcPr>
            <w:tcW w:w="2891" w:type="dxa"/>
            <w:vAlign w:val="top"/>
          </w:tcPr>
          <w:p w14:paraId="1EBCE981" w14:textId="77777777" w:rsidR="00950F9B" w:rsidRPr="00950F9B" w:rsidRDefault="00950F9B" w:rsidP="00950F9B">
            <w:pPr>
              <w:spacing w:after="20"/>
              <w:ind w:firstLine="0"/>
              <w:jc w:val="left"/>
              <w:rPr>
                <w:szCs w:val="26"/>
              </w:rPr>
            </w:pPr>
            <w:r w:rsidRPr="00950F9B">
              <w:rPr>
                <w:szCs w:val="26"/>
              </w:rPr>
              <w:t>Phê duyệt hủy có tự hoàn tiền không?</w:t>
            </w:r>
          </w:p>
        </w:tc>
        <w:tc>
          <w:tcPr>
            <w:tcW w:w="3969" w:type="dxa"/>
            <w:vAlign w:val="top"/>
          </w:tcPr>
          <w:p w14:paraId="5056C5B1" w14:textId="77777777" w:rsidR="00950F9B" w:rsidRPr="00950F9B" w:rsidRDefault="00950F9B" w:rsidP="00950F9B">
            <w:pPr>
              <w:spacing w:after="20"/>
              <w:ind w:firstLine="0"/>
              <w:jc w:val="left"/>
              <w:rPr>
                <w:szCs w:val="26"/>
              </w:rPr>
            </w:pPr>
            <w:r w:rsidRPr="00950F9B">
              <w:rPr>
                <w:szCs w:val="26"/>
              </w:rPr>
              <w:t>Không; chỉ cập nhật trạng thái và nhật ký, hoàn tiền là nghiệp vụ khác.</w:t>
            </w:r>
          </w:p>
        </w:tc>
        <w:tc>
          <w:tcPr>
            <w:tcW w:w="1984" w:type="dxa"/>
            <w:vAlign w:val="top"/>
          </w:tcPr>
          <w:p w14:paraId="2BEAEA3F" w14:textId="77777777" w:rsidR="00950F9B" w:rsidRPr="00950F9B" w:rsidRDefault="00950F9B" w:rsidP="00950F9B">
            <w:pPr>
              <w:spacing w:after="20"/>
              <w:ind w:firstLine="0"/>
              <w:jc w:val="left"/>
              <w:rPr>
                <w:szCs w:val="26"/>
              </w:rPr>
            </w:pPr>
            <w:r w:rsidRPr="00950F9B">
              <w:rPr>
                <w:szCs w:val="26"/>
              </w:rPr>
              <w:t>Giới hạn phạm vi</w:t>
            </w:r>
          </w:p>
        </w:tc>
      </w:tr>
      <w:tr w:rsidR="00950F9B" w:rsidRPr="00950F9B" w14:paraId="193D16C2" w14:textId="77777777" w:rsidTr="00950F9B">
        <w:tc>
          <w:tcPr>
            <w:tcW w:w="624" w:type="dxa"/>
            <w:vAlign w:val="top"/>
          </w:tcPr>
          <w:p w14:paraId="41E16833" w14:textId="3E537E39" w:rsidR="00950F9B" w:rsidRPr="0028485E" w:rsidRDefault="0028485E" w:rsidP="0028485E">
            <w:pPr>
              <w:spacing w:after="20"/>
              <w:ind w:firstLine="0"/>
              <w:jc w:val="left"/>
              <w:rPr>
                <w:szCs w:val="26"/>
                <w:lang w:val="vi-VN"/>
              </w:rPr>
            </w:pPr>
            <w:r>
              <w:rPr>
                <w:szCs w:val="26"/>
              </w:rPr>
              <w:t>23</w:t>
            </w:r>
          </w:p>
        </w:tc>
        <w:tc>
          <w:tcPr>
            <w:tcW w:w="2891" w:type="dxa"/>
            <w:vAlign w:val="top"/>
          </w:tcPr>
          <w:p w14:paraId="7F673EB8" w14:textId="77777777" w:rsidR="00950F9B" w:rsidRPr="00950F9B" w:rsidRDefault="00950F9B" w:rsidP="00950F9B">
            <w:pPr>
              <w:spacing w:after="20"/>
              <w:ind w:firstLine="0"/>
              <w:jc w:val="left"/>
              <w:rPr>
                <w:szCs w:val="26"/>
              </w:rPr>
            </w:pPr>
            <w:r w:rsidRPr="00950F9B">
              <w:rPr>
                <w:szCs w:val="26"/>
              </w:rPr>
              <w:t>Các yêu cầu hỗ trợ hiện theo cấp nào?</w:t>
            </w:r>
          </w:p>
        </w:tc>
        <w:tc>
          <w:tcPr>
            <w:tcW w:w="3969" w:type="dxa"/>
            <w:vAlign w:val="top"/>
          </w:tcPr>
          <w:p w14:paraId="36DE2303" w14:textId="77777777" w:rsidR="00950F9B" w:rsidRPr="00950F9B" w:rsidRDefault="00950F9B" w:rsidP="00950F9B">
            <w:pPr>
              <w:spacing w:after="20"/>
              <w:ind w:firstLine="0"/>
              <w:jc w:val="left"/>
              <w:rPr>
                <w:szCs w:val="26"/>
              </w:rPr>
            </w:pPr>
            <w:r w:rsidRPr="00950F9B">
              <w:rPr>
                <w:szCs w:val="26"/>
              </w:rPr>
              <w:t>Admin thấy tất cả; Quản lý ngang và dưới; Lễ tân ngang cấp; cần kiểm quyền từng thao tác.</w:t>
            </w:r>
          </w:p>
        </w:tc>
        <w:tc>
          <w:tcPr>
            <w:tcW w:w="1984" w:type="dxa"/>
            <w:vAlign w:val="top"/>
          </w:tcPr>
          <w:p w14:paraId="02F201D6"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498C0007" w14:textId="77777777" w:rsidTr="00950F9B">
        <w:tc>
          <w:tcPr>
            <w:tcW w:w="624" w:type="dxa"/>
            <w:vAlign w:val="top"/>
          </w:tcPr>
          <w:p w14:paraId="579EC3CE" w14:textId="1F7B99D5" w:rsidR="00950F9B" w:rsidRPr="0028485E" w:rsidRDefault="0028485E" w:rsidP="00950F9B">
            <w:pPr>
              <w:spacing w:after="20"/>
              <w:jc w:val="left"/>
              <w:rPr>
                <w:szCs w:val="26"/>
                <w:lang w:val="vi-VN"/>
              </w:rPr>
            </w:pPr>
            <w:r>
              <w:rPr>
                <w:szCs w:val="26"/>
              </w:rPr>
              <w:t>224</w:t>
            </w:r>
          </w:p>
        </w:tc>
        <w:tc>
          <w:tcPr>
            <w:tcW w:w="2891" w:type="dxa"/>
            <w:vAlign w:val="top"/>
          </w:tcPr>
          <w:p w14:paraId="00CA9094" w14:textId="77777777" w:rsidR="00950F9B" w:rsidRPr="00950F9B" w:rsidRDefault="00950F9B" w:rsidP="00950F9B">
            <w:pPr>
              <w:spacing w:after="20"/>
              <w:ind w:firstLine="0"/>
              <w:jc w:val="left"/>
              <w:rPr>
                <w:szCs w:val="26"/>
              </w:rPr>
            </w:pPr>
            <w:r w:rsidRPr="00950F9B">
              <w:rPr>
                <w:szCs w:val="26"/>
              </w:rPr>
              <w:t>Cấp ngang có được sửa đơn của nhau không?</w:t>
            </w:r>
          </w:p>
        </w:tc>
        <w:tc>
          <w:tcPr>
            <w:tcW w:w="3969" w:type="dxa"/>
            <w:vAlign w:val="top"/>
          </w:tcPr>
          <w:p w14:paraId="76192FF7" w14:textId="77777777" w:rsidR="00950F9B" w:rsidRPr="00950F9B" w:rsidRDefault="00950F9B" w:rsidP="00950F9B">
            <w:pPr>
              <w:spacing w:after="20"/>
              <w:ind w:firstLine="0"/>
              <w:jc w:val="left"/>
              <w:rPr>
                <w:szCs w:val="26"/>
              </w:rPr>
            </w:pPr>
            <w:r w:rsidRPr="00950F9B">
              <w:rPr>
                <w:szCs w:val="26"/>
              </w:rPr>
              <w:t>Quyền xem không đồng nghĩa quyền phản hồi, sửa hoặc duyệt; phải xác minh VaiTroQuyen.</w:t>
            </w:r>
          </w:p>
        </w:tc>
        <w:tc>
          <w:tcPr>
            <w:tcW w:w="1984" w:type="dxa"/>
            <w:vAlign w:val="top"/>
          </w:tcPr>
          <w:p w14:paraId="3F520B65" w14:textId="77777777" w:rsidR="00950F9B" w:rsidRPr="00950F9B" w:rsidRDefault="00950F9B" w:rsidP="00950F9B">
            <w:pPr>
              <w:spacing w:after="20"/>
              <w:ind w:firstLine="0"/>
              <w:jc w:val="left"/>
              <w:rPr>
                <w:szCs w:val="26"/>
              </w:rPr>
            </w:pPr>
            <w:r w:rsidRPr="00950F9B">
              <w:rPr>
                <w:szCs w:val="26"/>
              </w:rPr>
              <w:t>Quy định kiểm soát quyền</w:t>
            </w:r>
          </w:p>
        </w:tc>
      </w:tr>
      <w:tr w:rsidR="00950F9B" w:rsidRPr="00950F9B" w14:paraId="3713604C" w14:textId="77777777" w:rsidTr="00950F9B">
        <w:tc>
          <w:tcPr>
            <w:tcW w:w="624" w:type="dxa"/>
            <w:vAlign w:val="top"/>
          </w:tcPr>
          <w:p w14:paraId="1AE9DA52" w14:textId="6E22302C" w:rsidR="00950F9B" w:rsidRPr="0028485E" w:rsidRDefault="0028485E" w:rsidP="00950F9B">
            <w:pPr>
              <w:spacing w:after="20"/>
              <w:jc w:val="left"/>
              <w:rPr>
                <w:szCs w:val="26"/>
                <w:lang w:val="vi-VN"/>
              </w:rPr>
            </w:pPr>
            <w:r>
              <w:rPr>
                <w:szCs w:val="26"/>
              </w:rPr>
              <w:t>225</w:t>
            </w:r>
          </w:p>
        </w:tc>
        <w:tc>
          <w:tcPr>
            <w:tcW w:w="2891" w:type="dxa"/>
            <w:vAlign w:val="top"/>
          </w:tcPr>
          <w:p w14:paraId="18694419" w14:textId="77777777" w:rsidR="00950F9B" w:rsidRPr="00950F9B" w:rsidRDefault="00950F9B" w:rsidP="00950F9B">
            <w:pPr>
              <w:spacing w:after="20"/>
              <w:ind w:firstLine="0"/>
              <w:jc w:val="left"/>
              <w:rPr>
                <w:szCs w:val="26"/>
              </w:rPr>
            </w:pPr>
            <w:r w:rsidRPr="00950F9B">
              <w:rPr>
                <w:szCs w:val="26"/>
              </w:rPr>
              <w:t>Báo cáo doanh thu lọc theo gì?</w:t>
            </w:r>
          </w:p>
        </w:tc>
        <w:tc>
          <w:tcPr>
            <w:tcW w:w="3969" w:type="dxa"/>
            <w:vAlign w:val="top"/>
          </w:tcPr>
          <w:p w14:paraId="1966316D" w14:textId="77777777" w:rsidR="00950F9B" w:rsidRPr="00950F9B" w:rsidRDefault="00950F9B" w:rsidP="00950F9B">
            <w:pPr>
              <w:spacing w:after="20"/>
              <w:ind w:firstLine="0"/>
              <w:jc w:val="left"/>
              <w:rPr>
                <w:szCs w:val="26"/>
              </w:rPr>
            </w:pPr>
            <w:r w:rsidRPr="00950F9B">
              <w:rPr>
                <w:szCs w:val="26"/>
              </w:rPr>
              <w:t>Theo năm/quý/tháng hoặc khoảng thời gian đã hiện thực; lọc theo ca cần kiểm tra riêng.</w:t>
            </w:r>
          </w:p>
        </w:tc>
        <w:tc>
          <w:tcPr>
            <w:tcW w:w="1984" w:type="dxa"/>
            <w:vAlign w:val="top"/>
          </w:tcPr>
          <w:p w14:paraId="0082DADF" w14:textId="77777777" w:rsidR="00950F9B" w:rsidRPr="00950F9B" w:rsidRDefault="00950F9B" w:rsidP="00950F9B">
            <w:pPr>
              <w:spacing w:after="20"/>
              <w:ind w:firstLine="0"/>
              <w:jc w:val="left"/>
              <w:rPr>
                <w:szCs w:val="26"/>
              </w:rPr>
            </w:pPr>
            <w:r w:rsidRPr="00950F9B">
              <w:rPr>
                <w:szCs w:val="26"/>
              </w:rPr>
              <w:t>Cần đối chiếu UI hiện tại</w:t>
            </w:r>
          </w:p>
        </w:tc>
      </w:tr>
      <w:tr w:rsidR="00950F9B" w:rsidRPr="00950F9B" w14:paraId="0E7AC2E7" w14:textId="77777777" w:rsidTr="00950F9B">
        <w:tc>
          <w:tcPr>
            <w:tcW w:w="624" w:type="dxa"/>
            <w:vAlign w:val="top"/>
          </w:tcPr>
          <w:p w14:paraId="7D6221CB" w14:textId="6B706280" w:rsidR="00950F9B" w:rsidRPr="0028485E" w:rsidRDefault="0028485E" w:rsidP="00950F9B">
            <w:pPr>
              <w:spacing w:after="20"/>
              <w:jc w:val="left"/>
              <w:rPr>
                <w:szCs w:val="26"/>
                <w:lang w:val="vi-VN"/>
              </w:rPr>
            </w:pPr>
            <w:r>
              <w:rPr>
                <w:szCs w:val="26"/>
              </w:rPr>
              <w:t>226</w:t>
            </w:r>
          </w:p>
        </w:tc>
        <w:tc>
          <w:tcPr>
            <w:tcW w:w="2891" w:type="dxa"/>
            <w:vAlign w:val="top"/>
          </w:tcPr>
          <w:p w14:paraId="38B75A6A" w14:textId="77777777" w:rsidR="00950F9B" w:rsidRPr="00950F9B" w:rsidRDefault="00950F9B" w:rsidP="00950F9B">
            <w:pPr>
              <w:spacing w:after="20"/>
              <w:ind w:firstLine="0"/>
              <w:jc w:val="left"/>
              <w:rPr>
                <w:szCs w:val="26"/>
              </w:rPr>
            </w:pPr>
            <w:r w:rsidRPr="00950F9B">
              <w:rPr>
                <w:szCs w:val="26"/>
              </w:rPr>
              <w:t>Lãi/lỗ lấy chi phí như thế nào?</w:t>
            </w:r>
          </w:p>
        </w:tc>
        <w:tc>
          <w:tcPr>
            <w:tcW w:w="3969" w:type="dxa"/>
            <w:vAlign w:val="top"/>
          </w:tcPr>
          <w:p w14:paraId="6D145D1C" w14:textId="77777777" w:rsidR="00950F9B" w:rsidRPr="00950F9B" w:rsidRDefault="00950F9B" w:rsidP="00950F9B">
            <w:pPr>
              <w:spacing w:after="20"/>
              <w:ind w:firstLine="0"/>
              <w:jc w:val="left"/>
              <w:rPr>
                <w:szCs w:val="26"/>
              </w:rPr>
            </w:pPr>
            <w:r w:rsidRPr="00950F9B">
              <w:rPr>
                <w:szCs w:val="26"/>
              </w:rPr>
              <w:t>Chi phí do Quản lý ghi nhận; chưa nhập đủ thì hiển thị chưa đủ dữ liệu.</w:t>
            </w:r>
          </w:p>
        </w:tc>
        <w:tc>
          <w:tcPr>
            <w:tcW w:w="1984" w:type="dxa"/>
            <w:vAlign w:val="top"/>
          </w:tcPr>
          <w:p w14:paraId="4144FBC0"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18155565" w14:textId="77777777" w:rsidTr="00950F9B">
        <w:tc>
          <w:tcPr>
            <w:tcW w:w="624" w:type="dxa"/>
            <w:vAlign w:val="top"/>
          </w:tcPr>
          <w:p w14:paraId="1693DCB4" w14:textId="72400677" w:rsidR="00950F9B" w:rsidRPr="0028485E" w:rsidRDefault="0028485E" w:rsidP="0028485E">
            <w:pPr>
              <w:spacing w:after="20"/>
              <w:ind w:firstLine="0"/>
              <w:jc w:val="left"/>
              <w:rPr>
                <w:szCs w:val="26"/>
                <w:lang w:val="vi-VN"/>
              </w:rPr>
            </w:pPr>
            <w:r>
              <w:rPr>
                <w:szCs w:val="26"/>
              </w:rPr>
              <w:t>27</w:t>
            </w:r>
          </w:p>
        </w:tc>
        <w:tc>
          <w:tcPr>
            <w:tcW w:w="2891" w:type="dxa"/>
            <w:vAlign w:val="top"/>
          </w:tcPr>
          <w:p w14:paraId="4186B57D" w14:textId="45077ED6" w:rsidR="00950F9B" w:rsidRPr="00950F9B" w:rsidRDefault="00950F9B" w:rsidP="00950F9B">
            <w:pPr>
              <w:spacing w:after="20"/>
              <w:ind w:firstLine="0"/>
              <w:jc w:val="left"/>
              <w:rPr>
                <w:szCs w:val="26"/>
              </w:rPr>
            </w:pPr>
            <w:r w:rsidRPr="00950F9B">
              <w:rPr>
                <w:szCs w:val="26"/>
              </w:rPr>
              <w:t>Xuất CSV có theo bộ lọc hiện tại không?</w:t>
            </w:r>
          </w:p>
        </w:tc>
        <w:tc>
          <w:tcPr>
            <w:tcW w:w="3969" w:type="dxa"/>
            <w:vAlign w:val="top"/>
          </w:tcPr>
          <w:p w14:paraId="67ED5CEA" w14:textId="77777777" w:rsidR="00950F9B" w:rsidRPr="00950F9B" w:rsidRDefault="00950F9B" w:rsidP="00950F9B">
            <w:pPr>
              <w:spacing w:after="20"/>
              <w:ind w:firstLine="0"/>
              <w:jc w:val="left"/>
              <w:rPr>
                <w:szCs w:val="26"/>
              </w:rPr>
            </w:pPr>
            <w:r w:rsidRPr="00950F9B">
              <w:rPr>
                <w:szCs w:val="26"/>
              </w:rPr>
              <w:t>Có; thứ tự, STT và dữ liệu phải nhất quán với bảng sau lọc.</w:t>
            </w:r>
          </w:p>
        </w:tc>
        <w:tc>
          <w:tcPr>
            <w:tcW w:w="1984" w:type="dxa"/>
            <w:vAlign w:val="top"/>
          </w:tcPr>
          <w:p w14:paraId="18127B6A" w14:textId="77777777" w:rsidR="00950F9B" w:rsidRPr="00950F9B" w:rsidRDefault="00950F9B" w:rsidP="00950F9B">
            <w:pPr>
              <w:spacing w:after="20"/>
              <w:ind w:firstLine="0"/>
              <w:jc w:val="left"/>
              <w:rPr>
                <w:szCs w:val="26"/>
              </w:rPr>
            </w:pPr>
            <w:r w:rsidRPr="00950F9B">
              <w:rPr>
                <w:szCs w:val="26"/>
              </w:rPr>
              <w:t>Đã mô tả trong báo cáo N07</w:t>
            </w:r>
          </w:p>
        </w:tc>
      </w:tr>
      <w:tr w:rsidR="00950F9B" w:rsidRPr="00950F9B" w14:paraId="16791ED1" w14:textId="77777777" w:rsidTr="00950F9B">
        <w:tc>
          <w:tcPr>
            <w:tcW w:w="624" w:type="dxa"/>
            <w:vAlign w:val="top"/>
          </w:tcPr>
          <w:p w14:paraId="0579CCE6" w14:textId="6F867EBB" w:rsidR="00950F9B" w:rsidRPr="0028485E" w:rsidRDefault="0028485E" w:rsidP="00950F9B">
            <w:pPr>
              <w:spacing w:after="20"/>
              <w:jc w:val="left"/>
              <w:rPr>
                <w:szCs w:val="26"/>
                <w:lang w:val="vi-VN"/>
              </w:rPr>
            </w:pPr>
            <w:r>
              <w:rPr>
                <w:szCs w:val="26"/>
              </w:rPr>
              <w:t>228</w:t>
            </w:r>
          </w:p>
        </w:tc>
        <w:tc>
          <w:tcPr>
            <w:tcW w:w="2891" w:type="dxa"/>
            <w:vAlign w:val="top"/>
          </w:tcPr>
          <w:p w14:paraId="2CB658CA" w14:textId="77777777" w:rsidR="00950F9B" w:rsidRPr="00950F9B" w:rsidRDefault="00950F9B" w:rsidP="00950F9B">
            <w:pPr>
              <w:spacing w:after="20"/>
              <w:ind w:firstLine="0"/>
              <w:jc w:val="left"/>
              <w:rPr>
                <w:szCs w:val="26"/>
              </w:rPr>
            </w:pPr>
            <w:r w:rsidRPr="00950F9B">
              <w:rPr>
                <w:szCs w:val="26"/>
              </w:rPr>
              <w:t>Dữ liệu SQL chạy ở trường phiên bản nào?</w:t>
            </w:r>
          </w:p>
        </w:tc>
        <w:tc>
          <w:tcPr>
            <w:tcW w:w="3969" w:type="dxa"/>
            <w:vAlign w:val="top"/>
          </w:tcPr>
          <w:p w14:paraId="6A7910ED" w14:textId="77777777" w:rsidR="00950F9B" w:rsidRPr="00950F9B" w:rsidRDefault="00950F9B" w:rsidP="00950F9B">
            <w:pPr>
              <w:spacing w:after="20"/>
              <w:ind w:firstLine="0"/>
              <w:jc w:val="left"/>
              <w:rPr>
                <w:szCs w:val="26"/>
              </w:rPr>
            </w:pPr>
            <w:r w:rsidRPr="00950F9B">
              <w:rPr>
                <w:szCs w:val="26"/>
              </w:rPr>
              <w:t>Mục tiêu tương thích SQL Server 2012, Java 17; thử trực tiếp môi trường trường.</w:t>
            </w:r>
          </w:p>
        </w:tc>
        <w:tc>
          <w:tcPr>
            <w:tcW w:w="1984" w:type="dxa"/>
            <w:vAlign w:val="top"/>
          </w:tcPr>
          <w:p w14:paraId="418B423E" w14:textId="77777777" w:rsidR="00950F9B" w:rsidRPr="00950F9B" w:rsidRDefault="00950F9B" w:rsidP="00950F9B">
            <w:pPr>
              <w:spacing w:after="20"/>
              <w:ind w:firstLine="0"/>
              <w:jc w:val="left"/>
              <w:rPr>
                <w:szCs w:val="26"/>
              </w:rPr>
            </w:pPr>
            <w:r w:rsidRPr="00950F9B">
              <w:rPr>
                <w:szCs w:val="26"/>
              </w:rPr>
              <w:t>Yêu cầu triển khai</w:t>
            </w:r>
          </w:p>
        </w:tc>
      </w:tr>
      <w:tr w:rsidR="00950F9B" w:rsidRPr="00950F9B" w14:paraId="106AAE49" w14:textId="77777777" w:rsidTr="00950F9B">
        <w:tc>
          <w:tcPr>
            <w:tcW w:w="624" w:type="dxa"/>
            <w:vAlign w:val="top"/>
          </w:tcPr>
          <w:p w14:paraId="3F9FE6AE" w14:textId="13C41490" w:rsidR="00950F9B" w:rsidRPr="0028485E" w:rsidRDefault="0028485E" w:rsidP="00950F9B">
            <w:pPr>
              <w:spacing w:after="20"/>
              <w:jc w:val="left"/>
              <w:rPr>
                <w:szCs w:val="26"/>
                <w:lang w:val="vi-VN"/>
              </w:rPr>
            </w:pPr>
            <w:r>
              <w:rPr>
                <w:szCs w:val="26"/>
              </w:rPr>
              <w:t>329</w:t>
            </w:r>
          </w:p>
        </w:tc>
        <w:tc>
          <w:tcPr>
            <w:tcW w:w="2891" w:type="dxa"/>
            <w:vAlign w:val="top"/>
          </w:tcPr>
          <w:p w14:paraId="7461883C" w14:textId="77777777" w:rsidR="00950F9B" w:rsidRPr="00950F9B" w:rsidRDefault="00950F9B" w:rsidP="00950F9B">
            <w:pPr>
              <w:spacing w:after="20"/>
              <w:ind w:firstLine="0"/>
              <w:jc w:val="left"/>
              <w:rPr>
                <w:szCs w:val="26"/>
              </w:rPr>
            </w:pPr>
            <w:r w:rsidRPr="00950F9B">
              <w:rPr>
                <w:szCs w:val="26"/>
              </w:rPr>
              <w:t>Mật khẩu tạm theo ngày sinh có an toàn không?</w:t>
            </w:r>
          </w:p>
        </w:tc>
        <w:tc>
          <w:tcPr>
            <w:tcW w:w="3969" w:type="dxa"/>
            <w:vAlign w:val="top"/>
          </w:tcPr>
          <w:p w14:paraId="5CB45CA2" w14:textId="77777777" w:rsidR="00950F9B" w:rsidRPr="00950F9B" w:rsidRDefault="00950F9B" w:rsidP="00950F9B">
            <w:pPr>
              <w:spacing w:after="20"/>
              <w:ind w:firstLine="0"/>
              <w:jc w:val="left"/>
              <w:rPr>
                <w:szCs w:val="26"/>
              </w:rPr>
            </w:pPr>
            <w:r w:rsidRPr="00950F9B">
              <w:rPr>
                <w:szCs w:val="26"/>
              </w:rPr>
              <w:t>Không đủ an toàn cho triển khai thực tế; đồ án cần giới hạn demo và bắt đổi ngay.</w:t>
            </w:r>
          </w:p>
        </w:tc>
        <w:tc>
          <w:tcPr>
            <w:tcW w:w="1984" w:type="dxa"/>
            <w:vAlign w:val="top"/>
          </w:tcPr>
          <w:p w14:paraId="0E528FFE" w14:textId="77777777" w:rsidR="00950F9B" w:rsidRPr="00950F9B" w:rsidRDefault="00950F9B" w:rsidP="00950F9B">
            <w:pPr>
              <w:spacing w:after="20"/>
              <w:ind w:firstLine="0"/>
              <w:jc w:val="left"/>
              <w:rPr>
                <w:szCs w:val="26"/>
              </w:rPr>
            </w:pPr>
            <w:r w:rsidRPr="00950F9B">
              <w:rPr>
                <w:szCs w:val="26"/>
              </w:rPr>
              <w:t>Rủi ro cần ghi nhận</w:t>
            </w:r>
          </w:p>
        </w:tc>
      </w:tr>
      <w:tr w:rsidR="00950F9B" w:rsidRPr="00950F9B" w14:paraId="6FBB7C32" w14:textId="77777777" w:rsidTr="00950F9B">
        <w:tc>
          <w:tcPr>
            <w:tcW w:w="624" w:type="dxa"/>
            <w:vAlign w:val="top"/>
          </w:tcPr>
          <w:p w14:paraId="67ACE409" w14:textId="796E1BCA" w:rsidR="00950F9B" w:rsidRPr="0028485E" w:rsidRDefault="0028485E" w:rsidP="00950F9B">
            <w:pPr>
              <w:spacing w:after="20"/>
              <w:jc w:val="left"/>
              <w:rPr>
                <w:szCs w:val="26"/>
                <w:lang w:val="vi-VN"/>
              </w:rPr>
            </w:pPr>
            <w:r>
              <w:rPr>
                <w:szCs w:val="26"/>
              </w:rPr>
              <w:lastRenderedPageBreak/>
              <w:t>330</w:t>
            </w:r>
          </w:p>
        </w:tc>
        <w:tc>
          <w:tcPr>
            <w:tcW w:w="2891" w:type="dxa"/>
            <w:vAlign w:val="top"/>
          </w:tcPr>
          <w:p w14:paraId="6EB50BFA" w14:textId="77777777" w:rsidR="00950F9B" w:rsidRPr="00950F9B" w:rsidRDefault="00950F9B" w:rsidP="00950F9B">
            <w:pPr>
              <w:spacing w:after="20"/>
              <w:ind w:firstLine="0"/>
              <w:jc w:val="left"/>
              <w:rPr>
                <w:szCs w:val="26"/>
              </w:rPr>
            </w:pPr>
            <w:r w:rsidRPr="00950F9B">
              <w:rPr>
                <w:szCs w:val="26"/>
              </w:rPr>
              <w:t>Dự án đã hỗ trợ bác sĩ kê đơn/kho dược không?</w:t>
            </w:r>
          </w:p>
        </w:tc>
        <w:tc>
          <w:tcPr>
            <w:tcW w:w="3969" w:type="dxa"/>
            <w:vAlign w:val="top"/>
          </w:tcPr>
          <w:p w14:paraId="32996670" w14:textId="77777777" w:rsidR="00950F9B" w:rsidRPr="00950F9B" w:rsidRDefault="00950F9B" w:rsidP="00950F9B">
            <w:pPr>
              <w:spacing w:after="20"/>
              <w:ind w:firstLine="0"/>
              <w:jc w:val="left"/>
              <w:rPr>
                <w:szCs w:val="26"/>
              </w:rPr>
            </w:pPr>
            <w:r w:rsidRPr="00950F9B">
              <w:rPr>
                <w:szCs w:val="26"/>
              </w:rPr>
              <w:t>Không thuộc phạm vi hiện thực xác nhận; không ghi như tính năng đã hoàn thành.</w:t>
            </w:r>
          </w:p>
        </w:tc>
        <w:tc>
          <w:tcPr>
            <w:tcW w:w="1984" w:type="dxa"/>
            <w:vAlign w:val="top"/>
          </w:tcPr>
          <w:p w14:paraId="41FBB0D4" w14:textId="77777777" w:rsidR="00950F9B" w:rsidRPr="00950F9B" w:rsidRDefault="00950F9B" w:rsidP="00950F9B">
            <w:pPr>
              <w:spacing w:after="20"/>
              <w:ind w:firstLine="0"/>
              <w:jc w:val="left"/>
              <w:rPr>
                <w:szCs w:val="26"/>
              </w:rPr>
            </w:pPr>
            <w:r w:rsidRPr="00950F9B">
              <w:rPr>
                <w:szCs w:val="26"/>
              </w:rPr>
              <w:t>Giới hạn phạm vi</w:t>
            </w:r>
          </w:p>
        </w:tc>
      </w:tr>
    </w:tbl>
    <w:p w14:paraId="06987970" w14:textId="77777777" w:rsidR="00950F9B" w:rsidRDefault="00950F9B" w:rsidP="00950F9B">
      <w:pPr>
        <w:spacing w:after="20"/>
      </w:pPr>
    </w:p>
    <w:p w14:paraId="22776720" w14:textId="1B064102" w:rsidR="00950F9B" w:rsidRDefault="00950F9B" w:rsidP="001A44BA">
      <w:pPr>
        <w:pStyle w:val="Heading2"/>
        <w:numPr>
          <w:ilvl w:val="0"/>
          <w:numId w:val="0"/>
        </w:numPr>
        <w:ind w:left="567" w:hanging="567"/>
      </w:pPr>
      <w:bookmarkStart w:id="26" w:name="_Toc243155153"/>
      <w:r>
        <w:t>3. YÊU CẦU CHỨC NĂNG VÀ PHI CHỨC NĂNG</w:t>
      </w:r>
      <w:bookmarkEnd w:id="26"/>
    </w:p>
    <w:p w14:paraId="59BBFB42" w14:textId="77777777" w:rsidR="00950F9B" w:rsidRPr="009471D7" w:rsidRDefault="00950F9B" w:rsidP="001A44BA">
      <w:pPr>
        <w:pStyle w:val="Heading3"/>
        <w:numPr>
          <w:ilvl w:val="0"/>
          <w:numId w:val="0"/>
        </w:numPr>
        <w:ind w:left="283"/>
      </w:pPr>
      <w:bookmarkStart w:id="27" w:name="_Toc243155154"/>
      <w:r w:rsidRPr="009471D7">
        <w:t>3.1. Tài khoản và bảo mật</w:t>
      </w:r>
      <w:bookmarkEnd w:id="27"/>
    </w:p>
    <w:tbl>
      <w:tblPr>
        <w:tblStyle w:val="TableGrid"/>
        <w:tblW w:w="0" w:type="auto"/>
        <w:tblLayout w:type="fixed"/>
        <w:tblLook w:val="04A0" w:firstRow="1" w:lastRow="0" w:firstColumn="1" w:lastColumn="0" w:noHBand="0" w:noVBand="1"/>
      </w:tblPr>
      <w:tblGrid>
        <w:gridCol w:w="1134"/>
        <w:gridCol w:w="8334"/>
      </w:tblGrid>
      <w:tr w:rsidR="00950F9B" w:rsidRPr="009471D7" w14:paraId="046EDC8C" w14:textId="77777777" w:rsidTr="001A44BA">
        <w:tc>
          <w:tcPr>
            <w:tcW w:w="1134" w:type="dxa"/>
          </w:tcPr>
          <w:p w14:paraId="1BA2FB81" w14:textId="77777777" w:rsidR="00950F9B" w:rsidRPr="009471D7" w:rsidRDefault="00950F9B" w:rsidP="001A44BA">
            <w:pPr>
              <w:ind w:firstLine="0"/>
              <w:rPr>
                <w:szCs w:val="26"/>
              </w:rPr>
            </w:pPr>
            <w:r w:rsidRPr="009471D7">
              <w:rPr>
                <w:b/>
                <w:szCs w:val="26"/>
              </w:rPr>
              <w:t>Mã</w:t>
            </w:r>
          </w:p>
        </w:tc>
        <w:tc>
          <w:tcPr>
            <w:tcW w:w="8334" w:type="dxa"/>
          </w:tcPr>
          <w:p w14:paraId="56974640" w14:textId="77777777" w:rsidR="00950F9B" w:rsidRPr="009471D7" w:rsidRDefault="00950F9B" w:rsidP="001A44BA">
            <w:pPr>
              <w:ind w:firstLine="0"/>
              <w:rPr>
                <w:szCs w:val="26"/>
              </w:rPr>
            </w:pPr>
            <w:r w:rsidRPr="009471D7">
              <w:rPr>
                <w:b/>
                <w:szCs w:val="26"/>
              </w:rPr>
              <w:t>Yêu cầu chức năng</w:t>
            </w:r>
          </w:p>
        </w:tc>
      </w:tr>
      <w:tr w:rsidR="00950F9B" w:rsidRPr="009471D7" w14:paraId="0E73E829" w14:textId="77777777" w:rsidTr="001A44BA">
        <w:tc>
          <w:tcPr>
            <w:tcW w:w="1134" w:type="dxa"/>
          </w:tcPr>
          <w:p w14:paraId="2C0F8B6D" w14:textId="77777777" w:rsidR="00950F9B" w:rsidRPr="009471D7" w:rsidRDefault="00950F9B" w:rsidP="001A44BA">
            <w:pPr>
              <w:spacing w:after="20"/>
              <w:ind w:firstLine="0"/>
              <w:rPr>
                <w:szCs w:val="26"/>
              </w:rPr>
            </w:pPr>
            <w:r w:rsidRPr="009471D7">
              <w:rPr>
                <w:szCs w:val="26"/>
              </w:rPr>
              <w:t>UC001</w:t>
            </w:r>
          </w:p>
        </w:tc>
        <w:tc>
          <w:tcPr>
            <w:tcW w:w="8334" w:type="dxa"/>
          </w:tcPr>
          <w:p w14:paraId="6B64A0A6" w14:textId="77777777" w:rsidR="00950F9B" w:rsidRPr="009471D7" w:rsidRDefault="00950F9B" w:rsidP="001A44BA">
            <w:pPr>
              <w:spacing w:after="20"/>
              <w:ind w:firstLine="0"/>
              <w:rPr>
                <w:szCs w:val="26"/>
              </w:rPr>
            </w:pPr>
            <w:r w:rsidRPr="009471D7">
              <w:rPr>
                <w:szCs w:val="26"/>
              </w:rPr>
              <w:t>Đăng nhập hệ thống – Xác thực tài khoản và mật khẩu của người dùng để truy cập hệ thống.</w:t>
            </w:r>
          </w:p>
        </w:tc>
      </w:tr>
      <w:tr w:rsidR="00950F9B" w:rsidRPr="009471D7" w14:paraId="6EA7D005" w14:textId="77777777" w:rsidTr="001A44BA">
        <w:tc>
          <w:tcPr>
            <w:tcW w:w="1134" w:type="dxa"/>
          </w:tcPr>
          <w:p w14:paraId="0F9E1715" w14:textId="77777777" w:rsidR="00950F9B" w:rsidRPr="009471D7" w:rsidRDefault="00950F9B" w:rsidP="001A44BA">
            <w:pPr>
              <w:spacing w:after="20"/>
              <w:ind w:firstLine="0"/>
              <w:rPr>
                <w:szCs w:val="26"/>
              </w:rPr>
            </w:pPr>
            <w:r w:rsidRPr="009471D7">
              <w:rPr>
                <w:szCs w:val="26"/>
              </w:rPr>
              <w:t>UC002</w:t>
            </w:r>
          </w:p>
        </w:tc>
        <w:tc>
          <w:tcPr>
            <w:tcW w:w="8334" w:type="dxa"/>
          </w:tcPr>
          <w:p w14:paraId="3EE83E38" w14:textId="77777777" w:rsidR="00950F9B" w:rsidRPr="009471D7" w:rsidRDefault="00950F9B" w:rsidP="001A44BA">
            <w:pPr>
              <w:spacing w:after="20"/>
              <w:ind w:firstLine="0"/>
              <w:rPr>
                <w:szCs w:val="26"/>
              </w:rPr>
            </w:pPr>
            <w:r w:rsidRPr="009471D7">
              <w:rPr>
                <w:szCs w:val="26"/>
              </w:rPr>
              <w:t>Đăng xuất hệ thống – Thoát khỏi tài khoản, hủy phiên làm việc hiện tại để bảo mật dữ liệu.</w:t>
            </w:r>
          </w:p>
        </w:tc>
      </w:tr>
      <w:tr w:rsidR="00950F9B" w:rsidRPr="009471D7" w14:paraId="008F488F" w14:textId="77777777" w:rsidTr="001A44BA">
        <w:tc>
          <w:tcPr>
            <w:tcW w:w="1134" w:type="dxa"/>
          </w:tcPr>
          <w:p w14:paraId="36E43C50" w14:textId="77777777" w:rsidR="00950F9B" w:rsidRPr="009471D7" w:rsidRDefault="00950F9B" w:rsidP="001A44BA">
            <w:pPr>
              <w:spacing w:after="20"/>
              <w:ind w:firstLine="0"/>
              <w:rPr>
                <w:szCs w:val="26"/>
              </w:rPr>
            </w:pPr>
            <w:r w:rsidRPr="009471D7">
              <w:rPr>
                <w:szCs w:val="26"/>
              </w:rPr>
              <w:t>UC003</w:t>
            </w:r>
          </w:p>
        </w:tc>
        <w:tc>
          <w:tcPr>
            <w:tcW w:w="8334" w:type="dxa"/>
          </w:tcPr>
          <w:p w14:paraId="6CEAA380" w14:textId="77777777" w:rsidR="00950F9B" w:rsidRPr="009471D7" w:rsidRDefault="00950F9B" w:rsidP="001A44BA">
            <w:pPr>
              <w:spacing w:after="20"/>
              <w:ind w:firstLine="0"/>
              <w:rPr>
                <w:szCs w:val="26"/>
              </w:rPr>
            </w:pPr>
            <w:r w:rsidRPr="009471D7">
              <w:rPr>
                <w:szCs w:val="26"/>
              </w:rPr>
              <w:t>Quản lý tài khoản người dùng – Giao diện trung tâm theo dõi danh sách, trạng thái các tài khoản.</w:t>
            </w:r>
          </w:p>
        </w:tc>
      </w:tr>
      <w:tr w:rsidR="00950F9B" w:rsidRPr="009471D7" w14:paraId="7D61D885" w14:textId="77777777" w:rsidTr="001A44BA">
        <w:tc>
          <w:tcPr>
            <w:tcW w:w="1134" w:type="dxa"/>
          </w:tcPr>
          <w:p w14:paraId="13DF4E86" w14:textId="77777777" w:rsidR="00950F9B" w:rsidRPr="009471D7" w:rsidRDefault="00950F9B" w:rsidP="001A44BA">
            <w:pPr>
              <w:spacing w:after="20"/>
              <w:ind w:firstLine="0"/>
              <w:rPr>
                <w:szCs w:val="26"/>
              </w:rPr>
            </w:pPr>
            <w:r w:rsidRPr="009471D7">
              <w:rPr>
                <w:szCs w:val="26"/>
              </w:rPr>
              <w:t>UC004</w:t>
            </w:r>
          </w:p>
        </w:tc>
        <w:tc>
          <w:tcPr>
            <w:tcW w:w="8334" w:type="dxa"/>
          </w:tcPr>
          <w:p w14:paraId="78D42379" w14:textId="77777777" w:rsidR="00950F9B" w:rsidRPr="009471D7" w:rsidRDefault="00950F9B" w:rsidP="001A44BA">
            <w:pPr>
              <w:spacing w:after="20"/>
              <w:ind w:firstLine="0"/>
              <w:rPr>
                <w:szCs w:val="26"/>
              </w:rPr>
            </w:pPr>
            <w:r w:rsidRPr="009471D7">
              <w:rPr>
                <w:szCs w:val="26"/>
              </w:rPr>
              <w:t>Thêm mới tài khoản – Tạo tài khoản đăng nhập mới cho nhân sự vào cơ sở dữ liệu.</w:t>
            </w:r>
          </w:p>
        </w:tc>
      </w:tr>
      <w:tr w:rsidR="00950F9B" w:rsidRPr="009471D7" w14:paraId="6CED5662" w14:textId="77777777" w:rsidTr="001A44BA">
        <w:tc>
          <w:tcPr>
            <w:tcW w:w="1134" w:type="dxa"/>
          </w:tcPr>
          <w:p w14:paraId="2DBC5CC8" w14:textId="77777777" w:rsidR="00950F9B" w:rsidRPr="009471D7" w:rsidRDefault="00950F9B" w:rsidP="001A44BA">
            <w:pPr>
              <w:spacing w:after="20"/>
              <w:ind w:firstLine="0"/>
              <w:rPr>
                <w:szCs w:val="26"/>
              </w:rPr>
            </w:pPr>
            <w:r w:rsidRPr="009471D7">
              <w:rPr>
                <w:szCs w:val="26"/>
              </w:rPr>
              <w:t>UC005</w:t>
            </w:r>
          </w:p>
        </w:tc>
        <w:tc>
          <w:tcPr>
            <w:tcW w:w="8334" w:type="dxa"/>
          </w:tcPr>
          <w:p w14:paraId="2E401EE0" w14:textId="77777777" w:rsidR="00950F9B" w:rsidRPr="009471D7" w:rsidRDefault="00950F9B" w:rsidP="001A44BA">
            <w:pPr>
              <w:spacing w:after="20"/>
              <w:ind w:firstLine="0"/>
              <w:rPr>
                <w:szCs w:val="26"/>
              </w:rPr>
            </w:pPr>
            <w:r w:rsidRPr="009471D7">
              <w:rPr>
                <w:szCs w:val="26"/>
              </w:rPr>
              <w:t>Tra cứu tài khoản – Tìm kiếm nhanh tài khoản theo tên hoặc mã định danh.</w:t>
            </w:r>
          </w:p>
        </w:tc>
      </w:tr>
      <w:tr w:rsidR="00950F9B" w:rsidRPr="009471D7" w14:paraId="462C4789" w14:textId="77777777" w:rsidTr="001A44BA">
        <w:tc>
          <w:tcPr>
            <w:tcW w:w="1134" w:type="dxa"/>
          </w:tcPr>
          <w:p w14:paraId="6817D3BA" w14:textId="77777777" w:rsidR="00950F9B" w:rsidRPr="009471D7" w:rsidRDefault="00950F9B" w:rsidP="001A44BA">
            <w:pPr>
              <w:spacing w:after="20"/>
              <w:ind w:firstLine="0"/>
              <w:rPr>
                <w:szCs w:val="26"/>
              </w:rPr>
            </w:pPr>
            <w:r w:rsidRPr="009471D7">
              <w:rPr>
                <w:szCs w:val="26"/>
              </w:rPr>
              <w:t>UC006</w:t>
            </w:r>
          </w:p>
        </w:tc>
        <w:tc>
          <w:tcPr>
            <w:tcW w:w="8334" w:type="dxa"/>
          </w:tcPr>
          <w:p w14:paraId="75227696" w14:textId="77777777" w:rsidR="00950F9B" w:rsidRPr="009471D7" w:rsidRDefault="00950F9B" w:rsidP="001A44BA">
            <w:pPr>
              <w:spacing w:after="20"/>
              <w:ind w:firstLine="0"/>
              <w:rPr>
                <w:szCs w:val="26"/>
              </w:rPr>
            </w:pPr>
            <w:r w:rsidRPr="009471D7">
              <w:rPr>
                <w:szCs w:val="26"/>
              </w:rPr>
              <w:t>Cập nhật thông tin tài khoản – Thay đổi thông tin cấu hình, mật khẩu của tài khoản đang có.</w:t>
            </w:r>
          </w:p>
        </w:tc>
      </w:tr>
      <w:tr w:rsidR="00950F9B" w:rsidRPr="009471D7" w14:paraId="36551C6D" w14:textId="77777777" w:rsidTr="001A44BA">
        <w:tc>
          <w:tcPr>
            <w:tcW w:w="1134" w:type="dxa"/>
          </w:tcPr>
          <w:p w14:paraId="2BC1341A" w14:textId="77777777" w:rsidR="00950F9B" w:rsidRPr="009471D7" w:rsidRDefault="00950F9B" w:rsidP="001A44BA">
            <w:pPr>
              <w:spacing w:after="20"/>
              <w:ind w:firstLine="0"/>
              <w:rPr>
                <w:szCs w:val="26"/>
              </w:rPr>
            </w:pPr>
            <w:r w:rsidRPr="009471D7">
              <w:rPr>
                <w:szCs w:val="26"/>
              </w:rPr>
              <w:t>UC007</w:t>
            </w:r>
          </w:p>
        </w:tc>
        <w:tc>
          <w:tcPr>
            <w:tcW w:w="8334" w:type="dxa"/>
          </w:tcPr>
          <w:p w14:paraId="2DF8A16A" w14:textId="77777777" w:rsidR="00950F9B" w:rsidRPr="009471D7" w:rsidRDefault="00950F9B" w:rsidP="001A44BA">
            <w:pPr>
              <w:spacing w:after="20"/>
              <w:ind w:firstLine="0"/>
              <w:rPr>
                <w:szCs w:val="26"/>
              </w:rPr>
            </w:pPr>
            <w:r w:rsidRPr="009471D7">
              <w:rPr>
                <w:szCs w:val="26"/>
              </w:rPr>
              <w:t>Khóa / Mở khóa tài khoản – Đình chỉ hoặc khôi phục quyền truy cập ứng dụng của tài khoản.</w:t>
            </w:r>
          </w:p>
        </w:tc>
      </w:tr>
      <w:tr w:rsidR="00950F9B" w:rsidRPr="009471D7" w14:paraId="71EEF425" w14:textId="77777777" w:rsidTr="001A44BA">
        <w:tc>
          <w:tcPr>
            <w:tcW w:w="1134" w:type="dxa"/>
          </w:tcPr>
          <w:p w14:paraId="7A304EEC" w14:textId="77777777" w:rsidR="00950F9B" w:rsidRPr="009471D7" w:rsidRDefault="00950F9B" w:rsidP="001A44BA">
            <w:pPr>
              <w:spacing w:after="20"/>
              <w:ind w:firstLine="0"/>
              <w:rPr>
                <w:szCs w:val="26"/>
              </w:rPr>
            </w:pPr>
            <w:r w:rsidRPr="009471D7">
              <w:rPr>
                <w:szCs w:val="26"/>
              </w:rPr>
              <w:t>UC008</w:t>
            </w:r>
          </w:p>
        </w:tc>
        <w:tc>
          <w:tcPr>
            <w:tcW w:w="8334" w:type="dxa"/>
          </w:tcPr>
          <w:p w14:paraId="2A509EF5" w14:textId="77777777" w:rsidR="00950F9B" w:rsidRPr="009471D7" w:rsidRDefault="00950F9B" w:rsidP="001A44BA">
            <w:pPr>
              <w:spacing w:after="20"/>
              <w:ind w:firstLine="0"/>
              <w:rPr>
                <w:szCs w:val="26"/>
              </w:rPr>
            </w:pPr>
            <w:r w:rsidRPr="009471D7">
              <w:rPr>
                <w:szCs w:val="26"/>
              </w:rPr>
              <w:t>Phân quyền người dùng – Gán nhóm chức năng và giới hạn phạm vi thao tác cho tài khoản.</w:t>
            </w:r>
          </w:p>
        </w:tc>
      </w:tr>
      <w:tr w:rsidR="00950F9B" w:rsidRPr="009471D7" w14:paraId="5E034656" w14:textId="77777777" w:rsidTr="001A44BA">
        <w:tc>
          <w:tcPr>
            <w:tcW w:w="1134" w:type="dxa"/>
          </w:tcPr>
          <w:p w14:paraId="771912CB" w14:textId="77777777" w:rsidR="00950F9B" w:rsidRPr="009471D7" w:rsidRDefault="00950F9B" w:rsidP="001A44BA">
            <w:pPr>
              <w:spacing w:after="20"/>
              <w:ind w:firstLine="0"/>
              <w:rPr>
                <w:szCs w:val="26"/>
              </w:rPr>
            </w:pPr>
            <w:r w:rsidRPr="009471D7">
              <w:rPr>
                <w:szCs w:val="26"/>
              </w:rPr>
              <w:t>UC040</w:t>
            </w:r>
          </w:p>
        </w:tc>
        <w:tc>
          <w:tcPr>
            <w:tcW w:w="8334" w:type="dxa"/>
          </w:tcPr>
          <w:p w14:paraId="17F2F08E" w14:textId="77777777" w:rsidR="00950F9B" w:rsidRPr="009471D7" w:rsidRDefault="00950F9B" w:rsidP="001A44BA">
            <w:pPr>
              <w:spacing w:after="20"/>
              <w:ind w:firstLine="0"/>
              <w:rPr>
                <w:szCs w:val="26"/>
              </w:rPr>
            </w:pPr>
            <w:r w:rsidRPr="009471D7">
              <w:rPr>
                <w:szCs w:val="26"/>
              </w:rPr>
              <w:t>Gửi yêu cầu quên mật khẩu – Nhập tên đăng nhập và gửi yêu cầu hỗ trợ đặt lại mật khẩu.</w:t>
            </w:r>
          </w:p>
        </w:tc>
      </w:tr>
      <w:tr w:rsidR="00950F9B" w:rsidRPr="009471D7" w14:paraId="14939CB9" w14:textId="77777777" w:rsidTr="001A44BA">
        <w:tc>
          <w:tcPr>
            <w:tcW w:w="1134" w:type="dxa"/>
          </w:tcPr>
          <w:p w14:paraId="3EAE2769" w14:textId="77777777" w:rsidR="00950F9B" w:rsidRPr="009471D7" w:rsidRDefault="00950F9B" w:rsidP="001A44BA">
            <w:pPr>
              <w:spacing w:after="20"/>
              <w:ind w:firstLine="0"/>
              <w:rPr>
                <w:szCs w:val="26"/>
              </w:rPr>
            </w:pPr>
            <w:r w:rsidRPr="009471D7">
              <w:rPr>
                <w:szCs w:val="26"/>
              </w:rPr>
              <w:t>UC041</w:t>
            </w:r>
          </w:p>
        </w:tc>
        <w:tc>
          <w:tcPr>
            <w:tcW w:w="8334" w:type="dxa"/>
          </w:tcPr>
          <w:p w14:paraId="3A2ABCA3" w14:textId="77777777" w:rsidR="00950F9B" w:rsidRPr="009471D7" w:rsidRDefault="00950F9B" w:rsidP="001A44BA">
            <w:pPr>
              <w:spacing w:after="20"/>
              <w:ind w:firstLine="0"/>
              <w:rPr>
                <w:szCs w:val="26"/>
              </w:rPr>
            </w:pPr>
            <w:r w:rsidRPr="009471D7">
              <w:rPr>
                <w:szCs w:val="26"/>
              </w:rPr>
              <w:t>Đặt lại mật khẩu tài khoản – Xác minh yêu cầu, đặt lại mật khẩu và buộc đổi sau lần đăng nhập.</w:t>
            </w:r>
          </w:p>
        </w:tc>
      </w:tr>
      <w:tr w:rsidR="00950F9B" w:rsidRPr="009471D7" w14:paraId="0DF0752F" w14:textId="77777777" w:rsidTr="001A44BA">
        <w:tc>
          <w:tcPr>
            <w:tcW w:w="1134" w:type="dxa"/>
          </w:tcPr>
          <w:p w14:paraId="7DF02112" w14:textId="77777777" w:rsidR="00950F9B" w:rsidRPr="009471D7" w:rsidRDefault="00950F9B" w:rsidP="001A44BA">
            <w:pPr>
              <w:spacing w:after="20"/>
              <w:ind w:firstLine="0"/>
              <w:rPr>
                <w:szCs w:val="26"/>
              </w:rPr>
            </w:pPr>
            <w:r w:rsidRPr="009471D7">
              <w:rPr>
                <w:szCs w:val="26"/>
              </w:rPr>
              <w:t>UC042</w:t>
            </w:r>
          </w:p>
        </w:tc>
        <w:tc>
          <w:tcPr>
            <w:tcW w:w="8334" w:type="dxa"/>
          </w:tcPr>
          <w:p w14:paraId="0031B4C4" w14:textId="77777777" w:rsidR="00950F9B" w:rsidRPr="009471D7" w:rsidRDefault="00950F9B" w:rsidP="001A44BA">
            <w:pPr>
              <w:spacing w:after="20"/>
              <w:ind w:firstLine="0"/>
              <w:rPr>
                <w:szCs w:val="26"/>
              </w:rPr>
            </w:pPr>
            <w:r w:rsidRPr="009471D7">
              <w:rPr>
                <w:szCs w:val="26"/>
              </w:rPr>
              <w:t>Đổi mật khẩu bắt buộc – Thay mật khẩu tạm để tiếp tục vào hệ thống.</w:t>
            </w:r>
          </w:p>
        </w:tc>
      </w:tr>
    </w:tbl>
    <w:p w14:paraId="5CCC4578" w14:textId="77777777" w:rsidR="00950F9B" w:rsidRPr="009471D7" w:rsidRDefault="00950F9B" w:rsidP="00950F9B">
      <w:pPr>
        <w:spacing w:after="20"/>
        <w:rPr>
          <w:szCs w:val="26"/>
        </w:rPr>
      </w:pPr>
    </w:p>
    <w:p w14:paraId="2391FA0C" w14:textId="38F29A16" w:rsidR="00950F9B" w:rsidRPr="009471D7" w:rsidRDefault="00950F9B" w:rsidP="001A44BA">
      <w:pPr>
        <w:pStyle w:val="Heading3"/>
        <w:numPr>
          <w:ilvl w:val="0"/>
          <w:numId w:val="0"/>
        </w:numPr>
        <w:ind w:left="283"/>
      </w:pPr>
      <w:bookmarkStart w:id="28" w:name="_Toc243155155"/>
      <w:r w:rsidRPr="009471D7">
        <w:t>3.</w:t>
      </w:r>
      <w:r w:rsidR="001A44BA" w:rsidRPr="009471D7">
        <w:t>2</w:t>
      </w:r>
      <w:r w:rsidRPr="009471D7">
        <w:t>. Quản trị, nhật ký và hỗ trợ</w:t>
      </w:r>
      <w:bookmarkEnd w:id="28"/>
    </w:p>
    <w:tbl>
      <w:tblPr>
        <w:tblStyle w:val="TableGrid"/>
        <w:tblW w:w="0" w:type="auto"/>
        <w:tblLayout w:type="fixed"/>
        <w:tblLook w:val="04A0" w:firstRow="1" w:lastRow="0" w:firstColumn="1" w:lastColumn="0" w:noHBand="0" w:noVBand="1"/>
      </w:tblPr>
      <w:tblGrid>
        <w:gridCol w:w="1134"/>
        <w:gridCol w:w="8334"/>
      </w:tblGrid>
      <w:tr w:rsidR="00950F9B" w:rsidRPr="009471D7" w14:paraId="00630F52" w14:textId="77777777" w:rsidTr="001A44BA">
        <w:tc>
          <w:tcPr>
            <w:tcW w:w="1134" w:type="dxa"/>
          </w:tcPr>
          <w:p w14:paraId="3232682A" w14:textId="77777777" w:rsidR="00950F9B" w:rsidRPr="009471D7" w:rsidRDefault="00950F9B" w:rsidP="001A44BA">
            <w:pPr>
              <w:ind w:firstLine="0"/>
              <w:rPr>
                <w:szCs w:val="26"/>
              </w:rPr>
            </w:pPr>
            <w:r w:rsidRPr="009471D7">
              <w:rPr>
                <w:b/>
                <w:szCs w:val="26"/>
              </w:rPr>
              <w:t>Mã</w:t>
            </w:r>
          </w:p>
        </w:tc>
        <w:tc>
          <w:tcPr>
            <w:tcW w:w="8334" w:type="dxa"/>
          </w:tcPr>
          <w:p w14:paraId="52D2E9E0" w14:textId="77777777" w:rsidR="00950F9B" w:rsidRPr="009471D7" w:rsidRDefault="00950F9B" w:rsidP="001A44BA">
            <w:pPr>
              <w:ind w:firstLine="0"/>
              <w:rPr>
                <w:szCs w:val="26"/>
              </w:rPr>
            </w:pPr>
            <w:r w:rsidRPr="009471D7">
              <w:rPr>
                <w:b/>
                <w:szCs w:val="26"/>
              </w:rPr>
              <w:t>Yêu cầu chức năng</w:t>
            </w:r>
          </w:p>
        </w:tc>
      </w:tr>
      <w:tr w:rsidR="00950F9B" w:rsidRPr="009471D7" w14:paraId="0688D0B5" w14:textId="77777777" w:rsidTr="001A44BA">
        <w:tc>
          <w:tcPr>
            <w:tcW w:w="1134" w:type="dxa"/>
          </w:tcPr>
          <w:p w14:paraId="734F6134" w14:textId="77777777" w:rsidR="00950F9B" w:rsidRPr="009471D7" w:rsidRDefault="00950F9B" w:rsidP="001A44BA">
            <w:pPr>
              <w:spacing w:after="20"/>
              <w:ind w:firstLine="0"/>
              <w:rPr>
                <w:szCs w:val="26"/>
              </w:rPr>
            </w:pPr>
            <w:r w:rsidRPr="009471D7">
              <w:rPr>
                <w:szCs w:val="26"/>
              </w:rPr>
              <w:t>UC009</w:t>
            </w:r>
          </w:p>
        </w:tc>
        <w:tc>
          <w:tcPr>
            <w:tcW w:w="8334" w:type="dxa"/>
          </w:tcPr>
          <w:p w14:paraId="4750EC5F" w14:textId="77777777" w:rsidR="00950F9B" w:rsidRPr="009471D7" w:rsidRDefault="00950F9B" w:rsidP="001A44BA">
            <w:pPr>
              <w:spacing w:after="20"/>
              <w:ind w:firstLine="0"/>
              <w:rPr>
                <w:szCs w:val="26"/>
              </w:rPr>
            </w:pPr>
            <w:r w:rsidRPr="009471D7">
              <w:rPr>
                <w:szCs w:val="26"/>
              </w:rPr>
              <w:t>Bảo trì hệ thống – Kiểm tra, tối ưu hiệu suất hạ tầng kỹ thuật phần mềm.</w:t>
            </w:r>
          </w:p>
        </w:tc>
      </w:tr>
      <w:tr w:rsidR="00950F9B" w:rsidRPr="009471D7" w14:paraId="2ACEC2E6" w14:textId="77777777" w:rsidTr="001A44BA">
        <w:tc>
          <w:tcPr>
            <w:tcW w:w="1134" w:type="dxa"/>
          </w:tcPr>
          <w:p w14:paraId="49BB5B36" w14:textId="77777777" w:rsidR="00950F9B" w:rsidRPr="009471D7" w:rsidRDefault="00950F9B" w:rsidP="001A44BA">
            <w:pPr>
              <w:spacing w:after="20"/>
              <w:ind w:firstLine="0"/>
              <w:rPr>
                <w:szCs w:val="26"/>
              </w:rPr>
            </w:pPr>
            <w:r w:rsidRPr="009471D7">
              <w:rPr>
                <w:szCs w:val="26"/>
              </w:rPr>
              <w:t>UC010</w:t>
            </w:r>
          </w:p>
        </w:tc>
        <w:tc>
          <w:tcPr>
            <w:tcW w:w="8334" w:type="dxa"/>
          </w:tcPr>
          <w:p w14:paraId="33A70DF2" w14:textId="77777777" w:rsidR="00950F9B" w:rsidRPr="009471D7" w:rsidRDefault="00950F9B" w:rsidP="001A44BA">
            <w:pPr>
              <w:spacing w:after="20"/>
              <w:ind w:firstLine="0"/>
              <w:rPr>
                <w:szCs w:val="26"/>
              </w:rPr>
            </w:pPr>
            <w:r w:rsidRPr="009471D7">
              <w:rPr>
                <w:szCs w:val="26"/>
              </w:rPr>
              <w:t>Cập nhật chức năng hệ thống – Nâng cấp mã nguồn hoặc sửa đổi cấu hình hệ thống an toàn.</w:t>
            </w:r>
          </w:p>
        </w:tc>
      </w:tr>
      <w:tr w:rsidR="00950F9B" w:rsidRPr="009471D7" w14:paraId="67122FA2" w14:textId="77777777" w:rsidTr="001A44BA">
        <w:tc>
          <w:tcPr>
            <w:tcW w:w="1134" w:type="dxa"/>
          </w:tcPr>
          <w:p w14:paraId="5917BE0E" w14:textId="77777777" w:rsidR="00950F9B" w:rsidRPr="009471D7" w:rsidRDefault="00950F9B" w:rsidP="001A44BA">
            <w:pPr>
              <w:spacing w:after="20"/>
              <w:ind w:firstLine="0"/>
              <w:rPr>
                <w:szCs w:val="26"/>
              </w:rPr>
            </w:pPr>
            <w:r w:rsidRPr="009471D7">
              <w:rPr>
                <w:szCs w:val="26"/>
              </w:rPr>
              <w:lastRenderedPageBreak/>
              <w:t>UC011</w:t>
            </w:r>
          </w:p>
        </w:tc>
        <w:tc>
          <w:tcPr>
            <w:tcW w:w="8334" w:type="dxa"/>
          </w:tcPr>
          <w:p w14:paraId="7EE30A61" w14:textId="77777777" w:rsidR="00950F9B" w:rsidRPr="009471D7" w:rsidRDefault="00950F9B" w:rsidP="001A44BA">
            <w:pPr>
              <w:spacing w:after="20"/>
              <w:ind w:firstLine="0"/>
              <w:rPr>
                <w:szCs w:val="26"/>
              </w:rPr>
            </w:pPr>
            <w:r w:rsidRPr="009471D7">
              <w:rPr>
                <w:szCs w:val="26"/>
              </w:rPr>
              <w:t>Sao lưu / Phục hồi dữ liệu – Tạo bản sao dự phòng hoặc khôi phục dữ liệu gốc khi gặp sự cố.</w:t>
            </w:r>
          </w:p>
        </w:tc>
      </w:tr>
      <w:tr w:rsidR="00950F9B" w:rsidRPr="009471D7" w14:paraId="4C93520D" w14:textId="77777777" w:rsidTr="001A44BA">
        <w:tc>
          <w:tcPr>
            <w:tcW w:w="1134" w:type="dxa"/>
          </w:tcPr>
          <w:p w14:paraId="3FBA588E" w14:textId="77777777" w:rsidR="00950F9B" w:rsidRPr="009471D7" w:rsidRDefault="00950F9B" w:rsidP="001A44BA">
            <w:pPr>
              <w:spacing w:after="20"/>
              <w:ind w:firstLine="0"/>
              <w:rPr>
                <w:szCs w:val="26"/>
              </w:rPr>
            </w:pPr>
            <w:r w:rsidRPr="009471D7">
              <w:rPr>
                <w:szCs w:val="26"/>
              </w:rPr>
              <w:t>UC012</w:t>
            </w:r>
          </w:p>
        </w:tc>
        <w:tc>
          <w:tcPr>
            <w:tcW w:w="8334" w:type="dxa"/>
          </w:tcPr>
          <w:p w14:paraId="6AE41F58" w14:textId="77777777" w:rsidR="00950F9B" w:rsidRPr="009471D7" w:rsidRDefault="00950F9B" w:rsidP="001A44BA">
            <w:pPr>
              <w:spacing w:after="20"/>
              <w:ind w:firstLine="0"/>
              <w:rPr>
                <w:szCs w:val="26"/>
              </w:rPr>
            </w:pPr>
            <w:r w:rsidRPr="009471D7">
              <w:rPr>
                <w:szCs w:val="26"/>
              </w:rPr>
              <w:t>Mở khóa hồ sơ bệnh án – Cấp quyền ngoại lệ sửa thông tin bệnh án đã khóa cho bác sĩ.</w:t>
            </w:r>
          </w:p>
        </w:tc>
      </w:tr>
      <w:tr w:rsidR="00950F9B" w:rsidRPr="009471D7" w14:paraId="40D0CBBA" w14:textId="77777777" w:rsidTr="001A44BA">
        <w:tc>
          <w:tcPr>
            <w:tcW w:w="1134" w:type="dxa"/>
          </w:tcPr>
          <w:p w14:paraId="4ABFA9E5" w14:textId="77777777" w:rsidR="00950F9B" w:rsidRPr="009471D7" w:rsidRDefault="00950F9B" w:rsidP="001A44BA">
            <w:pPr>
              <w:spacing w:after="20"/>
              <w:ind w:firstLine="0"/>
              <w:rPr>
                <w:szCs w:val="26"/>
              </w:rPr>
            </w:pPr>
            <w:r w:rsidRPr="009471D7">
              <w:rPr>
                <w:szCs w:val="26"/>
              </w:rPr>
              <w:t>UC027</w:t>
            </w:r>
          </w:p>
        </w:tc>
        <w:tc>
          <w:tcPr>
            <w:tcW w:w="8334" w:type="dxa"/>
          </w:tcPr>
          <w:p w14:paraId="35E5829F" w14:textId="77777777" w:rsidR="00950F9B" w:rsidRPr="009471D7" w:rsidRDefault="00950F9B" w:rsidP="001A44BA">
            <w:pPr>
              <w:spacing w:after="20"/>
              <w:ind w:firstLine="0"/>
              <w:rPr>
                <w:szCs w:val="26"/>
              </w:rPr>
            </w:pPr>
            <w:r w:rsidRPr="009471D7">
              <w:rPr>
                <w:szCs w:val="26"/>
              </w:rPr>
              <w:t>Phê duyệt hủy phiếu thu – Xem xét và đồng ý hủy giao dịch tài chính bị sai sót.</w:t>
            </w:r>
          </w:p>
        </w:tc>
      </w:tr>
      <w:tr w:rsidR="00950F9B" w:rsidRPr="009471D7" w14:paraId="203B862E" w14:textId="77777777" w:rsidTr="001A44BA">
        <w:tc>
          <w:tcPr>
            <w:tcW w:w="1134" w:type="dxa"/>
          </w:tcPr>
          <w:p w14:paraId="252480BA" w14:textId="77777777" w:rsidR="00950F9B" w:rsidRPr="009471D7" w:rsidRDefault="00950F9B" w:rsidP="001A44BA">
            <w:pPr>
              <w:spacing w:after="20"/>
              <w:ind w:firstLine="0"/>
              <w:rPr>
                <w:szCs w:val="26"/>
              </w:rPr>
            </w:pPr>
            <w:r w:rsidRPr="009471D7">
              <w:rPr>
                <w:szCs w:val="26"/>
              </w:rPr>
              <w:t>UC043</w:t>
            </w:r>
          </w:p>
        </w:tc>
        <w:tc>
          <w:tcPr>
            <w:tcW w:w="8334" w:type="dxa"/>
          </w:tcPr>
          <w:p w14:paraId="046B3777" w14:textId="77777777" w:rsidR="00950F9B" w:rsidRPr="009471D7" w:rsidRDefault="00950F9B" w:rsidP="001A44BA">
            <w:pPr>
              <w:spacing w:after="20"/>
              <w:ind w:firstLine="0"/>
              <w:rPr>
                <w:szCs w:val="26"/>
              </w:rPr>
            </w:pPr>
            <w:r w:rsidRPr="009471D7">
              <w:rPr>
                <w:szCs w:val="26"/>
              </w:rPr>
              <w:t>Xem bảng điều khiển theo vai trò – Xem số liệu tóm tắt đúng phạm vi được phân quyền.</w:t>
            </w:r>
          </w:p>
        </w:tc>
      </w:tr>
      <w:tr w:rsidR="00950F9B" w:rsidRPr="009471D7" w14:paraId="6D418CD3" w14:textId="77777777" w:rsidTr="001A44BA">
        <w:tc>
          <w:tcPr>
            <w:tcW w:w="1134" w:type="dxa"/>
          </w:tcPr>
          <w:p w14:paraId="26976429" w14:textId="77777777" w:rsidR="00950F9B" w:rsidRPr="009471D7" w:rsidRDefault="00950F9B" w:rsidP="001A44BA">
            <w:pPr>
              <w:spacing w:after="20"/>
              <w:ind w:firstLine="0"/>
              <w:rPr>
                <w:szCs w:val="26"/>
              </w:rPr>
            </w:pPr>
            <w:r w:rsidRPr="009471D7">
              <w:rPr>
                <w:szCs w:val="26"/>
              </w:rPr>
              <w:t>UC044</w:t>
            </w:r>
          </w:p>
        </w:tc>
        <w:tc>
          <w:tcPr>
            <w:tcW w:w="8334" w:type="dxa"/>
          </w:tcPr>
          <w:p w14:paraId="18EA3D62" w14:textId="77777777" w:rsidR="00950F9B" w:rsidRPr="009471D7" w:rsidRDefault="00950F9B" w:rsidP="001A44BA">
            <w:pPr>
              <w:spacing w:after="20"/>
              <w:ind w:firstLine="0"/>
              <w:rPr>
                <w:szCs w:val="26"/>
              </w:rPr>
            </w:pPr>
            <w:r w:rsidRPr="009471D7">
              <w:rPr>
                <w:szCs w:val="26"/>
              </w:rPr>
              <w:t>Cấu hình thông tin hệ thống – Xem và lưu thông số vận hành/cấu hình được cấp phép.</w:t>
            </w:r>
          </w:p>
        </w:tc>
      </w:tr>
      <w:tr w:rsidR="00950F9B" w:rsidRPr="009471D7" w14:paraId="335BBA05" w14:textId="77777777" w:rsidTr="001A44BA">
        <w:tc>
          <w:tcPr>
            <w:tcW w:w="1134" w:type="dxa"/>
          </w:tcPr>
          <w:p w14:paraId="06C46BA6" w14:textId="77777777" w:rsidR="00950F9B" w:rsidRPr="009471D7" w:rsidRDefault="00950F9B" w:rsidP="001A44BA">
            <w:pPr>
              <w:spacing w:after="20"/>
              <w:ind w:firstLine="0"/>
              <w:rPr>
                <w:szCs w:val="26"/>
              </w:rPr>
            </w:pPr>
            <w:r w:rsidRPr="009471D7">
              <w:rPr>
                <w:szCs w:val="26"/>
              </w:rPr>
              <w:t>UC045</w:t>
            </w:r>
          </w:p>
        </w:tc>
        <w:tc>
          <w:tcPr>
            <w:tcW w:w="8334" w:type="dxa"/>
          </w:tcPr>
          <w:p w14:paraId="38626F7C" w14:textId="77777777" w:rsidR="00950F9B" w:rsidRPr="009471D7" w:rsidRDefault="00950F9B" w:rsidP="001A44BA">
            <w:pPr>
              <w:spacing w:after="20"/>
              <w:ind w:firstLine="0"/>
              <w:rPr>
                <w:szCs w:val="26"/>
              </w:rPr>
            </w:pPr>
            <w:r w:rsidRPr="009471D7">
              <w:rPr>
                <w:szCs w:val="26"/>
              </w:rPr>
              <w:t>Gửi yêu cầu hỗ trợ nội bộ – Tạo yêu cầu hỗ trợ và lưu thông tin người gửi.</w:t>
            </w:r>
          </w:p>
        </w:tc>
      </w:tr>
      <w:tr w:rsidR="00950F9B" w:rsidRPr="009471D7" w14:paraId="1E3D77BF" w14:textId="77777777" w:rsidTr="001A44BA">
        <w:tc>
          <w:tcPr>
            <w:tcW w:w="1134" w:type="dxa"/>
          </w:tcPr>
          <w:p w14:paraId="60FC20B7" w14:textId="77777777" w:rsidR="00950F9B" w:rsidRPr="009471D7" w:rsidRDefault="00950F9B" w:rsidP="001A44BA">
            <w:pPr>
              <w:spacing w:after="20"/>
              <w:ind w:firstLine="0"/>
              <w:rPr>
                <w:szCs w:val="26"/>
              </w:rPr>
            </w:pPr>
            <w:r w:rsidRPr="009471D7">
              <w:rPr>
                <w:szCs w:val="26"/>
              </w:rPr>
              <w:t>UC046</w:t>
            </w:r>
          </w:p>
        </w:tc>
        <w:tc>
          <w:tcPr>
            <w:tcW w:w="8334" w:type="dxa"/>
          </w:tcPr>
          <w:p w14:paraId="437FF096" w14:textId="77777777" w:rsidR="00950F9B" w:rsidRPr="009471D7" w:rsidRDefault="00950F9B" w:rsidP="001A44BA">
            <w:pPr>
              <w:spacing w:after="20"/>
              <w:ind w:firstLine="0"/>
              <w:rPr>
                <w:szCs w:val="26"/>
              </w:rPr>
            </w:pPr>
            <w:r w:rsidRPr="009471D7">
              <w:rPr>
                <w:szCs w:val="26"/>
              </w:rPr>
              <w:t>Theo dõi yêu cầu hỗ trợ theo cấp – Xem danh sách yêu cầu trong phạm vi cấp ngang và thấp hơn, theo quyền.</w:t>
            </w:r>
          </w:p>
        </w:tc>
      </w:tr>
      <w:tr w:rsidR="00950F9B" w:rsidRPr="009471D7" w14:paraId="60BD9732" w14:textId="77777777" w:rsidTr="001A44BA">
        <w:tc>
          <w:tcPr>
            <w:tcW w:w="1134" w:type="dxa"/>
          </w:tcPr>
          <w:p w14:paraId="37279847" w14:textId="77777777" w:rsidR="00950F9B" w:rsidRPr="009471D7" w:rsidRDefault="00950F9B" w:rsidP="001A44BA">
            <w:pPr>
              <w:spacing w:after="20"/>
              <w:ind w:firstLine="0"/>
              <w:rPr>
                <w:szCs w:val="26"/>
              </w:rPr>
            </w:pPr>
            <w:r w:rsidRPr="009471D7">
              <w:rPr>
                <w:szCs w:val="26"/>
              </w:rPr>
              <w:t>UC047</w:t>
            </w:r>
          </w:p>
        </w:tc>
        <w:tc>
          <w:tcPr>
            <w:tcW w:w="8334" w:type="dxa"/>
          </w:tcPr>
          <w:p w14:paraId="0509B6FC" w14:textId="77777777" w:rsidR="00950F9B" w:rsidRPr="009471D7" w:rsidRDefault="00950F9B" w:rsidP="001A44BA">
            <w:pPr>
              <w:spacing w:after="20"/>
              <w:ind w:firstLine="0"/>
              <w:rPr>
                <w:szCs w:val="26"/>
              </w:rPr>
            </w:pPr>
            <w:r w:rsidRPr="009471D7">
              <w:rPr>
                <w:szCs w:val="26"/>
              </w:rPr>
              <w:t>Phản hồi yêu cầu hỗ trợ – Ghi phản hồi và cập nhật trạng thái yêu cầu hỗ trợ.</w:t>
            </w:r>
          </w:p>
        </w:tc>
      </w:tr>
      <w:tr w:rsidR="00950F9B" w:rsidRPr="009471D7" w14:paraId="51E4EA99" w14:textId="77777777" w:rsidTr="001A44BA">
        <w:tc>
          <w:tcPr>
            <w:tcW w:w="1134" w:type="dxa"/>
          </w:tcPr>
          <w:p w14:paraId="645E3519" w14:textId="77777777" w:rsidR="00950F9B" w:rsidRPr="009471D7" w:rsidRDefault="00950F9B" w:rsidP="001A44BA">
            <w:pPr>
              <w:spacing w:after="20"/>
              <w:ind w:firstLine="0"/>
              <w:rPr>
                <w:szCs w:val="26"/>
              </w:rPr>
            </w:pPr>
            <w:r w:rsidRPr="009471D7">
              <w:rPr>
                <w:szCs w:val="26"/>
              </w:rPr>
              <w:t>UC055</w:t>
            </w:r>
          </w:p>
        </w:tc>
        <w:tc>
          <w:tcPr>
            <w:tcW w:w="8334" w:type="dxa"/>
          </w:tcPr>
          <w:p w14:paraId="0D27FB6B" w14:textId="77777777" w:rsidR="00950F9B" w:rsidRPr="009471D7" w:rsidRDefault="00950F9B" w:rsidP="001A44BA">
            <w:pPr>
              <w:spacing w:after="20"/>
              <w:ind w:firstLine="0"/>
              <w:rPr>
                <w:szCs w:val="26"/>
              </w:rPr>
            </w:pPr>
            <w:r w:rsidRPr="009471D7">
              <w:rPr>
                <w:szCs w:val="26"/>
              </w:rPr>
              <w:t>Xem nhật ký quản trị – Tra cứu lịch sử tác động quan trọng lên hệ thống.</w:t>
            </w:r>
          </w:p>
        </w:tc>
      </w:tr>
    </w:tbl>
    <w:p w14:paraId="5608C84C" w14:textId="77777777" w:rsidR="00950F9B" w:rsidRPr="009471D7" w:rsidRDefault="00950F9B" w:rsidP="001A44BA">
      <w:pPr>
        <w:spacing w:after="20"/>
        <w:ind w:firstLine="0"/>
        <w:rPr>
          <w:szCs w:val="26"/>
          <w:lang w:val="vi-VN"/>
        </w:rPr>
      </w:pPr>
    </w:p>
    <w:p w14:paraId="29F8E7D9" w14:textId="1F8705A3" w:rsidR="00950F9B" w:rsidRPr="009471D7" w:rsidRDefault="00950F9B" w:rsidP="001A44BA">
      <w:pPr>
        <w:pStyle w:val="Heading3"/>
        <w:numPr>
          <w:ilvl w:val="0"/>
          <w:numId w:val="0"/>
        </w:numPr>
        <w:ind w:left="283"/>
      </w:pPr>
      <w:bookmarkStart w:id="29" w:name="_Toc243155156"/>
      <w:r w:rsidRPr="009471D7">
        <w:t>3.</w:t>
      </w:r>
      <w:r w:rsidR="001A44BA" w:rsidRPr="009471D7">
        <w:t>3</w:t>
      </w:r>
      <w:r w:rsidRPr="009471D7">
        <w:t>. Nhân sự, dịch vụ, lịch làm việc</w:t>
      </w:r>
      <w:bookmarkEnd w:id="29"/>
    </w:p>
    <w:tbl>
      <w:tblPr>
        <w:tblStyle w:val="TableGrid"/>
        <w:tblW w:w="0" w:type="auto"/>
        <w:tblLayout w:type="fixed"/>
        <w:tblLook w:val="04A0" w:firstRow="1" w:lastRow="0" w:firstColumn="1" w:lastColumn="0" w:noHBand="0" w:noVBand="1"/>
      </w:tblPr>
      <w:tblGrid>
        <w:gridCol w:w="1134"/>
        <w:gridCol w:w="8334"/>
      </w:tblGrid>
      <w:tr w:rsidR="00950F9B" w:rsidRPr="009471D7" w14:paraId="069E9557" w14:textId="77777777" w:rsidTr="001A44BA">
        <w:tc>
          <w:tcPr>
            <w:tcW w:w="1134" w:type="dxa"/>
          </w:tcPr>
          <w:p w14:paraId="4CE33A4F" w14:textId="27513239" w:rsidR="00950F9B" w:rsidRPr="009471D7" w:rsidRDefault="001A44BA" w:rsidP="001A44BA">
            <w:pPr>
              <w:ind w:firstLine="0"/>
              <w:rPr>
                <w:szCs w:val="26"/>
              </w:rPr>
            </w:pPr>
            <w:r w:rsidRPr="009471D7">
              <w:rPr>
                <w:b/>
                <w:szCs w:val="26"/>
              </w:rPr>
              <w:t>M</w:t>
            </w:r>
            <w:r w:rsidR="00950F9B" w:rsidRPr="009471D7">
              <w:rPr>
                <w:b/>
                <w:szCs w:val="26"/>
              </w:rPr>
              <w:t>ã</w:t>
            </w:r>
          </w:p>
        </w:tc>
        <w:tc>
          <w:tcPr>
            <w:tcW w:w="8334" w:type="dxa"/>
          </w:tcPr>
          <w:p w14:paraId="4440D7AB" w14:textId="77777777" w:rsidR="00950F9B" w:rsidRPr="009471D7" w:rsidRDefault="00950F9B" w:rsidP="001A44BA">
            <w:pPr>
              <w:ind w:firstLine="0"/>
              <w:rPr>
                <w:szCs w:val="26"/>
              </w:rPr>
            </w:pPr>
            <w:r w:rsidRPr="009471D7">
              <w:rPr>
                <w:b/>
                <w:szCs w:val="26"/>
              </w:rPr>
              <w:t>Yêu cầu chức năng</w:t>
            </w:r>
          </w:p>
        </w:tc>
      </w:tr>
      <w:tr w:rsidR="00950F9B" w:rsidRPr="009471D7" w14:paraId="3AE5E56B" w14:textId="77777777" w:rsidTr="001A44BA">
        <w:tc>
          <w:tcPr>
            <w:tcW w:w="1134" w:type="dxa"/>
          </w:tcPr>
          <w:p w14:paraId="0CD3D265" w14:textId="77777777" w:rsidR="00950F9B" w:rsidRPr="009471D7" w:rsidRDefault="00950F9B" w:rsidP="001A44BA">
            <w:pPr>
              <w:spacing w:after="20"/>
              <w:ind w:firstLine="0"/>
              <w:rPr>
                <w:szCs w:val="26"/>
              </w:rPr>
            </w:pPr>
            <w:r w:rsidRPr="009471D7">
              <w:rPr>
                <w:szCs w:val="26"/>
              </w:rPr>
              <w:t>UC013</w:t>
            </w:r>
          </w:p>
        </w:tc>
        <w:tc>
          <w:tcPr>
            <w:tcW w:w="8334" w:type="dxa"/>
          </w:tcPr>
          <w:p w14:paraId="353B317A" w14:textId="77777777" w:rsidR="00950F9B" w:rsidRPr="009471D7" w:rsidRDefault="00950F9B" w:rsidP="001A44BA">
            <w:pPr>
              <w:spacing w:after="20"/>
              <w:ind w:firstLine="0"/>
              <w:rPr>
                <w:szCs w:val="26"/>
              </w:rPr>
            </w:pPr>
            <w:r w:rsidRPr="009471D7">
              <w:rPr>
                <w:szCs w:val="26"/>
              </w:rPr>
              <w:t>Quản lý thông tin nhân viên – Theo dõi danh sách, trạng thái hồ sơ nhân sự của phòng khám.</w:t>
            </w:r>
          </w:p>
        </w:tc>
      </w:tr>
      <w:tr w:rsidR="00950F9B" w:rsidRPr="009471D7" w14:paraId="7D8D350A" w14:textId="77777777" w:rsidTr="001A44BA">
        <w:tc>
          <w:tcPr>
            <w:tcW w:w="1134" w:type="dxa"/>
          </w:tcPr>
          <w:p w14:paraId="209F1A62" w14:textId="77777777" w:rsidR="00950F9B" w:rsidRPr="009471D7" w:rsidRDefault="00950F9B" w:rsidP="001A44BA">
            <w:pPr>
              <w:spacing w:after="20"/>
              <w:ind w:firstLine="0"/>
              <w:rPr>
                <w:szCs w:val="26"/>
              </w:rPr>
            </w:pPr>
            <w:r w:rsidRPr="009471D7">
              <w:rPr>
                <w:szCs w:val="26"/>
              </w:rPr>
              <w:t>UC014</w:t>
            </w:r>
          </w:p>
        </w:tc>
        <w:tc>
          <w:tcPr>
            <w:tcW w:w="8334" w:type="dxa"/>
          </w:tcPr>
          <w:p w14:paraId="12C3D348" w14:textId="77777777" w:rsidR="00950F9B" w:rsidRPr="009471D7" w:rsidRDefault="00950F9B" w:rsidP="001A44BA">
            <w:pPr>
              <w:spacing w:after="20"/>
              <w:ind w:firstLine="0"/>
              <w:rPr>
                <w:szCs w:val="26"/>
              </w:rPr>
            </w:pPr>
            <w:r w:rsidRPr="009471D7">
              <w:rPr>
                <w:szCs w:val="26"/>
              </w:rPr>
              <w:t>Thêm mới hồ sơ nhân viên – Tạo mới hồ sơ lý lịch, thông tin cho nhân sự mới nhận việc.</w:t>
            </w:r>
          </w:p>
        </w:tc>
      </w:tr>
      <w:tr w:rsidR="00950F9B" w:rsidRPr="009471D7" w14:paraId="2A5EFF0B" w14:textId="77777777" w:rsidTr="001A44BA">
        <w:tc>
          <w:tcPr>
            <w:tcW w:w="1134" w:type="dxa"/>
          </w:tcPr>
          <w:p w14:paraId="2D38B034" w14:textId="77777777" w:rsidR="00950F9B" w:rsidRPr="009471D7" w:rsidRDefault="00950F9B" w:rsidP="001A44BA">
            <w:pPr>
              <w:spacing w:after="20"/>
              <w:ind w:firstLine="0"/>
              <w:rPr>
                <w:szCs w:val="26"/>
              </w:rPr>
            </w:pPr>
            <w:r w:rsidRPr="009471D7">
              <w:rPr>
                <w:szCs w:val="26"/>
              </w:rPr>
              <w:t>UC015</w:t>
            </w:r>
          </w:p>
        </w:tc>
        <w:tc>
          <w:tcPr>
            <w:tcW w:w="8334" w:type="dxa"/>
          </w:tcPr>
          <w:p w14:paraId="72CC8032" w14:textId="77777777" w:rsidR="00950F9B" w:rsidRPr="009471D7" w:rsidRDefault="00950F9B" w:rsidP="001A44BA">
            <w:pPr>
              <w:spacing w:after="20"/>
              <w:ind w:firstLine="0"/>
              <w:rPr>
                <w:szCs w:val="26"/>
              </w:rPr>
            </w:pPr>
            <w:r w:rsidRPr="009471D7">
              <w:rPr>
                <w:szCs w:val="26"/>
              </w:rPr>
              <w:t>Tra cứu / Xem hồ sơ nhân viên – Tìm kiếm và xem thông tin chi tiết về quá trình làm việc, chức vụ.</w:t>
            </w:r>
          </w:p>
        </w:tc>
      </w:tr>
      <w:tr w:rsidR="00950F9B" w:rsidRPr="009471D7" w14:paraId="0DEA7544" w14:textId="77777777" w:rsidTr="001A44BA">
        <w:tc>
          <w:tcPr>
            <w:tcW w:w="1134" w:type="dxa"/>
          </w:tcPr>
          <w:p w14:paraId="196B0CA9" w14:textId="77777777" w:rsidR="00950F9B" w:rsidRPr="009471D7" w:rsidRDefault="00950F9B" w:rsidP="001A44BA">
            <w:pPr>
              <w:spacing w:after="20"/>
              <w:ind w:firstLine="0"/>
              <w:rPr>
                <w:szCs w:val="26"/>
              </w:rPr>
            </w:pPr>
            <w:r w:rsidRPr="009471D7">
              <w:rPr>
                <w:szCs w:val="26"/>
              </w:rPr>
              <w:t>UC016</w:t>
            </w:r>
          </w:p>
        </w:tc>
        <w:tc>
          <w:tcPr>
            <w:tcW w:w="8334" w:type="dxa"/>
          </w:tcPr>
          <w:p w14:paraId="3AD163B2" w14:textId="77777777" w:rsidR="00950F9B" w:rsidRPr="009471D7" w:rsidRDefault="00950F9B" w:rsidP="001A44BA">
            <w:pPr>
              <w:spacing w:after="20"/>
              <w:ind w:firstLine="0"/>
              <w:rPr>
                <w:szCs w:val="26"/>
              </w:rPr>
            </w:pPr>
            <w:r w:rsidRPr="009471D7">
              <w:rPr>
                <w:szCs w:val="26"/>
              </w:rPr>
              <w:t>Cập nhật hồ sơ nhân viên – Sửa đổi thông tin hành chính, mức lương, trình độ của nhân sự.</w:t>
            </w:r>
          </w:p>
        </w:tc>
      </w:tr>
      <w:tr w:rsidR="00950F9B" w:rsidRPr="009471D7" w14:paraId="605700E3" w14:textId="77777777" w:rsidTr="001A44BA">
        <w:tc>
          <w:tcPr>
            <w:tcW w:w="1134" w:type="dxa"/>
          </w:tcPr>
          <w:p w14:paraId="76A15DC2" w14:textId="77777777" w:rsidR="00950F9B" w:rsidRPr="009471D7" w:rsidRDefault="00950F9B" w:rsidP="001A44BA">
            <w:pPr>
              <w:spacing w:after="20"/>
              <w:ind w:firstLine="0"/>
              <w:rPr>
                <w:szCs w:val="26"/>
              </w:rPr>
            </w:pPr>
            <w:r w:rsidRPr="009471D7">
              <w:rPr>
                <w:szCs w:val="26"/>
              </w:rPr>
              <w:t>UC017</w:t>
            </w:r>
          </w:p>
        </w:tc>
        <w:tc>
          <w:tcPr>
            <w:tcW w:w="8334" w:type="dxa"/>
          </w:tcPr>
          <w:p w14:paraId="2796D430" w14:textId="77777777" w:rsidR="00950F9B" w:rsidRPr="009471D7" w:rsidRDefault="00950F9B" w:rsidP="001A44BA">
            <w:pPr>
              <w:spacing w:after="20"/>
              <w:ind w:firstLine="0"/>
              <w:rPr>
                <w:szCs w:val="26"/>
              </w:rPr>
            </w:pPr>
            <w:r w:rsidRPr="009471D7">
              <w:rPr>
                <w:szCs w:val="26"/>
              </w:rPr>
              <w:t>Quản lý dịch vụ nha khoa – Xem danh mục các kỹ thuật, dịch vụ khám chữa bệnh đang áp dụng.</w:t>
            </w:r>
          </w:p>
        </w:tc>
      </w:tr>
      <w:tr w:rsidR="00950F9B" w:rsidRPr="009471D7" w14:paraId="2E18D90F" w14:textId="77777777" w:rsidTr="001A44BA">
        <w:tc>
          <w:tcPr>
            <w:tcW w:w="1134" w:type="dxa"/>
          </w:tcPr>
          <w:p w14:paraId="04CA014D" w14:textId="77777777" w:rsidR="00950F9B" w:rsidRPr="009471D7" w:rsidRDefault="00950F9B" w:rsidP="001A44BA">
            <w:pPr>
              <w:spacing w:after="20"/>
              <w:ind w:firstLine="0"/>
              <w:rPr>
                <w:szCs w:val="26"/>
              </w:rPr>
            </w:pPr>
            <w:r w:rsidRPr="009471D7">
              <w:rPr>
                <w:szCs w:val="26"/>
              </w:rPr>
              <w:t>UC018</w:t>
            </w:r>
          </w:p>
        </w:tc>
        <w:tc>
          <w:tcPr>
            <w:tcW w:w="8334" w:type="dxa"/>
          </w:tcPr>
          <w:p w14:paraId="54A08B9D" w14:textId="77777777" w:rsidR="00950F9B" w:rsidRPr="009471D7" w:rsidRDefault="00950F9B" w:rsidP="001A44BA">
            <w:pPr>
              <w:spacing w:after="20"/>
              <w:ind w:firstLine="0"/>
              <w:rPr>
                <w:szCs w:val="26"/>
              </w:rPr>
            </w:pPr>
            <w:r w:rsidRPr="009471D7">
              <w:rPr>
                <w:szCs w:val="26"/>
              </w:rPr>
              <w:t>Thêm / Sửa / Xóa danh mục dịch vụ – Cập nhật, chỉnh sửa tên gọi hoặc ngừng áp dụng kỹ thuật nha khoa.</w:t>
            </w:r>
          </w:p>
        </w:tc>
      </w:tr>
      <w:tr w:rsidR="00950F9B" w:rsidRPr="009471D7" w14:paraId="05101887" w14:textId="77777777" w:rsidTr="001A44BA">
        <w:tc>
          <w:tcPr>
            <w:tcW w:w="1134" w:type="dxa"/>
          </w:tcPr>
          <w:p w14:paraId="0A4BD1D2" w14:textId="77777777" w:rsidR="00950F9B" w:rsidRPr="009471D7" w:rsidRDefault="00950F9B" w:rsidP="001A44BA">
            <w:pPr>
              <w:spacing w:after="20"/>
              <w:ind w:firstLine="0"/>
              <w:rPr>
                <w:szCs w:val="26"/>
              </w:rPr>
            </w:pPr>
            <w:r w:rsidRPr="009471D7">
              <w:rPr>
                <w:szCs w:val="26"/>
              </w:rPr>
              <w:t>UC019</w:t>
            </w:r>
          </w:p>
        </w:tc>
        <w:tc>
          <w:tcPr>
            <w:tcW w:w="8334" w:type="dxa"/>
          </w:tcPr>
          <w:p w14:paraId="19BD0FB3" w14:textId="77777777" w:rsidR="00950F9B" w:rsidRPr="009471D7" w:rsidRDefault="00950F9B" w:rsidP="001A44BA">
            <w:pPr>
              <w:spacing w:after="20"/>
              <w:ind w:firstLine="0"/>
              <w:rPr>
                <w:szCs w:val="26"/>
              </w:rPr>
            </w:pPr>
            <w:r w:rsidRPr="009471D7">
              <w:rPr>
                <w:szCs w:val="26"/>
              </w:rPr>
              <w:t>Thiết lập bảng giá dịch vụ – Cấu hình định mức giá tiền chuẩn và giá ngoài giờ cho dịch vụ.</w:t>
            </w:r>
          </w:p>
        </w:tc>
      </w:tr>
      <w:tr w:rsidR="00950F9B" w:rsidRPr="009471D7" w14:paraId="71269710" w14:textId="77777777" w:rsidTr="001A44BA">
        <w:tc>
          <w:tcPr>
            <w:tcW w:w="1134" w:type="dxa"/>
          </w:tcPr>
          <w:p w14:paraId="5589A5FE" w14:textId="77777777" w:rsidR="00950F9B" w:rsidRPr="009471D7" w:rsidRDefault="00950F9B" w:rsidP="001A44BA">
            <w:pPr>
              <w:spacing w:after="20"/>
              <w:ind w:firstLine="0"/>
              <w:rPr>
                <w:szCs w:val="26"/>
              </w:rPr>
            </w:pPr>
            <w:r w:rsidRPr="009471D7">
              <w:rPr>
                <w:szCs w:val="26"/>
              </w:rPr>
              <w:t>UC020</w:t>
            </w:r>
          </w:p>
        </w:tc>
        <w:tc>
          <w:tcPr>
            <w:tcW w:w="8334" w:type="dxa"/>
          </w:tcPr>
          <w:p w14:paraId="1CB1EEE5" w14:textId="77777777" w:rsidR="00950F9B" w:rsidRPr="009471D7" w:rsidRDefault="00950F9B" w:rsidP="001A44BA">
            <w:pPr>
              <w:spacing w:after="20"/>
              <w:ind w:firstLine="0"/>
              <w:rPr>
                <w:szCs w:val="26"/>
              </w:rPr>
            </w:pPr>
            <w:r w:rsidRPr="009471D7">
              <w:rPr>
                <w:szCs w:val="26"/>
              </w:rPr>
              <w:t>Quản lý lịch làm việc – Giao diện tổng quan theo dõi ca trực của toàn bộ nhân viên.</w:t>
            </w:r>
          </w:p>
        </w:tc>
      </w:tr>
      <w:tr w:rsidR="00950F9B" w:rsidRPr="009471D7" w14:paraId="1CB1D5BD" w14:textId="77777777" w:rsidTr="001A44BA">
        <w:tc>
          <w:tcPr>
            <w:tcW w:w="1134" w:type="dxa"/>
          </w:tcPr>
          <w:p w14:paraId="707E32C7" w14:textId="77777777" w:rsidR="00950F9B" w:rsidRPr="009471D7" w:rsidRDefault="00950F9B" w:rsidP="001A44BA">
            <w:pPr>
              <w:spacing w:after="20"/>
              <w:ind w:firstLine="0"/>
              <w:rPr>
                <w:szCs w:val="26"/>
              </w:rPr>
            </w:pPr>
            <w:r w:rsidRPr="009471D7">
              <w:rPr>
                <w:szCs w:val="26"/>
              </w:rPr>
              <w:lastRenderedPageBreak/>
              <w:t>UC021</w:t>
            </w:r>
          </w:p>
        </w:tc>
        <w:tc>
          <w:tcPr>
            <w:tcW w:w="8334" w:type="dxa"/>
          </w:tcPr>
          <w:p w14:paraId="346EE0C6" w14:textId="77777777" w:rsidR="00950F9B" w:rsidRPr="009471D7" w:rsidRDefault="00950F9B" w:rsidP="001A44BA">
            <w:pPr>
              <w:spacing w:after="20"/>
              <w:ind w:firstLine="0"/>
              <w:rPr>
                <w:szCs w:val="26"/>
              </w:rPr>
            </w:pPr>
            <w:r w:rsidRPr="009471D7">
              <w:rPr>
                <w:szCs w:val="26"/>
              </w:rPr>
              <w:t>Phân công lịch làm việc – Gán và sắp xếp ca trực cụ thể cho từng nhân viên theo tuần/tháng.</w:t>
            </w:r>
          </w:p>
        </w:tc>
      </w:tr>
    </w:tbl>
    <w:p w14:paraId="4C42E0F3" w14:textId="4FE7E306" w:rsidR="00950F9B" w:rsidRPr="009471D7" w:rsidRDefault="00950F9B" w:rsidP="001A44BA">
      <w:pPr>
        <w:pStyle w:val="Heading3"/>
        <w:numPr>
          <w:ilvl w:val="0"/>
          <w:numId w:val="0"/>
        </w:numPr>
        <w:ind w:left="283"/>
      </w:pPr>
      <w:bookmarkStart w:id="30" w:name="_Toc243155157"/>
      <w:r w:rsidRPr="009471D7">
        <w:t>3.</w:t>
      </w:r>
      <w:r w:rsidR="001A44BA" w:rsidRPr="009471D7">
        <w:t>4</w:t>
      </w:r>
      <w:r w:rsidRPr="009471D7">
        <w:t>. Bệnh nhân, lịch hẹn và tiếp nhận</w:t>
      </w:r>
      <w:bookmarkEnd w:id="30"/>
    </w:p>
    <w:tbl>
      <w:tblPr>
        <w:tblStyle w:val="TableGrid"/>
        <w:tblW w:w="0" w:type="auto"/>
        <w:tblLayout w:type="fixed"/>
        <w:tblLook w:val="04A0" w:firstRow="1" w:lastRow="0" w:firstColumn="1" w:lastColumn="0" w:noHBand="0" w:noVBand="1"/>
      </w:tblPr>
      <w:tblGrid>
        <w:gridCol w:w="1134"/>
        <w:gridCol w:w="8334"/>
      </w:tblGrid>
      <w:tr w:rsidR="00950F9B" w:rsidRPr="009471D7" w14:paraId="2C7AD44C" w14:textId="77777777" w:rsidTr="001A44BA">
        <w:tc>
          <w:tcPr>
            <w:tcW w:w="1134" w:type="dxa"/>
          </w:tcPr>
          <w:p w14:paraId="3CBC9522" w14:textId="77777777" w:rsidR="00950F9B" w:rsidRPr="009471D7" w:rsidRDefault="00950F9B" w:rsidP="001A44BA">
            <w:pPr>
              <w:ind w:firstLine="0"/>
              <w:rPr>
                <w:szCs w:val="26"/>
              </w:rPr>
            </w:pPr>
            <w:r w:rsidRPr="009471D7">
              <w:rPr>
                <w:b/>
                <w:szCs w:val="26"/>
              </w:rPr>
              <w:t>Mã</w:t>
            </w:r>
          </w:p>
        </w:tc>
        <w:tc>
          <w:tcPr>
            <w:tcW w:w="8334" w:type="dxa"/>
          </w:tcPr>
          <w:p w14:paraId="29B1FE70" w14:textId="77777777" w:rsidR="00950F9B" w:rsidRPr="009471D7" w:rsidRDefault="00950F9B" w:rsidP="001A44BA">
            <w:pPr>
              <w:ind w:firstLine="0"/>
              <w:rPr>
                <w:szCs w:val="26"/>
              </w:rPr>
            </w:pPr>
            <w:r w:rsidRPr="009471D7">
              <w:rPr>
                <w:b/>
                <w:szCs w:val="26"/>
              </w:rPr>
              <w:t>Yêu cầu chức năng</w:t>
            </w:r>
          </w:p>
        </w:tc>
      </w:tr>
      <w:tr w:rsidR="00950F9B" w:rsidRPr="009471D7" w14:paraId="3B05A791" w14:textId="77777777" w:rsidTr="001A44BA">
        <w:tc>
          <w:tcPr>
            <w:tcW w:w="1134" w:type="dxa"/>
          </w:tcPr>
          <w:p w14:paraId="7F2F37A1" w14:textId="77777777" w:rsidR="00950F9B" w:rsidRPr="009471D7" w:rsidRDefault="00950F9B" w:rsidP="001A44BA">
            <w:pPr>
              <w:spacing w:after="20"/>
              <w:ind w:firstLine="0"/>
              <w:rPr>
                <w:szCs w:val="26"/>
              </w:rPr>
            </w:pPr>
            <w:r w:rsidRPr="009471D7">
              <w:rPr>
                <w:szCs w:val="26"/>
              </w:rPr>
              <w:t>UC022</w:t>
            </w:r>
          </w:p>
        </w:tc>
        <w:tc>
          <w:tcPr>
            <w:tcW w:w="8334" w:type="dxa"/>
          </w:tcPr>
          <w:p w14:paraId="51761B64" w14:textId="77777777" w:rsidR="00950F9B" w:rsidRPr="009471D7" w:rsidRDefault="00950F9B" w:rsidP="001A44BA">
            <w:pPr>
              <w:spacing w:after="20"/>
              <w:ind w:firstLine="0"/>
              <w:rPr>
                <w:szCs w:val="26"/>
              </w:rPr>
            </w:pPr>
            <w:r w:rsidRPr="009471D7">
              <w:rPr>
                <w:szCs w:val="26"/>
              </w:rPr>
              <w:t>Quản lý lịch hẹn (Cấp quản lý) – Điều chỉnh, can thiệp thay đổi lịch hẹn khi có sự cố khẩn cấp.</w:t>
            </w:r>
          </w:p>
        </w:tc>
      </w:tr>
      <w:tr w:rsidR="00950F9B" w:rsidRPr="009471D7" w14:paraId="764E13ED" w14:textId="77777777" w:rsidTr="001A44BA">
        <w:tc>
          <w:tcPr>
            <w:tcW w:w="1134" w:type="dxa"/>
          </w:tcPr>
          <w:p w14:paraId="62FA3027" w14:textId="77777777" w:rsidR="00950F9B" w:rsidRPr="009471D7" w:rsidRDefault="00950F9B" w:rsidP="001A44BA">
            <w:pPr>
              <w:spacing w:after="20"/>
              <w:ind w:firstLine="0"/>
              <w:rPr>
                <w:szCs w:val="26"/>
              </w:rPr>
            </w:pPr>
            <w:r w:rsidRPr="009471D7">
              <w:rPr>
                <w:szCs w:val="26"/>
              </w:rPr>
              <w:t>UC028</w:t>
            </w:r>
          </w:p>
        </w:tc>
        <w:tc>
          <w:tcPr>
            <w:tcW w:w="8334" w:type="dxa"/>
          </w:tcPr>
          <w:p w14:paraId="33163723" w14:textId="77777777" w:rsidR="00950F9B" w:rsidRPr="009471D7" w:rsidRDefault="00950F9B" w:rsidP="001A44BA">
            <w:pPr>
              <w:spacing w:after="20"/>
              <w:ind w:firstLine="0"/>
              <w:rPr>
                <w:szCs w:val="26"/>
              </w:rPr>
            </w:pPr>
            <w:r w:rsidRPr="009471D7">
              <w:rPr>
                <w:szCs w:val="26"/>
              </w:rPr>
              <w:t>Quản lý hồ sơ bệnh nhân – Giao diện lưu trữ, quản lý thông tin hành chính của khách hàng.</w:t>
            </w:r>
          </w:p>
        </w:tc>
      </w:tr>
      <w:tr w:rsidR="00950F9B" w:rsidRPr="009471D7" w14:paraId="7B84FE41" w14:textId="77777777" w:rsidTr="001A44BA">
        <w:tc>
          <w:tcPr>
            <w:tcW w:w="1134" w:type="dxa"/>
          </w:tcPr>
          <w:p w14:paraId="2C5F5F9D" w14:textId="77777777" w:rsidR="00950F9B" w:rsidRPr="009471D7" w:rsidRDefault="00950F9B" w:rsidP="001A44BA">
            <w:pPr>
              <w:spacing w:after="20"/>
              <w:ind w:firstLine="0"/>
              <w:rPr>
                <w:szCs w:val="26"/>
              </w:rPr>
            </w:pPr>
            <w:r w:rsidRPr="009471D7">
              <w:rPr>
                <w:szCs w:val="26"/>
              </w:rPr>
              <w:t>UC029</w:t>
            </w:r>
          </w:p>
        </w:tc>
        <w:tc>
          <w:tcPr>
            <w:tcW w:w="8334" w:type="dxa"/>
          </w:tcPr>
          <w:p w14:paraId="61E3CEE4" w14:textId="77777777" w:rsidR="00950F9B" w:rsidRPr="009471D7" w:rsidRDefault="00950F9B" w:rsidP="001A44BA">
            <w:pPr>
              <w:spacing w:after="20"/>
              <w:ind w:firstLine="0"/>
              <w:rPr>
                <w:szCs w:val="26"/>
              </w:rPr>
            </w:pPr>
            <w:r w:rsidRPr="009471D7">
              <w:rPr>
                <w:szCs w:val="26"/>
              </w:rPr>
              <w:t>Tra cứu / Tìm kiếm bệnh nhân – Tìm nhanh hồ sơ khách hàng dựa vào Số điện thoại hoặc CCCD.</w:t>
            </w:r>
          </w:p>
        </w:tc>
      </w:tr>
      <w:tr w:rsidR="00950F9B" w:rsidRPr="009471D7" w14:paraId="6827C91F" w14:textId="77777777" w:rsidTr="001A44BA">
        <w:tc>
          <w:tcPr>
            <w:tcW w:w="1134" w:type="dxa"/>
          </w:tcPr>
          <w:p w14:paraId="381B065D" w14:textId="77777777" w:rsidR="00950F9B" w:rsidRPr="009471D7" w:rsidRDefault="00950F9B" w:rsidP="001A44BA">
            <w:pPr>
              <w:spacing w:after="20"/>
              <w:ind w:firstLine="0"/>
              <w:rPr>
                <w:szCs w:val="26"/>
              </w:rPr>
            </w:pPr>
            <w:r w:rsidRPr="009471D7">
              <w:rPr>
                <w:szCs w:val="26"/>
              </w:rPr>
              <w:t>UC030</w:t>
            </w:r>
          </w:p>
        </w:tc>
        <w:tc>
          <w:tcPr>
            <w:tcW w:w="8334" w:type="dxa"/>
          </w:tcPr>
          <w:p w14:paraId="7FCFF646" w14:textId="77777777" w:rsidR="00950F9B" w:rsidRPr="009471D7" w:rsidRDefault="00950F9B" w:rsidP="001A44BA">
            <w:pPr>
              <w:spacing w:after="20"/>
              <w:ind w:firstLine="0"/>
              <w:rPr>
                <w:szCs w:val="26"/>
              </w:rPr>
            </w:pPr>
            <w:r w:rsidRPr="009471D7">
              <w:rPr>
                <w:szCs w:val="26"/>
              </w:rPr>
              <w:t>Thêm bệnh nhân mới – Khởi tạo hồ sơ thông tin hành chính cho khách hàng khám lần đầu.</w:t>
            </w:r>
          </w:p>
        </w:tc>
      </w:tr>
      <w:tr w:rsidR="00950F9B" w:rsidRPr="009471D7" w14:paraId="726FB3AE" w14:textId="77777777" w:rsidTr="001A44BA">
        <w:tc>
          <w:tcPr>
            <w:tcW w:w="1134" w:type="dxa"/>
          </w:tcPr>
          <w:p w14:paraId="595BA777" w14:textId="77777777" w:rsidR="00950F9B" w:rsidRPr="009471D7" w:rsidRDefault="00950F9B" w:rsidP="001A44BA">
            <w:pPr>
              <w:spacing w:after="20"/>
              <w:ind w:firstLine="0"/>
              <w:rPr>
                <w:szCs w:val="26"/>
              </w:rPr>
            </w:pPr>
            <w:r w:rsidRPr="009471D7">
              <w:rPr>
                <w:szCs w:val="26"/>
              </w:rPr>
              <w:t>UC031</w:t>
            </w:r>
          </w:p>
        </w:tc>
        <w:tc>
          <w:tcPr>
            <w:tcW w:w="8334" w:type="dxa"/>
          </w:tcPr>
          <w:p w14:paraId="2C346E14" w14:textId="77777777" w:rsidR="00950F9B" w:rsidRPr="009471D7" w:rsidRDefault="00950F9B" w:rsidP="001A44BA">
            <w:pPr>
              <w:spacing w:after="20"/>
              <w:ind w:firstLine="0"/>
              <w:rPr>
                <w:szCs w:val="26"/>
              </w:rPr>
            </w:pPr>
            <w:r w:rsidRPr="009471D7">
              <w:rPr>
                <w:szCs w:val="26"/>
              </w:rPr>
              <w:t>Cập nhật thông tin bệnh nhân – Thay đổi thông tin liên lạc, địa chỉ hoặc tiền sử bệnh lý khách hàng.</w:t>
            </w:r>
          </w:p>
        </w:tc>
      </w:tr>
      <w:tr w:rsidR="00950F9B" w:rsidRPr="009471D7" w14:paraId="2C4FB4EB" w14:textId="77777777" w:rsidTr="001A44BA">
        <w:tc>
          <w:tcPr>
            <w:tcW w:w="1134" w:type="dxa"/>
          </w:tcPr>
          <w:p w14:paraId="424CFFD0" w14:textId="77777777" w:rsidR="00950F9B" w:rsidRPr="009471D7" w:rsidRDefault="00950F9B" w:rsidP="001A44BA">
            <w:pPr>
              <w:spacing w:after="20"/>
              <w:ind w:firstLine="0"/>
              <w:rPr>
                <w:szCs w:val="26"/>
              </w:rPr>
            </w:pPr>
            <w:r w:rsidRPr="009471D7">
              <w:rPr>
                <w:szCs w:val="26"/>
              </w:rPr>
              <w:t>UC032</w:t>
            </w:r>
          </w:p>
        </w:tc>
        <w:tc>
          <w:tcPr>
            <w:tcW w:w="8334" w:type="dxa"/>
          </w:tcPr>
          <w:p w14:paraId="1EFEB418" w14:textId="77777777" w:rsidR="00950F9B" w:rsidRPr="009471D7" w:rsidRDefault="00950F9B" w:rsidP="001A44BA">
            <w:pPr>
              <w:spacing w:after="20"/>
              <w:ind w:firstLine="0"/>
              <w:rPr>
                <w:szCs w:val="26"/>
              </w:rPr>
            </w:pPr>
            <w:r w:rsidRPr="009471D7">
              <w:rPr>
                <w:szCs w:val="26"/>
              </w:rPr>
              <w:t>Quản lý lịch hẹn – Giao diện điều phối tổng thể việc đặt chỗ và khám bệnh.</w:t>
            </w:r>
          </w:p>
        </w:tc>
      </w:tr>
      <w:tr w:rsidR="00950F9B" w:rsidRPr="009471D7" w14:paraId="5660795A" w14:textId="77777777" w:rsidTr="001A44BA">
        <w:tc>
          <w:tcPr>
            <w:tcW w:w="1134" w:type="dxa"/>
          </w:tcPr>
          <w:p w14:paraId="08DC57B1" w14:textId="77777777" w:rsidR="00950F9B" w:rsidRPr="009471D7" w:rsidRDefault="00950F9B" w:rsidP="001A44BA">
            <w:pPr>
              <w:spacing w:after="20"/>
              <w:ind w:firstLine="0"/>
              <w:rPr>
                <w:szCs w:val="26"/>
              </w:rPr>
            </w:pPr>
            <w:r w:rsidRPr="009471D7">
              <w:rPr>
                <w:szCs w:val="26"/>
              </w:rPr>
              <w:t>UC033</w:t>
            </w:r>
          </w:p>
        </w:tc>
        <w:tc>
          <w:tcPr>
            <w:tcW w:w="8334" w:type="dxa"/>
          </w:tcPr>
          <w:p w14:paraId="081CDD3F" w14:textId="77777777" w:rsidR="00950F9B" w:rsidRPr="009471D7" w:rsidRDefault="00950F9B" w:rsidP="001A44BA">
            <w:pPr>
              <w:spacing w:after="20"/>
              <w:ind w:firstLine="0"/>
              <w:rPr>
                <w:szCs w:val="26"/>
              </w:rPr>
            </w:pPr>
            <w:r w:rsidRPr="009471D7">
              <w:rPr>
                <w:szCs w:val="26"/>
              </w:rPr>
              <w:t>Xem lịch hẹn của bệnh nhân – Kiểm tra mốc thời gian, ngày giờ và bác sĩ phụ trách điều trị.</w:t>
            </w:r>
          </w:p>
        </w:tc>
      </w:tr>
      <w:tr w:rsidR="00950F9B" w:rsidRPr="009471D7" w14:paraId="6AD926DB" w14:textId="77777777" w:rsidTr="001A44BA">
        <w:tc>
          <w:tcPr>
            <w:tcW w:w="1134" w:type="dxa"/>
          </w:tcPr>
          <w:p w14:paraId="4E1C45C4" w14:textId="77777777" w:rsidR="00950F9B" w:rsidRPr="009471D7" w:rsidRDefault="00950F9B" w:rsidP="001A44BA">
            <w:pPr>
              <w:spacing w:after="20"/>
              <w:ind w:firstLine="0"/>
              <w:rPr>
                <w:szCs w:val="26"/>
              </w:rPr>
            </w:pPr>
            <w:r w:rsidRPr="009471D7">
              <w:rPr>
                <w:szCs w:val="26"/>
              </w:rPr>
              <w:t>UC034</w:t>
            </w:r>
          </w:p>
        </w:tc>
        <w:tc>
          <w:tcPr>
            <w:tcW w:w="8334" w:type="dxa"/>
          </w:tcPr>
          <w:p w14:paraId="2DAD4267" w14:textId="77777777" w:rsidR="00950F9B" w:rsidRPr="009471D7" w:rsidRDefault="00950F9B" w:rsidP="001A44BA">
            <w:pPr>
              <w:spacing w:after="20"/>
              <w:ind w:firstLine="0"/>
              <w:rPr>
                <w:szCs w:val="26"/>
              </w:rPr>
            </w:pPr>
            <w:r w:rsidRPr="009471D7">
              <w:rPr>
                <w:szCs w:val="26"/>
              </w:rPr>
              <w:t>Tạo lịch hẹn mới – Ghi nhận thông tin đăng ký lịch đặt chỗ khám bệnh hợp lệ.</w:t>
            </w:r>
          </w:p>
        </w:tc>
      </w:tr>
      <w:tr w:rsidR="00950F9B" w:rsidRPr="009471D7" w14:paraId="4E653EE9" w14:textId="77777777" w:rsidTr="001A44BA">
        <w:tc>
          <w:tcPr>
            <w:tcW w:w="1134" w:type="dxa"/>
          </w:tcPr>
          <w:p w14:paraId="27B49DAA" w14:textId="77777777" w:rsidR="00950F9B" w:rsidRPr="009471D7" w:rsidRDefault="00950F9B" w:rsidP="001A44BA">
            <w:pPr>
              <w:spacing w:after="20"/>
              <w:ind w:firstLine="0"/>
              <w:rPr>
                <w:szCs w:val="26"/>
              </w:rPr>
            </w:pPr>
            <w:r w:rsidRPr="009471D7">
              <w:rPr>
                <w:szCs w:val="26"/>
              </w:rPr>
              <w:t>UC035</w:t>
            </w:r>
          </w:p>
        </w:tc>
        <w:tc>
          <w:tcPr>
            <w:tcW w:w="8334" w:type="dxa"/>
          </w:tcPr>
          <w:p w14:paraId="57115135" w14:textId="77777777" w:rsidR="00950F9B" w:rsidRPr="009471D7" w:rsidRDefault="00950F9B" w:rsidP="001A44BA">
            <w:pPr>
              <w:spacing w:after="20"/>
              <w:ind w:firstLine="0"/>
              <w:rPr>
                <w:szCs w:val="26"/>
              </w:rPr>
            </w:pPr>
            <w:r w:rsidRPr="009471D7">
              <w:rPr>
                <w:szCs w:val="26"/>
              </w:rPr>
              <w:t>Cập nhật trạng thái lịch hẹn – Đổi trạng thái lịch sang: Đã đến, Đang khám, Chờ khám hoặc Hủy.</w:t>
            </w:r>
          </w:p>
        </w:tc>
      </w:tr>
      <w:tr w:rsidR="00950F9B" w:rsidRPr="009471D7" w14:paraId="79E29684" w14:textId="77777777" w:rsidTr="001A44BA">
        <w:tc>
          <w:tcPr>
            <w:tcW w:w="1134" w:type="dxa"/>
          </w:tcPr>
          <w:p w14:paraId="1D2B56A0" w14:textId="77777777" w:rsidR="00950F9B" w:rsidRPr="009471D7" w:rsidRDefault="00950F9B" w:rsidP="001A44BA">
            <w:pPr>
              <w:spacing w:after="20"/>
              <w:ind w:firstLine="0"/>
              <w:rPr>
                <w:szCs w:val="26"/>
              </w:rPr>
            </w:pPr>
            <w:r w:rsidRPr="009471D7">
              <w:rPr>
                <w:szCs w:val="26"/>
              </w:rPr>
              <w:t>UC036</w:t>
            </w:r>
          </w:p>
        </w:tc>
        <w:tc>
          <w:tcPr>
            <w:tcW w:w="8334" w:type="dxa"/>
          </w:tcPr>
          <w:p w14:paraId="22A6F3C5" w14:textId="77777777" w:rsidR="00950F9B" w:rsidRPr="009471D7" w:rsidRDefault="00950F9B" w:rsidP="001A44BA">
            <w:pPr>
              <w:spacing w:after="20"/>
              <w:ind w:firstLine="0"/>
              <w:rPr>
                <w:szCs w:val="26"/>
              </w:rPr>
            </w:pPr>
            <w:r w:rsidRPr="009471D7">
              <w:rPr>
                <w:szCs w:val="26"/>
              </w:rPr>
              <w:t>Xử lý yêu cầu thay đổi / hủy lịch – Tiếp nhận để dời giờ khám hoặc hủy lịch hẹn theo yêu cầu khách.</w:t>
            </w:r>
          </w:p>
        </w:tc>
      </w:tr>
      <w:tr w:rsidR="00950F9B" w:rsidRPr="009471D7" w14:paraId="16271064" w14:textId="77777777" w:rsidTr="001A44BA">
        <w:tc>
          <w:tcPr>
            <w:tcW w:w="1134" w:type="dxa"/>
          </w:tcPr>
          <w:p w14:paraId="04B550E0" w14:textId="77777777" w:rsidR="00950F9B" w:rsidRPr="009471D7" w:rsidRDefault="00950F9B" w:rsidP="001A44BA">
            <w:pPr>
              <w:spacing w:after="20"/>
              <w:ind w:firstLine="0"/>
              <w:rPr>
                <w:szCs w:val="26"/>
              </w:rPr>
            </w:pPr>
            <w:r w:rsidRPr="009471D7">
              <w:rPr>
                <w:szCs w:val="26"/>
              </w:rPr>
              <w:t>UC037</w:t>
            </w:r>
          </w:p>
        </w:tc>
        <w:tc>
          <w:tcPr>
            <w:tcW w:w="8334" w:type="dxa"/>
          </w:tcPr>
          <w:p w14:paraId="3AEC4BDC" w14:textId="77777777" w:rsidR="00950F9B" w:rsidRPr="009471D7" w:rsidRDefault="00950F9B" w:rsidP="001A44BA">
            <w:pPr>
              <w:spacing w:after="20"/>
              <w:ind w:firstLine="0"/>
              <w:rPr>
                <w:szCs w:val="26"/>
              </w:rPr>
            </w:pPr>
            <w:r w:rsidRPr="009471D7">
              <w:rPr>
                <w:szCs w:val="26"/>
              </w:rPr>
              <w:t>Tiếp nhận bệnh nhân – Thực hiện check-in xác nhận khi khách hàng có mặt tại phòng khám.</w:t>
            </w:r>
          </w:p>
        </w:tc>
      </w:tr>
      <w:tr w:rsidR="00950F9B" w:rsidRPr="009471D7" w14:paraId="2E445665" w14:textId="77777777" w:rsidTr="001A44BA">
        <w:tc>
          <w:tcPr>
            <w:tcW w:w="1134" w:type="dxa"/>
          </w:tcPr>
          <w:p w14:paraId="73AC7B28" w14:textId="77777777" w:rsidR="00950F9B" w:rsidRPr="009471D7" w:rsidRDefault="00950F9B" w:rsidP="001A44BA">
            <w:pPr>
              <w:spacing w:after="20"/>
              <w:ind w:firstLine="0"/>
              <w:rPr>
                <w:szCs w:val="26"/>
              </w:rPr>
            </w:pPr>
            <w:r w:rsidRPr="009471D7">
              <w:rPr>
                <w:szCs w:val="26"/>
              </w:rPr>
              <w:t>UC038</w:t>
            </w:r>
          </w:p>
        </w:tc>
        <w:tc>
          <w:tcPr>
            <w:tcW w:w="8334" w:type="dxa"/>
          </w:tcPr>
          <w:p w14:paraId="3AFD9B87" w14:textId="77777777" w:rsidR="00950F9B" w:rsidRPr="009471D7" w:rsidRDefault="00950F9B" w:rsidP="001A44BA">
            <w:pPr>
              <w:spacing w:after="20"/>
              <w:ind w:firstLine="0"/>
              <w:rPr>
                <w:szCs w:val="26"/>
              </w:rPr>
            </w:pPr>
            <w:r w:rsidRPr="009471D7">
              <w:rPr>
                <w:szCs w:val="26"/>
              </w:rPr>
              <w:t>Cấp số thứ tự khám – Hệ thống sinh số thứ tự dựa trên giờ hẹn và diện ưu tiên.</w:t>
            </w:r>
          </w:p>
        </w:tc>
      </w:tr>
      <w:tr w:rsidR="00950F9B" w:rsidRPr="009471D7" w14:paraId="45295A84" w14:textId="77777777" w:rsidTr="001A44BA">
        <w:tc>
          <w:tcPr>
            <w:tcW w:w="1134" w:type="dxa"/>
          </w:tcPr>
          <w:p w14:paraId="0EB33E0E" w14:textId="77777777" w:rsidR="00950F9B" w:rsidRPr="009471D7" w:rsidRDefault="00950F9B" w:rsidP="001A44BA">
            <w:pPr>
              <w:spacing w:after="20"/>
              <w:ind w:firstLine="0"/>
              <w:rPr>
                <w:szCs w:val="26"/>
              </w:rPr>
            </w:pPr>
            <w:r w:rsidRPr="009471D7">
              <w:rPr>
                <w:szCs w:val="26"/>
              </w:rPr>
              <w:t>UC039</w:t>
            </w:r>
          </w:p>
        </w:tc>
        <w:tc>
          <w:tcPr>
            <w:tcW w:w="8334" w:type="dxa"/>
          </w:tcPr>
          <w:p w14:paraId="0D605F01" w14:textId="77777777" w:rsidR="00950F9B" w:rsidRPr="009471D7" w:rsidRDefault="00950F9B" w:rsidP="001A44BA">
            <w:pPr>
              <w:spacing w:after="20"/>
              <w:ind w:firstLine="0"/>
              <w:rPr>
                <w:szCs w:val="26"/>
              </w:rPr>
            </w:pPr>
            <w:r w:rsidRPr="009471D7">
              <w:rPr>
                <w:szCs w:val="26"/>
              </w:rPr>
              <w:t>Chỉ định phòng khám – Phân bổ số thứ tự của bệnh nhân vào đúng phòng chuyên khoa trực.</w:t>
            </w:r>
          </w:p>
        </w:tc>
      </w:tr>
      <w:tr w:rsidR="00950F9B" w:rsidRPr="009471D7" w14:paraId="337B4D84" w14:textId="77777777" w:rsidTr="001A44BA">
        <w:tc>
          <w:tcPr>
            <w:tcW w:w="1134" w:type="dxa"/>
          </w:tcPr>
          <w:p w14:paraId="5E8259C9" w14:textId="77777777" w:rsidR="00950F9B" w:rsidRPr="009471D7" w:rsidRDefault="00950F9B" w:rsidP="001A44BA">
            <w:pPr>
              <w:spacing w:after="20"/>
              <w:ind w:firstLine="0"/>
              <w:rPr>
                <w:szCs w:val="26"/>
              </w:rPr>
            </w:pPr>
            <w:r w:rsidRPr="009471D7">
              <w:rPr>
                <w:szCs w:val="26"/>
              </w:rPr>
              <w:t>UC054</w:t>
            </w:r>
          </w:p>
        </w:tc>
        <w:tc>
          <w:tcPr>
            <w:tcW w:w="8334" w:type="dxa"/>
          </w:tcPr>
          <w:p w14:paraId="49BB5A12" w14:textId="77777777" w:rsidR="00950F9B" w:rsidRPr="009471D7" w:rsidRDefault="00950F9B" w:rsidP="001A44BA">
            <w:pPr>
              <w:spacing w:after="20"/>
              <w:ind w:firstLine="0"/>
              <w:rPr>
                <w:szCs w:val="26"/>
              </w:rPr>
            </w:pPr>
            <w:r w:rsidRPr="009471D7">
              <w:rPr>
                <w:szCs w:val="26"/>
              </w:rPr>
              <w:t>Xem danh sách/chi tiết phiếu khám – Xem mã phiếu, mã bệnh nhân, trạng thái và chi tiết phiếu khám.</w:t>
            </w:r>
          </w:p>
        </w:tc>
      </w:tr>
    </w:tbl>
    <w:p w14:paraId="3194B1F3" w14:textId="47A38B6D" w:rsidR="00950F9B" w:rsidRPr="009471D7" w:rsidRDefault="00950F9B" w:rsidP="001A44BA">
      <w:pPr>
        <w:pStyle w:val="Heading3"/>
        <w:numPr>
          <w:ilvl w:val="0"/>
          <w:numId w:val="0"/>
        </w:numPr>
        <w:ind w:left="283"/>
      </w:pPr>
      <w:bookmarkStart w:id="31" w:name="_Toc243155158"/>
      <w:r w:rsidRPr="009471D7">
        <w:t>3.</w:t>
      </w:r>
      <w:r w:rsidR="001A44BA" w:rsidRPr="009471D7">
        <w:t>5</w:t>
      </w:r>
      <w:r w:rsidRPr="009471D7">
        <w:t>. Hóa đơn, thanh toán và hủy</w:t>
      </w:r>
      <w:bookmarkEnd w:id="31"/>
    </w:p>
    <w:tbl>
      <w:tblPr>
        <w:tblStyle w:val="TableGrid"/>
        <w:tblW w:w="0" w:type="auto"/>
        <w:tblLayout w:type="fixed"/>
        <w:tblLook w:val="04A0" w:firstRow="1" w:lastRow="0" w:firstColumn="1" w:lastColumn="0" w:noHBand="0" w:noVBand="1"/>
      </w:tblPr>
      <w:tblGrid>
        <w:gridCol w:w="1134"/>
        <w:gridCol w:w="8334"/>
      </w:tblGrid>
      <w:tr w:rsidR="00950F9B" w:rsidRPr="009471D7" w14:paraId="2FE2BBE8" w14:textId="77777777" w:rsidTr="001A44BA">
        <w:tc>
          <w:tcPr>
            <w:tcW w:w="1134" w:type="dxa"/>
          </w:tcPr>
          <w:p w14:paraId="307B8474" w14:textId="5A6D0163" w:rsidR="00950F9B" w:rsidRPr="009471D7" w:rsidRDefault="001A44BA" w:rsidP="001A44BA">
            <w:pPr>
              <w:ind w:firstLine="0"/>
              <w:rPr>
                <w:szCs w:val="26"/>
              </w:rPr>
            </w:pPr>
            <w:r w:rsidRPr="009471D7">
              <w:rPr>
                <w:b/>
                <w:szCs w:val="26"/>
              </w:rPr>
              <w:t>M</w:t>
            </w:r>
            <w:r w:rsidR="00950F9B" w:rsidRPr="009471D7">
              <w:rPr>
                <w:b/>
                <w:szCs w:val="26"/>
              </w:rPr>
              <w:t>ã</w:t>
            </w:r>
          </w:p>
        </w:tc>
        <w:tc>
          <w:tcPr>
            <w:tcW w:w="8334" w:type="dxa"/>
          </w:tcPr>
          <w:p w14:paraId="0D95336E" w14:textId="77777777" w:rsidR="00950F9B" w:rsidRPr="009471D7" w:rsidRDefault="00950F9B" w:rsidP="001A44BA">
            <w:pPr>
              <w:ind w:firstLine="0"/>
              <w:rPr>
                <w:szCs w:val="26"/>
              </w:rPr>
            </w:pPr>
            <w:r w:rsidRPr="009471D7">
              <w:rPr>
                <w:b/>
                <w:szCs w:val="26"/>
              </w:rPr>
              <w:t>Yêu cầu chức năng</w:t>
            </w:r>
          </w:p>
        </w:tc>
      </w:tr>
      <w:tr w:rsidR="00950F9B" w:rsidRPr="009471D7" w14:paraId="73352A96" w14:textId="77777777" w:rsidTr="001A44BA">
        <w:tc>
          <w:tcPr>
            <w:tcW w:w="1134" w:type="dxa"/>
          </w:tcPr>
          <w:p w14:paraId="284F8EEC" w14:textId="77777777" w:rsidR="00950F9B" w:rsidRPr="009471D7" w:rsidRDefault="00950F9B" w:rsidP="001A44BA">
            <w:pPr>
              <w:spacing w:after="20"/>
              <w:ind w:firstLine="0"/>
              <w:rPr>
                <w:szCs w:val="26"/>
              </w:rPr>
            </w:pPr>
            <w:r w:rsidRPr="009471D7">
              <w:rPr>
                <w:szCs w:val="26"/>
              </w:rPr>
              <w:t>UC048</w:t>
            </w:r>
          </w:p>
        </w:tc>
        <w:tc>
          <w:tcPr>
            <w:tcW w:w="8334" w:type="dxa"/>
          </w:tcPr>
          <w:p w14:paraId="0F2AACD5" w14:textId="77777777" w:rsidR="00950F9B" w:rsidRPr="009471D7" w:rsidRDefault="00950F9B" w:rsidP="001A44BA">
            <w:pPr>
              <w:spacing w:after="20"/>
              <w:ind w:firstLine="0"/>
              <w:rPr>
                <w:szCs w:val="26"/>
              </w:rPr>
            </w:pPr>
            <w:r w:rsidRPr="009471D7">
              <w:rPr>
                <w:szCs w:val="26"/>
              </w:rPr>
              <w:t>Gửi yêu cầu hủy hóa đơn – Chọn đúng mã hóa đơn, nêu lý do và gửi yêu cầu duyệt.</w:t>
            </w:r>
          </w:p>
        </w:tc>
      </w:tr>
      <w:tr w:rsidR="00950F9B" w:rsidRPr="009471D7" w14:paraId="2E4CA476" w14:textId="77777777" w:rsidTr="001A44BA">
        <w:tc>
          <w:tcPr>
            <w:tcW w:w="1134" w:type="dxa"/>
          </w:tcPr>
          <w:p w14:paraId="59AFBA12" w14:textId="77777777" w:rsidR="00950F9B" w:rsidRPr="009471D7" w:rsidRDefault="00950F9B" w:rsidP="001A44BA">
            <w:pPr>
              <w:spacing w:after="20"/>
              <w:ind w:firstLine="0"/>
              <w:rPr>
                <w:szCs w:val="26"/>
              </w:rPr>
            </w:pPr>
            <w:r w:rsidRPr="009471D7">
              <w:rPr>
                <w:szCs w:val="26"/>
              </w:rPr>
              <w:lastRenderedPageBreak/>
              <w:t>UC049</w:t>
            </w:r>
          </w:p>
        </w:tc>
        <w:tc>
          <w:tcPr>
            <w:tcW w:w="8334" w:type="dxa"/>
          </w:tcPr>
          <w:p w14:paraId="45822EDD" w14:textId="77777777" w:rsidR="00950F9B" w:rsidRPr="009471D7" w:rsidRDefault="00950F9B" w:rsidP="001A44BA">
            <w:pPr>
              <w:spacing w:after="20"/>
              <w:ind w:firstLine="0"/>
              <w:rPr>
                <w:szCs w:val="26"/>
              </w:rPr>
            </w:pPr>
            <w:r w:rsidRPr="009471D7">
              <w:rPr>
                <w:szCs w:val="26"/>
              </w:rPr>
              <w:t>Tra cứu hóa đơn và thanh toán – Tra cứu thông tin hóa đơn, phương thức và trạng thái thanh toán.</w:t>
            </w:r>
          </w:p>
        </w:tc>
      </w:tr>
      <w:tr w:rsidR="00950F9B" w:rsidRPr="009471D7" w14:paraId="00A13813" w14:textId="77777777" w:rsidTr="001A44BA">
        <w:tc>
          <w:tcPr>
            <w:tcW w:w="1134" w:type="dxa"/>
          </w:tcPr>
          <w:p w14:paraId="4D4E03FB" w14:textId="77777777" w:rsidR="00950F9B" w:rsidRPr="009471D7" w:rsidRDefault="00950F9B" w:rsidP="001A44BA">
            <w:pPr>
              <w:spacing w:after="20"/>
              <w:ind w:firstLine="0"/>
              <w:rPr>
                <w:szCs w:val="26"/>
              </w:rPr>
            </w:pPr>
            <w:r w:rsidRPr="009471D7">
              <w:rPr>
                <w:szCs w:val="26"/>
              </w:rPr>
              <w:t>UC050</w:t>
            </w:r>
          </w:p>
        </w:tc>
        <w:tc>
          <w:tcPr>
            <w:tcW w:w="8334" w:type="dxa"/>
          </w:tcPr>
          <w:p w14:paraId="44FB881A" w14:textId="77777777" w:rsidR="00950F9B" w:rsidRPr="009471D7" w:rsidRDefault="00950F9B" w:rsidP="001A44BA">
            <w:pPr>
              <w:spacing w:after="20"/>
              <w:ind w:firstLine="0"/>
              <w:rPr>
                <w:szCs w:val="26"/>
              </w:rPr>
            </w:pPr>
            <w:r w:rsidRPr="009471D7">
              <w:rPr>
                <w:szCs w:val="26"/>
              </w:rPr>
              <w:t>Lập hóa đơn và ghi nhận thanh toán – Xác định phiếu khám, tổng tiền và tạo giao dịch hợp lệ.</w:t>
            </w:r>
          </w:p>
        </w:tc>
      </w:tr>
    </w:tbl>
    <w:p w14:paraId="0870F1B4" w14:textId="18FC81FB" w:rsidR="00950F9B" w:rsidRPr="009471D7" w:rsidRDefault="00950F9B" w:rsidP="001A44BA">
      <w:pPr>
        <w:pStyle w:val="Heading3"/>
        <w:numPr>
          <w:ilvl w:val="0"/>
          <w:numId w:val="0"/>
        </w:numPr>
        <w:ind w:left="283"/>
      </w:pPr>
      <w:bookmarkStart w:id="32" w:name="_Toc243155159"/>
      <w:r w:rsidRPr="009471D7">
        <w:t>3.</w:t>
      </w:r>
      <w:r w:rsidR="001A44BA" w:rsidRPr="009471D7">
        <w:t>6</w:t>
      </w:r>
      <w:r w:rsidRPr="009471D7">
        <w:t>. Báo cáo, doanh thu và chi phí</w:t>
      </w:r>
      <w:bookmarkEnd w:id="32"/>
    </w:p>
    <w:tbl>
      <w:tblPr>
        <w:tblStyle w:val="TableGrid"/>
        <w:tblW w:w="0" w:type="auto"/>
        <w:tblLayout w:type="fixed"/>
        <w:tblLook w:val="04A0" w:firstRow="1" w:lastRow="0" w:firstColumn="1" w:lastColumn="0" w:noHBand="0" w:noVBand="1"/>
      </w:tblPr>
      <w:tblGrid>
        <w:gridCol w:w="1134"/>
        <w:gridCol w:w="8334"/>
      </w:tblGrid>
      <w:tr w:rsidR="00950F9B" w:rsidRPr="009471D7" w14:paraId="4994C3E7" w14:textId="77777777" w:rsidTr="001A44BA">
        <w:tc>
          <w:tcPr>
            <w:tcW w:w="1134" w:type="dxa"/>
          </w:tcPr>
          <w:p w14:paraId="6FF540E8" w14:textId="77777777" w:rsidR="00950F9B" w:rsidRPr="009471D7" w:rsidRDefault="00950F9B" w:rsidP="001A44BA">
            <w:pPr>
              <w:ind w:firstLine="0"/>
              <w:rPr>
                <w:szCs w:val="26"/>
              </w:rPr>
            </w:pPr>
            <w:r w:rsidRPr="009471D7">
              <w:rPr>
                <w:b/>
                <w:szCs w:val="26"/>
              </w:rPr>
              <w:t>Mã</w:t>
            </w:r>
          </w:p>
        </w:tc>
        <w:tc>
          <w:tcPr>
            <w:tcW w:w="8334" w:type="dxa"/>
          </w:tcPr>
          <w:p w14:paraId="2EC7FF2A" w14:textId="77777777" w:rsidR="00950F9B" w:rsidRPr="009471D7" w:rsidRDefault="00950F9B" w:rsidP="001A44BA">
            <w:pPr>
              <w:ind w:firstLine="0"/>
              <w:rPr>
                <w:szCs w:val="26"/>
              </w:rPr>
            </w:pPr>
            <w:r w:rsidRPr="009471D7">
              <w:rPr>
                <w:b/>
                <w:szCs w:val="26"/>
              </w:rPr>
              <w:t>Yêu cầu chức năng</w:t>
            </w:r>
          </w:p>
        </w:tc>
      </w:tr>
      <w:tr w:rsidR="00950F9B" w:rsidRPr="009471D7" w14:paraId="625220CF" w14:textId="77777777" w:rsidTr="001A44BA">
        <w:tc>
          <w:tcPr>
            <w:tcW w:w="1134" w:type="dxa"/>
          </w:tcPr>
          <w:p w14:paraId="6B2C3FFE" w14:textId="77777777" w:rsidR="00950F9B" w:rsidRPr="009471D7" w:rsidRDefault="00950F9B" w:rsidP="001A44BA">
            <w:pPr>
              <w:spacing w:after="20"/>
              <w:ind w:firstLine="0"/>
              <w:rPr>
                <w:szCs w:val="26"/>
              </w:rPr>
            </w:pPr>
            <w:r w:rsidRPr="009471D7">
              <w:rPr>
                <w:szCs w:val="26"/>
              </w:rPr>
              <w:t>UC023</w:t>
            </w:r>
          </w:p>
        </w:tc>
        <w:tc>
          <w:tcPr>
            <w:tcW w:w="8334" w:type="dxa"/>
          </w:tcPr>
          <w:p w14:paraId="1B9FF3A1" w14:textId="77777777" w:rsidR="00950F9B" w:rsidRPr="009471D7" w:rsidRDefault="00950F9B" w:rsidP="001A44BA">
            <w:pPr>
              <w:spacing w:after="20"/>
              <w:ind w:firstLine="0"/>
              <w:rPr>
                <w:szCs w:val="26"/>
              </w:rPr>
            </w:pPr>
            <w:r w:rsidRPr="009471D7">
              <w:rPr>
                <w:szCs w:val="26"/>
              </w:rPr>
              <w:t>Theo dõi hoạt động phòng khám – Giám sát trạng thái tiếp đón, xử lý lượt khám tại quầy real-time.</w:t>
            </w:r>
          </w:p>
        </w:tc>
      </w:tr>
      <w:tr w:rsidR="00950F9B" w:rsidRPr="009471D7" w14:paraId="35AE2A3E" w14:textId="77777777" w:rsidTr="001A44BA">
        <w:tc>
          <w:tcPr>
            <w:tcW w:w="1134" w:type="dxa"/>
          </w:tcPr>
          <w:p w14:paraId="03C17D52" w14:textId="77777777" w:rsidR="00950F9B" w:rsidRPr="009471D7" w:rsidRDefault="00950F9B" w:rsidP="001A44BA">
            <w:pPr>
              <w:spacing w:after="20"/>
              <w:ind w:firstLine="0"/>
              <w:rPr>
                <w:szCs w:val="26"/>
              </w:rPr>
            </w:pPr>
            <w:r w:rsidRPr="009471D7">
              <w:rPr>
                <w:szCs w:val="26"/>
              </w:rPr>
              <w:t>UC024</w:t>
            </w:r>
          </w:p>
        </w:tc>
        <w:tc>
          <w:tcPr>
            <w:tcW w:w="8334" w:type="dxa"/>
          </w:tcPr>
          <w:p w14:paraId="30F15748" w14:textId="77777777" w:rsidR="00950F9B" w:rsidRPr="009471D7" w:rsidRDefault="00950F9B" w:rsidP="001A44BA">
            <w:pPr>
              <w:spacing w:after="20"/>
              <w:ind w:firstLine="0"/>
              <w:rPr>
                <w:szCs w:val="26"/>
              </w:rPr>
            </w:pPr>
            <w:r w:rsidRPr="009471D7">
              <w:rPr>
                <w:szCs w:val="26"/>
              </w:rPr>
              <w:t>Xem thống kê doanh thu – Tổng hợp dữ liệu số tiền thu được từ hóa đơn dịch vụ nha khoa.</w:t>
            </w:r>
          </w:p>
        </w:tc>
      </w:tr>
      <w:tr w:rsidR="00950F9B" w:rsidRPr="009471D7" w14:paraId="5265E66A" w14:textId="77777777" w:rsidTr="001A44BA">
        <w:tc>
          <w:tcPr>
            <w:tcW w:w="1134" w:type="dxa"/>
          </w:tcPr>
          <w:p w14:paraId="75975221" w14:textId="77777777" w:rsidR="00950F9B" w:rsidRPr="009471D7" w:rsidRDefault="00950F9B" w:rsidP="001A44BA">
            <w:pPr>
              <w:spacing w:after="20"/>
              <w:ind w:firstLine="0"/>
              <w:rPr>
                <w:szCs w:val="26"/>
              </w:rPr>
            </w:pPr>
            <w:r w:rsidRPr="009471D7">
              <w:rPr>
                <w:szCs w:val="26"/>
              </w:rPr>
              <w:t>UC025</w:t>
            </w:r>
          </w:p>
        </w:tc>
        <w:tc>
          <w:tcPr>
            <w:tcW w:w="8334" w:type="dxa"/>
          </w:tcPr>
          <w:p w14:paraId="4936B260" w14:textId="77777777" w:rsidR="00950F9B" w:rsidRPr="009471D7" w:rsidRDefault="00950F9B" w:rsidP="001A44BA">
            <w:pPr>
              <w:spacing w:after="20"/>
              <w:ind w:firstLine="0"/>
              <w:rPr>
                <w:szCs w:val="26"/>
              </w:rPr>
            </w:pPr>
            <w:r w:rsidRPr="009471D7">
              <w:rPr>
                <w:szCs w:val="26"/>
              </w:rPr>
              <w:t>Lọc thống kê doanh thu – Phân tách dữ liệu doanh thu chi tiết theo ngày, ca hoặc nhân viên.</w:t>
            </w:r>
          </w:p>
        </w:tc>
      </w:tr>
      <w:tr w:rsidR="00950F9B" w:rsidRPr="009471D7" w14:paraId="3E0D745D" w14:textId="77777777" w:rsidTr="001A44BA">
        <w:tc>
          <w:tcPr>
            <w:tcW w:w="1134" w:type="dxa"/>
          </w:tcPr>
          <w:p w14:paraId="2A454CAC" w14:textId="77777777" w:rsidR="00950F9B" w:rsidRPr="009471D7" w:rsidRDefault="00950F9B" w:rsidP="001A44BA">
            <w:pPr>
              <w:spacing w:after="20"/>
              <w:ind w:firstLine="0"/>
              <w:rPr>
                <w:szCs w:val="26"/>
              </w:rPr>
            </w:pPr>
            <w:r w:rsidRPr="009471D7">
              <w:rPr>
                <w:szCs w:val="26"/>
              </w:rPr>
              <w:t>UC026</w:t>
            </w:r>
          </w:p>
        </w:tc>
        <w:tc>
          <w:tcPr>
            <w:tcW w:w="8334" w:type="dxa"/>
          </w:tcPr>
          <w:p w14:paraId="3F9B25FF" w14:textId="77777777" w:rsidR="00950F9B" w:rsidRPr="009471D7" w:rsidRDefault="00950F9B" w:rsidP="001A44BA">
            <w:pPr>
              <w:spacing w:after="20"/>
              <w:ind w:firstLine="0"/>
              <w:rPr>
                <w:szCs w:val="26"/>
              </w:rPr>
            </w:pPr>
            <w:r w:rsidRPr="009471D7">
              <w:rPr>
                <w:szCs w:val="26"/>
              </w:rPr>
              <w:t>Xem báo cáo số lượt khám – Thống kê số lượng bệnh nhân đã điều trị để đánh giá hiệu suất.</w:t>
            </w:r>
          </w:p>
        </w:tc>
      </w:tr>
      <w:tr w:rsidR="00950F9B" w:rsidRPr="009471D7" w14:paraId="47FB3F80" w14:textId="77777777" w:rsidTr="001A44BA">
        <w:tc>
          <w:tcPr>
            <w:tcW w:w="1134" w:type="dxa"/>
          </w:tcPr>
          <w:p w14:paraId="2535EDA0" w14:textId="77777777" w:rsidR="00950F9B" w:rsidRPr="009471D7" w:rsidRDefault="00950F9B" w:rsidP="001A44BA">
            <w:pPr>
              <w:spacing w:after="20"/>
              <w:ind w:firstLine="0"/>
              <w:rPr>
                <w:szCs w:val="26"/>
              </w:rPr>
            </w:pPr>
            <w:r w:rsidRPr="009471D7">
              <w:rPr>
                <w:szCs w:val="26"/>
              </w:rPr>
              <w:t>UC051</w:t>
            </w:r>
          </w:p>
        </w:tc>
        <w:tc>
          <w:tcPr>
            <w:tcW w:w="8334" w:type="dxa"/>
          </w:tcPr>
          <w:p w14:paraId="20E9E4CD" w14:textId="77777777" w:rsidR="00950F9B" w:rsidRPr="009471D7" w:rsidRDefault="00950F9B" w:rsidP="001A44BA">
            <w:pPr>
              <w:spacing w:after="20"/>
              <w:ind w:firstLine="0"/>
              <w:rPr>
                <w:szCs w:val="26"/>
              </w:rPr>
            </w:pPr>
            <w:r w:rsidRPr="009471D7">
              <w:rPr>
                <w:szCs w:val="26"/>
              </w:rPr>
              <w:t>Ghi nhận chi phí hoạt động – Nhập khoản chi đúng loại, số tiền, ngày chi và mô tả.</w:t>
            </w:r>
          </w:p>
        </w:tc>
      </w:tr>
      <w:tr w:rsidR="00950F9B" w:rsidRPr="009471D7" w14:paraId="0D8A7222" w14:textId="77777777" w:rsidTr="001A44BA">
        <w:tc>
          <w:tcPr>
            <w:tcW w:w="1134" w:type="dxa"/>
          </w:tcPr>
          <w:p w14:paraId="0CBFDFBB" w14:textId="77777777" w:rsidR="00950F9B" w:rsidRPr="009471D7" w:rsidRDefault="00950F9B" w:rsidP="001A44BA">
            <w:pPr>
              <w:spacing w:after="20"/>
              <w:ind w:firstLine="0"/>
              <w:rPr>
                <w:szCs w:val="26"/>
              </w:rPr>
            </w:pPr>
            <w:r w:rsidRPr="009471D7">
              <w:rPr>
                <w:szCs w:val="26"/>
              </w:rPr>
              <w:t>UC052</w:t>
            </w:r>
          </w:p>
        </w:tc>
        <w:tc>
          <w:tcPr>
            <w:tcW w:w="8334" w:type="dxa"/>
          </w:tcPr>
          <w:p w14:paraId="37F6AE53" w14:textId="77777777" w:rsidR="00950F9B" w:rsidRPr="009471D7" w:rsidRDefault="00950F9B" w:rsidP="001A44BA">
            <w:pPr>
              <w:spacing w:after="20"/>
              <w:ind w:firstLine="0"/>
              <w:rPr>
                <w:szCs w:val="26"/>
              </w:rPr>
            </w:pPr>
            <w:r w:rsidRPr="009471D7">
              <w:rPr>
                <w:szCs w:val="26"/>
              </w:rPr>
              <w:t>Xem báo cáo thu–chi tạm tính – Xem doanh thu, chi phí đã ghi và phần chênh lệch trong kỳ.</w:t>
            </w:r>
          </w:p>
        </w:tc>
      </w:tr>
      <w:tr w:rsidR="00950F9B" w:rsidRPr="009471D7" w14:paraId="5214360C" w14:textId="77777777" w:rsidTr="001A44BA">
        <w:tc>
          <w:tcPr>
            <w:tcW w:w="1134" w:type="dxa"/>
          </w:tcPr>
          <w:p w14:paraId="13493CE0" w14:textId="77777777" w:rsidR="00950F9B" w:rsidRPr="009471D7" w:rsidRDefault="00950F9B" w:rsidP="001A44BA">
            <w:pPr>
              <w:spacing w:after="20"/>
              <w:ind w:firstLine="0"/>
              <w:rPr>
                <w:szCs w:val="26"/>
              </w:rPr>
            </w:pPr>
            <w:r w:rsidRPr="009471D7">
              <w:rPr>
                <w:szCs w:val="26"/>
              </w:rPr>
              <w:t>UC053</w:t>
            </w:r>
          </w:p>
        </w:tc>
        <w:tc>
          <w:tcPr>
            <w:tcW w:w="8334" w:type="dxa"/>
          </w:tcPr>
          <w:p w14:paraId="7BB10B87" w14:textId="77777777" w:rsidR="00950F9B" w:rsidRPr="009471D7" w:rsidRDefault="00950F9B" w:rsidP="001A44BA">
            <w:pPr>
              <w:spacing w:after="20"/>
              <w:ind w:firstLine="0"/>
              <w:rPr>
                <w:szCs w:val="26"/>
              </w:rPr>
            </w:pPr>
            <w:r w:rsidRPr="009471D7">
              <w:rPr>
                <w:szCs w:val="26"/>
              </w:rPr>
              <w:t>Xuất báo cáo CSV – Xuất bảng thống kê theo bộ lọc và thứ tự đang hiển thị.</w:t>
            </w:r>
          </w:p>
        </w:tc>
      </w:tr>
    </w:tbl>
    <w:p w14:paraId="47538155" w14:textId="537F49ED" w:rsidR="00950F9B" w:rsidRPr="009471D7" w:rsidRDefault="00950F9B" w:rsidP="001A44BA">
      <w:pPr>
        <w:pStyle w:val="Heading3"/>
        <w:numPr>
          <w:ilvl w:val="0"/>
          <w:numId w:val="0"/>
        </w:numPr>
        <w:ind w:left="283"/>
      </w:pPr>
      <w:bookmarkStart w:id="33" w:name="_Toc243155160"/>
      <w:r w:rsidRPr="009471D7">
        <w:t>3.</w:t>
      </w:r>
      <w:r w:rsidR="001A44BA" w:rsidRPr="009471D7">
        <w:t>7</w:t>
      </w:r>
      <w:r w:rsidRPr="009471D7">
        <w:t>. Yêu cầu phi chức năng</w:t>
      </w:r>
      <w:bookmarkEnd w:id="33"/>
    </w:p>
    <w:tbl>
      <w:tblPr>
        <w:tblStyle w:val="TableGrid"/>
        <w:tblW w:w="9468" w:type="dxa"/>
        <w:tblLayout w:type="fixed"/>
        <w:tblLook w:val="04A0" w:firstRow="1" w:lastRow="0" w:firstColumn="1" w:lastColumn="0" w:noHBand="0" w:noVBand="1"/>
      </w:tblPr>
      <w:tblGrid>
        <w:gridCol w:w="1134"/>
        <w:gridCol w:w="1814"/>
        <w:gridCol w:w="6520"/>
      </w:tblGrid>
      <w:tr w:rsidR="00950F9B" w:rsidRPr="009471D7" w14:paraId="784FC30F" w14:textId="77777777" w:rsidTr="009471D7">
        <w:tc>
          <w:tcPr>
            <w:tcW w:w="1134" w:type="dxa"/>
          </w:tcPr>
          <w:p w14:paraId="69957584" w14:textId="77777777" w:rsidR="00950F9B" w:rsidRPr="009471D7" w:rsidRDefault="00950F9B" w:rsidP="001A44BA">
            <w:pPr>
              <w:ind w:firstLine="0"/>
              <w:rPr>
                <w:szCs w:val="26"/>
              </w:rPr>
            </w:pPr>
            <w:r w:rsidRPr="009471D7">
              <w:rPr>
                <w:b/>
                <w:szCs w:val="26"/>
              </w:rPr>
              <w:t>Mã</w:t>
            </w:r>
          </w:p>
        </w:tc>
        <w:tc>
          <w:tcPr>
            <w:tcW w:w="1814" w:type="dxa"/>
          </w:tcPr>
          <w:p w14:paraId="25CA286A" w14:textId="77777777" w:rsidR="00950F9B" w:rsidRPr="009471D7" w:rsidRDefault="00950F9B" w:rsidP="001A44BA">
            <w:pPr>
              <w:ind w:firstLine="0"/>
              <w:rPr>
                <w:szCs w:val="26"/>
              </w:rPr>
            </w:pPr>
            <w:r w:rsidRPr="009471D7">
              <w:rPr>
                <w:b/>
                <w:szCs w:val="26"/>
              </w:rPr>
              <w:t>Nhóm</w:t>
            </w:r>
          </w:p>
        </w:tc>
        <w:tc>
          <w:tcPr>
            <w:tcW w:w="6520" w:type="dxa"/>
          </w:tcPr>
          <w:p w14:paraId="577D2DB8" w14:textId="77777777" w:rsidR="00950F9B" w:rsidRPr="009471D7" w:rsidRDefault="00950F9B" w:rsidP="001A44BA">
            <w:pPr>
              <w:ind w:firstLine="0"/>
              <w:rPr>
                <w:szCs w:val="26"/>
              </w:rPr>
            </w:pPr>
            <w:r w:rsidRPr="009471D7">
              <w:rPr>
                <w:b/>
                <w:szCs w:val="26"/>
              </w:rPr>
              <w:t>Yêu cầu</w:t>
            </w:r>
          </w:p>
        </w:tc>
      </w:tr>
      <w:tr w:rsidR="00950F9B" w:rsidRPr="009471D7" w14:paraId="6DA7138B" w14:textId="77777777" w:rsidTr="009471D7">
        <w:tc>
          <w:tcPr>
            <w:tcW w:w="1134" w:type="dxa"/>
          </w:tcPr>
          <w:p w14:paraId="26FB00C6" w14:textId="77777777" w:rsidR="00950F9B" w:rsidRPr="009471D7" w:rsidRDefault="00950F9B" w:rsidP="001A44BA">
            <w:pPr>
              <w:spacing w:after="20"/>
              <w:ind w:firstLine="0"/>
              <w:rPr>
                <w:szCs w:val="26"/>
              </w:rPr>
            </w:pPr>
            <w:r w:rsidRPr="009471D7">
              <w:rPr>
                <w:szCs w:val="26"/>
              </w:rPr>
              <w:t>NFR01</w:t>
            </w:r>
          </w:p>
        </w:tc>
        <w:tc>
          <w:tcPr>
            <w:tcW w:w="1814" w:type="dxa"/>
          </w:tcPr>
          <w:p w14:paraId="06597C2F" w14:textId="77777777" w:rsidR="00950F9B" w:rsidRPr="009471D7" w:rsidRDefault="00950F9B" w:rsidP="001A44BA">
            <w:pPr>
              <w:spacing w:after="20"/>
              <w:ind w:firstLine="0"/>
              <w:rPr>
                <w:szCs w:val="26"/>
              </w:rPr>
            </w:pPr>
            <w:r w:rsidRPr="009471D7">
              <w:rPr>
                <w:szCs w:val="26"/>
              </w:rPr>
              <w:t>Bảo mật</w:t>
            </w:r>
          </w:p>
        </w:tc>
        <w:tc>
          <w:tcPr>
            <w:tcW w:w="6520" w:type="dxa"/>
          </w:tcPr>
          <w:p w14:paraId="31FDB8CB" w14:textId="6AC2CFE6" w:rsidR="00950F9B" w:rsidRPr="009471D7" w:rsidRDefault="00950F9B" w:rsidP="001A44BA">
            <w:pPr>
              <w:spacing w:after="20"/>
              <w:ind w:firstLine="0"/>
              <w:rPr>
                <w:szCs w:val="26"/>
              </w:rPr>
            </w:pPr>
            <w:r w:rsidRPr="009471D7">
              <w:rPr>
                <w:szCs w:val="26"/>
              </w:rPr>
              <w:t>BCrypt, PreparedStatement, tài khoản Hoạt động, không lộ dữ liệu nhạy cảm ngoài phạm</w:t>
            </w:r>
            <w:r w:rsidR="001A44BA" w:rsidRPr="009471D7">
              <w:rPr>
                <w:szCs w:val="26"/>
                <w:lang w:val="vi-VN"/>
              </w:rPr>
              <w:t xml:space="preserve"> </w:t>
            </w:r>
            <w:r w:rsidRPr="009471D7">
              <w:rPr>
                <w:szCs w:val="26"/>
              </w:rPr>
              <w:t>vi.</w:t>
            </w:r>
          </w:p>
        </w:tc>
      </w:tr>
      <w:tr w:rsidR="00950F9B" w:rsidRPr="009471D7" w14:paraId="783A14B6" w14:textId="77777777" w:rsidTr="009471D7">
        <w:tc>
          <w:tcPr>
            <w:tcW w:w="1134" w:type="dxa"/>
          </w:tcPr>
          <w:p w14:paraId="3DA5A67F" w14:textId="77777777" w:rsidR="00950F9B" w:rsidRPr="009471D7" w:rsidRDefault="00950F9B" w:rsidP="001A44BA">
            <w:pPr>
              <w:spacing w:after="20"/>
              <w:ind w:firstLine="0"/>
              <w:rPr>
                <w:szCs w:val="26"/>
              </w:rPr>
            </w:pPr>
            <w:r w:rsidRPr="009471D7">
              <w:rPr>
                <w:szCs w:val="26"/>
              </w:rPr>
              <w:t>NFR02</w:t>
            </w:r>
          </w:p>
        </w:tc>
        <w:tc>
          <w:tcPr>
            <w:tcW w:w="1814" w:type="dxa"/>
          </w:tcPr>
          <w:p w14:paraId="16F1184D" w14:textId="77777777" w:rsidR="00950F9B" w:rsidRPr="009471D7" w:rsidRDefault="00950F9B" w:rsidP="001A44BA">
            <w:pPr>
              <w:spacing w:after="20"/>
              <w:ind w:firstLine="0"/>
              <w:rPr>
                <w:szCs w:val="26"/>
              </w:rPr>
            </w:pPr>
            <w:r w:rsidRPr="009471D7">
              <w:rPr>
                <w:szCs w:val="26"/>
              </w:rPr>
              <w:t>Phân quyền</w:t>
            </w:r>
          </w:p>
        </w:tc>
        <w:tc>
          <w:tcPr>
            <w:tcW w:w="6520" w:type="dxa"/>
          </w:tcPr>
          <w:p w14:paraId="3A3E045C" w14:textId="77777777" w:rsidR="00950F9B" w:rsidRPr="009471D7" w:rsidRDefault="00950F9B" w:rsidP="001A44BA">
            <w:pPr>
              <w:spacing w:after="20"/>
              <w:ind w:firstLine="0"/>
              <w:rPr>
                <w:szCs w:val="26"/>
              </w:rPr>
            </w:pPr>
            <w:r w:rsidRPr="009471D7">
              <w:rPr>
                <w:szCs w:val="26"/>
              </w:rPr>
              <w:t>VaiTroQuyen kiểm tra menu và DAO; hỗ trợ theo cấp và nhật ký thao tác.</w:t>
            </w:r>
          </w:p>
        </w:tc>
      </w:tr>
      <w:tr w:rsidR="00950F9B" w:rsidRPr="009471D7" w14:paraId="17A0A6DB" w14:textId="77777777" w:rsidTr="009471D7">
        <w:tc>
          <w:tcPr>
            <w:tcW w:w="1134" w:type="dxa"/>
          </w:tcPr>
          <w:p w14:paraId="67397B68" w14:textId="77777777" w:rsidR="00950F9B" w:rsidRPr="009471D7" w:rsidRDefault="00950F9B" w:rsidP="001A44BA">
            <w:pPr>
              <w:spacing w:after="20"/>
              <w:ind w:firstLine="0"/>
              <w:rPr>
                <w:szCs w:val="26"/>
              </w:rPr>
            </w:pPr>
            <w:r w:rsidRPr="009471D7">
              <w:rPr>
                <w:szCs w:val="26"/>
              </w:rPr>
              <w:t>NFR03</w:t>
            </w:r>
          </w:p>
        </w:tc>
        <w:tc>
          <w:tcPr>
            <w:tcW w:w="1814" w:type="dxa"/>
          </w:tcPr>
          <w:p w14:paraId="23403733" w14:textId="77777777" w:rsidR="00950F9B" w:rsidRPr="009471D7" w:rsidRDefault="00950F9B" w:rsidP="001A44BA">
            <w:pPr>
              <w:spacing w:after="20"/>
              <w:ind w:firstLine="0"/>
              <w:rPr>
                <w:szCs w:val="26"/>
              </w:rPr>
            </w:pPr>
            <w:r w:rsidRPr="009471D7">
              <w:rPr>
                <w:szCs w:val="26"/>
              </w:rPr>
              <w:t>Toàn vẹn</w:t>
            </w:r>
          </w:p>
        </w:tc>
        <w:tc>
          <w:tcPr>
            <w:tcW w:w="6520" w:type="dxa"/>
          </w:tcPr>
          <w:p w14:paraId="71926103" w14:textId="77777777" w:rsidR="00950F9B" w:rsidRPr="009471D7" w:rsidRDefault="00950F9B" w:rsidP="001A44BA">
            <w:pPr>
              <w:spacing w:after="20"/>
              <w:ind w:firstLine="0"/>
              <w:rPr>
                <w:szCs w:val="26"/>
              </w:rPr>
            </w:pPr>
            <w:r w:rsidRPr="009471D7">
              <w:rPr>
                <w:szCs w:val="26"/>
              </w:rPr>
              <w:t>PK/FK, sinh mã, giao dịch cấp số, kiểm trạng thái và xác nhận mã hóa đơn thật.</w:t>
            </w:r>
          </w:p>
        </w:tc>
      </w:tr>
      <w:tr w:rsidR="00950F9B" w:rsidRPr="009471D7" w14:paraId="0874B8A4" w14:textId="77777777" w:rsidTr="009471D7">
        <w:tc>
          <w:tcPr>
            <w:tcW w:w="1134" w:type="dxa"/>
          </w:tcPr>
          <w:p w14:paraId="092DCF4B" w14:textId="77777777" w:rsidR="00950F9B" w:rsidRPr="009471D7" w:rsidRDefault="00950F9B" w:rsidP="001A44BA">
            <w:pPr>
              <w:spacing w:after="20"/>
              <w:ind w:firstLine="0"/>
              <w:rPr>
                <w:szCs w:val="26"/>
              </w:rPr>
            </w:pPr>
            <w:r w:rsidRPr="009471D7">
              <w:rPr>
                <w:szCs w:val="26"/>
              </w:rPr>
              <w:t>NFR04</w:t>
            </w:r>
          </w:p>
        </w:tc>
        <w:tc>
          <w:tcPr>
            <w:tcW w:w="1814" w:type="dxa"/>
          </w:tcPr>
          <w:p w14:paraId="3D761868" w14:textId="77777777" w:rsidR="00950F9B" w:rsidRPr="009471D7" w:rsidRDefault="00950F9B" w:rsidP="001A44BA">
            <w:pPr>
              <w:spacing w:after="20"/>
              <w:ind w:firstLine="0"/>
              <w:rPr>
                <w:szCs w:val="26"/>
              </w:rPr>
            </w:pPr>
            <w:r w:rsidRPr="009471D7">
              <w:rPr>
                <w:szCs w:val="26"/>
              </w:rPr>
              <w:t>Khả dụng</w:t>
            </w:r>
          </w:p>
        </w:tc>
        <w:tc>
          <w:tcPr>
            <w:tcW w:w="6520" w:type="dxa"/>
          </w:tcPr>
          <w:p w14:paraId="76933567" w14:textId="77777777" w:rsidR="00950F9B" w:rsidRPr="009471D7" w:rsidRDefault="00950F9B" w:rsidP="001A44BA">
            <w:pPr>
              <w:spacing w:after="20"/>
              <w:ind w:firstLine="0"/>
              <w:rPr>
                <w:szCs w:val="26"/>
              </w:rPr>
            </w:pPr>
            <w:r w:rsidRPr="009471D7">
              <w:rPr>
                <w:szCs w:val="26"/>
              </w:rPr>
              <w:t>Form có bộ chọn ngày, lựa chọn đối tượng từ CSDL, thông báo lỗi rõ; danh sách cuộn được.</w:t>
            </w:r>
          </w:p>
        </w:tc>
      </w:tr>
      <w:tr w:rsidR="00950F9B" w:rsidRPr="009471D7" w14:paraId="11DB29E6" w14:textId="77777777" w:rsidTr="009471D7">
        <w:tc>
          <w:tcPr>
            <w:tcW w:w="1134" w:type="dxa"/>
          </w:tcPr>
          <w:p w14:paraId="00DC27C0" w14:textId="77777777" w:rsidR="00950F9B" w:rsidRPr="009471D7" w:rsidRDefault="00950F9B" w:rsidP="001A44BA">
            <w:pPr>
              <w:spacing w:after="20"/>
              <w:ind w:firstLine="0"/>
              <w:rPr>
                <w:szCs w:val="26"/>
              </w:rPr>
            </w:pPr>
            <w:r w:rsidRPr="009471D7">
              <w:rPr>
                <w:szCs w:val="26"/>
              </w:rPr>
              <w:t>NFR05</w:t>
            </w:r>
          </w:p>
        </w:tc>
        <w:tc>
          <w:tcPr>
            <w:tcW w:w="1814" w:type="dxa"/>
          </w:tcPr>
          <w:p w14:paraId="18ED9EC2" w14:textId="77777777" w:rsidR="00950F9B" w:rsidRPr="009471D7" w:rsidRDefault="00950F9B" w:rsidP="001A44BA">
            <w:pPr>
              <w:spacing w:after="20"/>
              <w:ind w:firstLine="0"/>
              <w:rPr>
                <w:szCs w:val="26"/>
              </w:rPr>
            </w:pPr>
            <w:r w:rsidRPr="009471D7">
              <w:rPr>
                <w:szCs w:val="26"/>
              </w:rPr>
              <w:t>Hiệu năng</w:t>
            </w:r>
          </w:p>
        </w:tc>
        <w:tc>
          <w:tcPr>
            <w:tcW w:w="6520" w:type="dxa"/>
          </w:tcPr>
          <w:p w14:paraId="6EF0402E" w14:textId="77777777" w:rsidR="00950F9B" w:rsidRPr="009471D7" w:rsidRDefault="00950F9B" w:rsidP="001A44BA">
            <w:pPr>
              <w:spacing w:after="20"/>
              <w:ind w:firstLine="0"/>
              <w:rPr>
                <w:szCs w:val="26"/>
              </w:rPr>
            </w:pPr>
            <w:r w:rsidRPr="009471D7">
              <w:rPr>
                <w:szCs w:val="26"/>
              </w:rPr>
              <w:t>Danh sách và tìm kiếm phản hồi hợp lý trong dữ liệu demo; cần đo khi khối lượng tăng.</w:t>
            </w:r>
          </w:p>
        </w:tc>
      </w:tr>
      <w:tr w:rsidR="00950F9B" w:rsidRPr="009471D7" w14:paraId="5CC5B1E0" w14:textId="77777777" w:rsidTr="009471D7">
        <w:tc>
          <w:tcPr>
            <w:tcW w:w="1134" w:type="dxa"/>
          </w:tcPr>
          <w:p w14:paraId="1FE31E1F" w14:textId="77777777" w:rsidR="00950F9B" w:rsidRPr="009471D7" w:rsidRDefault="00950F9B" w:rsidP="001A44BA">
            <w:pPr>
              <w:spacing w:after="20"/>
              <w:ind w:firstLine="0"/>
              <w:rPr>
                <w:szCs w:val="26"/>
              </w:rPr>
            </w:pPr>
            <w:r w:rsidRPr="009471D7">
              <w:rPr>
                <w:szCs w:val="26"/>
              </w:rPr>
              <w:t>NFR06</w:t>
            </w:r>
          </w:p>
        </w:tc>
        <w:tc>
          <w:tcPr>
            <w:tcW w:w="1814" w:type="dxa"/>
          </w:tcPr>
          <w:p w14:paraId="67073C43" w14:textId="77777777" w:rsidR="00950F9B" w:rsidRPr="009471D7" w:rsidRDefault="00950F9B" w:rsidP="001A44BA">
            <w:pPr>
              <w:spacing w:after="20"/>
              <w:ind w:firstLine="0"/>
              <w:rPr>
                <w:szCs w:val="26"/>
              </w:rPr>
            </w:pPr>
            <w:r w:rsidRPr="009471D7">
              <w:rPr>
                <w:szCs w:val="26"/>
              </w:rPr>
              <w:t>Triển khai</w:t>
            </w:r>
          </w:p>
        </w:tc>
        <w:tc>
          <w:tcPr>
            <w:tcW w:w="6520" w:type="dxa"/>
          </w:tcPr>
          <w:p w14:paraId="1B9FCE9A" w14:textId="77777777" w:rsidR="00950F9B" w:rsidRPr="009471D7" w:rsidRDefault="00950F9B" w:rsidP="001A44BA">
            <w:pPr>
              <w:spacing w:after="20"/>
              <w:ind w:firstLine="0"/>
              <w:rPr>
                <w:szCs w:val="26"/>
              </w:rPr>
            </w:pPr>
            <w:r w:rsidRPr="009471D7">
              <w:rPr>
                <w:szCs w:val="26"/>
              </w:rPr>
              <w:t>Java Swing/JDK 17 + Maven + JDBC; mục tiêu SQL Server 2012; kiểm thử cụ thể cổng/TLS.</w:t>
            </w:r>
          </w:p>
        </w:tc>
      </w:tr>
      <w:tr w:rsidR="00950F9B" w:rsidRPr="009471D7" w14:paraId="7505F39A" w14:textId="77777777" w:rsidTr="009471D7">
        <w:tc>
          <w:tcPr>
            <w:tcW w:w="1134" w:type="dxa"/>
          </w:tcPr>
          <w:p w14:paraId="2745C69A" w14:textId="77777777" w:rsidR="00950F9B" w:rsidRPr="009471D7" w:rsidRDefault="00950F9B" w:rsidP="001A44BA">
            <w:pPr>
              <w:spacing w:after="20"/>
              <w:ind w:firstLine="0"/>
              <w:rPr>
                <w:szCs w:val="26"/>
              </w:rPr>
            </w:pPr>
            <w:r w:rsidRPr="009471D7">
              <w:rPr>
                <w:szCs w:val="26"/>
              </w:rPr>
              <w:lastRenderedPageBreak/>
              <w:t>NFR07</w:t>
            </w:r>
          </w:p>
        </w:tc>
        <w:tc>
          <w:tcPr>
            <w:tcW w:w="1814" w:type="dxa"/>
          </w:tcPr>
          <w:p w14:paraId="3AE0CED3" w14:textId="77777777" w:rsidR="00950F9B" w:rsidRPr="009471D7" w:rsidRDefault="00950F9B" w:rsidP="001A44BA">
            <w:pPr>
              <w:spacing w:after="20"/>
              <w:ind w:firstLine="0"/>
              <w:rPr>
                <w:szCs w:val="26"/>
              </w:rPr>
            </w:pPr>
            <w:r w:rsidRPr="009471D7">
              <w:rPr>
                <w:szCs w:val="26"/>
              </w:rPr>
              <w:t>Bảo trì</w:t>
            </w:r>
          </w:p>
        </w:tc>
        <w:tc>
          <w:tcPr>
            <w:tcW w:w="6520" w:type="dxa"/>
          </w:tcPr>
          <w:p w14:paraId="5D6B3610" w14:textId="77777777" w:rsidR="00950F9B" w:rsidRPr="009471D7" w:rsidRDefault="00950F9B" w:rsidP="001A44BA">
            <w:pPr>
              <w:spacing w:after="20"/>
              <w:ind w:firstLine="0"/>
              <w:rPr>
                <w:szCs w:val="26"/>
              </w:rPr>
            </w:pPr>
            <w:r w:rsidRPr="009471D7">
              <w:rPr>
                <w:szCs w:val="26"/>
              </w:rPr>
              <w:t>Tách UI, DAO, Entity, ConnectDB, resources; quản lý chung màu/logo và tiện ích.</w:t>
            </w:r>
          </w:p>
        </w:tc>
      </w:tr>
      <w:tr w:rsidR="00950F9B" w:rsidRPr="009471D7" w14:paraId="3B096C6E" w14:textId="77777777" w:rsidTr="009471D7">
        <w:tc>
          <w:tcPr>
            <w:tcW w:w="1134" w:type="dxa"/>
          </w:tcPr>
          <w:p w14:paraId="005F5B74" w14:textId="77777777" w:rsidR="00950F9B" w:rsidRPr="009471D7" w:rsidRDefault="00950F9B" w:rsidP="001A44BA">
            <w:pPr>
              <w:spacing w:after="20"/>
              <w:ind w:firstLine="0"/>
              <w:rPr>
                <w:szCs w:val="26"/>
              </w:rPr>
            </w:pPr>
            <w:r w:rsidRPr="009471D7">
              <w:rPr>
                <w:szCs w:val="26"/>
              </w:rPr>
              <w:t>NFR08</w:t>
            </w:r>
          </w:p>
        </w:tc>
        <w:tc>
          <w:tcPr>
            <w:tcW w:w="1814" w:type="dxa"/>
          </w:tcPr>
          <w:p w14:paraId="65441208" w14:textId="77777777" w:rsidR="00950F9B" w:rsidRPr="009471D7" w:rsidRDefault="00950F9B" w:rsidP="001A44BA">
            <w:pPr>
              <w:spacing w:after="20"/>
              <w:ind w:firstLine="0"/>
              <w:rPr>
                <w:szCs w:val="26"/>
              </w:rPr>
            </w:pPr>
            <w:r w:rsidRPr="009471D7">
              <w:rPr>
                <w:szCs w:val="26"/>
              </w:rPr>
              <w:t>Kiểm thử</w:t>
            </w:r>
          </w:p>
        </w:tc>
        <w:tc>
          <w:tcPr>
            <w:tcW w:w="6520" w:type="dxa"/>
          </w:tcPr>
          <w:p w14:paraId="7F74B324" w14:textId="77777777" w:rsidR="00950F9B" w:rsidRPr="009471D7" w:rsidRDefault="00950F9B" w:rsidP="001A44BA">
            <w:pPr>
              <w:spacing w:after="20"/>
              <w:ind w:firstLine="0"/>
              <w:rPr>
                <w:szCs w:val="26"/>
              </w:rPr>
            </w:pPr>
            <w:r w:rsidRPr="009471D7">
              <w:rPr>
                <w:szCs w:val="26"/>
              </w:rPr>
              <w:t>Không đánh dấu đạt khi chưa chạy thực tế; kiểm thử phân quyền, giao dịch, ngày hợp lệ và báo cáo.</w:t>
            </w:r>
          </w:p>
        </w:tc>
      </w:tr>
    </w:tbl>
    <w:p w14:paraId="651FEDDE" w14:textId="77777777" w:rsidR="009471D7" w:rsidRPr="009471D7" w:rsidRDefault="009471D7" w:rsidP="009471D7">
      <w:pPr>
        <w:pStyle w:val="Heading2"/>
        <w:numPr>
          <w:ilvl w:val="0"/>
          <w:numId w:val="0"/>
        </w:numPr>
        <w:ind w:left="567"/>
        <w:rPr>
          <w:szCs w:val="26"/>
        </w:rPr>
      </w:pPr>
      <w:bookmarkStart w:id="34" w:name="_Toc243155161"/>
      <w:r w:rsidRPr="009471D7">
        <w:rPr>
          <w:szCs w:val="26"/>
        </w:rPr>
        <w:t>4. SƠ ĐỒ PHÂN CẤP CHỨC NĂNG CỦA ỨNG DỤNG</w:t>
      </w:r>
      <w:bookmarkEnd w:id="34"/>
    </w:p>
    <w:p w14:paraId="14F551A4" w14:textId="77777777" w:rsidR="009471D7" w:rsidRPr="009471D7" w:rsidRDefault="009471D7" w:rsidP="009471D7">
      <w:pPr>
        <w:rPr>
          <w:szCs w:val="26"/>
        </w:rPr>
      </w:pPr>
      <w:r w:rsidRPr="009471D7">
        <w:rPr>
          <w:szCs w:val="26"/>
        </w:rPr>
        <w:t>Sơ đồ được tổ chức theo bốn mức: Mức 0 – toàn hệ thống; Mức 1 – phân hệ; Mức 2 – chức năng; Mức 3 – thao tác cụ thể. MediDent có sáu phân hệ nghiệp vụ. Các sơ đồ bên dưới giữ mã đánh số thống nhất, giúp đối chiếu với các Use Case trong tài liệu SRS và mô hình CSDL.</w:t>
      </w:r>
    </w:p>
    <w:p w14:paraId="2249BAF3" w14:textId="77777777" w:rsidR="009471D7" w:rsidRPr="009471D7" w:rsidRDefault="009471D7" w:rsidP="009471D7">
      <w:pPr>
        <w:spacing w:before="80" w:after="80"/>
        <w:ind w:firstLine="0"/>
        <w:rPr>
          <w:szCs w:val="26"/>
          <w:lang w:val="vi-VN"/>
        </w:rPr>
      </w:pPr>
      <w:r w:rsidRPr="009471D7">
        <w:rPr>
          <w:noProof/>
          <w:szCs w:val="26"/>
        </w:rPr>
        <w:drawing>
          <wp:inline distT="0" distB="0" distL="0" distR="0" wp14:anchorId="0195C2DD" wp14:editId="4C4CCD0E">
            <wp:extent cx="6139560" cy="3268667"/>
            <wp:effectExtent l="0" t="0" r="0" b="8255"/>
            <wp:docPr id="2118109902" name="Picture 211810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SoDoPhanCap_TongThe_6PhanHe.png"/>
                    <pic:cNvPicPr/>
                  </pic:nvPicPr>
                  <pic:blipFill>
                    <a:blip r:embed="rId16"/>
                    <a:stretch>
                      <a:fillRect/>
                    </a:stretch>
                  </pic:blipFill>
                  <pic:spPr>
                    <a:xfrm>
                      <a:off x="0" y="0"/>
                      <a:ext cx="6147574" cy="3272933"/>
                    </a:xfrm>
                    <a:prstGeom prst="rect">
                      <a:avLst/>
                    </a:prstGeom>
                  </pic:spPr>
                </pic:pic>
              </a:graphicData>
            </a:graphic>
          </wp:inline>
        </w:drawing>
      </w:r>
    </w:p>
    <w:p w14:paraId="3AB5913E" w14:textId="77777777" w:rsidR="009471D7" w:rsidRPr="009471D7" w:rsidRDefault="009471D7" w:rsidP="009471D7">
      <w:pPr>
        <w:pStyle w:val="Heading3"/>
        <w:numPr>
          <w:ilvl w:val="0"/>
          <w:numId w:val="0"/>
        </w:numPr>
        <w:ind w:left="283"/>
      </w:pPr>
      <w:bookmarkStart w:id="35" w:name="_Toc243155162"/>
      <w:r w:rsidRPr="009471D7">
        <w:t>4.1. Phân hệ Tài Khoản &amp; Phân Quyền</w:t>
      </w:r>
      <w:bookmarkEnd w:id="35"/>
    </w:p>
    <w:p w14:paraId="6291D495" w14:textId="77777777" w:rsidR="009471D7" w:rsidRPr="009471D7" w:rsidRDefault="009471D7" w:rsidP="009471D7">
      <w:pPr>
        <w:rPr>
          <w:szCs w:val="26"/>
        </w:rPr>
      </w:pPr>
      <w:r w:rsidRPr="009471D7">
        <w:rPr>
          <w:szCs w:val="26"/>
        </w:rPr>
        <w:t>Phân hệ 1 bao gồm 4 nhóm chức năng và 12 thao tác thành phần. Mã 1.x tương ứng mức chức năng; mã 1.x.y tương ứng thao tác chi tiết.</w:t>
      </w:r>
    </w:p>
    <w:p w14:paraId="0F9548E6" w14:textId="77777777" w:rsidR="009471D7" w:rsidRPr="009471D7" w:rsidRDefault="009471D7" w:rsidP="009471D7">
      <w:pPr>
        <w:spacing w:before="80" w:after="80"/>
        <w:jc w:val="center"/>
        <w:rPr>
          <w:szCs w:val="26"/>
        </w:rPr>
      </w:pPr>
      <w:r w:rsidRPr="009471D7">
        <w:rPr>
          <w:noProof/>
          <w:szCs w:val="26"/>
        </w:rPr>
        <w:lastRenderedPageBreak/>
        <w:drawing>
          <wp:inline distT="0" distB="0" distL="0" distR="0" wp14:anchorId="1AAE9E6E" wp14:editId="4B904780">
            <wp:extent cx="5460774" cy="7645083"/>
            <wp:effectExtent l="0" t="0" r="6985" b="0"/>
            <wp:docPr id="309304807" name="Picture 30930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1_ChiTiet.png"/>
                    <pic:cNvPicPr/>
                  </pic:nvPicPr>
                  <pic:blipFill>
                    <a:blip r:embed="rId17"/>
                    <a:stretch>
                      <a:fillRect/>
                    </a:stretch>
                  </pic:blipFill>
                  <pic:spPr>
                    <a:xfrm>
                      <a:off x="0" y="0"/>
                      <a:ext cx="5465678" cy="7651949"/>
                    </a:xfrm>
                    <a:prstGeom prst="rect">
                      <a:avLst/>
                    </a:prstGeom>
                  </pic:spPr>
                </pic:pic>
              </a:graphicData>
            </a:graphic>
          </wp:inline>
        </w:drawing>
      </w:r>
    </w:p>
    <w:p w14:paraId="280F7323" w14:textId="77777777" w:rsidR="009471D7" w:rsidRPr="009471D7" w:rsidRDefault="009471D7" w:rsidP="009471D7">
      <w:pPr>
        <w:pStyle w:val="Heading3"/>
        <w:numPr>
          <w:ilvl w:val="0"/>
          <w:numId w:val="0"/>
        </w:numPr>
        <w:ind w:left="283"/>
      </w:pPr>
      <w:bookmarkStart w:id="36" w:name="_Toc243155163"/>
      <w:r w:rsidRPr="009471D7">
        <w:t>4.2. Phân hệ Nhân Sự &amp; Dịch Vụ</w:t>
      </w:r>
      <w:bookmarkEnd w:id="36"/>
    </w:p>
    <w:p w14:paraId="73C0D390" w14:textId="77777777" w:rsidR="009471D7" w:rsidRPr="009471D7" w:rsidRDefault="009471D7" w:rsidP="009471D7">
      <w:pPr>
        <w:rPr>
          <w:szCs w:val="26"/>
        </w:rPr>
      </w:pPr>
      <w:r w:rsidRPr="009471D7">
        <w:rPr>
          <w:szCs w:val="26"/>
        </w:rPr>
        <w:t>Phân hệ 2 bao gồm 4 nhóm chức năng và 10 thao tác thành phần. Mã 2.x tương ứng mức chức năng; mã 2.x.y tương ứng thao tác chi tiết.</w:t>
      </w:r>
    </w:p>
    <w:p w14:paraId="478130F3" w14:textId="77777777" w:rsidR="009471D7" w:rsidRPr="009471D7" w:rsidRDefault="009471D7" w:rsidP="009471D7">
      <w:pPr>
        <w:spacing w:before="80" w:after="80"/>
        <w:jc w:val="center"/>
        <w:rPr>
          <w:szCs w:val="26"/>
        </w:rPr>
      </w:pPr>
      <w:r w:rsidRPr="009471D7">
        <w:rPr>
          <w:noProof/>
          <w:szCs w:val="26"/>
        </w:rPr>
        <w:lastRenderedPageBreak/>
        <w:drawing>
          <wp:inline distT="0" distB="0" distL="0" distR="0" wp14:anchorId="0C8557ED" wp14:editId="6A7267ED">
            <wp:extent cx="5362575" cy="750760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2_ChiTiet.png"/>
                    <pic:cNvPicPr/>
                  </pic:nvPicPr>
                  <pic:blipFill>
                    <a:blip r:embed="rId18"/>
                    <a:stretch>
                      <a:fillRect/>
                    </a:stretch>
                  </pic:blipFill>
                  <pic:spPr>
                    <a:xfrm>
                      <a:off x="0" y="0"/>
                      <a:ext cx="5374522" cy="7524331"/>
                    </a:xfrm>
                    <a:prstGeom prst="rect">
                      <a:avLst/>
                    </a:prstGeom>
                  </pic:spPr>
                </pic:pic>
              </a:graphicData>
            </a:graphic>
          </wp:inline>
        </w:drawing>
      </w:r>
    </w:p>
    <w:p w14:paraId="21F628AD" w14:textId="77777777" w:rsidR="009471D7" w:rsidRPr="009471D7" w:rsidRDefault="009471D7" w:rsidP="009471D7">
      <w:pPr>
        <w:pStyle w:val="Heading3"/>
        <w:numPr>
          <w:ilvl w:val="0"/>
          <w:numId w:val="0"/>
        </w:numPr>
        <w:ind w:left="283"/>
      </w:pPr>
      <w:bookmarkStart w:id="37" w:name="_Toc243155164"/>
      <w:r w:rsidRPr="009471D7">
        <w:t>4.3. Phân hệ Bệnh Nhân &amp; Lịch Hẹn</w:t>
      </w:r>
      <w:bookmarkEnd w:id="37"/>
    </w:p>
    <w:p w14:paraId="7B832C5E" w14:textId="77777777" w:rsidR="009471D7" w:rsidRPr="009471D7" w:rsidRDefault="009471D7" w:rsidP="009471D7">
      <w:pPr>
        <w:rPr>
          <w:szCs w:val="26"/>
        </w:rPr>
      </w:pPr>
      <w:r w:rsidRPr="009471D7">
        <w:rPr>
          <w:szCs w:val="26"/>
        </w:rPr>
        <w:t>Phân hệ 3 bao gồm 4 nhóm chức năng và 11 thao tác thành phần. Mã 3.x tương ứng mức chức năng; mã 3.x.y tương ứng thao tác chi tiết.</w:t>
      </w:r>
    </w:p>
    <w:p w14:paraId="724A02D6" w14:textId="77777777" w:rsidR="009471D7" w:rsidRPr="009471D7" w:rsidRDefault="009471D7" w:rsidP="009471D7">
      <w:pPr>
        <w:spacing w:before="80" w:after="80"/>
        <w:jc w:val="center"/>
        <w:rPr>
          <w:szCs w:val="26"/>
        </w:rPr>
      </w:pPr>
      <w:r w:rsidRPr="009471D7">
        <w:rPr>
          <w:noProof/>
          <w:szCs w:val="26"/>
        </w:rPr>
        <w:lastRenderedPageBreak/>
        <w:drawing>
          <wp:inline distT="0" distB="0" distL="0" distR="0" wp14:anchorId="55ED7E58" wp14:editId="47B26431">
            <wp:extent cx="5685292" cy="7959408"/>
            <wp:effectExtent l="0" t="0" r="0" b="3810"/>
            <wp:docPr id="1501589593" name="Picture 150158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3_ChiTiet.png"/>
                    <pic:cNvPicPr/>
                  </pic:nvPicPr>
                  <pic:blipFill>
                    <a:blip r:embed="rId19"/>
                    <a:stretch>
                      <a:fillRect/>
                    </a:stretch>
                  </pic:blipFill>
                  <pic:spPr>
                    <a:xfrm>
                      <a:off x="0" y="0"/>
                      <a:ext cx="5686915" cy="7961680"/>
                    </a:xfrm>
                    <a:prstGeom prst="rect">
                      <a:avLst/>
                    </a:prstGeom>
                  </pic:spPr>
                </pic:pic>
              </a:graphicData>
            </a:graphic>
          </wp:inline>
        </w:drawing>
      </w:r>
    </w:p>
    <w:p w14:paraId="09BFC840" w14:textId="77777777" w:rsidR="009471D7" w:rsidRPr="009471D7" w:rsidRDefault="009471D7" w:rsidP="009471D7">
      <w:pPr>
        <w:pStyle w:val="Heading3"/>
        <w:numPr>
          <w:ilvl w:val="0"/>
          <w:numId w:val="0"/>
        </w:numPr>
        <w:ind w:left="283"/>
      </w:pPr>
      <w:bookmarkStart w:id="38" w:name="_Toc243155165"/>
      <w:r w:rsidRPr="009471D7">
        <w:lastRenderedPageBreak/>
        <w:t>4.4. Phân hệ Tiếp Nhận &amp; Khám</w:t>
      </w:r>
      <w:bookmarkEnd w:id="38"/>
    </w:p>
    <w:p w14:paraId="1D71ED42" w14:textId="77777777" w:rsidR="009471D7" w:rsidRPr="009471D7" w:rsidRDefault="009471D7" w:rsidP="009471D7">
      <w:pPr>
        <w:rPr>
          <w:szCs w:val="26"/>
        </w:rPr>
      </w:pPr>
      <w:r w:rsidRPr="009471D7">
        <w:rPr>
          <w:szCs w:val="26"/>
        </w:rPr>
        <w:t>Phân hệ 4 bao gồm 4 nhóm chức năng và 10 thao tác thành phần. Mã 4.x tương ứng mức chức năng; mã 4.x.y tương ứng thao tác chi tiết.</w:t>
      </w:r>
    </w:p>
    <w:p w14:paraId="36A7C4AF" w14:textId="77777777" w:rsidR="009471D7" w:rsidRPr="009471D7" w:rsidRDefault="009471D7" w:rsidP="009471D7">
      <w:pPr>
        <w:spacing w:before="80" w:after="80"/>
        <w:jc w:val="center"/>
        <w:rPr>
          <w:szCs w:val="26"/>
        </w:rPr>
      </w:pPr>
      <w:r w:rsidRPr="009471D7">
        <w:rPr>
          <w:noProof/>
          <w:szCs w:val="26"/>
        </w:rPr>
        <w:drawing>
          <wp:inline distT="0" distB="0" distL="0" distR="0" wp14:anchorId="233DE9CD" wp14:editId="544008D1">
            <wp:extent cx="5579836" cy="7811770"/>
            <wp:effectExtent l="0" t="0" r="1905" b="0"/>
            <wp:docPr id="594589118" name="Picture 59458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4_ChiTiet.png"/>
                    <pic:cNvPicPr/>
                  </pic:nvPicPr>
                  <pic:blipFill>
                    <a:blip r:embed="rId20"/>
                    <a:stretch>
                      <a:fillRect/>
                    </a:stretch>
                  </pic:blipFill>
                  <pic:spPr>
                    <a:xfrm>
                      <a:off x="0" y="0"/>
                      <a:ext cx="5584173" cy="7817842"/>
                    </a:xfrm>
                    <a:prstGeom prst="rect">
                      <a:avLst/>
                    </a:prstGeom>
                  </pic:spPr>
                </pic:pic>
              </a:graphicData>
            </a:graphic>
          </wp:inline>
        </w:drawing>
      </w:r>
    </w:p>
    <w:p w14:paraId="45936A6E" w14:textId="77777777" w:rsidR="009471D7" w:rsidRPr="009471D7" w:rsidRDefault="009471D7" w:rsidP="009471D7">
      <w:pPr>
        <w:pStyle w:val="Heading3"/>
        <w:numPr>
          <w:ilvl w:val="0"/>
          <w:numId w:val="0"/>
        </w:numPr>
        <w:ind w:left="283"/>
      </w:pPr>
      <w:bookmarkStart w:id="39" w:name="_Toc243155166"/>
      <w:r w:rsidRPr="009471D7">
        <w:lastRenderedPageBreak/>
        <w:t>4.5. Phân hệ Thanh Toán &amp; Báo Cáo</w:t>
      </w:r>
      <w:bookmarkEnd w:id="39"/>
    </w:p>
    <w:p w14:paraId="4366E49D" w14:textId="77777777" w:rsidR="009471D7" w:rsidRPr="009471D7" w:rsidRDefault="009471D7" w:rsidP="009471D7">
      <w:pPr>
        <w:rPr>
          <w:szCs w:val="26"/>
        </w:rPr>
      </w:pPr>
      <w:r w:rsidRPr="009471D7">
        <w:rPr>
          <w:szCs w:val="26"/>
        </w:rPr>
        <w:t>Phân hệ 5 bao gồm 4 nhóm chức năng và 11 thao tác thành phần. Mã 5.x tương ứng mức chức năng; mã 5.x.y tương ứng thao tác chi tiết.</w:t>
      </w:r>
    </w:p>
    <w:p w14:paraId="5D5D2F07" w14:textId="77777777" w:rsidR="009471D7" w:rsidRPr="009471D7" w:rsidRDefault="009471D7" w:rsidP="009471D7">
      <w:pPr>
        <w:spacing w:before="80" w:after="80"/>
        <w:jc w:val="center"/>
        <w:rPr>
          <w:szCs w:val="26"/>
        </w:rPr>
      </w:pPr>
      <w:r w:rsidRPr="009471D7">
        <w:rPr>
          <w:noProof/>
          <w:szCs w:val="26"/>
        </w:rPr>
        <w:lastRenderedPageBreak/>
        <w:drawing>
          <wp:inline distT="0" distB="0" distL="0" distR="0" wp14:anchorId="2579B4EE" wp14:editId="02019D02">
            <wp:extent cx="5633901" cy="7887462"/>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5_ChiTiet.png"/>
                    <pic:cNvPicPr/>
                  </pic:nvPicPr>
                  <pic:blipFill>
                    <a:blip r:embed="rId21"/>
                    <a:stretch>
                      <a:fillRect/>
                    </a:stretch>
                  </pic:blipFill>
                  <pic:spPr>
                    <a:xfrm>
                      <a:off x="0" y="0"/>
                      <a:ext cx="5637166" cy="7892033"/>
                    </a:xfrm>
                    <a:prstGeom prst="rect">
                      <a:avLst/>
                    </a:prstGeom>
                  </pic:spPr>
                </pic:pic>
              </a:graphicData>
            </a:graphic>
          </wp:inline>
        </w:drawing>
      </w:r>
    </w:p>
    <w:p w14:paraId="2DB82D47" w14:textId="77777777" w:rsidR="009471D7" w:rsidRPr="009471D7" w:rsidRDefault="009471D7" w:rsidP="009471D7">
      <w:pPr>
        <w:pStyle w:val="Heading3"/>
        <w:numPr>
          <w:ilvl w:val="0"/>
          <w:numId w:val="0"/>
        </w:numPr>
        <w:ind w:left="283"/>
      </w:pPr>
      <w:bookmarkStart w:id="40" w:name="_Toc243155167"/>
      <w:r w:rsidRPr="009471D7">
        <w:lastRenderedPageBreak/>
        <w:t>4.6. Phân hệ Hệ Thống &amp; Hỗ Trợ</w:t>
      </w:r>
      <w:bookmarkEnd w:id="40"/>
    </w:p>
    <w:p w14:paraId="0DADD42A" w14:textId="77777777" w:rsidR="009471D7" w:rsidRPr="009471D7" w:rsidRDefault="009471D7" w:rsidP="009471D7">
      <w:pPr>
        <w:rPr>
          <w:szCs w:val="26"/>
        </w:rPr>
      </w:pPr>
      <w:r w:rsidRPr="009471D7">
        <w:rPr>
          <w:szCs w:val="26"/>
        </w:rPr>
        <w:t>Phân hệ 6 bao gồm 4 nhóm chức năng và 9 thao tác thành phần. Mã 6.x tương ứng mức chức năng; mã 6.x.y tương ứng thao tác chi tiết.</w:t>
      </w:r>
    </w:p>
    <w:p w14:paraId="60B0FACA" w14:textId="77777777" w:rsidR="009471D7" w:rsidRPr="009471D7" w:rsidRDefault="009471D7" w:rsidP="009471D7">
      <w:pPr>
        <w:spacing w:before="80" w:after="80"/>
        <w:jc w:val="center"/>
        <w:rPr>
          <w:szCs w:val="26"/>
        </w:rPr>
      </w:pPr>
      <w:r w:rsidRPr="009471D7">
        <w:rPr>
          <w:noProof/>
          <w:szCs w:val="26"/>
        </w:rPr>
        <w:drawing>
          <wp:inline distT="0" distB="0" distL="0" distR="0" wp14:anchorId="40FF2C70" wp14:editId="42B9DCFB">
            <wp:extent cx="5497739" cy="769683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6_ChiTiet.png"/>
                    <pic:cNvPicPr/>
                  </pic:nvPicPr>
                  <pic:blipFill>
                    <a:blip r:embed="rId22"/>
                    <a:stretch>
                      <a:fillRect/>
                    </a:stretch>
                  </pic:blipFill>
                  <pic:spPr>
                    <a:xfrm>
                      <a:off x="0" y="0"/>
                      <a:ext cx="5501291" cy="7701808"/>
                    </a:xfrm>
                    <a:prstGeom prst="rect">
                      <a:avLst/>
                    </a:prstGeom>
                  </pic:spPr>
                </pic:pic>
              </a:graphicData>
            </a:graphic>
          </wp:inline>
        </w:drawing>
      </w:r>
    </w:p>
    <w:p w14:paraId="7CF0A612" w14:textId="77777777" w:rsidR="009471D7" w:rsidRPr="009471D7" w:rsidRDefault="009471D7" w:rsidP="009471D7">
      <w:pPr>
        <w:pStyle w:val="Heading2"/>
        <w:numPr>
          <w:ilvl w:val="0"/>
          <w:numId w:val="0"/>
        </w:numPr>
        <w:ind w:left="567"/>
        <w:rPr>
          <w:szCs w:val="26"/>
        </w:rPr>
      </w:pPr>
      <w:bookmarkStart w:id="41" w:name="_Toc243155168"/>
      <w:r w:rsidRPr="009471D7">
        <w:rPr>
          <w:szCs w:val="26"/>
        </w:rPr>
        <w:lastRenderedPageBreak/>
        <w:t>5. CÁC CHỨC NĂNG CHÍNH CHO ỨNG DỤNG (MỤC TIÊU CỦA ỨNG DỤNG)</w:t>
      </w:r>
      <w:bookmarkEnd w:id="41"/>
    </w:p>
    <w:p w14:paraId="371FF3C8" w14:textId="77777777" w:rsidR="009471D7" w:rsidRPr="009471D7" w:rsidRDefault="009471D7" w:rsidP="009471D7">
      <w:pPr>
        <w:rPr>
          <w:szCs w:val="26"/>
        </w:rPr>
      </w:pPr>
      <w:r w:rsidRPr="009471D7">
        <w:rPr>
          <w:szCs w:val="26"/>
        </w:rPr>
        <w:t>Mục tiêu của MediDent là xây dựng ứng dụng máy trạm thống nhất dữ liệu quản trị và vận hành phòng khám nha khoa. Người dùng làm việc qua giao diện Java Swing; dữ liệu lưu tập trung tại SQL Server; quyền truy cập được xác định theo vai trò và kiểm tra ở tầng xử lý dữ liệu. Các mục tiêu được chia theo sáu phân hệ trong Sơ đồ 4.1, tập trung vào phạm vi của đồ án thay vì mở rộng sang nghiệp vụ kho dược hoặc kê đơn điện tử.</w:t>
      </w:r>
    </w:p>
    <w:p w14:paraId="5FD80C9B" w14:textId="77777777" w:rsidR="009471D7" w:rsidRPr="009471D7" w:rsidRDefault="009471D7" w:rsidP="009471D7">
      <w:pPr>
        <w:pStyle w:val="Heading3"/>
        <w:numPr>
          <w:ilvl w:val="0"/>
          <w:numId w:val="0"/>
        </w:numPr>
        <w:ind w:left="283"/>
      </w:pPr>
      <w:bookmarkStart w:id="42" w:name="_Toc243155169"/>
      <w:r w:rsidRPr="009471D7">
        <w:t>5.1. Chuẩn hóa đăng nhập, tài khoản và phân quyền</w:t>
      </w:r>
      <w:bookmarkEnd w:id="42"/>
    </w:p>
    <w:p w14:paraId="7E68850D" w14:textId="77777777" w:rsidR="009471D7" w:rsidRPr="009471D7" w:rsidRDefault="009471D7" w:rsidP="009471D7">
      <w:pPr>
        <w:rPr>
          <w:szCs w:val="26"/>
        </w:rPr>
      </w:pPr>
      <w:r w:rsidRPr="009471D7">
        <w:rPr>
          <w:szCs w:val="26"/>
        </w:rPr>
        <w:t>Giảm rủi ro truy cập sai quyền, quản lý tập trung danh tính người dùng và bảo vệ thông tin nhân sự.</w:t>
      </w:r>
    </w:p>
    <w:p w14:paraId="0AC52F66"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Xác thực tập trung: </w:t>
      </w:r>
      <w:r w:rsidRPr="009471D7">
        <w:rPr>
          <w:sz w:val="26"/>
          <w:szCs w:val="26"/>
        </w:rPr>
        <w:t>Người dùng đăng nhập bằng tài khoản trong SQL Server; hệ thống kiểm tra trạng thái, so khớp mật khẩu BCrypt và mở đúng màn hình theo vai trò. Không yêu cầu nhân viên tự chọn quyền ở màn hình đăng nhập.</w:t>
      </w:r>
    </w:p>
    <w:p w14:paraId="49B81048"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Tạo và cập nhật tài khoản: </w:t>
      </w:r>
      <w:r w:rsidRPr="009471D7">
        <w:rPr>
          <w:sz w:val="26"/>
          <w:szCs w:val="26"/>
        </w:rPr>
        <w:t>Cho phép Admin thêm/sửa/khóa tài khoản; mã và tên đăng nhập sinh tự động, chỉ hiển thị để xem. Thông tin ngày sinh sử dụng lịch chọn với kiểm tra ngày hợp lệ, không chấp nhận ngày tương lai hoặc vượt giới hạn tuổi đã quy định.</w:t>
      </w:r>
    </w:p>
    <w:p w14:paraId="355564C9"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Ma trận quyền theo vai trò: </w:t>
      </w:r>
      <w:r w:rsidRPr="009471D7">
        <w:rPr>
          <w:sz w:val="26"/>
          <w:szCs w:val="26"/>
        </w:rPr>
        <w:t>Phân quyền từng nhóm chức năng qua các bảng VaiTro, Quyen và VaiTroQuyen. Hệ thống vừa ẩn chức năng không được cấp, vừa xác minh quyền trong DAO trước các thao tác ghi.</w:t>
      </w:r>
    </w:p>
    <w:p w14:paraId="28084990"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Quên và đổi mật khẩu: </w:t>
      </w:r>
      <w:r w:rsidRPr="009471D7">
        <w:rPr>
          <w:sz w:val="26"/>
          <w:szCs w:val="26"/>
        </w:rPr>
        <w:t>Nhân viên gửi yêu cầu quên mật khẩu tại màn hình đăng nhập. Admin xác minh, cấp mật khẩu tạm; ở lần đăng nhập tiếp theo người dùng phải đổi mật khẩu trước khi làm việc.</w:t>
      </w:r>
    </w:p>
    <w:p w14:paraId="60FAEB48" w14:textId="77777777" w:rsidR="009471D7" w:rsidRPr="009471D7" w:rsidRDefault="009471D7" w:rsidP="009471D7">
      <w:pPr>
        <w:spacing w:after="200"/>
        <w:rPr>
          <w:szCs w:val="26"/>
        </w:rPr>
      </w:pPr>
      <w:r w:rsidRPr="009471D7">
        <w:rPr>
          <w:i/>
          <w:szCs w:val="26"/>
        </w:rPr>
        <w:t>Kết quả mong đợi: mỗi tài khoản có trạng thái và vai trò xác định; lịch sử thay đổi được truy vết; việc sửa quyền hoặc khóa tài khoản phải có hiệu lực tại nơi thao tác.</w:t>
      </w:r>
    </w:p>
    <w:p w14:paraId="15211E6C" w14:textId="77777777" w:rsidR="009471D7" w:rsidRPr="009471D7" w:rsidRDefault="009471D7" w:rsidP="009471D7">
      <w:pPr>
        <w:pStyle w:val="Heading3"/>
        <w:numPr>
          <w:ilvl w:val="0"/>
          <w:numId w:val="0"/>
        </w:numPr>
        <w:ind w:left="283"/>
      </w:pPr>
      <w:bookmarkStart w:id="43" w:name="_Toc243155170"/>
      <w:r w:rsidRPr="009471D7">
        <w:t>5.2. Quản lý nhân sự, danh mục dịch vụ và đơn giá</w:t>
      </w:r>
      <w:bookmarkEnd w:id="43"/>
    </w:p>
    <w:p w14:paraId="3298D2FA" w14:textId="77777777" w:rsidR="009471D7" w:rsidRPr="009471D7" w:rsidRDefault="009471D7" w:rsidP="009471D7">
      <w:pPr>
        <w:rPr>
          <w:szCs w:val="26"/>
        </w:rPr>
      </w:pPr>
      <w:r w:rsidRPr="009471D7">
        <w:rPr>
          <w:szCs w:val="26"/>
        </w:rPr>
        <w:t>Thống nhất thông tin nhân viên, dịch vụ và mức giá để hạn chế nhập lặp và sai lệch khi lập hóa đơn.</w:t>
      </w:r>
    </w:p>
    <w:p w14:paraId="2BE28E13"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Hồ sơ nhân viên: </w:t>
      </w:r>
      <w:r w:rsidRPr="009471D7">
        <w:rPr>
          <w:sz w:val="26"/>
          <w:szCs w:val="26"/>
        </w:rPr>
        <w:t>Người có quyền xem danh sách, tìm kiếm, bổ sung và chỉnh sửa thông tin nhân viên. Thông tin nhân viên có thể liên kết với tài khoản nhưng không tự ý thay đổi vai trò do Admin phân quyền.</w:t>
      </w:r>
    </w:p>
    <w:p w14:paraId="2D712CCB"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Dịch vụ nha khoa: </w:t>
      </w:r>
      <w:r w:rsidRPr="009471D7">
        <w:rPr>
          <w:sz w:val="26"/>
          <w:szCs w:val="26"/>
        </w:rPr>
        <w:t>Quản lý danh mục dịch vụ, tên, đơn giá và trạng thái áp dụng. Dịch vụ ngừng áp dụng cần được hiển thị đúng trạng thái thay vì mất lịch sử dữ liệu.</w:t>
      </w:r>
    </w:p>
    <w:p w14:paraId="69D042EE" w14:textId="77777777" w:rsidR="009471D7" w:rsidRPr="009471D7" w:rsidRDefault="009471D7" w:rsidP="009471D7">
      <w:pPr>
        <w:pStyle w:val="ListBullet"/>
        <w:tabs>
          <w:tab w:val="num" w:pos="360"/>
        </w:tabs>
        <w:ind w:left="360" w:hanging="360"/>
        <w:rPr>
          <w:sz w:val="26"/>
          <w:szCs w:val="26"/>
        </w:rPr>
      </w:pPr>
      <w:r w:rsidRPr="009471D7">
        <w:rPr>
          <w:b/>
          <w:sz w:val="26"/>
          <w:szCs w:val="26"/>
        </w:rPr>
        <w:lastRenderedPageBreak/>
        <w:t xml:space="preserve">Bảng giá và lịch sử: </w:t>
      </w:r>
      <w:r w:rsidRPr="009471D7">
        <w:rPr>
          <w:sz w:val="26"/>
          <w:szCs w:val="26"/>
        </w:rPr>
        <w:t>Khi giá thay đổi, hệ thống lưu bản ghi tương ứng trong BangGiaDichVu để truy xuất mức giá đã được áp dụng. Số tiền dịch vụ phải được lấy từ dữ liệu hợp lệ thay vì nhân viên tự điền tùy ý.</w:t>
      </w:r>
    </w:p>
    <w:p w14:paraId="75A4A6D5"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Lịch làm việc: </w:t>
      </w:r>
      <w:r w:rsidRPr="009471D7">
        <w:rPr>
          <w:sz w:val="26"/>
          <w:szCs w:val="26"/>
        </w:rPr>
        <w:t>Theo dõi lịch và ca trực nhân viên; việc tự động phát hiện trùng ca chỉ được xem là mục tiêu thiết kế cho đến khi nhóm kiểm thử đầy đủ.</w:t>
      </w:r>
    </w:p>
    <w:p w14:paraId="48A13BAE" w14:textId="77777777" w:rsidR="009471D7" w:rsidRPr="009471D7" w:rsidRDefault="009471D7" w:rsidP="009471D7">
      <w:pPr>
        <w:spacing w:after="200"/>
        <w:rPr>
          <w:szCs w:val="26"/>
        </w:rPr>
      </w:pPr>
      <w:r w:rsidRPr="009471D7">
        <w:rPr>
          <w:i/>
          <w:szCs w:val="26"/>
        </w:rPr>
        <w:t>Kết quả mong đợi: dữ liệu nhân sự và dịch vụ cập nhật có kiểm soát, thuận tiện tra cứu; lịch sử giá giúp đối chiếu giao dịch phát sinh.</w:t>
      </w:r>
    </w:p>
    <w:p w14:paraId="6C7B5741" w14:textId="77777777" w:rsidR="009471D7" w:rsidRPr="009471D7" w:rsidRDefault="009471D7" w:rsidP="009471D7">
      <w:pPr>
        <w:pStyle w:val="Heading3"/>
        <w:numPr>
          <w:ilvl w:val="0"/>
          <w:numId w:val="0"/>
        </w:numPr>
        <w:ind w:left="283"/>
      </w:pPr>
      <w:bookmarkStart w:id="44" w:name="_Toc243155171"/>
      <w:r w:rsidRPr="009471D7">
        <w:t>5.3. Số hóa hồ sơ bệnh nhân và điều phối lịch hẹn</w:t>
      </w:r>
      <w:bookmarkEnd w:id="44"/>
    </w:p>
    <w:p w14:paraId="52CF38AC" w14:textId="77777777" w:rsidR="009471D7" w:rsidRPr="009471D7" w:rsidRDefault="009471D7" w:rsidP="009471D7">
      <w:pPr>
        <w:rPr>
          <w:szCs w:val="26"/>
        </w:rPr>
      </w:pPr>
      <w:r w:rsidRPr="009471D7">
        <w:rPr>
          <w:szCs w:val="26"/>
        </w:rPr>
        <w:t>Giảm sai sót trong việc lưu thông tin bệnh nhân, phân bổ lịch khám và theo dõi lịch hẹn.</w:t>
      </w:r>
    </w:p>
    <w:p w14:paraId="72BDF33A"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Hồ sơ bệnh nhân: </w:t>
      </w:r>
      <w:r w:rsidRPr="009471D7">
        <w:rPr>
          <w:sz w:val="26"/>
          <w:szCs w:val="26"/>
        </w:rPr>
        <w:t>Lưu họ tên, ngày sinh, liên hệ, địa chỉ, tiền sử bệnh và trạng thái; hỗ trợ tìm theo mã bệnh nhân, họ tên hoặc điện thoại trước khi lập hồ sơ mới nhằm hạn chế tạo trùng.</w:t>
      </w:r>
    </w:p>
    <w:p w14:paraId="7C28E29D"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Lịch hẹn: </w:t>
      </w:r>
      <w:r w:rsidRPr="009471D7">
        <w:rPr>
          <w:sz w:val="26"/>
          <w:szCs w:val="26"/>
        </w:rPr>
        <w:t>Nhân viên chọn bệnh nhân và bác sĩ từ dữ liệu sẵn có, sử dụng bộ chọn ngày/giờ hợp lệ, chọn phòng và ghi lịch vào SQL Server. Mã lịch và thông tin tạo không yêu cầu người dùng nhập thủ công.</w:t>
      </w:r>
    </w:p>
    <w:p w14:paraId="478AACA0"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Thay đổi lịch: </w:t>
      </w:r>
      <w:r w:rsidRPr="009471D7">
        <w:rPr>
          <w:sz w:val="26"/>
          <w:szCs w:val="26"/>
        </w:rPr>
        <w:t>Theo dõi lịch theo ngày, bác sĩ và trạng thái; người có quyền có thể dời hoặc hủy lịch, thông báo nếu dữ liệu không hợp lệ hoặc lịch đã chuyển sang trạng thái không được sửa.</w:t>
      </w:r>
    </w:p>
    <w:p w14:paraId="2E0D5F40"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Liên kết dữ liệu khám: </w:t>
      </w:r>
      <w:r w:rsidRPr="009471D7">
        <w:rPr>
          <w:sz w:val="26"/>
          <w:szCs w:val="26"/>
        </w:rPr>
        <w:t>Từ bệnh nhân và lịch hẹn, lễ tân có thể tra cứu phiếu khám tương ứng; cần dùng mã SQL thật để tránh nhầm lẫn giữa STT hiển thị và mã định danh.</w:t>
      </w:r>
    </w:p>
    <w:p w14:paraId="520BEE05" w14:textId="77777777" w:rsidR="009471D7" w:rsidRPr="009471D7" w:rsidRDefault="009471D7" w:rsidP="009471D7">
      <w:pPr>
        <w:spacing w:after="200"/>
        <w:rPr>
          <w:szCs w:val="26"/>
        </w:rPr>
      </w:pPr>
      <w:r w:rsidRPr="009471D7">
        <w:rPr>
          <w:i/>
          <w:szCs w:val="26"/>
        </w:rPr>
        <w:t>Kết quả mong đợi: thông tin lịch hẹn và bệnh nhân nhất quán giữa các màn hình, giảm thao tác thủ công và sai thông tin người được khám.</w:t>
      </w:r>
    </w:p>
    <w:p w14:paraId="2EB71281" w14:textId="77777777" w:rsidR="009471D7" w:rsidRPr="009471D7" w:rsidRDefault="009471D7" w:rsidP="009471D7">
      <w:pPr>
        <w:pStyle w:val="Heading3"/>
        <w:numPr>
          <w:ilvl w:val="0"/>
          <w:numId w:val="0"/>
        </w:numPr>
        <w:ind w:left="283"/>
      </w:pPr>
      <w:bookmarkStart w:id="45" w:name="_Toc243155172"/>
      <w:r w:rsidRPr="009471D7">
        <w:t>5.4. Tổ chức tiếp nhận bệnh nhân và tra cứu phiếu khám</w:t>
      </w:r>
      <w:bookmarkEnd w:id="45"/>
    </w:p>
    <w:p w14:paraId="404DACCA" w14:textId="77777777" w:rsidR="009471D7" w:rsidRPr="009471D7" w:rsidRDefault="009471D7" w:rsidP="009471D7">
      <w:pPr>
        <w:rPr>
          <w:szCs w:val="26"/>
        </w:rPr>
      </w:pPr>
      <w:r w:rsidRPr="009471D7">
        <w:rPr>
          <w:szCs w:val="26"/>
        </w:rPr>
        <w:t>Giúp lễ tân xử lý lượt đến phòng khám nhanh, rõ ràng, đồng thời không can thiệp vào nội dung chuyên môn vượt thẩm quyền.</w:t>
      </w:r>
    </w:p>
    <w:p w14:paraId="7EEA979F"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Màn hình hai khu vực: </w:t>
      </w:r>
      <w:r w:rsidRPr="009471D7">
        <w:rPr>
          <w:sz w:val="26"/>
          <w:szCs w:val="26"/>
        </w:rPr>
        <w:t>Trang chủ Lễ tân chia hai phần: Khám &amp; điều trị (danh sách phiếu khám) và Tiếp nhận bệnh nhân (danh sách hồ sơ bệnh nhân). Các bảng hiển thị mã phiếu, mã bệnh nhân và thông tin cần thiết, có thể cuộn và xem chi tiết.</w:t>
      </w:r>
    </w:p>
    <w:p w14:paraId="08C7B197"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Cấp số thứ tự: </w:t>
      </w:r>
      <w:r w:rsidRPr="009471D7">
        <w:rPr>
          <w:sz w:val="26"/>
          <w:szCs w:val="26"/>
        </w:rPr>
        <w:t>Khi tiếp nhận, hệ thống tra cứu lịch hẹn và xác định đúng bệnh nhân; số thứ tự khám được tự cấp theo ngày và lưu trong CSDL, không tạo số tạm chỉ dựa vào thứ tự hiển thị.</w:t>
      </w:r>
    </w:p>
    <w:p w14:paraId="6FF4A706"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Chỉ định phòng khám: </w:t>
      </w:r>
      <w:r w:rsidRPr="009471D7">
        <w:rPr>
          <w:sz w:val="26"/>
          <w:szCs w:val="26"/>
        </w:rPr>
        <w:t>Lễ tân chọn phòng phù hợp; hệ thống lưu phòng khám và trạng thái tiếp nhận, hạn chế tiếp nhận trùng trong một ngày.</w:t>
      </w:r>
    </w:p>
    <w:p w14:paraId="17B881BA" w14:textId="77777777" w:rsidR="009471D7" w:rsidRPr="009471D7" w:rsidRDefault="009471D7" w:rsidP="009471D7">
      <w:pPr>
        <w:pStyle w:val="ListBullet"/>
        <w:tabs>
          <w:tab w:val="num" w:pos="360"/>
        </w:tabs>
        <w:ind w:left="360" w:hanging="360"/>
        <w:rPr>
          <w:sz w:val="26"/>
          <w:szCs w:val="26"/>
        </w:rPr>
      </w:pPr>
      <w:r w:rsidRPr="009471D7">
        <w:rPr>
          <w:b/>
          <w:sz w:val="26"/>
          <w:szCs w:val="26"/>
        </w:rPr>
        <w:lastRenderedPageBreak/>
        <w:t xml:space="preserve">Quyền đối với phiếu khám: </w:t>
      </w:r>
      <w:r w:rsidRPr="009471D7">
        <w:rPr>
          <w:sz w:val="26"/>
          <w:szCs w:val="26"/>
        </w:rPr>
        <w:t>Lễ tân được đọc phiếu khám trong phạm vi đã cấp (mã, bác sĩ, ngày, trạng thái và thông tin chi tiết); việc nhập chẩn đoán, kết quả điều trị thuộc phạm vi chuyên môn được phát triển/kiểm chứng riêng.</w:t>
      </w:r>
    </w:p>
    <w:p w14:paraId="1C556974" w14:textId="77777777" w:rsidR="009471D7" w:rsidRPr="009471D7" w:rsidRDefault="009471D7" w:rsidP="009471D7">
      <w:pPr>
        <w:spacing w:after="200"/>
        <w:rPr>
          <w:szCs w:val="26"/>
        </w:rPr>
      </w:pPr>
      <w:r w:rsidRPr="009471D7">
        <w:rPr>
          <w:i/>
          <w:szCs w:val="26"/>
        </w:rPr>
        <w:t>Kết quả mong đợi: mỗi lượt tiếp nhận truy vết được bệnh nhân, ngày, số thứ tự và phòng; danh sách phiếu khám dễ đọc và không thiếu mã định danh.</w:t>
      </w:r>
    </w:p>
    <w:p w14:paraId="13BB596A" w14:textId="77777777" w:rsidR="009471D7" w:rsidRPr="009471D7" w:rsidRDefault="009471D7" w:rsidP="009471D7">
      <w:pPr>
        <w:pStyle w:val="Heading3"/>
        <w:numPr>
          <w:ilvl w:val="0"/>
          <w:numId w:val="0"/>
        </w:numPr>
        <w:ind w:left="283"/>
      </w:pPr>
      <w:bookmarkStart w:id="46" w:name="_Toc243155173"/>
      <w:r w:rsidRPr="009471D7">
        <w:t>5.5. Kiểm soát thanh toán, hủy hóa đơn và báo cáo thu – chi</w:t>
      </w:r>
      <w:bookmarkEnd w:id="46"/>
    </w:p>
    <w:p w14:paraId="1561FBEC" w14:textId="77777777" w:rsidR="009471D7" w:rsidRPr="009471D7" w:rsidRDefault="009471D7" w:rsidP="009471D7">
      <w:pPr>
        <w:rPr>
          <w:szCs w:val="26"/>
        </w:rPr>
      </w:pPr>
      <w:r w:rsidRPr="009471D7">
        <w:rPr>
          <w:szCs w:val="26"/>
        </w:rPr>
        <w:t>Đảm bảo dữ liệu tài chính truy vết được và hỗ trợ Quản lý theo dõi hiệu quả vận hành ở mức số liệu thực có.</w:t>
      </w:r>
    </w:p>
    <w:p w14:paraId="6B0A39FD"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Lập hóa đơn và thanh toán: </w:t>
      </w:r>
      <w:r w:rsidRPr="009471D7">
        <w:rPr>
          <w:sz w:val="26"/>
          <w:szCs w:val="26"/>
        </w:rPr>
        <w:t>Từ phiếu khám và các dịch vụ, hệ thống tính tổng tiền, ghi hóa đơn và thông tin thanh toán. Các bảng phải thể hiện mã hóa đơn thật; STT chỉ phục vụ hiển thị.</w:t>
      </w:r>
    </w:p>
    <w:p w14:paraId="025F9407"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Yêu cầu hủy có phê duyệt: </w:t>
      </w:r>
      <w:r w:rsidRPr="009471D7">
        <w:rPr>
          <w:sz w:val="26"/>
          <w:szCs w:val="26"/>
        </w:rPr>
        <w:t>Người có quyền chọn đúng mã hóa đơn, xác nhận thông tin giao dịch và nêu lý do. Yêu cầu được lưu, chuyển đến Admin xem xét duyệt hoặc từ chối; hệ thống ghi nhật ký và cập nhật trạng thái liên quan. Phê duyệt hủy không có nghĩa tự hoàn tiền.</w:t>
      </w:r>
    </w:p>
    <w:p w14:paraId="27BE806D"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Doanh thu và lượt khám: </w:t>
      </w:r>
      <w:r w:rsidRPr="009471D7">
        <w:rPr>
          <w:sz w:val="26"/>
          <w:szCs w:val="26"/>
        </w:rPr>
        <w:t>Báo cáo Quản lý tổng hợp các giao dịch hợp lệ và lượt khám theo kỳ, hỗ trợ bộ lọc và xuất CSV. Admin chỉ xem thống kê hệ thống thuộc phạm vi quản trị, không mặc nhiên truy cập báo cáo tài chính chi tiết.</w:t>
      </w:r>
    </w:p>
    <w:p w14:paraId="52518BB3"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Chi phí và chênh lệch tạm tính: </w:t>
      </w:r>
      <w:r w:rsidRPr="009471D7">
        <w:rPr>
          <w:sz w:val="26"/>
          <w:szCs w:val="26"/>
        </w:rPr>
        <w:t>Quản lý ghi khoản chi phát sinh; hệ thống tính doanh thu đã thu trừ các chi phí đã ghi nhận. Chỉ số này được gọi là chênh lệch thu–chi/lãi–lỗ tạm tính, không khẳng định là lợi nhuận kế toán đầy đủ nếu thiếu chi phí.</w:t>
      </w:r>
    </w:p>
    <w:p w14:paraId="1D69220E" w14:textId="77777777" w:rsidR="009471D7" w:rsidRPr="009471D7" w:rsidRDefault="009471D7" w:rsidP="009471D7">
      <w:pPr>
        <w:spacing w:after="200"/>
        <w:rPr>
          <w:szCs w:val="26"/>
        </w:rPr>
      </w:pPr>
      <w:r w:rsidRPr="009471D7">
        <w:rPr>
          <w:i/>
          <w:szCs w:val="26"/>
        </w:rPr>
        <w:t>Kết quả mong đợi: hóa đơn được đối chiếu đúng mã; đơn hủy có người gửi, người duyệt và kết quả; báo cáo không sử dụng số giả để thay thế dữ liệu SQL.</w:t>
      </w:r>
    </w:p>
    <w:p w14:paraId="654C2643" w14:textId="77777777" w:rsidR="009471D7" w:rsidRPr="009471D7" w:rsidRDefault="009471D7" w:rsidP="009471D7">
      <w:pPr>
        <w:pStyle w:val="Heading3"/>
        <w:numPr>
          <w:ilvl w:val="0"/>
          <w:numId w:val="0"/>
        </w:numPr>
        <w:ind w:left="283"/>
      </w:pPr>
      <w:bookmarkStart w:id="47" w:name="_Toc243155174"/>
      <w:r w:rsidRPr="009471D7">
        <w:t>5.6. Thống nhất cấu hình, nhật ký và hỗ trợ nội bộ</w:t>
      </w:r>
      <w:bookmarkEnd w:id="47"/>
    </w:p>
    <w:p w14:paraId="3564B481" w14:textId="77777777" w:rsidR="009471D7" w:rsidRPr="009471D7" w:rsidRDefault="009471D7" w:rsidP="009471D7">
      <w:pPr>
        <w:rPr>
          <w:szCs w:val="26"/>
        </w:rPr>
      </w:pPr>
      <w:r w:rsidRPr="009471D7">
        <w:rPr>
          <w:szCs w:val="26"/>
        </w:rPr>
        <w:t>Cung cấp kênh cấu hình và xử lý yêu cầu trong phần mềm, phân tách trách nhiệm người sử dụng và người có thẩm quyền xử lý.</w:t>
      </w:r>
    </w:p>
    <w:p w14:paraId="736D7C5F"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Cấu hình hệ thống: </w:t>
      </w:r>
      <w:r w:rsidRPr="009471D7">
        <w:rPr>
          <w:sz w:val="26"/>
          <w:szCs w:val="26"/>
        </w:rPr>
        <w:t>Admin xem và cập nhật thông tin cấu hình được phép; các giá trị nhạy cảm hoặc thao tác sửa dữ liệu nghiệp vụ không được tự động mở chỉ vì tài khoản là Admin.</w:t>
      </w:r>
    </w:p>
    <w:p w14:paraId="4A493B9A"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Nhật ký thao tác: </w:t>
      </w:r>
      <w:r w:rsidRPr="009471D7">
        <w:rPr>
          <w:sz w:val="26"/>
          <w:szCs w:val="26"/>
        </w:rPr>
        <w:t>Ghi nhận hoạt động quan trọng như đăng nhập, thay đổi quyền, chỉnh sửa dữ liệu và phê duyệt hủy để phục vụ kiểm tra, đối chiếu sau này.</w:t>
      </w:r>
    </w:p>
    <w:p w14:paraId="76805CC8" w14:textId="77777777" w:rsidR="009471D7" w:rsidRPr="009471D7" w:rsidRDefault="009471D7" w:rsidP="009471D7">
      <w:pPr>
        <w:pStyle w:val="ListBullet"/>
        <w:tabs>
          <w:tab w:val="num" w:pos="360"/>
        </w:tabs>
        <w:ind w:left="360" w:hanging="360"/>
        <w:rPr>
          <w:sz w:val="26"/>
          <w:szCs w:val="26"/>
        </w:rPr>
      </w:pPr>
      <w:r w:rsidRPr="009471D7">
        <w:rPr>
          <w:b/>
          <w:sz w:val="26"/>
          <w:szCs w:val="26"/>
        </w:rPr>
        <w:t xml:space="preserve">Trung tâm hỗ trợ: </w:t>
      </w:r>
      <w:r w:rsidRPr="009471D7">
        <w:rPr>
          <w:sz w:val="26"/>
          <w:szCs w:val="26"/>
        </w:rPr>
        <w:t>Người dùng gửi yêu cầu hỗ trợ nội bộ; danh sách được lọc theo cấp bậc và quyền truy cập: Admin xem toàn bộ; Quản lý xem yêu cầu ở cấp Quản lý và Lễ tân; Lễ tân xem trong cấp Lễ tân.</w:t>
      </w:r>
    </w:p>
    <w:p w14:paraId="35745CB1" w14:textId="77777777" w:rsidR="009471D7" w:rsidRPr="009471D7" w:rsidRDefault="009471D7" w:rsidP="009471D7">
      <w:pPr>
        <w:pStyle w:val="ListBullet"/>
        <w:tabs>
          <w:tab w:val="num" w:pos="360"/>
        </w:tabs>
        <w:ind w:left="360" w:hanging="360"/>
        <w:rPr>
          <w:sz w:val="26"/>
          <w:szCs w:val="26"/>
        </w:rPr>
      </w:pPr>
      <w:r w:rsidRPr="009471D7">
        <w:rPr>
          <w:b/>
          <w:sz w:val="26"/>
          <w:szCs w:val="26"/>
        </w:rPr>
        <w:lastRenderedPageBreak/>
        <w:t xml:space="preserve">Phản hồi và xử lý: </w:t>
      </w:r>
      <w:r w:rsidRPr="009471D7">
        <w:rPr>
          <w:sz w:val="26"/>
          <w:szCs w:val="26"/>
        </w:rPr>
        <w:t>Người có quyền xem nội dung, phản hồi và cập nhật trạng thái yêu cầu. Yêu cầu hủy hóa đơn được quản lý riêng về nghiệp vụ nhưng có thể được điều hướng từ khu vực hỗ trợ.</w:t>
      </w:r>
    </w:p>
    <w:p w14:paraId="4C14CBD7" w14:textId="77777777" w:rsidR="009471D7" w:rsidRPr="009471D7" w:rsidRDefault="009471D7" w:rsidP="009471D7">
      <w:pPr>
        <w:spacing w:after="200"/>
        <w:rPr>
          <w:szCs w:val="26"/>
        </w:rPr>
      </w:pPr>
      <w:r w:rsidRPr="009471D7">
        <w:rPr>
          <w:i/>
          <w:szCs w:val="26"/>
        </w:rPr>
        <w:t>Kết quả mong đợi: yêu cầu được theo dõi trạng thái có người chịu trách nhiệm; hoạt động hệ thống có nhật ký; không lộ yêu cầu của cấp cao hơn.</w:t>
      </w:r>
    </w:p>
    <w:p w14:paraId="54DCD344" w14:textId="77777777" w:rsidR="009471D7" w:rsidRPr="009471D7" w:rsidRDefault="009471D7" w:rsidP="009471D7">
      <w:pPr>
        <w:pStyle w:val="Heading3"/>
        <w:numPr>
          <w:ilvl w:val="0"/>
          <w:numId w:val="0"/>
        </w:numPr>
        <w:ind w:left="283"/>
      </w:pPr>
      <w:bookmarkStart w:id="48" w:name="_Toc243155175"/>
      <w:r w:rsidRPr="009471D7">
        <w:t>5.7. Phạm vi và các nội dung cần xác nhận trước nghiệm thu</w:t>
      </w:r>
      <w:bookmarkEnd w:id="48"/>
    </w:p>
    <w:p w14:paraId="36A1C194" w14:textId="77777777" w:rsidR="009471D7" w:rsidRPr="009471D7" w:rsidRDefault="009471D7" w:rsidP="009471D7">
      <w:pPr>
        <w:rPr>
          <w:szCs w:val="26"/>
        </w:rPr>
      </w:pPr>
      <w:r w:rsidRPr="009471D7">
        <w:rPr>
          <w:szCs w:val="26"/>
        </w:rPr>
        <w:t>Các chức năng mô tả ở mục 5 là mục tiêu và luồng nghiệp vụ tham chiếu cho đồ án. Một số chức năng có mã UC nhưng chưa đủ bằng chứng từ bài kiểm thử thực tế; nhóm cần phân biệt “đã lập trình”, “đang tích hợp” và “định hướng phát triển” khi báo cáo kết quả.</w:t>
      </w:r>
    </w:p>
    <w:p w14:paraId="768C177D" w14:textId="77777777" w:rsidR="009471D7" w:rsidRPr="009471D7" w:rsidRDefault="009471D7" w:rsidP="009471D7">
      <w:pPr>
        <w:pStyle w:val="ListBullet"/>
        <w:tabs>
          <w:tab w:val="num" w:pos="360"/>
        </w:tabs>
        <w:ind w:left="360" w:hanging="360"/>
        <w:rPr>
          <w:sz w:val="26"/>
          <w:szCs w:val="26"/>
        </w:rPr>
      </w:pPr>
      <w:r w:rsidRPr="009471D7">
        <w:rPr>
          <w:sz w:val="26"/>
          <w:szCs w:val="26"/>
        </w:rPr>
        <w:t>Đối chiếu tên bảng/cột, ràng buộc khóa chính – khóa ngoại và kiểu dữ liệu Java với SQL Server đang chạy.</w:t>
      </w:r>
    </w:p>
    <w:p w14:paraId="776E169C" w14:textId="77777777" w:rsidR="009471D7" w:rsidRPr="009471D7" w:rsidRDefault="009471D7" w:rsidP="009471D7">
      <w:pPr>
        <w:pStyle w:val="ListBullet"/>
        <w:tabs>
          <w:tab w:val="num" w:pos="360"/>
        </w:tabs>
        <w:ind w:left="360" w:hanging="360"/>
        <w:rPr>
          <w:sz w:val="26"/>
          <w:szCs w:val="26"/>
        </w:rPr>
      </w:pPr>
      <w:r w:rsidRPr="009471D7">
        <w:rPr>
          <w:sz w:val="26"/>
          <w:szCs w:val="26"/>
        </w:rPr>
        <w:t>Kiểm tra riêng các mục lịch làm việc, sao lưu/phục hồi, mở khóa hồ sơ và nhập dữ liệu chuyên môn trước khi ghi đã hoàn thành.</w:t>
      </w:r>
    </w:p>
    <w:p w14:paraId="556656C8" w14:textId="77777777" w:rsidR="009471D7" w:rsidRPr="009471D7" w:rsidRDefault="009471D7" w:rsidP="009471D7">
      <w:pPr>
        <w:pStyle w:val="ListBullet"/>
        <w:tabs>
          <w:tab w:val="num" w:pos="360"/>
        </w:tabs>
        <w:ind w:left="360" w:hanging="360"/>
        <w:rPr>
          <w:sz w:val="26"/>
          <w:szCs w:val="26"/>
        </w:rPr>
      </w:pPr>
      <w:r w:rsidRPr="009471D7">
        <w:rPr>
          <w:sz w:val="26"/>
          <w:szCs w:val="26"/>
        </w:rPr>
        <w:t>Xác nhận quy định cấp số theo ngày, kiểm tra trùng lượt khám, cách chỉ định phòng và thẩm quyền duyệt yêu cầu hủy.</w:t>
      </w:r>
    </w:p>
    <w:p w14:paraId="521C1717" w14:textId="77777777" w:rsidR="009471D7" w:rsidRPr="009471D7" w:rsidRDefault="009471D7" w:rsidP="009471D7">
      <w:pPr>
        <w:pStyle w:val="ListBullet"/>
        <w:tabs>
          <w:tab w:val="num" w:pos="360"/>
        </w:tabs>
        <w:ind w:left="360" w:hanging="360"/>
        <w:rPr>
          <w:sz w:val="26"/>
          <w:szCs w:val="26"/>
        </w:rPr>
      </w:pPr>
      <w:r w:rsidRPr="009471D7">
        <w:rPr>
          <w:sz w:val="26"/>
          <w:szCs w:val="26"/>
        </w:rPr>
        <w:t>Kiểm thử trên SQL Server thực tế: quyền bị thu hồi, thêm/sửa dữ liệu, đổi mật khẩu, tiếp nhận, hủy hóa đơn và đối chiếu báo cáo thu–chi.</w:t>
      </w:r>
    </w:p>
    <w:p w14:paraId="5CC2DE00" w14:textId="77777777" w:rsidR="009471D7" w:rsidRPr="009471D7" w:rsidRDefault="009471D7" w:rsidP="009471D7">
      <w:pPr>
        <w:spacing w:before="80" w:after="80"/>
        <w:jc w:val="center"/>
        <w:rPr>
          <w:lang w:val="vi-VN"/>
        </w:rPr>
      </w:pPr>
    </w:p>
    <w:p w14:paraId="5765C653" w14:textId="77777777" w:rsidR="009471D7" w:rsidRDefault="009471D7" w:rsidP="009471D7">
      <w:pPr>
        <w:rPr>
          <w:lang w:val="vi-VN"/>
        </w:rPr>
      </w:pPr>
    </w:p>
    <w:p w14:paraId="32B1802F" w14:textId="133AF215" w:rsidR="00547FB5" w:rsidRPr="008971BF" w:rsidRDefault="00547FB5" w:rsidP="00063E7D">
      <w:pPr>
        <w:pStyle w:val="Heading2"/>
        <w:numPr>
          <w:ilvl w:val="0"/>
          <w:numId w:val="0"/>
        </w:numPr>
        <w:spacing w:before="60" w:line="304" w:lineRule="exact"/>
        <w:rPr>
          <w:rFonts w:cs="Times New Roman"/>
        </w:rPr>
      </w:pPr>
      <w:bookmarkStart w:id="49" w:name="_Toc243155176"/>
      <w:r w:rsidRPr="008971BF">
        <w:rPr>
          <w:rFonts w:cs="Times New Roman"/>
          <w:color w:val="000000"/>
          <w:kern w:val="2"/>
          <w:szCs w:val="26"/>
        </w:rPr>
        <w:t>II.</w:t>
      </w:r>
      <w:r w:rsidRPr="008971BF">
        <w:rPr>
          <w:rFonts w:eastAsia="Arial" w:cs="Times New Roman"/>
          <w:color w:val="000000"/>
          <w:szCs w:val="26"/>
        </w:rPr>
        <w:t xml:space="preserve"> </w:t>
      </w:r>
      <w:r w:rsidRPr="008971BF">
        <w:rPr>
          <w:rFonts w:eastAsia="Times New Roman 2" w:cs="Times New Roman"/>
          <w:color w:val="000000"/>
          <w:kern w:val="2"/>
          <w:szCs w:val="26"/>
        </w:rPr>
        <w:t>Phạm vi đề tài:</w:t>
      </w:r>
      <w:bookmarkEnd w:id="49"/>
    </w:p>
    <w:p w14:paraId="5E8F5687" w14:textId="77777777" w:rsidR="00547FB5" w:rsidRPr="008971BF" w:rsidRDefault="00547FB5" w:rsidP="00812ACB">
      <w:pPr>
        <w:spacing w:before="60" w:line="300" w:lineRule="exact"/>
        <w:ind w:firstLine="0"/>
      </w:pPr>
      <w:r w:rsidRPr="008971BF">
        <w:rPr>
          <w:rFonts w:eastAsia="Times New Roman 2"/>
          <w:color w:val="000000"/>
          <w:kern w:val="2"/>
          <w:szCs w:val="26"/>
        </w:rPr>
        <w:t>Hệ thống giải quyết toàn bộ quy trình vận hành cốt lõi của một phòng khám nha khoa. Các nghiệp vụ này bao gồm từ khâu tương tác ban đầu với bệnh nhân (cung cấp thông tin, đặt lịch hẹn), tiếp nhận và quản lý hồ sơ, cho đến toàn bộ quy trình chuyên môn y tế (khám, chẩn đoán, lập kế hoạch, thực hiện điều trị, kê đơn). Bên cạnh đó, hệ thống bao quát các nghiệp vụ về tài chính (lập hóa đơn, thanh toán) và công tác quản trị (quản lý dịch vụ, bảng giá, nhân viên và báo cáo hoạt động).</w:t>
      </w:r>
    </w:p>
    <w:p w14:paraId="3BF74F83" w14:textId="77777777" w:rsidR="00547FB5" w:rsidRPr="008971BF" w:rsidRDefault="00547FB5" w:rsidP="00063E7D">
      <w:pPr>
        <w:pStyle w:val="Heading2"/>
        <w:numPr>
          <w:ilvl w:val="0"/>
          <w:numId w:val="0"/>
        </w:numPr>
        <w:spacing w:before="60" w:line="304" w:lineRule="exact"/>
        <w:rPr>
          <w:rFonts w:cs="Times New Roman"/>
        </w:rPr>
      </w:pPr>
      <w:bookmarkStart w:id="50" w:name="_Toc243155177"/>
      <w:r w:rsidRPr="008971BF">
        <w:rPr>
          <w:rFonts w:cs="Times New Roman"/>
          <w:color w:val="000000"/>
          <w:kern w:val="2"/>
          <w:szCs w:val="26"/>
        </w:rPr>
        <w:t>III.</w:t>
      </w:r>
      <w:r w:rsidRPr="008971BF">
        <w:rPr>
          <w:rFonts w:eastAsia="Arial" w:cs="Times New Roman"/>
          <w:color w:val="000000"/>
          <w:szCs w:val="26"/>
        </w:rPr>
        <w:t xml:space="preserve"> </w:t>
      </w:r>
      <w:r w:rsidRPr="008971BF">
        <w:rPr>
          <w:rFonts w:eastAsia="Times New Roman 2" w:cs="Times New Roman"/>
          <w:color w:val="000000"/>
          <w:kern w:val="2"/>
          <w:szCs w:val="26"/>
        </w:rPr>
        <w:t xml:space="preserve">Danh sách các câu hỏi khi thu thập </w:t>
      </w:r>
      <w:r w:rsidRPr="008971BF">
        <w:rPr>
          <w:rFonts w:cs="Times New Roman"/>
          <w:color w:val="000000"/>
          <w:kern w:val="2"/>
          <w:szCs w:val="26"/>
        </w:rPr>
        <w:t xml:space="preserve">và làm rõ </w:t>
      </w:r>
      <w:r w:rsidRPr="008971BF">
        <w:rPr>
          <w:rFonts w:eastAsia="Times New Roman 2" w:cs="Times New Roman"/>
          <w:color w:val="000000"/>
          <w:kern w:val="2"/>
          <w:szCs w:val="26"/>
        </w:rPr>
        <w:t>yêu cầu</w:t>
      </w:r>
      <w:r w:rsidRPr="008971BF">
        <w:rPr>
          <w:rFonts w:cs="Times New Roman"/>
          <w:color w:val="000000"/>
          <w:kern w:val="2"/>
          <w:szCs w:val="26"/>
        </w:rPr>
        <w:t xml:space="preserve"> </w:t>
      </w:r>
      <w:r w:rsidRPr="008971BF">
        <w:rPr>
          <w:rFonts w:eastAsia="Times New Roman 2" w:cs="Times New Roman"/>
          <w:color w:val="000000"/>
          <w:kern w:val="2"/>
          <w:szCs w:val="26"/>
        </w:rPr>
        <w:t>của ứng dụng</w:t>
      </w:r>
      <w:bookmarkEnd w:id="50"/>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8971BF" w14:paraId="7FD3E570" w14:textId="77777777" w:rsidTr="009E1F89">
        <w:trPr>
          <w:trHeight w:hRule="exact" w:val="370"/>
        </w:trPr>
        <w:tc>
          <w:tcPr>
            <w:tcW w:w="755" w:type="dxa"/>
          </w:tcPr>
          <w:p w14:paraId="19B21F99" w14:textId="77777777" w:rsidR="00547FB5" w:rsidRPr="008971BF" w:rsidRDefault="00547FB5" w:rsidP="00812ACB">
            <w:pPr>
              <w:spacing w:before="0" w:after="0" w:line="281" w:lineRule="exact"/>
              <w:ind w:firstLine="0"/>
              <w:jc w:val="center"/>
            </w:pPr>
            <w:r w:rsidRPr="008971BF">
              <w:rPr>
                <w:b/>
                <w:bCs/>
                <w:color w:val="000000"/>
                <w:kern w:val="2"/>
                <w:sz w:val="24"/>
              </w:rPr>
              <w:t xml:space="preserve">STT </w:t>
            </w:r>
          </w:p>
        </w:tc>
        <w:tc>
          <w:tcPr>
            <w:tcW w:w="2517" w:type="dxa"/>
          </w:tcPr>
          <w:p w14:paraId="6172DD3D"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Câu hỏi (Questions)</w:t>
            </w:r>
            <w:r w:rsidRPr="008971BF">
              <w:rPr>
                <w:b/>
                <w:bCs/>
                <w:color w:val="000000"/>
                <w:kern w:val="2"/>
                <w:sz w:val="24"/>
              </w:rPr>
              <w:t xml:space="preserve"> </w:t>
            </w:r>
          </w:p>
        </w:tc>
        <w:tc>
          <w:tcPr>
            <w:tcW w:w="3176" w:type="dxa"/>
          </w:tcPr>
          <w:p w14:paraId="0E9E50E5"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Trả lời (Answers)</w:t>
            </w:r>
            <w:r w:rsidRPr="008971BF">
              <w:rPr>
                <w:b/>
                <w:bCs/>
                <w:color w:val="000000"/>
                <w:kern w:val="2"/>
                <w:sz w:val="24"/>
              </w:rPr>
              <w:t xml:space="preserve"> </w:t>
            </w:r>
          </w:p>
        </w:tc>
        <w:tc>
          <w:tcPr>
            <w:tcW w:w="2336" w:type="dxa"/>
          </w:tcPr>
          <w:p w14:paraId="6A920B99" w14:textId="77777777" w:rsidR="00547FB5" w:rsidRPr="008971BF" w:rsidRDefault="00547FB5" w:rsidP="00812ACB">
            <w:pPr>
              <w:spacing w:before="0" w:after="0" w:line="281" w:lineRule="exact"/>
              <w:ind w:firstLine="0"/>
              <w:jc w:val="center"/>
            </w:pPr>
            <w:r w:rsidRPr="008971BF">
              <w:rPr>
                <w:b/>
                <w:bCs/>
                <w:color w:val="000000"/>
                <w:kern w:val="2"/>
                <w:sz w:val="24"/>
              </w:rPr>
              <w:t>Ghi</w:t>
            </w:r>
            <w:r w:rsidRPr="008971BF">
              <w:rPr>
                <w:b/>
                <w:bCs/>
                <w:i/>
                <w:iCs/>
                <w:color w:val="000000"/>
                <w:kern w:val="2"/>
                <w:sz w:val="24"/>
              </w:rPr>
              <w:t xml:space="preserve"> </w:t>
            </w:r>
            <w:r w:rsidRPr="008971BF">
              <w:rPr>
                <w:b/>
                <w:bCs/>
                <w:color w:val="000000"/>
                <w:kern w:val="2"/>
                <w:sz w:val="24"/>
              </w:rPr>
              <w:t>chú</w:t>
            </w:r>
            <w:r w:rsidRPr="008971BF">
              <w:rPr>
                <w:b/>
                <w:bCs/>
                <w:i/>
                <w:iCs/>
                <w:color w:val="000000"/>
                <w:kern w:val="2"/>
                <w:sz w:val="24"/>
              </w:rPr>
              <w:t xml:space="preserve"> </w:t>
            </w:r>
          </w:p>
        </w:tc>
      </w:tr>
      <w:tr w:rsidR="00547FB5" w:rsidRPr="008971BF" w14:paraId="521B58FE" w14:textId="77777777" w:rsidTr="009E1F89">
        <w:trPr>
          <w:trHeight w:val="5327"/>
        </w:trPr>
        <w:tc>
          <w:tcPr>
            <w:tcW w:w="755" w:type="dxa"/>
          </w:tcPr>
          <w:p w14:paraId="7F15F95D" w14:textId="77777777" w:rsidR="00547FB5" w:rsidRPr="008971BF" w:rsidRDefault="00547FB5" w:rsidP="00812ACB">
            <w:pPr>
              <w:spacing w:before="0" w:after="0" w:line="281" w:lineRule="exact"/>
              <w:ind w:firstLine="0"/>
            </w:pPr>
            <w:r w:rsidRPr="008971BF">
              <w:rPr>
                <w:color w:val="000000"/>
                <w:kern w:val="2"/>
                <w:sz w:val="24"/>
              </w:rPr>
              <w:lastRenderedPageBreak/>
              <w:t xml:space="preserve">1. </w:t>
            </w:r>
          </w:p>
        </w:tc>
        <w:tc>
          <w:tcPr>
            <w:tcW w:w="2517" w:type="dxa"/>
          </w:tcPr>
          <w:p w14:paraId="090C526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Liên quan đến việc tiếp </w:t>
            </w:r>
          </w:p>
          <w:p w14:paraId="38C22FBB"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nhận bệnh nhân ưu tiên. </w:t>
            </w:r>
          </w:p>
          <w:p w14:paraId="0CADEB82"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Khi tiếp nhận đồng thời </w:t>
            </w:r>
          </w:p>
          <w:p w14:paraId="0730942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bệnh nhân thường, bệnh </w:t>
            </w:r>
          </w:p>
          <w:p w14:paraId="6DB038F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nhân cấp cứu và người </w:t>
            </w:r>
          </w:p>
          <w:p w14:paraId="1C8545C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già/trẻ em, chúng tôi đề </w:t>
            </w:r>
          </w:p>
          <w:p w14:paraId="3FD391A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xuất thứ tự ưu tiên </w:t>
            </w:r>
          </w:p>
          <w:p w14:paraId="3286A442" w14:textId="77777777" w:rsidR="00547FB5" w:rsidRPr="008971BF" w:rsidRDefault="00547FB5" w:rsidP="00812ACB">
            <w:pPr>
              <w:spacing w:before="0" w:after="0" w:line="365" w:lineRule="exact"/>
              <w:ind w:firstLine="0"/>
            </w:pPr>
            <w:r w:rsidRPr="008971BF">
              <w:rPr>
                <w:rFonts w:eastAsia="Times New Roman 2"/>
                <w:color w:val="000000"/>
                <w:kern w:val="2"/>
                <w:sz w:val="24"/>
              </w:rPr>
              <w:t xml:space="preserve">khám: Cấp cứu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Đã </w:t>
            </w:r>
          </w:p>
          <w:p w14:paraId="7258387D" w14:textId="77777777" w:rsidR="00547FB5" w:rsidRPr="008971BF" w:rsidRDefault="00547FB5" w:rsidP="00812ACB">
            <w:pPr>
              <w:spacing w:before="0" w:after="0" w:line="370" w:lineRule="exact"/>
              <w:ind w:firstLine="0"/>
            </w:pPr>
            <w:r w:rsidRPr="008971BF">
              <w:rPr>
                <w:rFonts w:eastAsia="Times New Roman 2"/>
                <w:color w:val="000000"/>
                <w:kern w:val="2"/>
                <w:sz w:val="24"/>
              </w:rPr>
              <w:t xml:space="preserve">đặt lịch hẹn trước </w:t>
            </w:r>
            <w:r w:rsidRPr="008971BF">
              <w:rPr>
                <w:rFonts w:eastAsia="Cambria"/>
                <w:color w:val="000000"/>
                <w:sz w:val="24"/>
              </w:rPr>
              <w:t>→</w:t>
            </w:r>
            <w:r w:rsidRPr="008971BF">
              <w:rPr>
                <w:color w:val="000000"/>
                <w:kern w:val="2"/>
                <w:sz w:val="24"/>
              </w:rPr>
              <w:t xml:space="preserve"> </w:t>
            </w:r>
          </w:p>
          <w:p w14:paraId="3D7BFC4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Người già/trẻ em </w:t>
            </w:r>
            <w:r w:rsidRPr="008971BF">
              <w:rPr>
                <w:rFonts w:eastAsia="Cambria"/>
                <w:color w:val="000000"/>
                <w:sz w:val="24"/>
              </w:rPr>
              <w:t>→</w:t>
            </w:r>
            <w:r w:rsidRPr="008971BF">
              <w:rPr>
                <w:color w:val="000000"/>
                <w:kern w:val="2"/>
                <w:sz w:val="24"/>
              </w:rPr>
              <w:t xml:space="preserve"> </w:t>
            </w:r>
          </w:p>
          <w:p w14:paraId="588B47ED" w14:textId="77777777" w:rsidR="00547FB5" w:rsidRPr="008971BF" w:rsidRDefault="00547FB5" w:rsidP="00812ACB">
            <w:pPr>
              <w:spacing w:before="0" w:after="0" w:line="355" w:lineRule="exact"/>
              <w:ind w:firstLine="0"/>
            </w:pPr>
            <w:r w:rsidRPr="008971BF">
              <w:rPr>
                <w:color w:val="000000"/>
                <w:kern w:val="2"/>
                <w:sz w:val="24"/>
              </w:rPr>
              <w:t xml:space="preserve">Khách vãng lai. Phòng </w:t>
            </w:r>
          </w:p>
          <w:p w14:paraId="7253382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khám có đồng ý với thứ </w:t>
            </w:r>
          </w:p>
          <w:p w14:paraId="7D9DD69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tự phân luồng này không </w:t>
            </w:r>
          </w:p>
          <w:p w14:paraId="2B3ED93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hay có quy định ưu tiên </w:t>
            </w:r>
          </w:p>
          <w:p w14:paraId="251F0166" w14:textId="77777777" w:rsidR="00547FB5" w:rsidRPr="008971BF" w:rsidRDefault="00547FB5" w:rsidP="00812ACB">
            <w:pPr>
              <w:spacing w:before="0" w:after="0" w:line="281" w:lineRule="exact"/>
              <w:ind w:firstLine="0"/>
            </w:pPr>
            <w:r w:rsidRPr="008971BF">
              <w:rPr>
                <w:color w:val="000000"/>
                <w:kern w:val="2"/>
                <w:sz w:val="24"/>
              </w:rPr>
              <w:t xml:space="preserve">riêng? </w:t>
            </w:r>
          </w:p>
        </w:tc>
        <w:tc>
          <w:tcPr>
            <w:tcW w:w="3176" w:type="dxa"/>
          </w:tcPr>
          <w:p w14:paraId="31855C4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thống nhất ưu tiên </w:t>
            </w:r>
          </w:p>
          <w:p w14:paraId="6432E34B"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bệnh nhân cấp cứu trước, tiếp </w:t>
            </w:r>
          </w:p>
          <w:p w14:paraId="0F468E9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theo là bệnh nhân đã đặt lịch, </w:t>
            </w:r>
          </w:p>
          <w:p w14:paraId="20D9D2C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người già/trẻ em và cuối cùng </w:t>
            </w:r>
          </w:p>
          <w:p w14:paraId="5F773F6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là khách vãng lai. Trường hợp </w:t>
            </w:r>
          </w:p>
          <w:p w14:paraId="7CC7637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đặc biệt có thể điều chỉnh thứ </w:t>
            </w:r>
          </w:p>
          <w:p w14:paraId="083F0C3F" w14:textId="77777777" w:rsidR="00547FB5" w:rsidRPr="008971BF" w:rsidRDefault="00547FB5" w:rsidP="00812ACB">
            <w:pPr>
              <w:spacing w:before="0" w:after="0" w:line="281" w:lineRule="exact"/>
              <w:ind w:firstLine="0"/>
            </w:pPr>
            <w:r w:rsidRPr="008971BF">
              <w:rPr>
                <w:rFonts w:eastAsia="Times New Roman 2"/>
                <w:color w:val="000000"/>
                <w:kern w:val="2"/>
                <w:sz w:val="24"/>
              </w:rPr>
              <w:t>tự bởi nhân viên có quyền.</w:t>
            </w:r>
            <w:r w:rsidRPr="008971BF">
              <w:rPr>
                <w:color w:val="000000"/>
                <w:kern w:val="2"/>
                <w:sz w:val="24"/>
              </w:rPr>
              <w:t xml:space="preserve"> </w:t>
            </w:r>
          </w:p>
        </w:tc>
        <w:tc>
          <w:tcPr>
            <w:tcW w:w="2336" w:type="dxa"/>
          </w:tcPr>
          <w:p w14:paraId="75C57BD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Cần xử lý logic hàng </w:t>
            </w:r>
          </w:p>
          <w:p w14:paraId="342DC938"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đợi theo nhóm đối </w:t>
            </w:r>
          </w:p>
          <w:p w14:paraId="5B8D2D9A" w14:textId="77777777" w:rsidR="00547FB5" w:rsidRPr="008971BF" w:rsidRDefault="00547FB5" w:rsidP="00812ACB">
            <w:pPr>
              <w:spacing w:before="0" w:after="0" w:line="281" w:lineRule="exact"/>
              <w:ind w:firstLine="0"/>
            </w:pPr>
            <w:r w:rsidRPr="008971BF">
              <w:rPr>
                <w:rFonts w:eastAsia="Times New Roman 2"/>
                <w:color w:val="000000"/>
                <w:kern w:val="2"/>
                <w:sz w:val="24"/>
              </w:rPr>
              <w:t>tượng.</w:t>
            </w:r>
            <w:r w:rsidRPr="008971BF">
              <w:rPr>
                <w:color w:val="000000"/>
                <w:kern w:val="2"/>
                <w:sz w:val="24"/>
              </w:rPr>
              <w:t xml:space="preserve"> </w:t>
            </w:r>
          </w:p>
        </w:tc>
      </w:tr>
      <w:tr w:rsidR="00547FB5" w:rsidRPr="008971BF" w14:paraId="4E9DC905" w14:textId="77777777" w:rsidTr="009E1F89">
        <w:trPr>
          <w:trHeight w:val="956"/>
        </w:trPr>
        <w:tc>
          <w:tcPr>
            <w:tcW w:w="755" w:type="dxa"/>
          </w:tcPr>
          <w:p w14:paraId="7E31DF43" w14:textId="77777777" w:rsidR="00547FB5" w:rsidRPr="008971BF" w:rsidRDefault="00547FB5" w:rsidP="00812ACB">
            <w:pPr>
              <w:spacing w:before="0" w:after="0" w:line="281" w:lineRule="exact"/>
              <w:ind w:firstLine="0"/>
            </w:pPr>
            <w:r w:rsidRPr="008971BF">
              <w:rPr>
                <w:color w:val="000000"/>
                <w:kern w:val="2"/>
                <w:sz w:val="24"/>
              </w:rPr>
              <w:t xml:space="preserve">2. </w:t>
            </w:r>
          </w:p>
        </w:tc>
        <w:tc>
          <w:tcPr>
            <w:tcW w:w="2517" w:type="dxa"/>
          </w:tcPr>
          <w:p w14:paraId="5A4F091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quy trình chỉ định </w:t>
            </w:r>
          </w:p>
          <w:p w14:paraId="251DC6CD"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cận lâm sàng (CLS). Sau </w:t>
            </w:r>
          </w:p>
          <w:p w14:paraId="02606677"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khi bác sĩ kê phiếu chỉ </w:t>
            </w:r>
          </w:p>
        </w:tc>
        <w:tc>
          <w:tcPr>
            <w:tcW w:w="3176" w:type="dxa"/>
          </w:tcPr>
          <w:p w14:paraId="47479B5A"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Bệnh nhân cần hoàn tất thanh </w:t>
            </w:r>
          </w:p>
          <w:p w14:paraId="211FA769"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toán phí CLS trước khi thực </w:t>
            </w:r>
          </w:p>
          <w:p w14:paraId="56663E36"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hiện dịch vụ. Sau khi thu ngân </w:t>
            </w:r>
          </w:p>
        </w:tc>
        <w:tc>
          <w:tcPr>
            <w:tcW w:w="2336" w:type="dxa"/>
          </w:tcPr>
          <w:p w14:paraId="2B6D7A01"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Ảnh hưởng trực tiếp </w:t>
            </w:r>
          </w:p>
          <w:p w14:paraId="21EE50C8"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đến trạng thái (Status) </w:t>
            </w:r>
          </w:p>
        </w:tc>
      </w:tr>
    </w:tbl>
    <w:p w14:paraId="16359FC8" w14:textId="77777777" w:rsidR="00547FB5" w:rsidRPr="008971BF" w:rsidRDefault="00547FB5" w:rsidP="00812ACB">
      <w:pPr>
        <w:pageBreakBefore/>
        <w:spacing w:line="0" w:lineRule="atLeast"/>
        <w:ind w:firstLine="0"/>
        <w:rPr>
          <w:sz w:val="2"/>
          <w:szCs w:val="2"/>
        </w:rPr>
      </w:pPr>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8971BF" w14:paraId="09B40215" w14:textId="77777777" w:rsidTr="009E1F89">
        <w:trPr>
          <w:trHeight w:hRule="exact" w:val="370"/>
        </w:trPr>
        <w:tc>
          <w:tcPr>
            <w:tcW w:w="755" w:type="dxa"/>
          </w:tcPr>
          <w:p w14:paraId="223F82C4" w14:textId="77777777" w:rsidR="00547FB5" w:rsidRPr="008971BF" w:rsidRDefault="00547FB5" w:rsidP="00812ACB">
            <w:pPr>
              <w:spacing w:before="0" w:after="0" w:line="281" w:lineRule="exact"/>
              <w:ind w:firstLine="0"/>
              <w:jc w:val="center"/>
            </w:pPr>
            <w:r w:rsidRPr="008971BF">
              <w:rPr>
                <w:b/>
                <w:bCs/>
                <w:color w:val="000000"/>
                <w:kern w:val="2"/>
                <w:sz w:val="24"/>
              </w:rPr>
              <w:t xml:space="preserve">STT </w:t>
            </w:r>
          </w:p>
        </w:tc>
        <w:tc>
          <w:tcPr>
            <w:tcW w:w="2517" w:type="dxa"/>
          </w:tcPr>
          <w:p w14:paraId="79885B23"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Câu hỏi (Questions)</w:t>
            </w:r>
            <w:r w:rsidRPr="008971BF">
              <w:rPr>
                <w:b/>
                <w:bCs/>
                <w:color w:val="000000"/>
                <w:kern w:val="2"/>
                <w:sz w:val="24"/>
              </w:rPr>
              <w:t xml:space="preserve"> </w:t>
            </w:r>
          </w:p>
        </w:tc>
        <w:tc>
          <w:tcPr>
            <w:tcW w:w="3176" w:type="dxa"/>
          </w:tcPr>
          <w:p w14:paraId="7F1D47EB"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Trả lời (Answers)</w:t>
            </w:r>
            <w:r w:rsidRPr="008971BF">
              <w:rPr>
                <w:b/>
                <w:bCs/>
                <w:color w:val="000000"/>
                <w:kern w:val="2"/>
                <w:sz w:val="24"/>
              </w:rPr>
              <w:t xml:space="preserve"> </w:t>
            </w:r>
          </w:p>
        </w:tc>
        <w:tc>
          <w:tcPr>
            <w:tcW w:w="2336" w:type="dxa"/>
          </w:tcPr>
          <w:p w14:paraId="215D0C77" w14:textId="77777777" w:rsidR="00547FB5" w:rsidRPr="008971BF" w:rsidRDefault="00547FB5" w:rsidP="00812ACB">
            <w:pPr>
              <w:spacing w:before="0" w:after="0" w:line="281" w:lineRule="exact"/>
              <w:ind w:firstLine="0"/>
              <w:jc w:val="center"/>
            </w:pPr>
            <w:r w:rsidRPr="008971BF">
              <w:rPr>
                <w:b/>
                <w:bCs/>
                <w:color w:val="000000"/>
                <w:kern w:val="2"/>
                <w:sz w:val="24"/>
              </w:rPr>
              <w:t>Ghi</w:t>
            </w:r>
            <w:r w:rsidRPr="008971BF">
              <w:rPr>
                <w:b/>
                <w:bCs/>
                <w:i/>
                <w:iCs/>
                <w:color w:val="000000"/>
                <w:kern w:val="2"/>
                <w:sz w:val="24"/>
              </w:rPr>
              <w:t xml:space="preserve"> </w:t>
            </w:r>
            <w:r w:rsidRPr="008971BF">
              <w:rPr>
                <w:b/>
                <w:bCs/>
                <w:color w:val="000000"/>
                <w:kern w:val="2"/>
                <w:sz w:val="24"/>
              </w:rPr>
              <w:t>chú</w:t>
            </w:r>
            <w:r w:rsidRPr="008971BF">
              <w:rPr>
                <w:b/>
                <w:bCs/>
                <w:i/>
                <w:iCs/>
                <w:color w:val="000000"/>
                <w:kern w:val="2"/>
                <w:sz w:val="24"/>
              </w:rPr>
              <w:t xml:space="preserve"> </w:t>
            </w:r>
          </w:p>
        </w:tc>
      </w:tr>
      <w:tr w:rsidR="00547FB5" w:rsidRPr="008971BF" w14:paraId="78EA55CE" w14:textId="77777777" w:rsidTr="009E1F89">
        <w:trPr>
          <w:trHeight w:val="3152"/>
        </w:trPr>
        <w:tc>
          <w:tcPr>
            <w:tcW w:w="755" w:type="dxa"/>
          </w:tcPr>
          <w:p w14:paraId="59C092BB" w14:textId="77777777" w:rsidR="00547FB5" w:rsidRPr="008971BF" w:rsidRDefault="00547FB5" w:rsidP="00812ACB">
            <w:pPr>
              <w:spacing w:before="0" w:after="0"/>
              <w:ind w:firstLine="0"/>
            </w:pPr>
          </w:p>
        </w:tc>
        <w:tc>
          <w:tcPr>
            <w:tcW w:w="2517" w:type="dxa"/>
          </w:tcPr>
          <w:p w14:paraId="4BC9E52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định (xét nghiệm máu, </w:t>
            </w:r>
          </w:p>
          <w:p w14:paraId="1B67EA9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siêu âm...), bệnh nhân sẽ </w:t>
            </w:r>
          </w:p>
          <w:p w14:paraId="7CA0A21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đến thẳng quầy thu ngân </w:t>
            </w:r>
          </w:p>
          <w:p w14:paraId="39780FE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để thanh toán trước rồi </w:t>
            </w:r>
          </w:p>
          <w:p w14:paraId="4E06AA9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mới qua phòng kỹ thuật, </w:t>
            </w:r>
          </w:p>
          <w:p w14:paraId="70CC54D9"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hay được làm dịch vụ </w:t>
            </w:r>
          </w:p>
          <w:p w14:paraId="69E006C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trước rồi tổng kết thanh </w:t>
            </w:r>
          </w:p>
          <w:p w14:paraId="527133E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toán một lần trước khi </w:t>
            </w:r>
          </w:p>
          <w:p w14:paraId="5BE0C117" w14:textId="77777777" w:rsidR="00547FB5" w:rsidRPr="008971BF" w:rsidRDefault="00547FB5" w:rsidP="00812ACB">
            <w:pPr>
              <w:spacing w:before="0" w:after="0" w:line="281" w:lineRule="exact"/>
              <w:ind w:firstLine="0"/>
            </w:pPr>
            <w:r w:rsidRPr="008971BF">
              <w:rPr>
                <w:rFonts w:eastAsia="Times New Roman 2"/>
                <w:color w:val="000000"/>
                <w:kern w:val="2"/>
                <w:sz w:val="24"/>
              </w:rPr>
              <w:t>lấy thuốc?</w:t>
            </w:r>
            <w:r w:rsidRPr="008971BF">
              <w:rPr>
                <w:color w:val="000000"/>
                <w:kern w:val="2"/>
                <w:sz w:val="24"/>
              </w:rPr>
              <w:t xml:space="preserve"> </w:t>
            </w:r>
          </w:p>
        </w:tc>
        <w:tc>
          <w:tcPr>
            <w:tcW w:w="3176" w:type="dxa"/>
          </w:tcPr>
          <w:p w14:paraId="585C749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ghi nhận thanh toán, trạng thái </w:t>
            </w:r>
          </w:p>
          <w:p w14:paraId="6DF1612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phiếu mới được chuyển sang </w:t>
            </w:r>
          </w:p>
          <w:p w14:paraId="6029EE8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đủ điều kiện thực hiện để kỹ </w:t>
            </w:r>
          </w:p>
          <w:p w14:paraId="43AFF879" w14:textId="77777777" w:rsidR="00547FB5" w:rsidRPr="008971BF" w:rsidRDefault="00547FB5" w:rsidP="00812ACB">
            <w:pPr>
              <w:spacing w:before="0" w:after="0" w:line="281" w:lineRule="exact"/>
              <w:ind w:firstLine="0"/>
            </w:pPr>
            <w:r w:rsidRPr="008971BF">
              <w:rPr>
                <w:rFonts w:eastAsia="Times New Roman 2"/>
                <w:color w:val="000000"/>
                <w:kern w:val="2"/>
                <w:sz w:val="24"/>
              </w:rPr>
              <w:t>thuật viên tiếp nhận.</w:t>
            </w:r>
            <w:r w:rsidRPr="008971BF">
              <w:rPr>
                <w:color w:val="000000"/>
                <w:kern w:val="2"/>
                <w:sz w:val="24"/>
              </w:rPr>
              <w:t xml:space="preserve"> </w:t>
            </w:r>
          </w:p>
        </w:tc>
        <w:tc>
          <w:tcPr>
            <w:tcW w:w="2336" w:type="dxa"/>
          </w:tcPr>
          <w:p w14:paraId="50DC0E7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của phiếu chỉ định </w:t>
            </w:r>
          </w:p>
          <w:p w14:paraId="252433F7" w14:textId="77777777" w:rsidR="00547FB5" w:rsidRPr="008971BF" w:rsidRDefault="00547FB5" w:rsidP="00812ACB">
            <w:pPr>
              <w:spacing w:before="0" w:after="0" w:line="281" w:lineRule="exact"/>
              <w:ind w:firstLine="0"/>
            </w:pPr>
            <w:r w:rsidRPr="008971BF">
              <w:rPr>
                <w:rFonts w:eastAsia="Times New Roman 2"/>
                <w:color w:val="000000"/>
                <w:kern w:val="2"/>
                <w:sz w:val="24"/>
              </w:rPr>
              <w:t>CLS trên hệ thống.</w:t>
            </w:r>
            <w:r w:rsidRPr="008971BF">
              <w:rPr>
                <w:color w:val="000000"/>
                <w:kern w:val="2"/>
                <w:sz w:val="24"/>
              </w:rPr>
              <w:t xml:space="preserve"> </w:t>
            </w:r>
          </w:p>
        </w:tc>
      </w:tr>
      <w:tr w:rsidR="00547FB5" w:rsidRPr="008971BF" w14:paraId="45E3DF57" w14:textId="77777777" w:rsidTr="009E1F89">
        <w:trPr>
          <w:trHeight w:val="3512"/>
        </w:trPr>
        <w:tc>
          <w:tcPr>
            <w:tcW w:w="755" w:type="dxa"/>
          </w:tcPr>
          <w:p w14:paraId="50EAC030" w14:textId="77777777" w:rsidR="00547FB5" w:rsidRPr="008971BF" w:rsidRDefault="00547FB5" w:rsidP="00812ACB">
            <w:pPr>
              <w:spacing w:before="0" w:after="0" w:line="281" w:lineRule="exact"/>
              <w:ind w:firstLine="0"/>
            </w:pPr>
            <w:r w:rsidRPr="008971BF">
              <w:rPr>
                <w:color w:val="000000"/>
                <w:kern w:val="2"/>
                <w:sz w:val="24"/>
              </w:rPr>
              <w:t xml:space="preserve">3. </w:t>
            </w:r>
          </w:p>
        </w:tc>
        <w:tc>
          <w:tcPr>
            <w:tcW w:w="2517" w:type="dxa"/>
          </w:tcPr>
          <w:p w14:paraId="58DBD11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việc trả kết quả. </w:t>
            </w:r>
          </w:p>
          <w:p w14:paraId="03F26A62"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Chúng tôi đề xuất kỹ </w:t>
            </w:r>
          </w:p>
          <w:p w14:paraId="05E7D61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thuật viên nhập chỉ số và </w:t>
            </w:r>
          </w:p>
          <w:p w14:paraId="2A0D1BCE" w14:textId="77777777" w:rsidR="00547FB5" w:rsidRPr="008971BF" w:rsidRDefault="00547FB5" w:rsidP="00812ACB">
            <w:pPr>
              <w:spacing w:before="0" w:after="0" w:line="360" w:lineRule="exact"/>
              <w:ind w:firstLine="0"/>
            </w:pPr>
            <w:r w:rsidRPr="008971BF">
              <w:rPr>
                <w:rFonts w:eastAsia="Times New Roman 2"/>
                <w:color w:val="000000"/>
                <w:kern w:val="2"/>
                <w:sz w:val="24"/>
              </w:rPr>
              <w:t>upload file ảnh (X</w:t>
            </w:r>
            <w:r w:rsidRPr="008971BF">
              <w:rPr>
                <w:color w:val="000000"/>
                <w:kern w:val="2"/>
                <w:sz w:val="24"/>
              </w:rPr>
              <w:t>-</w:t>
            </w:r>
          </w:p>
          <w:p w14:paraId="53F0737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quang, siêu âm), bác sĩ </w:t>
            </w:r>
          </w:p>
          <w:p w14:paraId="4A89AC7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xem trực tiếp trên màn </w:t>
            </w:r>
          </w:p>
          <w:p w14:paraId="1EA91E3B"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hình không cần in giấy. </w:t>
            </w:r>
          </w:p>
          <w:p w14:paraId="58F9733B"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có cần nút </w:t>
            </w:r>
          </w:p>
          <w:p w14:paraId="74C6884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in kết quả giấy có chữ </w:t>
            </w:r>
          </w:p>
          <w:p w14:paraId="7F680B6C" w14:textId="77777777" w:rsidR="00547FB5" w:rsidRPr="008971BF" w:rsidRDefault="00547FB5" w:rsidP="00812ACB">
            <w:pPr>
              <w:spacing w:before="0" w:after="0" w:line="281" w:lineRule="exact"/>
              <w:ind w:firstLine="0"/>
            </w:pPr>
            <w:r w:rsidRPr="008971BF">
              <w:rPr>
                <w:rFonts w:eastAsia="Times New Roman 2"/>
                <w:color w:val="000000"/>
                <w:kern w:val="2"/>
                <w:sz w:val="24"/>
              </w:rPr>
              <w:t>ký mẫu hay không?</w:t>
            </w:r>
            <w:r w:rsidRPr="008971BF">
              <w:rPr>
                <w:color w:val="000000"/>
                <w:kern w:val="2"/>
                <w:sz w:val="24"/>
              </w:rPr>
              <w:t xml:space="preserve"> </w:t>
            </w:r>
          </w:p>
        </w:tc>
        <w:tc>
          <w:tcPr>
            <w:tcW w:w="3176" w:type="dxa"/>
          </w:tcPr>
          <w:p w14:paraId="558B2E7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Bác sĩ ưu tiên xem kết quả trực </w:t>
            </w:r>
          </w:p>
          <w:p w14:paraId="5781506F"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tiếp trên hệ thống để thuận tiện </w:t>
            </w:r>
          </w:p>
          <w:p w14:paraId="16F792A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cho việc chẩn đoán. Tuy nhiên, </w:t>
            </w:r>
          </w:p>
          <w:p w14:paraId="32C30DA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vẫn cần chức năng </w:t>
            </w:r>
          </w:p>
          <w:p w14:paraId="7FF0985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in kết quả giấy theo mẫu chuẩn </w:t>
            </w:r>
          </w:p>
          <w:p w14:paraId="4C110A1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trong trường hợp bệnh nhân </w:t>
            </w:r>
          </w:p>
          <w:p w14:paraId="44BBD42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hoặc phòng khám yêu cầu bản </w:t>
            </w:r>
          </w:p>
          <w:p w14:paraId="74C72C9E" w14:textId="77777777" w:rsidR="00547FB5" w:rsidRPr="008971BF" w:rsidRDefault="00547FB5" w:rsidP="00812ACB">
            <w:pPr>
              <w:spacing w:before="0" w:after="0" w:line="281" w:lineRule="exact"/>
              <w:ind w:firstLine="0"/>
            </w:pPr>
            <w:r w:rsidRPr="008971BF">
              <w:rPr>
                <w:rFonts w:eastAsia="Times New Roman 2"/>
                <w:color w:val="000000"/>
                <w:kern w:val="2"/>
                <w:sz w:val="24"/>
              </w:rPr>
              <w:t>giấy.</w:t>
            </w:r>
            <w:r w:rsidRPr="008971BF">
              <w:rPr>
                <w:color w:val="000000"/>
                <w:kern w:val="2"/>
                <w:sz w:val="24"/>
              </w:rPr>
              <w:t xml:space="preserve"> </w:t>
            </w:r>
          </w:p>
        </w:tc>
        <w:tc>
          <w:tcPr>
            <w:tcW w:w="2336" w:type="dxa"/>
          </w:tcPr>
          <w:p w14:paraId="18078FA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Cần thiết kế cả giao </w:t>
            </w:r>
          </w:p>
          <w:p w14:paraId="751FB770"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diện xem trực tuyến và </w:t>
            </w:r>
          </w:p>
          <w:p w14:paraId="5CCD2A7D" w14:textId="77777777" w:rsidR="00547FB5" w:rsidRPr="008971BF" w:rsidRDefault="00547FB5" w:rsidP="00812ACB">
            <w:pPr>
              <w:spacing w:before="0" w:after="0" w:line="281" w:lineRule="exact"/>
              <w:ind w:firstLine="0"/>
            </w:pPr>
            <w:r w:rsidRPr="008971BF">
              <w:rPr>
                <w:rFonts w:eastAsia="Times New Roman 2"/>
                <w:color w:val="000000"/>
                <w:kern w:val="2"/>
                <w:sz w:val="24"/>
              </w:rPr>
              <w:t>mẫu in chuẩn A4/A5.</w:t>
            </w:r>
            <w:r w:rsidRPr="008971BF">
              <w:rPr>
                <w:color w:val="000000"/>
                <w:kern w:val="2"/>
                <w:sz w:val="24"/>
              </w:rPr>
              <w:t xml:space="preserve"> </w:t>
            </w:r>
          </w:p>
        </w:tc>
      </w:tr>
      <w:tr w:rsidR="00547FB5" w:rsidRPr="008971BF" w14:paraId="1304BEB6" w14:textId="77777777" w:rsidTr="009E1F89">
        <w:trPr>
          <w:trHeight w:val="3872"/>
        </w:trPr>
        <w:tc>
          <w:tcPr>
            <w:tcW w:w="755" w:type="dxa"/>
          </w:tcPr>
          <w:p w14:paraId="51FBF5F4" w14:textId="77777777" w:rsidR="00547FB5" w:rsidRPr="008971BF" w:rsidRDefault="00547FB5" w:rsidP="00812ACB">
            <w:pPr>
              <w:spacing w:before="0" w:after="0" w:line="281" w:lineRule="exact"/>
              <w:ind w:firstLine="0"/>
            </w:pPr>
            <w:r w:rsidRPr="008971BF">
              <w:rPr>
                <w:color w:val="000000"/>
                <w:kern w:val="2"/>
                <w:sz w:val="24"/>
              </w:rPr>
              <w:lastRenderedPageBreak/>
              <w:t xml:space="preserve">4. </w:t>
            </w:r>
          </w:p>
        </w:tc>
        <w:tc>
          <w:tcPr>
            <w:tcW w:w="2517" w:type="dxa"/>
          </w:tcPr>
          <w:p w14:paraId="4A177A51"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Liên quan đến sửa đổi </w:t>
            </w:r>
          </w:p>
          <w:p w14:paraId="01BC45C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hồ sơ/đơn thuốc. Chúng </w:t>
            </w:r>
          </w:p>
          <w:p w14:paraId="2ECCA5C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tôi đề xuất: Bác sĩ chỉ </w:t>
            </w:r>
          </w:p>
          <w:p w14:paraId="7C017526"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được sửa trong ca trực </w:t>
            </w:r>
          </w:p>
          <w:p w14:paraId="5EF8352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khi bệnh nhân chưa </w:t>
            </w:r>
          </w:p>
          <w:p w14:paraId="731D01A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nhận thuốc. Nếu đã xuất </w:t>
            </w:r>
          </w:p>
          <w:p w14:paraId="3AD5124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kho hoặc qua ngày, bắt </w:t>
            </w:r>
          </w:p>
          <w:p w14:paraId="1B2AE0AC"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buộc Trưởng </w:t>
            </w:r>
          </w:p>
          <w:p w14:paraId="56F9E6C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khoa/Admin mở khóa. </w:t>
            </w:r>
          </w:p>
          <w:p w14:paraId="4C170DE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Quy định như vậy có </w:t>
            </w:r>
          </w:p>
          <w:p w14:paraId="2B7E0854" w14:textId="77777777" w:rsidR="00547FB5" w:rsidRPr="008971BF" w:rsidRDefault="00547FB5" w:rsidP="00812ACB">
            <w:pPr>
              <w:spacing w:before="0" w:after="0" w:line="281" w:lineRule="exact"/>
              <w:ind w:firstLine="0"/>
            </w:pPr>
            <w:r w:rsidRPr="008971BF">
              <w:rPr>
                <w:rFonts w:eastAsia="Times New Roman 2"/>
                <w:color w:val="000000"/>
                <w:kern w:val="2"/>
                <w:sz w:val="24"/>
              </w:rPr>
              <w:t>hợp lý không?</w:t>
            </w:r>
            <w:r w:rsidRPr="008971BF">
              <w:rPr>
                <w:color w:val="000000"/>
                <w:kern w:val="2"/>
                <w:sz w:val="24"/>
              </w:rPr>
              <w:t xml:space="preserve"> </w:t>
            </w:r>
          </w:p>
        </w:tc>
        <w:tc>
          <w:tcPr>
            <w:tcW w:w="3176" w:type="dxa"/>
          </w:tcPr>
          <w:p w14:paraId="1D124015"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Bác sĩ chỉ được sửa trong phạm </w:t>
            </w:r>
          </w:p>
          <w:p w14:paraId="603116A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vi thời gian và trạng thái cho </w:t>
            </w:r>
          </w:p>
          <w:p w14:paraId="563E16B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phép. Khi thuốc đã xuất kho </w:t>
            </w:r>
          </w:p>
          <w:p w14:paraId="26FB8BA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hoặc đã qua ngày, việc sửa phải </w:t>
            </w:r>
          </w:p>
          <w:p w14:paraId="1B2A7A7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được kiểm soát bởi người có </w:t>
            </w:r>
          </w:p>
          <w:p w14:paraId="47A7E79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quyền cao hơn để tránh thay </w:t>
            </w:r>
          </w:p>
          <w:p w14:paraId="0F6B6717" w14:textId="77777777" w:rsidR="00547FB5" w:rsidRPr="008971BF" w:rsidRDefault="00547FB5" w:rsidP="00812ACB">
            <w:pPr>
              <w:spacing w:before="0" w:after="0" w:line="281" w:lineRule="exact"/>
              <w:ind w:firstLine="0"/>
            </w:pPr>
            <w:r w:rsidRPr="008971BF">
              <w:rPr>
                <w:rFonts w:eastAsia="Times New Roman 2"/>
                <w:color w:val="000000"/>
                <w:kern w:val="2"/>
                <w:sz w:val="24"/>
              </w:rPr>
              <w:t>đổi dữ liệu sau khi giao thuốc.</w:t>
            </w:r>
            <w:r w:rsidRPr="008971BF">
              <w:rPr>
                <w:color w:val="000000"/>
                <w:kern w:val="2"/>
                <w:sz w:val="24"/>
              </w:rPr>
              <w:t xml:space="preserve"> </w:t>
            </w:r>
          </w:p>
        </w:tc>
        <w:tc>
          <w:tcPr>
            <w:tcW w:w="2336" w:type="dxa"/>
          </w:tcPr>
          <w:p w14:paraId="265EA6C9"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Cần gắn ràng buộc </w:t>
            </w:r>
          </w:p>
          <w:p w14:paraId="1831472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khóa form dựa trên </w:t>
            </w:r>
          </w:p>
          <w:p w14:paraId="3583B714"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trạng thái xuất kho của </w:t>
            </w:r>
          </w:p>
          <w:p w14:paraId="1913432C" w14:textId="77777777" w:rsidR="00547FB5" w:rsidRPr="008971BF" w:rsidRDefault="00547FB5" w:rsidP="00812ACB">
            <w:pPr>
              <w:spacing w:before="0" w:after="0" w:line="281" w:lineRule="exact"/>
              <w:ind w:firstLine="0"/>
            </w:pPr>
            <w:r w:rsidRPr="008971BF">
              <w:rPr>
                <w:rFonts w:eastAsia="Times New Roman 2"/>
                <w:color w:val="000000"/>
                <w:kern w:val="2"/>
                <w:sz w:val="24"/>
              </w:rPr>
              <w:t>quầy Dược.</w:t>
            </w:r>
            <w:r w:rsidRPr="008971BF">
              <w:rPr>
                <w:color w:val="000000"/>
                <w:kern w:val="2"/>
                <w:sz w:val="24"/>
              </w:rPr>
              <w:t xml:space="preserve"> </w:t>
            </w:r>
          </w:p>
        </w:tc>
      </w:tr>
      <w:tr w:rsidR="00547FB5" w:rsidRPr="008971BF" w14:paraId="5E51EA92" w14:textId="77777777" w:rsidTr="009E1F89">
        <w:trPr>
          <w:trHeight w:val="2031"/>
        </w:trPr>
        <w:tc>
          <w:tcPr>
            <w:tcW w:w="755" w:type="dxa"/>
          </w:tcPr>
          <w:p w14:paraId="381509C9" w14:textId="77777777" w:rsidR="00547FB5" w:rsidRPr="008971BF" w:rsidRDefault="00547FB5" w:rsidP="00812ACB">
            <w:pPr>
              <w:spacing w:before="0" w:after="0" w:line="281" w:lineRule="exact"/>
              <w:ind w:firstLine="0"/>
            </w:pPr>
            <w:r w:rsidRPr="008971BF">
              <w:rPr>
                <w:color w:val="000000"/>
                <w:kern w:val="2"/>
                <w:sz w:val="24"/>
              </w:rPr>
              <w:t xml:space="preserve">5. </w:t>
            </w:r>
          </w:p>
        </w:tc>
        <w:tc>
          <w:tcPr>
            <w:tcW w:w="2517" w:type="dxa"/>
          </w:tcPr>
          <w:p w14:paraId="1A252A4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quy tắc xuất kho </w:t>
            </w:r>
          </w:p>
          <w:p w14:paraId="1ED4B45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thuốc. Chúng tôi đề xuất </w:t>
            </w:r>
          </w:p>
          <w:p w14:paraId="6117952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áp dụng nguyên tắc </w:t>
            </w:r>
          </w:p>
          <w:p w14:paraId="60C18BF9"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FEFO (hạn gần nhất </w:t>
            </w:r>
          </w:p>
          <w:p w14:paraId="7C23BFF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xuất trước) và tự động </w:t>
            </w:r>
          </w:p>
          <w:p w14:paraId="02899319"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bôi đỏ cảnh báo thuốc </w:t>
            </w:r>
          </w:p>
        </w:tc>
        <w:tc>
          <w:tcPr>
            <w:tcW w:w="3176" w:type="dxa"/>
          </w:tcPr>
          <w:p w14:paraId="72DCEA7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Kho thuốc cần theo dõi riêng </w:t>
            </w:r>
          </w:p>
          <w:p w14:paraId="201CB76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từng lô và hạn dùng. Khi xuất </w:t>
            </w:r>
          </w:p>
          <w:p w14:paraId="08B4838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thuốc, ưu tiên lô có hạn dùng </w:t>
            </w:r>
          </w:p>
          <w:p w14:paraId="10265964"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gần nhất để hạn chế tồn thuốc </w:t>
            </w:r>
          </w:p>
          <w:p w14:paraId="2A3FFD2A"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sắp hết hạn; thuốc còn dưới 60 </w:t>
            </w:r>
          </w:p>
          <w:p w14:paraId="73DFF1B2"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ngày cần được hệ thống cảnh </w:t>
            </w:r>
          </w:p>
        </w:tc>
        <w:tc>
          <w:tcPr>
            <w:tcW w:w="2336" w:type="dxa"/>
          </w:tcPr>
          <w:p w14:paraId="714837C4"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Quản lý kho bắt buộc </w:t>
            </w:r>
          </w:p>
          <w:p w14:paraId="7A904F0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theo Số Lô (Batch No) </w:t>
            </w:r>
          </w:p>
          <w:p w14:paraId="0D342D3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và Hạn dùng (Expiry </w:t>
            </w:r>
          </w:p>
          <w:p w14:paraId="25B65119" w14:textId="77777777" w:rsidR="00547FB5" w:rsidRPr="008971BF" w:rsidRDefault="00547FB5" w:rsidP="00812ACB">
            <w:pPr>
              <w:spacing w:before="0" w:after="0" w:line="281" w:lineRule="exact"/>
              <w:ind w:firstLine="0"/>
            </w:pPr>
            <w:r w:rsidRPr="008971BF">
              <w:rPr>
                <w:color w:val="000000"/>
                <w:kern w:val="2"/>
                <w:sz w:val="24"/>
              </w:rPr>
              <w:t xml:space="preserve">Date). </w:t>
            </w:r>
          </w:p>
        </w:tc>
      </w:tr>
    </w:tbl>
    <w:p w14:paraId="07A0CF9D" w14:textId="77777777" w:rsidR="00547FB5" w:rsidRPr="008971BF" w:rsidRDefault="00547FB5" w:rsidP="00812ACB">
      <w:pPr>
        <w:pageBreakBefore/>
        <w:spacing w:line="0" w:lineRule="atLeast"/>
        <w:ind w:firstLine="0"/>
        <w:rPr>
          <w:sz w:val="2"/>
          <w:szCs w:val="2"/>
        </w:rPr>
      </w:pPr>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8971BF" w14:paraId="2DAB724B" w14:textId="77777777" w:rsidTr="009E1F89">
        <w:trPr>
          <w:trHeight w:hRule="exact" w:val="370"/>
        </w:trPr>
        <w:tc>
          <w:tcPr>
            <w:tcW w:w="755" w:type="dxa"/>
          </w:tcPr>
          <w:p w14:paraId="3F497514" w14:textId="77777777" w:rsidR="00547FB5" w:rsidRPr="008971BF" w:rsidRDefault="00547FB5" w:rsidP="00812ACB">
            <w:pPr>
              <w:spacing w:before="0" w:after="0" w:line="281" w:lineRule="exact"/>
              <w:ind w:firstLine="0"/>
              <w:jc w:val="center"/>
            </w:pPr>
            <w:r w:rsidRPr="008971BF">
              <w:rPr>
                <w:b/>
                <w:bCs/>
                <w:color w:val="000000"/>
                <w:kern w:val="2"/>
                <w:sz w:val="24"/>
              </w:rPr>
              <w:t xml:space="preserve">STT </w:t>
            </w:r>
          </w:p>
        </w:tc>
        <w:tc>
          <w:tcPr>
            <w:tcW w:w="2517" w:type="dxa"/>
          </w:tcPr>
          <w:p w14:paraId="001D5F34"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Câu hỏi (Questions)</w:t>
            </w:r>
            <w:r w:rsidRPr="008971BF">
              <w:rPr>
                <w:b/>
                <w:bCs/>
                <w:color w:val="000000"/>
                <w:kern w:val="2"/>
                <w:sz w:val="24"/>
              </w:rPr>
              <w:t xml:space="preserve"> </w:t>
            </w:r>
          </w:p>
        </w:tc>
        <w:tc>
          <w:tcPr>
            <w:tcW w:w="3176" w:type="dxa"/>
          </w:tcPr>
          <w:p w14:paraId="01DA06B1"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Trả lời (Answers)</w:t>
            </w:r>
            <w:r w:rsidRPr="008971BF">
              <w:rPr>
                <w:b/>
                <w:bCs/>
                <w:color w:val="000000"/>
                <w:kern w:val="2"/>
                <w:sz w:val="24"/>
              </w:rPr>
              <w:t xml:space="preserve"> </w:t>
            </w:r>
          </w:p>
        </w:tc>
        <w:tc>
          <w:tcPr>
            <w:tcW w:w="2336" w:type="dxa"/>
          </w:tcPr>
          <w:p w14:paraId="243F5BA4" w14:textId="77777777" w:rsidR="00547FB5" w:rsidRPr="008971BF" w:rsidRDefault="00547FB5" w:rsidP="00812ACB">
            <w:pPr>
              <w:spacing w:before="0" w:after="0" w:line="281" w:lineRule="exact"/>
              <w:ind w:firstLine="0"/>
              <w:jc w:val="center"/>
            </w:pPr>
            <w:r w:rsidRPr="008971BF">
              <w:rPr>
                <w:b/>
                <w:bCs/>
                <w:color w:val="000000"/>
                <w:kern w:val="2"/>
                <w:sz w:val="24"/>
              </w:rPr>
              <w:t>Ghi</w:t>
            </w:r>
            <w:r w:rsidRPr="008971BF">
              <w:rPr>
                <w:b/>
                <w:bCs/>
                <w:i/>
                <w:iCs/>
                <w:color w:val="000000"/>
                <w:kern w:val="2"/>
                <w:sz w:val="24"/>
              </w:rPr>
              <w:t xml:space="preserve"> </w:t>
            </w:r>
            <w:r w:rsidRPr="008971BF">
              <w:rPr>
                <w:b/>
                <w:bCs/>
                <w:color w:val="000000"/>
                <w:kern w:val="2"/>
                <w:sz w:val="24"/>
              </w:rPr>
              <w:t>chú</w:t>
            </w:r>
            <w:r w:rsidRPr="008971BF">
              <w:rPr>
                <w:b/>
                <w:bCs/>
                <w:i/>
                <w:iCs/>
                <w:color w:val="000000"/>
                <w:kern w:val="2"/>
                <w:sz w:val="24"/>
              </w:rPr>
              <w:t xml:space="preserve"> </w:t>
            </w:r>
          </w:p>
        </w:tc>
      </w:tr>
      <w:tr w:rsidR="00547FB5" w:rsidRPr="008971BF" w14:paraId="436BBC55" w14:textId="77777777" w:rsidTr="009E1F89">
        <w:trPr>
          <w:trHeight w:val="1316"/>
        </w:trPr>
        <w:tc>
          <w:tcPr>
            <w:tcW w:w="755" w:type="dxa"/>
          </w:tcPr>
          <w:p w14:paraId="254C6507" w14:textId="77777777" w:rsidR="00547FB5" w:rsidRPr="008971BF" w:rsidRDefault="00547FB5" w:rsidP="00812ACB">
            <w:pPr>
              <w:spacing w:before="0" w:after="0"/>
              <w:ind w:firstLine="0"/>
            </w:pPr>
          </w:p>
        </w:tc>
        <w:tc>
          <w:tcPr>
            <w:tcW w:w="2517" w:type="dxa"/>
          </w:tcPr>
          <w:p w14:paraId="7ECC7B1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còn hạn dưới 60 ngày. </w:t>
            </w:r>
          </w:p>
          <w:p w14:paraId="059B3D19"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Đề xuất này có đúng với </w:t>
            </w:r>
          </w:p>
          <w:p w14:paraId="2F839D3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nghiệp vụ kho thuốc </w:t>
            </w:r>
          </w:p>
          <w:p w14:paraId="6732CBC6" w14:textId="77777777" w:rsidR="00547FB5" w:rsidRPr="008971BF" w:rsidRDefault="00547FB5" w:rsidP="00812ACB">
            <w:pPr>
              <w:spacing w:before="0" w:after="0" w:line="281" w:lineRule="exact"/>
              <w:ind w:firstLine="0"/>
            </w:pPr>
            <w:r w:rsidRPr="008971BF">
              <w:rPr>
                <w:rFonts w:eastAsia="Times New Roman 2"/>
                <w:color w:val="000000"/>
                <w:kern w:val="2"/>
                <w:sz w:val="24"/>
              </w:rPr>
              <w:t>hiện tại không?</w:t>
            </w:r>
            <w:r w:rsidRPr="008971BF">
              <w:rPr>
                <w:color w:val="000000"/>
                <w:kern w:val="2"/>
                <w:sz w:val="24"/>
              </w:rPr>
              <w:t xml:space="preserve"> </w:t>
            </w:r>
          </w:p>
        </w:tc>
        <w:tc>
          <w:tcPr>
            <w:tcW w:w="3176" w:type="dxa"/>
          </w:tcPr>
          <w:p w14:paraId="22C05CB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báo để nhân viên kho dễ kiểm </w:t>
            </w:r>
          </w:p>
          <w:p w14:paraId="48B2E1DB" w14:textId="77777777" w:rsidR="00547FB5" w:rsidRPr="008971BF" w:rsidRDefault="00547FB5" w:rsidP="00812ACB">
            <w:pPr>
              <w:spacing w:before="0" w:after="0" w:line="281" w:lineRule="exact"/>
              <w:ind w:firstLine="0"/>
            </w:pPr>
            <w:r w:rsidRPr="008971BF">
              <w:rPr>
                <w:color w:val="000000"/>
                <w:kern w:val="2"/>
                <w:sz w:val="24"/>
              </w:rPr>
              <w:t xml:space="preserve">soát. </w:t>
            </w:r>
          </w:p>
        </w:tc>
        <w:tc>
          <w:tcPr>
            <w:tcW w:w="2336" w:type="dxa"/>
          </w:tcPr>
          <w:p w14:paraId="118F5991" w14:textId="77777777" w:rsidR="00547FB5" w:rsidRPr="008971BF" w:rsidRDefault="00547FB5" w:rsidP="00812ACB">
            <w:pPr>
              <w:spacing w:before="0" w:after="0"/>
              <w:ind w:firstLine="0"/>
            </w:pPr>
          </w:p>
        </w:tc>
      </w:tr>
      <w:tr w:rsidR="00547FB5" w:rsidRPr="008971BF" w14:paraId="05493943" w14:textId="77777777" w:rsidTr="009E1F89">
        <w:trPr>
          <w:trHeight w:val="3512"/>
        </w:trPr>
        <w:tc>
          <w:tcPr>
            <w:tcW w:w="755" w:type="dxa"/>
          </w:tcPr>
          <w:p w14:paraId="1724EC9C" w14:textId="77777777" w:rsidR="00547FB5" w:rsidRPr="008971BF" w:rsidRDefault="00547FB5" w:rsidP="00812ACB">
            <w:pPr>
              <w:spacing w:before="0" w:after="0" w:line="281" w:lineRule="exact"/>
              <w:ind w:firstLine="0"/>
            </w:pPr>
            <w:r w:rsidRPr="008971BF">
              <w:rPr>
                <w:color w:val="000000"/>
                <w:kern w:val="2"/>
                <w:sz w:val="24"/>
              </w:rPr>
              <w:t xml:space="preserve">6. </w:t>
            </w:r>
          </w:p>
        </w:tc>
        <w:tc>
          <w:tcPr>
            <w:tcW w:w="2517" w:type="dxa"/>
          </w:tcPr>
          <w:p w14:paraId="7E95ED7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Về chính sách giá khám </w:t>
            </w:r>
          </w:p>
          <w:p w14:paraId="58C300E9"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ngoài giờ. Khi khám </w:t>
            </w:r>
          </w:p>
          <w:p w14:paraId="4C06C40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ngoài giờ (sau 17h/Chủ </w:t>
            </w:r>
          </w:p>
          <w:p w14:paraId="3A9B5B7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nhật), hệ thống tự động </w:t>
            </w:r>
          </w:p>
          <w:p w14:paraId="7511E2E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cộng thêm 20% trên giá </w:t>
            </w:r>
          </w:p>
          <w:p w14:paraId="4A3A10C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gốc, hay phòng khám </w:t>
            </w:r>
          </w:p>
          <w:p w14:paraId="30A38FDF"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thiết lập bảng giá riêng </w:t>
            </w:r>
          </w:p>
          <w:p w14:paraId="0DD31A1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cho từng dịch vụ? Mong </w:t>
            </w:r>
          </w:p>
          <w:p w14:paraId="769D4B35" w14:textId="77777777" w:rsidR="00547FB5" w:rsidRPr="008971BF" w:rsidRDefault="00547FB5" w:rsidP="00812ACB">
            <w:pPr>
              <w:spacing w:before="0" w:after="0" w:line="360" w:lineRule="exact"/>
              <w:ind w:firstLine="0"/>
            </w:pPr>
            <w:r w:rsidRPr="008971BF">
              <w:rPr>
                <w:color w:val="000000"/>
                <w:kern w:val="2"/>
                <w:sz w:val="24"/>
              </w:rPr>
              <w:t xml:space="preserve">phòng khám confirm </w:t>
            </w:r>
          </w:p>
          <w:p w14:paraId="0B5B2273" w14:textId="77777777" w:rsidR="00547FB5" w:rsidRPr="008971BF" w:rsidRDefault="00547FB5" w:rsidP="00812ACB">
            <w:pPr>
              <w:spacing w:before="0" w:after="0" w:line="281" w:lineRule="exact"/>
              <w:ind w:firstLine="0"/>
            </w:pPr>
            <w:r w:rsidRPr="008971BF">
              <w:rPr>
                <w:rFonts w:eastAsia="Times New Roman 2"/>
                <w:color w:val="000000"/>
                <w:kern w:val="2"/>
                <w:sz w:val="24"/>
              </w:rPr>
              <w:t>phương án.</w:t>
            </w:r>
            <w:r w:rsidRPr="008971BF">
              <w:rPr>
                <w:color w:val="000000"/>
                <w:kern w:val="2"/>
                <w:sz w:val="24"/>
              </w:rPr>
              <w:t xml:space="preserve"> </w:t>
            </w:r>
          </w:p>
        </w:tc>
        <w:tc>
          <w:tcPr>
            <w:tcW w:w="3176" w:type="dxa"/>
          </w:tcPr>
          <w:p w14:paraId="4245425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muốn quản lý giá </w:t>
            </w:r>
          </w:p>
          <w:p w14:paraId="760FA02E"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ngoài giờ theo bảng giá đã </w:t>
            </w:r>
          </w:p>
          <w:p w14:paraId="5080FFF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được thiết lập cho từng dịch </w:t>
            </w:r>
          </w:p>
          <w:p w14:paraId="7FE89F4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vụ. Khi phát sinh dịch vụ ngoài </w:t>
            </w:r>
          </w:p>
          <w:p w14:paraId="1A33BDB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giờ, hệ thống sẽ tự xác định </w:t>
            </w:r>
          </w:p>
          <w:p w14:paraId="4E00E0A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đúng bảng giá để tính tiền, </w:t>
            </w:r>
          </w:p>
          <w:p w14:paraId="12B84197"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tránh việc nhân viên phải tự </w:t>
            </w:r>
          </w:p>
          <w:p w14:paraId="41B8F12E" w14:textId="77777777" w:rsidR="00547FB5" w:rsidRPr="008971BF" w:rsidRDefault="00547FB5" w:rsidP="00812ACB">
            <w:pPr>
              <w:spacing w:before="0" w:after="0" w:line="281" w:lineRule="exact"/>
              <w:ind w:firstLine="0"/>
            </w:pPr>
            <w:r w:rsidRPr="008971BF">
              <w:rPr>
                <w:rFonts w:eastAsia="Times New Roman 2"/>
                <w:color w:val="000000"/>
                <w:kern w:val="2"/>
                <w:sz w:val="24"/>
              </w:rPr>
              <w:t>tính phần tăng giá.</w:t>
            </w:r>
            <w:r w:rsidRPr="008971BF">
              <w:rPr>
                <w:color w:val="000000"/>
                <w:kern w:val="2"/>
                <w:sz w:val="24"/>
              </w:rPr>
              <w:t xml:space="preserve"> </w:t>
            </w:r>
          </w:p>
        </w:tc>
        <w:tc>
          <w:tcPr>
            <w:tcW w:w="2336" w:type="dxa"/>
          </w:tcPr>
          <w:p w14:paraId="6F095BC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Cấu hình DB cho phép </w:t>
            </w:r>
          </w:p>
          <w:p w14:paraId="5513F5D4"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gán nhiều bảng giá </w:t>
            </w:r>
          </w:p>
          <w:p w14:paraId="79CAB9E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(Giá chuẩn, Giá ngoài </w:t>
            </w:r>
          </w:p>
          <w:p w14:paraId="714BB93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giờ, Giá BHYT) cho </w:t>
            </w:r>
          </w:p>
          <w:p w14:paraId="010DB0EE" w14:textId="77777777" w:rsidR="00547FB5" w:rsidRPr="008971BF" w:rsidRDefault="00547FB5" w:rsidP="00812ACB">
            <w:pPr>
              <w:spacing w:before="0" w:after="0" w:line="281" w:lineRule="exact"/>
              <w:ind w:firstLine="0"/>
            </w:pPr>
            <w:r w:rsidRPr="008971BF">
              <w:rPr>
                <w:rFonts w:eastAsia="Times New Roman 2"/>
                <w:color w:val="000000"/>
                <w:kern w:val="2"/>
                <w:sz w:val="24"/>
              </w:rPr>
              <w:t>cùng một mã dịch vụ.</w:t>
            </w:r>
            <w:r w:rsidRPr="008971BF">
              <w:rPr>
                <w:color w:val="000000"/>
                <w:kern w:val="2"/>
                <w:sz w:val="24"/>
              </w:rPr>
              <w:t xml:space="preserve"> </w:t>
            </w:r>
          </w:p>
        </w:tc>
      </w:tr>
      <w:tr w:rsidR="00547FB5" w:rsidRPr="008971BF" w14:paraId="6D757B20" w14:textId="77777777" w:rsidTr="009E1F89">
        <w:trPr>
          <w:trHeight w:val="3507"/>
        </w:trPr>
        <w:tc>
          <w:tcPr>
            <w:tcW w:w="755" w:type="dxa"/>
          </w:tcPr>
          <w:p w14:paraId="6526658D" w14:textId="77777777" w:rsidR="00547FB5" w:rsidRPr="008971BF" w:rsidRDefault="00547FB5" w:rsidP="00812ACB">
            <w:pPr>
              <w:spacing w:before="0" w:after="0" w:line="281" w:lineRule="exact"/>
              <w:ind w:firstLine="0"/>
            </w:pPr>
            <w:r w:rsidRPr="008971BF">
              <w:rPr>
                <w:color w:val="000000"/>
                <w:kern w:val="2"/>
                <w:sz w:val="24"/>
              </w:rPr>
              <w:t xml:space="preserve">7. </w:t>
            </w:r>
          </w:p>
        </w:tc>
        <w:tc>
          <w:tcPr>
            <w:tcW w:w="2517" w:type="dxa"/>
          </w:tcPr>
          <w:p w14:paraId="0D12CFF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thao tác hủy phiếu </w:t>
            </w:r>
          </w:p>
          <w:p w14:paraId="25C1D78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 Khi thu ngân xuất </w:t>
            </w:r>
          </w:p>
          <w:p w14:paraId="18754B5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nhầm, chúng tôi đề xuất </w:t>
            </w:r>
          </w:p>
          <w:p w14:paraId="66D88D37"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 ngân chỉ gửi "Yêu </w:t>
            </w:r>
          </w:p>
          <w:p w14:paraId="1CAE68C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cầu hủy" và phải có </w:t>
            </w:r>
          </w:p>
          <w:p w14:paraId="69F73093"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Quản lý/Kế toán duyệt </w:t>
            </w:r>
          </w:p>
          <w:p w14:paraId="4B0F68C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mới được hủy, thay vì </w:t>
            </w:r>
          </w:p>
          <w:p w14:paraId="29332097" w14:textId="77777777" w:rsidR="00547FB5" w:rsidRPr="008971BF" w:rsidRDefault="00547FB5" w:rsidP="00812ACB">
            <w:pPr>
              <w:spacing w:before="0" w:after="0" w:line="360" w:lineRule="exact"/>
              <w:ind w:firstLine="0"/>
            </w:pPr>
            <w:r w:rsidRPr="008971BF">
              <w:rPr>
                <w:rFonts w:eastAsia="Times New Roman 2"/>
                <w:color w:val="000000"/>
                <w:kern w:val="2"/>
                <w:sz w:val="24"/>
              </w:rPr>
              <w:lastRenderedPageBreak/>
              <w:t xml:space="preserve">để thu ngân tự hủy. </w:t>
            </w:r>
          </w:p>
          <w:p w14:paraId="2975FE39"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Phương án này có đúng </w:t>
            </w:r>
          </w:p>
          <w:p w14:paraId="2EA6A17B" w14:textId="77777777" w:rsidR="00547FB5" w:rsidRPr="008971BF" w:rsidRDefault="00547FB5" w:rsidP="00812ACB">
            <w:pPr>
              <w:spacing w:before="0" w:after="0" w:line="281" w:lineRule="exact"/>
              <w:ind w:firstLine="0"/>
            </w:pPr>
            <w:r w:rsidRPr="008971BF">
              <w:rPr>
                <w:color w:val="000000"/>
                <w:kern w:val="2"/>
                <w:sz w:val="24"/>
              </w:rPr>
              <w:t xml:space="preserve">không? </w:t>
            </w:r>
          </w:p>
        </w:tc>
        <w:tc>
          <w:tcPr>
            <w:tcW w:w="3176" w:type="dxa"/>
          </w:tcPr>
          <w:p w14:paraId="498DBE2E" w14:textId="77777777" w:rsidR="00547FB5" w:rsidRPr="008971BF" w:rsidRDefault="00547FB5" w:rsidP="00812ACB">
            <w:pPr>
              <w:spacing w:before="0" w:after="0" w:line="355" w:lineRule="exact"/>
              <w:ind w:firstLine="0"/>
            </w:pPr>
            <w:r w:rsidRPr="008971BF">
              <w:rPr>
                <w:rFonts w:eastAsia="Times New Roman 2"/>
                <w:color w:val="000000"/>
                <w:kern w:val="2"/>
                <w:sz w:val="24"/>
              </w:rPr>
              <w:lastRenderedPageBreak/>
              <w:t xml:space="preserve">Thu ngân không được tự ý hủy </w:t>
            </w:r>
          </w:p>
          <w:p w14:paraId="5DC5C40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phiếu thu đã phát sinh. Việc </w:t>
            </w:r>
          </w:p>
          <w:p w14:paraId="06FE07C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hủy phải có người có thẩm </w:t>
            </w:r>
          </w:p>
          <w:p w14:paraId="5A7E135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quyền phê duyệt và hệ thống </w:t>
            </w:r>
          </w:p>
          <w:p w14:paraId="31B908F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phải lưu lại thông tin người yêu </w:t>
            </w:r>
          </w:p>
          <w:p w14:paraId="22989D3B"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cầu, người duyệt và lý do để </w:t>
            </w:r>
          </w:p>
          <w:p w14:paraId="53D4A33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phục vụ kiểm tra, đối soát sau </w:t>
            </w:r>
          </w:p>
          <w:p w14:paraId="1F8588F0" w14:textId="77777777" w:rsidR="00547FB5" w:rsidRPr="008971BF" w:rsidRDefault="00547FB5" w:rsidP="00812ACB">
            <w:pPr>
              <w:spacing w:before="0" w:after="0" w:line="281" w:lineRule="exact"/>
              <w:ind w:firstLine="0"/>
            </w:pPr>
            <w:r w:rsidRPr="008971BF">
              <w:rPr>
                <w:color w:val="000000"/>
                <w:kern w:val="2"/>
                <w:sz w:val="24"/>
              </w:rPr>
              <w:t xml:space="preserve">này. </w:t>
            </w:r>
          </w:p>
        </w:tc>
        <w:tc>
          <w:tcPr>
            <w:tcW w:w="2336" w:type="dxa"/>
          </w:tcPr>
          <w:p w14:paraId="60E31582"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Phân quyền bảo mật </w:t>
            </w:r>
          </w:p>
          <w:p w14:paraId="02BD108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tài chính: Phải ghi </w:t>
            </w:r>
          </w:p>
          <w:p w14:paraId="2A2F6E3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nhận Log chi tiết </w:t>
            </w:r>
          </w:p>
          <w:p w14:paraId="78A350A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người tạo, người duyệt </w:t>
            </w:r>
          </w:p>
          <w:p w14:paraId="2C590083" w14:textId="77777777" w:rsidR="00547FB5" w:rsidRPr="008971BF" w:rsidRDefault="00547FB5" w:rsidP="00812ACB">
            <w:pPr>
              <w:spacing w:before="0" w:after="0" w:line="281" w:lineRule="exact"/>
              <w:ind w:firstLine="0"/>
            </w:pPr>
            <w:r w:rsidRPr="008971BF">
              <w:rPr>
                <w:rFonts w:eastAsia="Times New Roman 2"/>
                <w:color w:val="000000"/>
                <w:kern w:val="2"/>
                <w:sz w:val="24"/>
              </w:rPr>
              <w:t>và lý do hủy.</w:t>
            </w:r>
            <w:r w:rsidRPr="008971BF">
              <w:rPr>
                <w:color w:val="000000"/>
                <w:kern w:val="2"/>
                <w:sz w:val="24"/>
              </w:rPr>
              <w:t xml:space="preserve"> </w:t>
            </w:r>
          </w:p>
        </w:tc>
      </w:tr>
      <w:tr w:rsidR="00547FB5" w:rsidRPr="008971BF" w14:paraId="41C09B57" w14:textId="77777777" w:rsidTr="009E1F89">
        <w:trPr>
          <w:trHeight w:val="3152"/>
        </w:trPr>
        <w:tc>
          <w:tcPr>
            <w:tcW w:w="755" w:type="dxa"/>
          </w:tcPr>
          <w:p w14:paraId="4F017D26" w14:textId="77777777" w:rsidR="00547FB5" w:rsidRPr="008971BF" w:rsidRDefault="00547FB5" w:rsidP="00812ACB">
            <w:pPr>
              <w:spacing w:before="0" w:after="0" w:line="281" w:lineRule="exact"/>
              <w:ind w:firstLine="0"/>
            </w:pPr>
            <w:r w:rsidRPr="008971BF">
              <w:rPr>
                <w:color w:val="000000"/>
                <w:kern w:val="2"/>
                <w:sz w:val="24"/>
              </w:rPr>
              <w:t xml:space="preserve">8 </w:t>
            </w:r>
          </w:p>
        </w:tc>
        <w:tc>
          <w:tcPr>
            <w:tcW w:w="2517" w:type="dxa"/>
          </w:tcPr>
          <w:p w14:paraId="072B04D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Về báo cáo chốt ca cuối </w:t>
            </w:r>
          </w:p>
          <w:p w14:paraId="186513A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ngày. Chúng tôi đề xuất </w:t>
            </w:r>
          </w:p>
          <w:p w14:paraId="78B0CBC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báo cáo gồm: Doanh thu </w:t>
            </w:r>
          </w:p>
          <w:p w14:paraId="3187969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theo hình thức (Tiền </w:t>
            </w:r>
          </w:p>
          <w:p w14:paraId="39AA241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mặt/Chuyển khoản) và </w:t>
            </w:r>
          </w:p>
          <w:p w14:paraId="4F38118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Số lượt khám theo Bác </w:t>
            </w:r>
          </w:p>
          <w:p w14:paraId="35061DB9"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sĩ. Phòng khám có cần </w:t>
            </w:r>
          </w:p>
          <w:p w14:paraId="46AF115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bổ sung chỉ số nào khác </w:t>
            </w:r>
          </w:p>
          <w:p w14:paraId="4538BC86" w14:textId="77777777" w:rsidR="00547FB5" w:rsidRPr="008971BF" w:rsidRDefault="00547FB5" w:rsidP="00812ACB">
            <w:pPr>
              <w:spacing w:before="0" w:after="0" w:line="281" w:lineRule="exact"/>
              <w:ind w:firstLine="0"/>
            </w:pPr>
            <w:r w:rsidRPr="008971BF">
              <w:rPr>
                <w:color w:val="000000"/>
                <w:kern w:val="2"/>
                <w:sz w:val="24"/>
              </w:rPr>
              <w:t xml:space="preserve">không? </w:t>
            </w:r>
          </w:p>
        </w:tc>
        <w:tc>
          <w:tcPr>
            <w:tcW w:w="3176" w:type="dxa"/>
          </w:tcPr>
          <w:p w14:paraId="2CA547EF" w14:textId="77777777" w:rsidR="00547FB5" w:rsidRPr="008971BF" w:rsidRDefault="00547FB5" w:rsidP="00812ACB">
            <w:pPr>
              <w:spacing w:before="0" w:after="0" w:line="360" w:lineRule="exact"/>
              <w:ind w:firstLine="0"/>
            </w:pPr>
            <w:r w:rsidRPr="008971BF">
              <w:rPr>
                <w:color w:val="000000"/>
                <w:kern w:val="2"/>
                <w:sz w:val="24"/>
              </w:rPr>
              <w:t xml:space="preserve"> </w:t>
            </w:r>
            <w:r w:rsidRPr="008971BF">
              <w:rPr>
                <w:rFonts w:eastAsia="Times New Roman 2"/>
                <w:color w:val="000000"/>
                <w:kern w:val="2"/>
                <w:sz w:val="24"/>
              </w:rPr>
              <w:t xml:space="preserve">Các chỉ số trên đáp ứng nhu </w:t>
            </w:r>
          </w:p>
          <w:p w14:paraId="5BC55AD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cầu kiểm tra doanh thu và số </w:t>
            </w:r>
          </w:p>
          <w:p w14:paraId="3D3ABABB"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lượt khám cơ bản. Báo cáo cần </w:t>
            </w:r>
          </w:p>
          <w:p w14:paraId="111A5C7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cho phép lọc theo ca và nhân </w:t>
            </w:r>
          </w:p>
          <w:p w14:paraId="3B5B2F5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viên thu ngân để đối chiếu </w:t>
            </w:r>
          </w:p>
          <w:p w14:paraId="3433966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trách nhiệm, đồng thời có chế </w:t>
            </w:r>
          </w:p>
          <w:p w14:paraId="3A1D2AE2"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độ xem toàn ngày để tổng hợp </w:t>
            </w:r>
          </w:p>
          <w:p w14:paraId="0C02EE8E" w14:textId="77777777" w:rsidR="00547FB5" w:rsidRPr="008971BF" w:rsidRDefault="00547FB5" w:rsidP="00812ACB">
            <w:pPr>
              <w:spacing w:before="0" w:after="0" w:line="281" w:lineRule="exact"/>
              <w:ind w:firstLine="0"/>
            </w:pPr>
            <w:r w:rsidRPr="008971BF">
              <w:rPr>
                <w:rFonts w:eastAsia="Times New Roman 2"/>
                <w:color w:val="000000"/>
                <w:kern w:val="2"/>
                <w:sz w:val="24"/>
              </w:rPr>
              <w:t>doanh thu cuối ngày.</w:t>
            </w:r>
            <w:r w:rsidRPr="008971BF">
              <w:rPr>
                <w:color w:val="000000"/>
                <w:kern w:val="2"/>
                <w:sz w:val="24"/>
              </w:rPr>
              <w:t xml:space="preserve"> </w:t>
            </w:r>
          </w:p>
        </w:tc>
        <w:tc>
          <w:tcPr>
            <w:tcW w:w="2336" w:type="dxa"/>
          </w:tcPr>
          <w:p w14:paraId="678677E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Cung cấp bộ lọc xuất </w:t>
            </w:r>
          </w:p>
          <w:p w14:paraId="2CB1D8B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báo cáo theo Ca trực / </w:t>
            </w:r>
          </w:p>
          <w:p w14:paraId="3DD3C67D" w14:textId="77777777" w:rsidR="00547FB5" w:rsidRPr="008971BF" w:rsidRDefault="00547FB5" w:rsidP="00812ACB">
            <w:pPr>
              <w:spacing w:before="0" w:after="0" w:line="355" w:lineRule="exact"/>
              <w:ind w:firstLine="0"/>
            </w:pPr>
            <w:r w:rsidRPr="008971BF">
              <w:rPr>
                <w:color w:val="000000"/>
                <w:kern w:val="2"/>
                <w:sz w:val="24"/>
              </w:rPr>
              <w:t xml:space="preserve">Nhân viên thu ngân / </w:t>
            </w:r>
          </w:p>
          <w:p w14:paraId="0072735E" w14:textId="77777777" w:rsidR="00547FB5" w:rsidRPr="008971BF" w:rsidRDefault="00547FB5" w:rsidP="00812ACB">
            <w:pPr>
              <w:spacing w:before="0" w:after="0" w:line="281" w:lineRule="exact"/>
              <w:ind w:firstLine="0"/>
            </w:pPr>
            <w:r w:rsidRPr="008971BF">
              <w:rPr>
                <w:color w:val="000000"/>
                <w:kern w:val="2"/>
                <w:sz w:val="24"/>
              </w:rPr>
              <w:t xml:space="preserve">Toàn ngày. </w:t>
            </w:r>
          </w:p>
        </w:tc>
      </w:tr>
    </w:tbl>
    <w:p w14:paraId="1514294F" w14:textId="77777777" w:rsidR="00547FB5" w:rsidRPr="008971BF" w:rsidRDefault="00547FB5" w:rsidP="00812ACB">
      <w:pPr>
        <w:pageBreakBefore/>
        <w:spacing w:line="20" w:lineRule="exact"/>
        <w:ind w:firstLine="0"/>
      </w:pPr>
      <w:bookmarkStart w:id="51" w:name="p2w_bm11"/>
      <w:bookmarkStart w:id="52" w:name="pgt10"/>
      <w:bookmarkEnd w:id="51"/>
      <w:bookmarkEnd w:id="52"/>
    </w:p>
    <w:p w14:paraId="41816C54" w14:textId="2BE1B6A6" w:rsidR="00547FB5" w:rsidRPr="008971BF" w:rsidRDefault="00547FB5" w:rsidP="00063E7D">
      <w:pPr>
        <w:pStyle w:val="Heading2"/>
        <w:numPr>
          <w:ilvl w:val="0"/>
          <w:numId w:val="0"/>
        </w:numPr>
        <w:spacing w:before="1503" w:line="300" w:lineRule="exact"/>
        <w:rPr>
          <w:rFonts w:cs="Times New Roman"/>
        </w:rPr>
      </w:pPr>
      <w:bookmarkStart w:id="53" w:name="_Toc243155178"/>
      <w:r w:rsidRPr="008971BF">
        <w:rPr>
          <w:rFonts w:cs="Times New Roman"/>
          <w:color w:val="000000"/>
          <w:kern w:val="2"/>
          <w:szCs w:val="26"/>
        </w:rPr>
        <w:t>IV.</w:t>
      </w:r>
      <w:r w:rsidRPr="008971BF">
        <w:rPr>
          <w:rFonts w:eastAsia="Arial" w:cs="Times New Roman"/>
          <w:color w:val="000000"/>
          <w:szCs w:val="26"/>
        </w:rPr>
        <w:t xml:space="preserve"> </w:t>
      </w:r>
      <w:r w:rsidRPr="008971BF">
        <w:rPr>
          <w:rFonts w:eastAsia="Times New Roman 2" w:cs="Times New Roman"/>
          <w:color w:val="000000"/>
          <w:kern w:val="2"/>
          <w:szCs w:val="26"/>
        </w:rPr>
        <w:t>Yêu vầu chức năng:</w:t>
      </w:r>
      <w:bookmarkEnd w:id="53"/>
    </w:p>
    <w:tbl>
      <w:tblPr>
        <w:tblStyle w:val="TableGrid"/>
        <w:tblW w:w="0" w:type="auto"/>
        <w:tblLayout w:type="fixed"/>
        <w:tblLook w:val="04A0" w:firstRow="1" w:lastRow="0" w:firstColumn="1" w:lastColumn="0" w:noHBand="0" w:noVBand="1"/>
      </w:tblPr>
      <w:tblGrid>
        <w:gridCol w:w="2951"/>
        <w:gridCol w:w="2987"/>
        <w:gridCol w:w="2966"/>
      </w:tblGrid>
      <w:tr w:rsidR="00547FB5" w:rsidRPr="008971BF" w14:paraId="66FB356A" w14:textId="77777777" w:rsidTr="009E1F89">
        <w:trPr>
          <w:trHeight w:hRule="exact" w:val="410"/>
        </w:trPr>
        <w:tc>
          <w:tcPr>
            <w:tcW w:w="2951" w:type="dxa"/>
          </w:tcPr>
          <w:p w14:paraId="1D25A7F0" w14:textId="77777777" w:rsidR="00547FB5" w:rsidRPr="008971BF" w:rsidRDefault="00547FB5" w:rsidP="00812ACB">
            <w:pPr>
              <w:spacing w:before="0" w:after="0" w:line="304" w:lineRule="exact"/>
              <w:ind w:firstLine="0"/>
            </w:pPr>
            <w:r w:rsidRPr="008971BF">
              <w:rPr>
                <w:color w:val="000000"/>
                <w:kern w:val="2"/>
                <w:szCs w:val="26"/>
              </w:rPr>
              <w:t xml:space="preserve">Actor </w:t>
            </w:r>
          </w:p>
        </w:tc>
        <w:tc>
          <w:tcPr>
            <w:tcW w:w="2987" w:type="dxa"/>
          </w:tcPr>
          <w:p w14:paraId="48A8585C" w14:textId="77777777" w:rsidR="00547FB5" w:rsidRPr="008971BF" w:rsidRDefault="00547FB5" w:rsidP="00812ACB">
            <w:pPr>
              <w:spacing w:before="0" w:after="0" w:line="304" w:lineRule="exact"/>
              <w:ind w:firstLine="0"/>
            </w:pPr>
            <w:r w:rsidRPr="008971BF">
              <w:rPr>
                <w:rFonts w:eastAsia="Times New Roman 2"/>
                <w:color w:val="000000"/>
                <w:kern w:val="2"/>
                <w:szCs w:val="26"/>
              </w:rPr>
              <w:t>Chức năng</w:t>
            </w:r>
            <w:r w:rsidRPr="008971BF">
              <w:rPr>
                <w:color w:val="000000"/>
                <w:kern w:val="2"/>
                <w:szCs w:val="26"/>
              </w:rPr>
              <w:t xml:space="preserve"> </w:t>
            </w:r>
          </w:p>
        </w:tc>
        <w:tc>
          <w:tcPr>
            <w:tcW w:w="2966" w:type="dxa"/>
          </w:tcPr>
          <w:p w14:paraId="7D52A7C5" w14:textId="77777777" w:rsidR="00547FB5" w:rsidRPr="008971BF" w:rsidRDefault="00547FB5" w:rsidP="00812ACB">
            <w:pPr>
              <w:spacing w:before="0" w:after="0" w:line="304" w:lineRule="exact"/>
              <w:ind w:firstLine="0"/>
            </w:pPr>
            <w:r w:rsidRPr="008971BF">
              <w:rPr>
                <w:rFonts w:eastAsia="Times New Roman 2"/>
                <w:color w:val="000000"/>
                <w:kern w:val="2"/>
                <w:szCs w:val="26"/>
              </w:rPr>
              <w:t>Ràng buộc</w:t>
            </w:r>
            <w:r w:rsidRPr="008971BF">
              <w:rPr>
                <w:color w:val="000000"/>
                <w:kern w:val="2"/>
                <w:szCs w:val="26"/>
              </w:rPr>
              <w:t xml:space="preserve"> </w:t>
            </w:r>
          </w:p>
        </w:tc>
      </w:tr>
      <w:tr w:rsidR="00547FB5" w:rsidRPr="008971BF" w14:paraId="0A5EEF48" w14:textId="77777777" w:rsidTr="009E1F89">
        <w:trPr>
          <w:trHeight w:val="5591"/>
        </w:trPr>
        <w:tc>
          <w:tcPr>
            <w:tcW w:w="2951" w:type="dxa"/>
          </w:tcPr>
          <w:p w14:paraId="4E3CFF4B" w14:textId="77777777" w:rsidR="00547FB5" w:rsidRPr="008971BF" w:rsidRDefault="00547FB5" w:rsidP="00812ACB">
            <w:pPr>
              <w:spacing w:before="0" w:after="0" w:line="304" w:lineRule="exact"/>
              <w:ind w:firstLine="0"/>
            </w:pPr>
            <w:r w:rsidRPr="008971BF">
              <w:rPr>
                <w:rFonts w:eastAsia="Times New Roman 2"/>
                <w:color w:val="000000"/>
                <w:kern w:val="2"/>
                <w:szCs w:val="26"/>
              </w:rPr>
              <w:t>Quản trị viên hệ thống</w:t>
            </w:r>
            <w:r w:rsidRPr="008971BF">
              <w:rPr>
                <w:color w:val="000000"/>
                <w:kern w:val="2"/>
                <w:szCs w:val="26"/>
              </w:rPr>
              <w:t xml:space="preserve"> </w:t>
            </w:r>
          </w:p>
        </w:tc>
        <w:tc>
          <w:tcPr>
            <w:tcW w:w="2987" w:type="dxa"/>
          </w:tcPr>
          <w:p w14:paraId="151ACDA5"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Đăng nhập hệ thống.</w:t>
            </w:r>
            <w:r w:rsidRPr="008971BF">
              <w:rPr>
                <w:color w:val="000000"/>
                <w:kern w:val="2"/>
                <w:szCs w:val="26"/>
              </w:rPr>
              <w:t xml:space="preserve"> </w:t>
            </w:r>
          </w:p>
          <w:p w14:paraId="404FEDE9"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Quản lý tài khoản </w:t>
            </w:r>
            <w:r w:rsidRPr="008971BF">
              <w:rPr>
                <w:color w:val="000000"/>
                <w:kern w:val="2"/>
                <w:szCs w:val="26"/>
              </w:rPr>
              <w:t xml:space="preserve"> </w:t>
            </w:r>
          </w:p>
          <w:p w14:paraId="5566DB9C" w14:textId="77777777" w:rsidR="00547FB5" w:rsidRPr="008971BF" w:rsidRDefault="00547FB5" w:rsidP="00812ACB">
            <w:pPr>
              <w:spacing w:before="0" w:after="0" w:line="300" w:lineRule="exact"/>
              <w:ind w:firstLine="0"/>
            </w:pPr>
            <w:r w:rsidRPr="008971BF">
              <w:rPr>
                <w:rFonts w:eastAsia="Times New Roman 2"/>
                <w:color w:val="000000"/>
                <w:kern w:val="2"/>
                <w:szCs w:val="26"/>
              </w:rPr>
              <w:t>người dùng</w:t>
            </w:r>
            <w:r w:rsidRPr="008971BF">
              <w:rPr>
                <w:color w:val="000000"/>
                <w:kern w:val="2"/>
                <w:szCs w:val="26"/>
              </w:rPr>
              <w:t xml:space="preserve"> </w:t>
            </w:r>
          </w:p>
          <w:p w14:paraId="6603D2F3"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Phân quyền người dùng </w:t>
            </w:r>
          </w:p>
          <w:p w14:paraId="3BC0A7F8" w14:textId="77777777" w:rsidR="00547FB5" w:rsidRPr="008971BF" w:rsidRDefault="00547FB5" w:rsidP="00812ACB">
            <w:pPr>
              <w:spacing w:before="0" w:after="0" w:line="300" w:lineRule="exact"/>
              <w:ind w:firstLine="0"/>
            </w:pPr>
            <w:r w:rsidRPr="008971BF">
              <w:rPr>
                <w:color w:val="000000"/>
                <w:kern w:val="2"/>
                <w:szCs w:val="26"/>
              </w:rPr>
              <w:t xml:space="preserve">theo vai trò. </w:t>
            </w:r>
          </w:p>
          <w:p w14:paraId="68F899F3"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Cập nhật thông tin tài </w:t>
            </w:r>
          </w:p>
          <w:p w14:paraId="2436FCB6" w14:textId="77777777" w:rsidR="00547FB5" w:rsidRPr="008971BF" w:rsidRDefault="00547FB5" w:rsidP="00812ACB">
            <w:pPr>
              <w:spacing w:before="0" w:after="0" w:line="300" w:lineRule="exact"/>
              <w:ind w:firstLine="0"/>
            </w:pPr>
            <w:r w:rsidRPr="008971BF">
              <w:rPr>
                <w:rFonts w:eastAsia="Times New Roman 2"/>
                <w:color w:val="000000"/>
                <w:kern w:val="2"/>
                <w:szCs w:val="26"/>
              </w:rPr>
              <w:t>khoản.</w:t>
            </w:r>
            <w:r w:rsidRPr="008971BF">
              <w:rPr>
                <w:color w:val="000000"/>
                <w:kern w:val="2"/>
                <w:szCs w:val="26"/>
              </w:rPr>
              <w:t xml:space="preserve"> </w:t>
            </w:r>
          </w:p>
          <w:p w14:paraId="6C898823"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Khóa/mở khóa tài khoản </w:t>
            </w:r>
          </w:p>
          <w:p w14:paraId="7338A57E" w14:textId="77777777" w:rsidR="00547FB5" w:rsidRPr="008971BF" w:rsidRDefault="00547FB5" w:rsidP="00812ACB">
            <w:pPr>
              <w:spacing w:before="0" w:after="0" w:line="300" w:lineRule="exact"/>
              <w:ind w:firstLine="0"/>
            </w:pPr>
            <w:r w:rsidRPr="008971BF">
              <w:rPr>
                <w:rFonts w:eastAsia="Times New Roman 2"/>
                <w:color w:val="000000"/>
                <w:kern w:val="2"/>
                <w:szCs w:val="26"/>
              </w:rPr>
              <w:t>khi cần thiết.</w:t>
            </w:r>
            <w:r w:rsidRPr="008971BF">
              <w:rPr>
                <w:color w:val="000000"/>
                <w:kern w:val="2"/>
                <w:szCs w:val="26"/>
              </w:rPr>
              <w:t xml:space="preserve"> </w:t>
            </w:r>
          </w:p>
          <w:p w14:paraId="5F31B98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Quản lý và cập nhật các </w:t>
            </w:r>
          </w:p>
          <w:p w14:paraId="11A63E8B" w14:textId="77777777" w:rsidR="00547FB5" w:rsidRPr="008971BF" w:rsidRDefault="00547FB5" w:rsidP="00812ACB">
            <w:pPr>
              <w:spacing w:before="0" w:after="0" w:line="295" w:lineRule="exact"/>
              <w:ind w:firstLine="0"/>
            </w:pPr>
            <w:r w:rsidRPr="008971BF">
              <w:rPr>
                <w:rFonts w:eastAsia="Times New Roman 2"/>
                <w:color w:val="000000"/>
                <w:kern w:val="2"/>
                <w:szCs w:val="26"/>
              </w:rPr>
              <w:t xml:space="preserve">chức năng liên quan đến hệ </w:t>
            </w:r>
          </w:p>
          <w:p w14:paraId="31BA0236" w14:textId="77777777" w:rsidR="00547FB5" w:rsidRPr="008971BF" w:rsidRDefault="00547FB5" w:rsidP="00812ACB">
            <w:pPr>
              <w:spacing w:before="0" w:after="0" w:line="300" w:lineRule="exact"/>
              <w:ind w:firstLine="0"/>
            </w:pPr>
            <w:r w:rsidRPr="008971BF">
              <w:rPr>
                <w:rFonts w:eastAsia="Times New Roman 2"/>
                <w:color w:val="000000"/>
                <w:kern w:val="2"/>
                <w:szCs w:val="26"/>
              </w:rPr>
              <w:t>thống.</w:t>
            </w:r>
            <w:r w:rsidRPr="008971BF">
              <w:rPr>
                <w:color w:val="000000"/>
                <w:kern w:val="2"/>
                <w:szCs w:val="26"/>
              </w:rPr>
              <w:t xml:space="preserve"> </w:t>
            </w:r>
          </w:p>
          <w:p w14:paraId="47F38F6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Thực hiện các thao tác </w:t>
            </w:r>
          </w:p>
          <w:p w14:paraId="65D2698B" w14:textId="77777777" w:rsidR="00547FB5" w:rsidRPr="008971BF" w:rsidRDefault="00547FB5" w:rsidP="00812ACB">
            <w:pPr>
              <w:spacing w:before="0" w:after="0" w:line="304" w:lineRule="exact"/>
              <w:ind w:firstLine="0"/>
            </w:pPr>
            <w:r w:rsidRPr="008971BF">
              <w:rPr>
                <w:rFonts w:eastAsia="Times New Roman 2"/>
                <w:color w:val="000000"/>
                <w:kern w:val="2"/>
                <w:szCs w:val="26"/>
              </w:rPr>
              <w:t>bảo trì hệ thống.</w:t>
            </w:r>
            <w:r w:rsidRPr="008971BF">
              <w:rPr>
                <w:color w:val="000000"/>
                <w:kern w:val="2"/>
                <w:szCs w:val="26"/>
              </w:rPr>
              <w:t xml:space="preserve"> </w:t>
            </w:r>
          </w:p>
        </w:tc>
        <w:tc>
          <w:tcPr>
            <w:tcW w:w="2966" w:type="dxa"/>
          </w:tcPr>
          <w:p w14:paraId="5427D9A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Phải đăng nhập bằng tài </w:t>
            </w:r>
          </w:p>
          <w:p w14:paraId="17D4D10E" w14:textId="77777777" w:rsidR="00547FB5" w:rsidRPr="008971BF" w:rsidRDefault="00547FB5" w:rsidP="00812ACB">
            <w:pPr>
              <w:spacing w:before="0" w:after="0" w:line="395" w:lineRule="exact"/>
              <w:ind w:firstLine="0"/>
            </w:pPr>
            <w:r w:rsidRPr="008971BF">
              <w:rPr>
                <w:rFonts w:eastAsia="Times New Roman 2"/>
                <w:color w:val="000000"/>
                <w:kern w:val="2"/>
                <w:szCs w:val="26"/>
              </w:rPr>
              <w:t>khoản có quyền quản trị.</w:t>
            </w:r>
            <w:r w:rsidRPr="008971BF">
              <w:rPr>
                <w:color w:val="000000"/>
                <w:kern w:val="2"/>
                <w:szCs w:val="26"/>
              </w:rPr>
              <w:t xml:space="preserve"> </w:t>
            </w:r>
          </w:p>
          <w:p w14:paraId="5A64B836"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Mỗi tài khoản phải có </w:t>
            </w:r>
          </w:p>
          <w:p w14:paraId="64FBDD4F"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thông tin định danh riêng, </w:t>
            </w:r>
          </w:p>
          <w:p w14:paraId="2D661CE8" w14:textId="77777777" w:rsidR="00547FB5" w:rsidRPr="008971BF" w:rsidRDefault="00547FB5" w:rsidP="00812ACB">
            <w:pPr>
              <w:spacing w:before="0" w:after="0" w:line="400" w:lineRule="exact"/>
              <w:ind w:firstLine="0"/>
            </w:pPr>
            <w:r w:rsidRPr="008971BF">
              <w:rPr>
                <w:rFonts w:eastAsia="Times New Roman 2"/>
                <w:color w:val="000000"/>
                <w:kern w:val="2"/>
                <w:szCs w:val="26"/>
              </w:rPr>
              <w:t>không được trùng.</w:t>
            </w:r>
            <w:r w:rsidRPr="008971BF">
              <w:rPr>
                <w:color w:val="000000"/>
                <w:kern w:val="2"/>
                <w:szCs w:val="26"/>
              </w:rPr>
              <w:t xml:space="preserve"> </w:t>
            </w:r>
          </w:p>
          <w:p w14:paraId="416FB7C3"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cấp quyền </w:t>
            </w:r>
          </w:p>
          <w:p w14:paraId="75E9989E"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vượt quá phạm vi cần thiết </w:t>
            </w:r>
          </w:p>
          <w:p w14:paraId="1D90CB01" w14:textId="77777777" w:rsidR="00547FB5" w:rsidRPr="008971BF" w:rsidRDefault="00547FB5" w:rsidP="00812ACB">
            <w:pPr>
              <w:spacing w:before="0" w:after="0" w:line="400" w:lineRule="exact"/>
              <w:ind w:firstLine="0"/>
            </w:pPr>
            <w:r w:rsidRPr="008971BF">
              <w:rPr>
                <w:rFonts w:eastAsia="Times New Roman 2"/>
                <w:color w:val="000000"/>
                <w:kern w:val="2"/>
                <w:szCs w:val="26"/>
              </w:rPr>
              <w:t>cho người dùng.</w:t>
            </w:r>
            <w:r w:rsidRPr="008971BF">
              <w:rPr>
                <w:color w:val="000000"/>
                <w:kern w:val="2"/>
                <w:szCs w:val="26"/>
              </w:rPr>
              <w:t xml:space="preserve"> </w:t>
            </w:r>
          </w:p>
          <w:p w14:paraId="56C8A487"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Việc thay đổi quyền phải </w:t>
            </w:r>
          </w:p>
          <w:p w14:paraId="6A5CAD9A" w14:textId="77777777" w:rsidR="00547FB5" w:rsidRPr="008971BF" w:rsidRDefault="00547FB5" w:rsidP="00812ACB">
            <w:pPr>
              <w:spacing w:before="0" w:after="0" w:line="400" w:lineRule="exact"/>
              <w:ind w:firstLine="0"/>
            </w:pPr>
            <w:r w:rsidRPr="008971BF">
              <w:rPr>
                <w:rFonts w:eastAsia="Times New Roman 2"/>
                <w:color w:val="000000"/>
                <w:kern w:val="2"/>
                <w:szCs w:val="26"/>
              </w:rPr>
              <w:t>được kiểm soát.</w:t>
            </w:r>
            <w:r w:rsidRPr="008971BF">
              <w:rPr>
                <w:color w:val="000000"/>
                <w:kern w:val="2"/>
                <w:szCs w:val="26"/>
              </w:rPr>
              <w:t xml:space="preserve"> </w:t>
            </w:r>
          </w:p>
          <w:p w14:paraId="007CCFA1"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xóa hoặc </w:t>
            </w:r>
          </w:p>
          <w:p w14:paraId="4F360F6E"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thay đổi dữ liệu nghiệp vụ </w:t>
            </w:r>
          </w:p>
          <w:p w14:paraId="67FAD4CA"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quan trọng nếu không có </w:t>
            </w:r>
          </w:p>
          <w:p w14:paraId="1CC228EB" w14:textId="77777777" w:rsidR="00547FB5" w:rsidRPr="008971BF" w:rsidRDefault="00547FB5" w:rsidP="00812ACB">
            <w:pPr>
              <w:spacing w:before="0" w:after="0" w:line="400" w:lineRule="exact"/>
              <w:ind w:firstLine="0"/>
            </w:pPr>
            <w:r w:rsidRPr="008971BF">
              <w:rPr>
                <w:rFonts w:eastAsia="Times New Roman 2"/>
                <w:color w:val="000000"/>
                <w:kern w:val="2"/>
                <w:szCs w:val="26"/>
              </w:rPr>
              <w:t>quyền phù hợp.</w:t>
            </w:r>
            <w:r w:rsidRPr="008971BF">
              <w:rPr>
                <w:color w:val="000000"/>
                <w:kern w:val="2"/>
                <w:szCs w:val="26"/>
              </w:rPr>
              <w:t xml:space="preserve"> </w:t>
            </w:r>
          </w:p>
          <w:p w14:paraId="5FA8898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Các thay đổi cấu hình </w:t>
            </w:r>
          </w:p>
          <w:p w14:paraId="5FB1B951" w14:textId="77777777" w:rsidR="00547FB5" w:rsidRPr="008971BF" w:rsidRDefault="00547FB5" w:rsidP="00812ACB">
            <w:pPr>
              <w:spacing w:before="0" w:after="0" w:line="301" w:lineRule="exact"/>
              <w:ind w:firstLine="0"/>
            </w:pPr>
            <w:r w:rsidRPr="008971BF">
              <w:rPr>
                <w:rFonts w:eastAsia="Times New Roman 2"/>
                <w:color w:val="000000"/>
                <w:kern w:val="2"/>
                <w:szCs w:val="26"/>
              </w:rPr>
              <w:t xml:space="preserve">phải đảm bảo hệ thống vẫn </w:t>
            </w:r>
          </w:p>
          <w:p w14:paraId="401F4320" w14:textId="77777777" w:rsidR="00547FB5" w:rsidRPr="008971BF" w:rsidRDefault="00547FB5" w:rsidP="00812ACB">
            <w:pPr>
              <w:spacing w:before="0" w:after="0" w:line="304" w:lineRule="exact"/>
              <w:ind w:firstLine="0"/>
            </w:pPr>
            <w:r w:rsidRPr="008971BF">
              <w:rPr>
                <w:rFonts w:eastAsia="Times New Roman 2"/>
                <w:color w:val="000000"/>
                <w:kern w:val="2"/>
                <w:szCs w:val="26"/>
              </w:rPr>
              <w:t>hoạt động bình thường.</w:t>
            </w:r>
            <w:r w:rsidRPr="008971BF">
              <w:rPr>
                <w:color w:val="000000"/>
                <w:kern w:val="2"/>
                <w:szCs w:val="26"/>
              </w:rPr>
              <w:t xml:space="preserve"> </w:t>
            </w:r>
          </w:p>
        </w:tc>
      </w:tr>
      <w:tr w:rsidR="00547FB5" w:rsidRPr="008971BF" w14:paraId="70957727" w14:textId="77777777" w:rsidTr="009E1F89">
        <w:trPr>
          <w:trHeight w:val="5397"/>
        </w:trPr>
        <w:tc>
          <w:tcPr>
            <w:tcW w:w="2951" w:type="dxa"/>
          </w:tcPr>
          <w:p w14:paraId="770E49A9" w14:textId="77777777" w:rsidR="00547FB5" w:rsidRPr="008971BF" w:rsidRDefault="00547FB5" w:rsidP="00812ACB">
            <w:pPr>
              <w:spacing w:before="0" w:after="0" w:line="304" w:lineRule="exact"/>
              <w:ind w:firstLine="0"/>
            </w:pPr>
            <w:r w:rsidRPr="008971BF">
              <w:rPr>
                <w:rFonts w:eastAsia="Times New Roman 2"/>
                <w:color w:val="000000"/>
                <w:kern w:val="2"/>
                <w:szCs w:val="26"/>
              </w:rPr>
              <w:lastRenderedPageBreak/>
              <w:t>Quản lý phòng khám</w:t>
            </w:r>
            <w:r w:rsidRPr="008971BF">
              <w:rPr>
                <w:color w:val="000000"/>
                <w:kern w:val="2"/>
                <w:szCs w:val="26"/>
              </w:rPr>
              <w:t xml:space="preserve"> </w:t>
            </w:r>
          </w:p>
        </w:tc>
        <w:tc>
          <w:tcPr>
            <w:tcW w:w="2987" w:type="dxa"/>
          </w:tcPr>
          <w:p w14:paraId="7A2CD48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Đăng nhập hệ thống.</w:t>
            </w:r>
            <w:r w:rsidRPr="008971BF">
              <w:rPr>
                <w:color w:val="000000"/>
                <w:kern w:val="2"/>
                <w:szCs w:val="26"/>
              </w:rPr>
              <w:t xml:space="preserve"> </w:t>
            </w:r>
          </w:p>
          <w:p w14:paraId="24E2FE5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Quản lý thông tin nhân </w:t>
            </w:r>
          </w:p>
          <w:p w14:paraId="33431BDB" w14:textId="77777777" w:rsidR="00547FB5" w:rsidRPr="008971BF" w:rsidRDefault="00547FB5" w:rsidP="00812ACB">
            <w:pPr>
              <w:spacing w:before="0" w:after="0" w:line="300" w:lineRule="exact"/>
              <w:ind w:firstLine="0"/>
            </w:pPr>
            <w:r w:rsidRPr="008971BF">
              <w:rPr>
                <w:color w:val="000000"/>
                <w:kern w:val="2"/>
                <w:szCs w:val="26"/>
              </w:rPr>
              <w:t xml:space="preserve">viên. </w:t>
            </w:r>
          </w:p>
          <w:p w14:paraId="30905D67"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Quản lý dịch vụ nha </w:t>
            </w:r>
          </w:p>
          <w:p w14:paraId="2D5BFEC7" w14:textId="77777777" w:rsidR="00547FB5" w:rsidRPr="008971BF" w:rsidRDefault="00547FB5" w:rsidP="00812ACB">
            <w:pPr>
              <w:spacing w:before="0" w:after="0" w:line="300" w:lineRule="exact"/>
              <w:ind w:firstLine="0"/>
            </w:pPr>
            <w:r w:rsidRPr="008971BF">
              <w:rPr>
                <w:color w:val="000000"/>
                <w:kern w:val="2"/>
                <w:szCs w:val="26"/>
              </w:rPr>
              <w:t xml:space="preserve">khoa. </w:t>
            </w:r>
          </w:p>
          <w:p w14:paraId="3D49E146"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Quản lý lịch làm việc.</w:t>
            </w:r>
            <w:r w:rsidRPr="008971BF">
              <w:rPr>
                <w:color w:val="000000"/>
                <w:kern w:val="2"/>
                <w:szCs w:val="26"/>
              </w:rPr>
              <w:t xml:space="preserve"> </w:t>
            </w:r>
          </w:p>
          <w:p w14:paraId="5654111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Phân công lịch làm việc </w:t>
            </w:r>
          </w:p>
          <w:p w14:paraId="7221B22B" w14:textId="77777777" w:rsidR="00547FB5" w:rsidRPr="008971BF" w:rsidRDefault="00547FB5" w:rsidP="00812ACB">
            <w:pPr>
              <w:spacing w:before="0" w:after="0" w:line="300" w:lineRule="exact"/>
              <w:ind w:firstLine="0"/>
            </w:pPr>
            <w:r w:rsidRPr="008971BF">
              <w:rPr>
                <w:color w:val="000000"/>
                <w:kern w:val="2"/>
                <w:szCs w:val="26"/>
              </w:rPr>
              <w:t xml:space="preserve">cho nhân viên. </w:t>
            </w:r>
          </w:p>
          <w:p w14:paraId="11BD08A5"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Quản lý lịch hẹn.</w:t>
            </w:r>
            <w:r w:rsidRPr="008971BF">
              <w:rPr>
                <w:color w:val="000000"/>
                <w:kern w:val="2"/>
                <w:szCs w:val="26"/>
              </w:rPr>
              <w:t xml:space="preserve"> </w:t>
            </w:r>
          </w:p>
          <w:p w14:paraId="1C016082" w14:textId="77777777" w:rsidR="00547FB5" w:rsidRPr="008971BF" w:rsidRDefault="00547FB5" w:rsidP="00812ACB">
            <w:pPr>
              <w:spacing w:before="0" w:after="0" w:line="301" w:lineRule="exact"/>
              <w:ind w:firstLine="0"/>
            </w:pPr>
            <w:r w:rsidRPr="008971BF">
              <w:rPr>
                <w:color w:val="000000"/>
                <w:kern w:val="2"/>
                <w:szCs w:val="26"/>
              </w:rPr>
              <w:t xml:space="preserve">- </w:t>
            </w:r>
            <w:r w:rsidRPr="008971BF">
              <w:rPr>
                <w:rFonts w:eastAsia="Times New Roman 2"/>
                <w:color w:val="000000"/>
                <w:kern w:val="2"/>
                <w:szCs w:val="26"/>
              </w:rPr>
              <w:t xml:space="preserve">Xử lý yêu cầu thay đổi </w:t>
            </w:r>
          </w:p>
          <w:p w14:paraId="7BE02866" w14:textId="77777777" w:rsidR="00547FB5" w:rsidRPr="008971BF" w:rsidRDefault="00547FB5" w:rsidP="00812ACB">
            <w:pPr>
              <w:spacing w:before="0" w:after="0" w:line="300" w:lineRule="exact"/>
              <w:ind w:firstLine="0"/>
            </w:pPr>
            <w:r w:rsidRPr="008971BF">
              <w:rPr>
                <w:rFonts w:eastAsia="Times New Roman 2"/>
                <w:color w:val="000000"/>
                <w:kern w:val="2"/>
                <w:szCs w:val="26"/>
              </w:rPr>
              <w:t>hoặc hủy lịch hẹn.</w:t>
            </w:r>
            <w:r w:rsidRPr="008971BF">
              <w:rPr>
                <w:color w:val="000000"/>
                <w:kern w:val="2"/>
                <w:szCs w:val="26"/>
              </w:rPr>
              <w:t xml:space="preserve"> </w:t>
            </w:r>
          </w:p>
          <w:p w14:paraId="617AD4B4"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Theo dõi tình trạng hoạt </w:t>
            </w:r>
          </w:p>
          <w:p w14:paraId="403EDCC6" w14:textId="77777777" w:rsidR="00547FB5" w:rsidRPr="008971BF" w:rsidRDefault="00547FB5" w:rsidP="00812ACB">
            <w:pPr>
              <w:spacing w:before="0" w:after="0" w:line="300" w:lineRule="exact"/>
              <w:ind w:firstLine="0"/>
            </w:pPr>
            <w:r w:rsidRPr="008971BF">
              <w:rPr>
                <w:rFonts w:eastAsia="Times New Roman 2"/>
                <w:color w:val="000000"/>
                <w:kern w:val="2"/>
                <w:szCs w:val="26"/>
              </w:rPr>
              <w:t>động của phòng khám.</w:t>
            </w:r>
            <w:r w:rsidRPr="008971BF">
              <w:rPr>
                <w:color w:val="000000"/>
                <w:kern w:val="2"/>
                <w:szCs w:val="26"/>
              </w:rPr>
              <w:t xml:space="preserve"> </w:t>
            </w:r>
          </w:p>
          <w:p w14:paraId="46A87A89" w14:textId="77777777" w:rsidR="00547FB5" w:rsidRPr="008971BF" w:rsidRDefault="00547FB5" w:rsidP="00812ACB">
            <w:pPr>
              <w:spacing w:before="0" w:after="0" w:line="304" w:lineRule="exact"/>
              <w:ind w:firstLine="0"/>
            </w:pPr>
            <w:r w:rsidRPr="008971BF">
              <w:rPr>
                <w:color w:val="000000"/>
                <w:kern w:val="2"/>
                <w:szCs w:val="26"/>
              </w:rPr>
              <w:t xml:space="preserve">- </w:t>
            </w:r>
            <w:r w:rsidRPr="008971BF">
              <w:rPr>
                <w:rFonts w:eastAsia="Times New Roman 2"/>
                <w:color w:val="000000"/>
                <w:kern w:val="2"/>
                <w:szCs w:val="26"/>
              </w:rPr>
              <w:t>Xem thống kê doanh thu.</w:t>
            </w:r>
            <w:r w:rsidRPr="008971BF">
              <w:rPr>
                <w:color w:val="000000"/>
                <w:kern w:val="2"/>
                <w:szCs w:val="26"/>
              </w:rPr>
              <w:t xml:space="preserve"> </w:t>
            </w:r>
          </w:p>
        </w:tc>
        <w:tc>
          <w:tcPr>
            <w:tcW w:w="2966" w:type="dxa"/>
          </w:tcPr>
          <w:p w14:paraId="4871B51B"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Phải có tài khoản và </w:t>
            </w:r>
          </w:p>
          <w:p w14:paraId="4D3DB6C2" w14:textId="77777777" w:rsidR="00547FB5" w:rsidRPr="008971BF" w:rsidRDefault="00547FB5" w:rsidP="00812ACB">
            <w:pPr>
              <w:spacing w:before="0" w:after="0" w:line="300" w:lineRule="exact"/>
              <w:ind w:firstLine="0"/>
            </w:pPr>
            <w:r w:rsidRPr="008971BF">
              <w:rPr>
                <w:rFonts w:eastAsia="Times New Roman 2"/>
                <w:color w:val="000000"/>
                <w:kern w:val="2"/>
                <w:szCs w:val="26"/>
              </w:rPr>
              <w:t>quyền quản lý.</w:t>
            </w:r>
            <w:r w:rsidRPr="008971BF">
              <w:rPr>
                <w:color w:val="000000"/>
                <w:kern w:val="2"/>
                <w:szCs w:val="26"/>
              </w:rPr>
              <w:t xml:space="preserve"> </w:t>
            </w:r>
          </w:p>
          <w:p w14:paraId="5399042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Thông tin nhân viên phải </w:t>
            </w:r>
          </w:p>
          <w:p w14:paraId="3041E1B4" w14:textId="77777777" w:rsidR="00547FB5" w:rsidRPr="008971BF" w:rsidRDefault="00547FB5" w:rsidP="00812ACB">
            <w:pPr>
              <w:spacing w:before="0" w:after="0" w:line="295" w:lineRule="exact"/>
              <w:ind w:firstLine="0"/>
            </w:pPr>
            <w:r w:rsidRPr="008971BF">
              <w:rPr>
                <w:rFonts w:eastAsia="Times New Roman 2"/>
                <w:color w:val="000000"/>
                <w:kern w:val="2"/>
                <w:szCs w:val="26"/>
              </w:rPr>
              <w:t>đầy đủ và chính xác.</w:t>
            </w:r>
            <w:r w:rsidRPr="008971BF">
              <w:rPr>
                <w:color w:val="000000"/>
                <w:kern w:val="2"/>
                <w:szCs w:val="26"/>
              </w:rPr>
              <w:t xml:space="preserve"> </w:t>
            </w:r>
          </w:p>
          <w:p w14:paraId="6A7C886F" w14:textId="77777777" w:rsidR="00547FB5" w:rsidRPr="008971BF" w:rsidRDefault="00547FB5" w:rsidP="00812ACB">
            <w:pPr>
              <w:spacing w:before="0" w:after="0" w:line="300" w:lineRule="exact"/>
              <w:ind w:firstLine="0"/>
            </w:pPr>
            <w:r w:rsidRPr="008971BF">
              <w:rPr>
                <w:color w:val="000000"/>
                <w:kern w:val="2"/>
                <w:szCs w:val="26"/>
              </w:rPr>
              <w:t xml:space="preserve">- Mã nhân viên không </w:t>
            </w:r>
          </w:p>
          <w:p w14:paraId="468B068E" w14:textId="77777777" w:rsidR="00547FB5" w:rsidRPr="008971BF" w:rsidRDefault="00547FB5" w:rsidP="00812ACB">
            <w:pPr>
              <w:spacing w:before="0" w:after="0" w:line="300" w:lineRule="exact"/>
              <w:ind w:firstLine="0"/>
            </w:pPr>
            <w:r w:rsidRPr="008971BF">
              <w:rPr>
                <w:rFonts w:eastAsia="Times New Roman 2"/>
                <w:color w:val="000000"/>
                <w:kern w:val="2"/>
                <w:szCs w:val="26"/>
              </w:rPr>
              <w:t>được trùng.</w:t>
            </w:r>
            <w:r w:rsidRPr="008971BF">
              <w:rPr>
                <w:color w:val="000000"/>
                <w:kern w:val="2"/>
                <w:szCs w:val="26"/>
              </w:rPr>
              <w:t xml:space="preserve"> </w:t>
            </w:r>
          </w:p>
          <w:p w14:paraId="5E87559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phân công </w:t>
            </w:r>
          </w:p>
          <w:p w14:paraId="08EA8FAB"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một nhân viên vào các lịch </w:t>
            </w:r>
          </w:p>
          <w:p w14:paraId="29964D7E" w14:textId="77777777" w:rsidR="00547FB5" w:rsidRPr="008971BF" w:rsidRDefault="00547FB5" w:rsidP="00812ACB">
            <w:pPr>
              <w:spacing w:before="0" w:after="0" w:line="295" w:lineRule="exact"/>
              <w:ind w:firstLine="0"/>
            </w:pPr>
            <w:r w:rsidRPr="008971BF">
              <w:rPr>
                <w:rFonts w:eastAsia="Times New Roman 2"/>
                <w:color w:val="000000"/>
                <w:kern w:val="2"/>
                <w:szCs w:val="26"/>
              </w:rPr>
              <w:t xml:space="preserve">bị trùng thời gian nếu quy </w:t>
            </w:r>
          </w:p>
          <w:p w14:paraId="0627A15C" w14:textId="77777777" w:rsidR="00547FB5" w:rsidRPr="008971BF" w:rsidRDefault="00547FB5" w:rsidP="00812ACB">
            <w:pPr>
              <w:spacing w:before="0" w:after="0" w:line="301" w:lineRule="exact"/>
              <w:ind w:firstLine="0"/>
            </w:pPr>
            <w:r w:rsidRPr="008971BF">
              <w:rPr>
                <w:rFonts w:eastAsia="Times New Roman 2"/>
                <w:color w:val="000000"/>
                <w:kern w:val="2"/>
                <w:szCs w:val="26"/>
              </w:rPr>
              <w:t xml:space="preserve">định phòng khám không </w:t>
            </w:r>
          </w:p>
          <w:p w14:paraId="3965FDF2" w14:textId="77777777" w:rsidR="00547FB5" w:rsidRPr="008971BF" w:rsidRDefault="00547FB5" w:rsidP="00812ACB">
            <w:pPr>
              <w:spacing w:before="0" w:after="0" w:line="300" w:lineRule="exact"/>
              <w:ind w:firstLine="0"/>
            </w:pPr>
            <w:r w:rsidRPr="008971BF">
              <w:rPr>
                <w:color w:val="000000"/>
                <w:kern w:val="2"/>
                <w:szCs w:val="26"/>
              </w:rPr>
              <w:t xml:space="preserve">cho phép. </w:t>
            </w:r>
          </w:p>
          <w:p w14:paraId="18CBF73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Chỉ người có quyền quản </w:t>
            </w:r>
          </w:p>
          <w:p w14:paraId="63D8E68E"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lý mới được thay đổi các </w:t>
            </w:r>
          </w:p>
          <w:p w14:paraId="1311B80B" w14:textId="77777777" w:rsidR="00547FB5" w:rsidRPr="008971BF" w:rsidRDefault="00547FB5" w:rsidP="00812ACB">
            <w:pPr>
              <w:spacing w:before="0" w:after="0" w:line="295" w:lineRule="exact"/>
              <w:ind w:firstLine="0"/>
            </w:pPr>
            <w:r w:rsidRPr="008971BF">
              <w:rPr>
                <w:rFonts w:eastAsia="Times New Roman 2"/>
                <w:color w:val="000000"/>
                <w:kern w:val="2"/>
                <w:szCs w:val="26"/>
              </w:rPr>
              <w:t xml:space="preserve">thông tin quản lý quan </w:t>
            </w:r>
          </w:p>
          <w:p w14:paraId="29CE4B66" w14:textId="77777777" w:rsidR="00547FB5" w:rsidRPr="008971BF" w:rsidRDefault="00547FB5" w:rsidP="00812ACB">
            <w:pPr>
              <w:spacing w:before="0" w:after="0" w:line="300" w:lineRule="exact"/>
              <w:ind w:firstLine="0"/>
            </w:pPr>
            <w:r w:rsidRPr="008971BF">
              <w:rPr>
                <w:rFonts w:eastAsia="Times New Roman 2"/>
                <w:color w:val="000000"/>
                <w:kern w:val="2"/>
                <w:szCs w:val="26"/>
              </w:rPr>
              <w:t>trọng.</w:t>
            </w:r>
            <w:r w:rsidRPr="008971BF">
              <w:rPr>
                <w:color w:val="000000"/>
                <w:kern w:val="2"/>
                <w:szCs w:val="26"/>
              </w:rPr>
              <w:t xml:space="preserve"> </w:t>
            </w:r>
          </w:p>
          <w:p w14:paraId="6A2F53E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Dữ liệu thống kê phải </w:t>
            </w:r>
          </w:p>
          <w:p w14:paraId="34B1D80C"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được lấy từ dữ liệu giao </w:t>
            </w:r>
          </w:p>
          <w:p w14:paraId="25BA211F" w14:textId="77777777" w:rsidR="00547FB5" w:rsidRPr="008971BF" w:rsidRDefault="00547FB5" w:rsidP="00812ACB">
            <w:pPr>
              <w:spacing w:before="0" w:after="0" w:line="304" w:lineRule="exact"/>
              <w:ind w:firstLine="0"/>
            </w:pPr>
            <w:r w:rsidRPr="008971BF">
              <w:rPr>
                <w:rFonts w:eastAsia="Times New Roman 2"/>
                <w:color w:val="000000"/>
                <w:kern w:val="2"/>
                <w:szCs w:val="26"/>
              </w:rPr>
              <w:t>dịch hợp lệ.</w:t>
            </w:r>
            <w:r w:rsidRPr="008971BF">
              <w:rPr>
                <w:color w:val="000000"/>
                <w:kern w:val="2"/>
                <w:szCs w:val="26"/>
              </w:rPr>
              <w:t xml:space="preserve"> </w:t>
            </w:r>
          </w:p>
        </w:tc>
      </w:tr>
    </w:tbl>
    <w:p w14:paraId="31090BA7" w14:textId="77777777" w:rsidR="00547FB5" w:rsidRPr="008971BF" w:rsidRDefault="00547FB5" w:rsidP="00812ACB">
      <w:pPr>
        <w:pageBreakBefore/>
        <w:spacing w:line="20" w:lineRule="exact"/>
        <w:ind w:firstLine="0"/>
      </w:pPr>
      <w:bookmarkStart w:id="54" w:name="p2w_bm12"/>
      <w:bookmarkEnd w:id="54"/>
    </w:p>
    <w:tbl>
      <w:tblPr>
        <w:tblStyle w:val="TableGrid"/>
        <w:tblW w:w="0" w:type="auto"/>
        <w:tblLayout w:type="fixed"/>
        <w:tblLook w:val="04A0" w:firstRow="1" w:lastRow="0" w:firstColumn="1" w:lastColumn="0" w:noHBand="0" w:noVBand="1"/>
      </w:tblPr>
      <w:tblGrid>
        <w:gridCol w:w="2951"/>
        <w:gridCol w:w="2987"/>
        <w:gridCol w:w="2966"/>
      </w:tblGrid>
      <w:tr w:rsidR="00547FB5" w:rsidRPr="008971BF" w14:paraId="02BE1661" w14:textId="77777777" w:rsidTr="009E1F89">
        <w:trPr>
          <w:trHeight w:val="865"/>
        </w:trPr>
        <w:tc>
          <w:tcPr>
            <w:tcW w:w="2951" w:type="dxa"/>
          </w:tcPr>
          <w:p w14:paraId="4310E281" w14:textId="77777777" w:rsidR="00547FB5" w:rsidRPr="008971BF" w:rsidRDefault="00547FB5" w:rsidP="00812ACB">
            <w:pPr>
              <w:spacing w:before="0" w:after="0"/>
              <w:ind w:firstLine="0"/>
            </w:pPr>
          </w:p>
        </w:tc>
        <w:tc>
          <w:tcPr>
            <w:tcW w:w="2987" w:type="dxa"/>
          </w:tcPr>
          <w:p w14:paraId="79CE4AB9" w14:textId="77777777" w:rsidR="00547FB5" w:rsidRPr="008971BF" w:rsidRDefault="00547FB5" w:rsidP="00812ACB">
            <w:pPr>
              <w:spacing w:before="0" w:after="0"/>
              <w:ind w:firstLine="0"/>
            </w:pPr>
          </w:p>
        </w:tc>
        <w:tc>
          <w:tcPr>
            <w:tcW w:w="2966" w:type="dxa"/>
          </w:tcPr>
          <w:p w14:paraId="7A158F9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Việc hủy hoặc thay đổi </w:t>
            </w:r>
          </w:p>
          <w:p w14:paraId="2831B154"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lịch phải được ghi nhận </w:t>
            </w:r>
          </w:p>
          <w:p w14:paraId="156C9C8A" w14:textId="77777777" w:rsidR="00547FB5" w:rsidRPr="008971BF" w:rsidRDefault="00547FB5" w:rsidP="00812ACB">
            <w:pPr>
              <w:spacing w:before="0" w:after="0" w:line="304" w:lineRule="exact"/>
              <w:ind w:firstLine="0"/>
            </w:pPr>
            <w:r w:rsidRPr="008971BF">
              <w:rPr>
                <w:rFonts w:eastAsia="Times New Roman 2"/>
                <w:color w:val="000000"/>
                <w:kern w:val="2"/>
                <w:szCs w:val="26"/>
              </w:rPr>
              <w:t>đầy đủ.</w:t>
            </w:r>
            <w:r w:rsidRPr="008971BF">
              <w:rPr>
                <w:color w:val="000000"/>
                <w:kern w:val="2"/>
                <w:szCs w:val="26"/>
              </w:rPr>
              <w:t xml:space="preserve"> </w:t>
            </w:r>
          </w:p>
        </w:tc>
      </w:tr>
      <w:tr w:rsidR="00547FB5" w:rsidRPr="008971BF" w14:paraId="47E21FE3" w14:textId="77777777" w:rsidTr="009E1F89">
        <w:trPr>
          <w:trHeight w:val="5991"/>
        </w:trPr>
        <w:tc>
          <w:tcPr>
            <w:tcW w:w="2951" w:type="dxa"/>
          </w:tcPr>
          <w:p w14:paraId="516D3C36" w14:textId="77777777" w:rsidR="00547FB5" w:rsidRPr="008971BF" w:rsidRDefault="00547FB5" w:rsidP="00812ACB">
            <w:pPr>
              <w:spacing w:before="0" w:after="0" w:line="301" w:lineRule="exact"/>
              <w:ind w:firstLine="0"/>
            </w:pPr>
            <w:r w:rsidRPr="008971BF">
              <w:rPr>
                <w:rFonts w:eastAsia="Times New Roman 2"/>
                <w:color w:val="000000"/>
                <w:kern w:val="2"/>
                <w:szCs w:val="26"/>
              </w:rPr>
              <w:t xml:space="preserve">Lễ tân / Nhân viên tiếp </w:t>
            </w:r>
          </w:p>
          <w:p w14:paraId="66ABCD91" w14:textId="77777777" w:rsidR="00547FB5" w:rsidRPr="008971BF" w:rsidRDefault="00547FB5" w:rsidP="00812ACB">
            <w:pPr>
              <w:spacing w:before="0" w:after="0" w:line="304" w:lineRule="exact"/>
              <w:ind w:firstLine="0"/>
            </w:pPr>
            <w:r w:rsidRPr="008971BF">
              <w:rPr>
                <w:rFonts w:eastAsia="Times New Roman 2"/>
                <w:color w:val="000000"/>
                <w:kern w:val="2"/>
                <w:szCs w:val="26"/>
              </w:rPr>
              <w:t>nhận</w:t>
            </w:r>
            <w:r w:rsidRPr="008971BF">
              <w:rPr>
                <w:color w:val="000000"/>
                <w:kern w:val="2"/>
                <w:szCs w:val="26"/>
              </w:rPr>
              <w:t xml:space="preserve"> </w:t>
            </w:r>
          </w:p>
        </w:tc>
        <w:tc>
          <w:tcPr>
            <w:tcW w:w="2987" w:type="dxa"/>
          </w:tcPr>
          <w:p w14:paraId="67FA1E5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Đăng nhập hệ thống.</w:t>
            </w:r>
            <w:r w:rsidRPr="008971BF">
              <w:rPr>
                <w:color w:val="000000"/>
                <w:kern w:val="2"/>
                <w:szCs w:val="26"/>
              </w:rPr>
              <w:t xml:space="preserve"> </w:t>
            </w:r>
          </w:p>
          <w:p w14:paraId="016C1588"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Tra cứu thông tin bệnh </w:t>
            </w:r>
          </w:p>
          <w:p w14:paraId="2A82AEEA" w14:textId="77777777" w:rsidR="00547FB5" w:rsidRPr="008971BF" w:rsidRDefault="00547FB5" w:rsidP="00812ACB">
            <w:pPr>
              <w:spacing w:before="0" w:after="0" w:line="300" w:lineRule="exact"/>
              <w:ind w:firstLine="0"/>
            </w:pPr>
            <w:r w:rsidRPr="008971BF">
              <w:rPr>
                <w:color w:val="000000"/>
                <w:kern w:val="2"/>
                <w:szCs w:val="26"/>
              </w:rPr>
              <w:t xml:space="preserve">nhân. </w:t>
            </w:r>
          </w:p>
          <w:p w14:paraId="727D1CCD"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Thêm bệnh nhân mới.</w:t>
            </w:r>
            <w:r w:rsidRPr="008971BF">
              <w:rPr>
                <w:color w:val="000000"/>
                <w:kern w:val="2"/>
                <w:szCs w:val="26"/>
              </w:rPr>
              <w:t xml:space="preserve"> </w:t>
            </w:r>
          </w:p>
          <w:p w14:paraId="44C6C8FD" w14:textId="77777777" w:rsidR="00547FB5" w:rsidRPr="008971BF" w:rsidRDefault="00547FB5" w:rsidP="00812ACB">
            <w:pPr>
              <w:spacing w:before="0" w:after="0" w:line="296" w:lineRule="exact"/>
              <w:ind w:firstLine="0"/>
            </w:pPr>
            <w:r w:rsidRPr="008971BF">
              <w:rPr>
                <w:color w:val="000000"/>
                <w:kern w:val="2"/>
                <w:szCs w:val="26"/>
              </w:rPr>
              <w:t xml:space="preserve">- </w:t>
            </w:r>
            <w:r w:rsidRPr="008971BF">
              <w:rPr>
                <w:rFonts w:eastAsia="Times New Roman 2"/>
                <w:color w:val="000000"/>
                <w:kern w:val="2"/>
                <w:szCs w:val="26"/>
              </w:rPr>
              <w:t xml:space="preserve">Cập nhật thông tin bệnh </w:t>
            </w:r>
          </w:p>
          <w:p w14:paraId="19197258" w14:textId="77777777" w:rsidR="00547FB5" w:rsidRPr="008971BF" w:rsidRDefault="00547FB5" w:rsidP="00812ACB">
            <w:pPr>
              <w:spacing w:before="0" w:after="0" w:line="300" w:lineRule="exact"/>
              <w:ind w:firstLine="0"/>
            </w:pPr>
            <w:r w:rsidRPr="008971BF">
              <w:rPr>
                <w:color w:val="000000"/>
                <w:kern w:val="2"/>
                <w:szCs w:val="26"/>
              </w:rPr>
              <w:t xml:space="preserve">nhân. </w:t>
            </w:r>
          </w:p>
          <w:p w14:paraId="00446B0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Tìm kiếm bệnh nhân.</w:t>
            </w:r>
            <w:r w:rsidRPr="008971BF">
              <w:rPr>
                <w:color w:val="000000"/>
                <w:kern w:val="2"/>
                <w:szCs w:val="26"/>
              </w:rPr>
              <w:t xml:space="preserve"> </w:t>
            </w:r>
          </w:p>
          <w:p w14:paraId="5BCB4D0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Quản lý lịch hẹn.</w:t>
            </w:r>
            <w:r w:rsidRPr="008971BF">
              <w:rPr>
                <w:color w:val="000000"/>
                <w:kern w:val="2"/>
                <w:szCs w:val="26"/>
              </w:rPr>
              <w:t xml:space="preserve"> </w:t>
            </w:r>
          </w:p>
          <w:p w14:paraId="2155E832"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Xem lịch hẹn của bệnh </w:t>
            </w:r>
          </w:p>
          <w:p w14:paraId="77B99D4D" w14:textId="77777777" w:rsidR="00547FB5" w:rsidRPr="008971BF" w:rsidRDefault="00547FB5" w:rsidP="00812ACB">
            <w:pPr>
              <w:spacing w:before="0" w:after="0" w:line="296" w:lineRule="exact"/>
              <w:ind w:firstLine="0"/>
            </w:pPr>
            <w:r w:rsidRPr="008971BF">
              <w:rPr>
                <w:color w:val="000000"/>
                <w:kern w:val="2"/>
                <w:szCs w:val="26"/>
              </w:rPr>
              <w:t xml:space="preserve">nhân. </w:t>
            </w:r>
          </w:p>
          <w:p w14:paraId="26D49CB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Cập nhật trạng thái lịch </w:t>
            </w:r>
          </w:p>
          <w:p w14:paraId="458C06BF" w14:textId="77777777" w:rsidR="00547FB5" w:rsidRPr="008971BF" w:rsidRDefault="00547FB5" w:rsidP="00812ACB">
            <w:pPr>
              <w:spacing w:before="0" w:after="0" w:line="300" w:lineRule="exact"/>
              <w:ind w:firstLine="0"/>
            </w:pPr>
            <w:r w:rsidRPr="008971BF">
              <w:rPr>
                <w:rFonts w:eastAsia="Times New Roman 2"/>
                <w:color w:val="000000"/>
                <w:kern w:val="2"/>
                <w:szCs w:val="26"/>
              </w:rPr>
              <w:t>hẹn.</w:t>
            </w:r>
            <w:r w:rsidRPr="008971BF">
              <w:rPr>
                <w:color w:val="000000"/>
                <w:kern w:val="2"/>
                <w:szCs w:val="26"/>
              </w:rPr>
              <w:t xml:space="preserve"> </w:t>
            </w:r>
          </w:p>
          <w:p w14:paraId="27EB9C1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Tiếp nhận bệnh nhân khi </w:t>
            </w:r>
          </w:p>
          <w:p w14:paraId="14CEE104" w14:textId="77777777" w:rsidR="00547FB5" w:rsidRPr="008971BF" w:rsidRDefault="00547FB5" w:rsidP="00812ACB">
            <w:pPr>
              <w:spacing w:before="0" w:after="0" w:line="300" w:lineRule="exact"/>
              <w:ind w:firstLine="0"/>
            </w:pPr>
            <w:r w:rsidRPr="008971BF">
              <w:rPr>
                <w:rFonts w:eastAsia="Times New Roman 2"/>
                <w:color w:val="000000"/>
                <w:kern w:val="2"/>
                <w:szCs w:val="26"/>
              </w:rPr>
              <w:t>đến phòng khám.</w:t>
            </w:r>
            <w:r w:rsidRPr="008971BF">
              <w:rPr>
                <w:color w:val="000000"/>
                <w:kern w:val="2"/>
                <w:szCs w:val="26"/>
              </w:rPr>
              <w:t xml:space="preserve"> </w:t>
            </w:r>
          </w:p>
          <w:p w14:paraId="5F9B09B4"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Kiểm tra thông tin bệnh </w:t>
            </w:r>
          </w:p>
          <w:p w14:paraId="59D02185" w14:textId="77777777" w:rsidR="00547FB5" w:rsidRPr="008971BF" w:rsidRDefault="00547FB5" w:rsidP="00812ACB">
            <w:pPr>
              <w:spacing w:before="0" w:after="0" w:line="304" w:lineRule="exact"/>
              <w:ind w:firstLine="0"/>
            </w:pPr>
            <w:r w:rsidRPr="008971BF">
              <w:rPr>
                <w:rFonts w:eastAsia="Times New Roman 2"/>
                <w:color w:val="000000"/>
                <w:kern w:val="2"/>
                <w:szCs w:val="26"/>
              </w:rPr>
              <w:t>nhân trước khi tiếp nhận.</w:t>
            </w:r>
            <w:r w:rsidRPr="008971BF">
              <w:rPr>
                <w:color w:val="000000"/>
                <w:kern w:val="2"/>
                <w:szCs w:val="26"/>
              </w:rPr>
              <w:t xml:space="preserve"> </w:t>
            </w:r>
          </w:p>
        </w:tc>
        <w:tc>
          <w:tcPr>
            <w:tcW w:w="2966" w:type="dxa"/>
          </w:tcPr>
          <w:p w14:paraId="20A2D112"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Phải đăng nhập trước khi </w:t>
            </w:r>
          </w:p>
          <w:p w14:paraId="213B6CA4" w14:textId="77777777" w:rsidR="00547FB5" w:rsidRPr="008971BF" w:rsidRDefault="00547FB5" w:rsidP="00812ACB">
            <w:pPr>
              <w:spacing w:before="0" w:after="0" w:line="300" w:lineRule="exact"/>
              <w:ind w:firstLine="0"/>
            </w:pPr>
            <w:r w:rsidRPr="008971BF">
              <w:rPr>
                <w:rFonts w:eastAsia="Times New Roman 2"/>
                <w:color w:val="000000"/>
                <w:kern w:val="2"/>
                <w:szCs w:val="26"/>
              </w:rPr>
              <w:t>thực hiện nghiệp vụ.</w:t>
            </w:r>
            <w:r w:rsidRPr="008971BF">
              <w:rPr>
                <w:color w:val="000000"/>
                <w:kern w:val="2"/>
                <w:szCs w:val="26"/>
              </w:rPr>
              <w:t xml:space="preserve"> </w:t>
            </w:r>
          </w:p>
          <w:p w14:paraId="7FC3A5E4"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Thông tin bệnh nhân phải </w:t>
            </w:r>
          </w:p>
          <w:p w14:paraId="0FC025A0"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được kiểm tra trước khi </w:t>
            </w:r>
          </w:p>
          <w:p w14:paraId="59702019" w14:textId="77777777" w:rsidR="00547FB5" w:rsidRPr="008971BF" w:rsidRDefault="00547FB5" w:rsidP="00812ACB">
            <w:pPr>
              <w:spacing w:before="0" w:after="0" w:line="296" w:lineRule="exact"/>
              <w:ind w:firstLine="0"/>
            </w:pPr>
            <w:r w:rsidRPr="008971BF">
              <w:rPr>
                <w:rFonts w:eastAsia="Times New Roman 2"/>
                <w:color w:val="000000"/>
                <w:kern w:val="2"/>
                <w:szCs w:val="26"/>
              </w:rPr>
              <w:t>lưu.</w:t>
            </w:r>
            <w:r w:rsidRPr="008971BF">
              <w:rPr>
                <w:color w:val="000000"/>
                <w:kern w:val="2"/>
                <w:szCs w:val="26"/>
              </w:rPr>
              <w:t xml:space="preserve"> </w:t>
            </w:r>
          </w:p>
          <w:p w14:paraId="3D8C4908"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tạo bệnh </w:t>
            </w:r>
          </w:p>
          <w:p w14:paraId="49DA8B9A"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nhân trùng với bệnh nhân </w:t>
            </w:r>
          </w:p>
          <w:p w14:paraId="602A68A9" w14:textId="77777777" w:rsidR="00547FB5" w:rsidRPr="008971BF" w:rsidRDefault="00547FB5" w:rsidP="00812ACB">
            <w:pPr>
              <w:spacing w:before="0" w:after="0" w:line="300" w:lineRule="exact"/>
              <w:ind w:firstLine="0"/>
            </w:pPr>
            <w:r w:rsidRPr="008971BF">
              <w:rPr>
                <w:rFonts w:eastAsia="Times New Roman 2"/>
                <w:color w:val="000000"/>
                <w:kern w:val="2"/>
                <w:szCs w:val="26"/>
              </w:rPr>
              <w:t>đã tồn tại.</w:t>
            </w:r>
            <w:r w:rsidRPr="008971BF">
              <w:rPr>
                <w:color w:val="000000"/>
                <w:kern w:val="2"/>
                <w:szCs w:val="26"/>
              </w:rPr>
              <w:t xml:space="preserve"> </w:t>
            </w:r>
          </w:p>
          <w:p w14:paraId="55FE13CE"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Khi tiếp nhận phải xác </w:t>
            </w:r>
          </w:p>
          <w:p w14:paraId="0F4A9BB5" w14:textId="77777777" w:rsidR="00547FB5" w:rsidRPr="008971BF" w:rsidRDefault="00547FB5" w:rsidP="00812ACB">
            <w:pPr>
              <w:spacing w:before="0" w:after="0" w:line="296" w:lineRule="exact"/>
              <w:ind w:firstLine="0"/>
            </w:pPr>
            <w:r w:rsidRPr="008971BF">
              <w:rPr>
                <w:rFonts w:eastAsia="Times New Roman 2"/>
                <w:color w:val="000000"/>
                <w:kern w:val="2"/>
                <w:szCs w:val="26"/>
              </w:rPr>
              <w:t>định đúng bệnh nhân.</w:t>
            </w:r>
            <w:r w:rsidRPr="008971BF">
              <w:rPr>
                <w:color w:val="000000"/>
                <w:kern w:val="2"/>
                <w:szCs w:val="26"/>
              </w:rPr>
              <w:t xml:space="preserve"> </w:t>
            </w:r>
          </w:p>
          <w:p w14:paraId="3C44286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Lịch hẹn phải tồn tại </w:t>
            </w:r>
          </w:p>
          <w:p w14:paraId="1DCDB881"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hoặc phải có quy trình tiếp </w:t>
            </w:r>
          </w:p>
          <w:p w14:paraId="782BE73B"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nhận phù hợp đối với </w:t>
            </w:r>
          </w:p>
          <w:p w14:paraId="4752AF61" w14:textId="77777777" w:rsidR="00547FB5" w:rsidRPr="008971BF" w:rsidRDefault="00547FB5" w:rsidP="00812ACB">
            <w:pPr>
              <w:spacing w:before="0" w:after="0" w:line="300" w:lineRule="exact"/>
              <w:ind w:firstLine="0"/>
            </w:pPr>
            <w:r w:rsidRPr="008971BF">
              <w:rPr>
                <w:rFonts w:eastAsia="Times New Roman 2"/>
                <w:color w:val="000000"/>
                <w:kern w:val="2"/>
                <w:szCs w:val="26"/>
              </w:rPr>
              <w:t>trường hợp không có lịch.</w:t>
            </w:r>
            <w:r w:rsidRPr="008971BF">
              <w:rPr>
                <w:color w:val="000000"/>
                <w:kern w:val="2"/>
                <w:szCs w:val="26"/>
              </w:rPr>
              <w:t xml:space="preserve"> </w:t>
            </w:r>
          </w:p>
          <w:p w14:paraId="4A1EFA46"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chỉnh sửa dữ </w:t>
            </w:r>
          </w:p>
          <w:p w14:paraId="217427B3"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liệu ngoài phạm vi được </w:t>
            </w:r>
          </w:p>
          <w:p w14:paraId="0023B075" w14:textId="77777777" w:rsidR="00547FB5" w:rsidRPr="008971BF" w:rsidRDefault="00547FB5" w:rsidP="00812ACB">
            <w:pPr>
              <w:spacing w:before="0" w:after="0" w:line="300" w:lineRule="exact"/>
              <w:ind w:firstLine="0"/>
            </w:pPr>
            <w:r w:rsidRPr="008971BF">
              <w:rPr>
                <w:rFonts w:eastAsia="Times New Roman 2"/>
                <w:color w:val="000000"/>
                <w:kern w:val="2"/>
                <w:szCs w:val="26"/>
              </w:rPr>
              <w:t>phân quyền.</w:t>
            </w:r>
            <w:r w:rsidRPr="008971BF">
              <w:rPr>
                <w:color w:val="000000"/>
                <w:kern w:val="2"/>
                <w:szCs w:val="26"/>
              </w:rPr>
              <w:t xml:space="preserve"> </w:t>
            </w:r>
          </w:p>
          <w:p w14:paraId="74353558"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Các thay đổi về lịch hẹn </w:t>
            </w:r>
          </w:p>
          <w:p w14:paraId="384C5DB1"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và trạng thái tiếp nhận phải </w:t>
            </w:r>
          </w:p>
          <w:p w14:paraId="64B326BD" w14:textId="77777777" w:rsidR="00547FB5" w:rsidRPr="008971BF" w:rsidRDefault="00547FB5" w:rsidP="00812ACB">
            <w:pPr>
              <w:spacing w:before="0" w:after="0" w:line="304" w:lineRule="exact"/>
              <w:ind w:firstLine="0"/>
            </w:pPr>
            <w:r w:rsidRPr="008971BF">
              <w:rPr>
                <w:rFonts w:eastAsia="Times New Roman 2"/>
                <w:color w:val="000000"/>
                <w:kern w:val="2"/>
                <w:szCs w:val="26"/>
              </w:rPr>
              <w:t>được lưu lại.</w:t>
            </w:r>
            <w:r w:rsidRPr="008971BF">
              <w:rPr>
                <w:color w:val="000000"/>
                <w:kern w:val="2"/>
                <w:szCs w:val="26"/>
              </w:rPr>
              <w:t xml:space="preserve"> </w:t>
            </w:r>
          </w:p>
        </w:tc>
      </w:tr>
    </w:tbl>
    <w:p w14:paraId="48EE31A3" w14:textId="77777777" w:rsidR="00547FB5" w:rsidRPr="008971BF" w:rsidRDefault="00547FB5" w:rsidP="00063E7D">
      <w:pPr>
        <w:pStyle w:val="Heading2"/>
        <w:numPr>
          <w:ilvl w:val="0"/>
          <w:numId w:val="0"/>
        </w:numPr>
        <w:pBdr>
          <w:top w:val="single" w:sz="4" w:space="7" w:color="000000"/>
        </w:pBdr>
        <w:spacing w:before="60" w:line="300" w:lineRule="exact"/>
        <w:rPr>
          <w:rFonts w:cs="Times New Roman"/>
        </w:rPr>
      </w:pPr>
      <w:bookmarkStart w:id="55" w:name="_Toc243155179"/>
      <w:r w:rsidRPr="008971BF">
        <w:rPr>
          <w:rFonts w:cs="Times New Roman"/>
          <w:color w:val="000000"/>
          <w:kern w:val="2"/>
          <w:szCs w:val="26"/>
        </w:rPr>
        <w:lastRenderedPageBreak/>
        <w:t>V.</w:t>
      </w:r>
      <w:r w:rsidRPr="008971BF">
        <w:rPr>
          <w:rFonts w:eastAsia="Arial" w:cs="Times New Roman"/>
          <w:color w:val="000000"/>
          <w:szCs w:val="26"/>
        </w:rPr>
        <w:t xml:space="preserve"> </w:t>
      </w:r>
      <w:r w:rsidRPr="008971BF">
        <w:rPr>
          <w:rFonts w:cs="Times New Roman"/>
          <w:color w:val="000000"/>
          <w:kern w:val="2"/>
          <w:szCs w:val="26"/>
        </w:rPr>
        <w:t xml:space="preserve"> </w:t>
      </w:r>
      <w:r w:rsidRPr="008971BF">
        <w:rPr>
          <w:rFonts w:eastAsia="Times New Roman 2" w:cs="Times New Roman"/>
          <w:color w:val="000000"/>
          <w:kern w:val="2"/>
          <w:szCs w:val="26"/>
        </w:rPr>
        <w:t>Yêu cầu phi chức năng:</w:t>
      </w:r>
      <w:bookmarkEnd w:id="55"/>
    </w:p>
    <w:p w14:paraId="74F322D0" w14:textId="77777777" w:rsidR="00547FB5" w:rsidRPr="008971BF" w:rsidRDefault="00547FB5" w:rsidP="00812ACB">
      <w:pPr>
        <w:spacing w:before="60" w:line="300" w:lineRule="exact"/>
        <w:ind w:firstLine="0"/>
      </w:pPr>
      <w:r w:rsidRPr="008971BF">
        <w:rPr>
          <w:rFonts w:eastAsia="Times New Roman 2"/>
          <w:b/>
          <w:bCs/>
          <w:color w:val="000000"/>
          <w:kern w:val="2"/>
          <w:szCs w:val="26"/>
        </w:rPr>
        <w:t>Giao diện:</w:t>
      </w:r>
    </w:p>
    <w:p w14:paraId="2E8B7548" w14:textId="77777777" w:rsidR="00547FB5" w:rsidRPr="008971BF" w:rsidRDefault="00547FB5" w:rsidP="00812ACB">
      <w:pPr>
        <w:widowControl w:val="0"/>
        <w:numPr>
          <w:ilvl w:val="0"/>
          <w:numId w:val="7"/>
        </w:numPr>
        <w:tabs>
          <w:tab w:val="left" w:pos="720"/>
        </w:tabs>
        <w:spacing w:before="0" w:line="300" w:lineRule="exact"/>
        <w:ind w:left="0" w:firstLine="0"/>
        <w:jc w:val="left"/>
        <w:rPr>
          <w:color w:val="000000"/>
        </w:rPr>
      </w:pPr>
      <w:r w:rsidRPr="008971BF">
        <w:rPr>
          <w:rFonts w:eastAsia="Times New Roman 2"/>
          <w:color w:val="000000"/>
          <w:kern w:val="2"/>
          <w:szCs w:val="26"/>
        </w:rPr>
        <w:t>Giao diện phải thân thiện, rõ ràng, dễ sử dụng đối với nhân viên phòng</w:t>
      </w:r>
    </w:p>
    <w:p w14:paraId="371F1E67" w14:textId="77777777" w:rsidR="00547FB5" w:rsidRPr="008971BF" w:rsidRDefault="00547FB5" w:rsidP="00812ACB">
      <w:pPr>
        <w:spacing w:line="300" w:lineRule="exact"/>
        <w:ind w:firstLine="0"/>
      </w:pPr>
      <w:r w:rsidRPr="008971BF">
        <w:rPr>
          <w:color w:val="000000"/>
          <w:kern w:val="2"/>
          <w:szCs w:val="26"/>
        </w:rPr>
        <w:t>khám.</w:t>
      </w:r>
    </w:p>
    <w:p w14:paraId="3FDE27B1" w14:textId="77777777" w:rsidR="00547FB5" w:rsidRPr="008971BF" w:rsidRDefault="00547FB5" w:rsidP="00812ACB">
      <w:pPr>
        <w:widowControl w:val="0"/>
        <w:numPr>
          <w:ilvl w:val="0"/>
          <w:numId w:val="8"/>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Các nhóm chức năng phải được phân chia rõ ràng: quản lý bệnh nhân, lịch hẹn, tiếp nhận, dịch vụ, nhân viên, lịch làm việc, thanh toán, hóa đơn và thống kê. </w:t>
      </w:r>
    </w:p>
    <w:p w14:paraId="48A575B6" w14:textId="77777777" w:rsidR="00547FB5" w:rsidRPr="008971BF" w:rsidRDefault="00547FB5" w:rsidP="00812ACB">
      <w:pPr>
        <w:widowControl w:val="0"/>
        <w:numPr>
          <w:ilvl w:val="0"/>
          <w:numId w:val="8"/>
        </w:numPr>
        <w:tabs>
          <w:tab w:val="left" w:pos="719"/>
        </w:tabs>
        <w:spacing w:before="0" w:line="300" w:lineRule="exact"/>
        <w:ind w:left="0" w:firstLine="0"/>
        <w:jc w:val="left"/>
        <w:rPr>
          <w:color w:val="000000"/>
        </w:rPr>
      </w:pPr>
      <w:r w:rsidRPr="008971BF">
        <w:rPr>
          <w:rFonts w:eastAsia="Times New Roman 2"/>
          <w:color w:val="000000"/>
          <w:kern w:val="2"/>
          <w:szCs w:val="26"/>
        </w:rPr>
        <w:t>Các chức năng thường xuyên sử dụng như tìm kiếm bệnh nhân, xem lịch hẹn</w:t>
      </w:r>
    </w:p>
    <w:p w14:paraId="0EA19ABE" w14:textId="77777777" w:rsidR="00547FB5" w:rsidRPr="008971BF" w:rsidRDefault="00547FB5" w:rsidP="00812ACB">
      <w:pPr>
        <w:spacing w:line="300" w:lineRule="exact"/>
        <w:ind w:firstLine="0"/>
      </w:pPr>
      <w:r w:rsidRPr="008971BF">
        <w:rPr>
          <w:rFonts w:eastAsia="Times New Roman 2"/>
          <w:color w:val="000000"/>
          <w:kern w:val="2"/>
          <w:szCs w:val="26"/>
        </w:rPr>
        <w:t xml:space="preserve">và tiếp nhận phải dễ dàng truy cập. </w:t>
      </w:r>
    </w:p>
    <w:p w14:paraId="68BA1368" w14:textId="77777777" w:rsidR="00547FB5" w:rsidRPr="008971BF" w:rsidRDefault="00547FB5" w:rsidP="00812ACB">
      <w:pPr>
        <w:widowControl w:val="0"/>
        <w:numPr>
          <w:ilvl w:val="0"/>
          <w:numId w:val="9"/>
        </w:numPr>
        <w:tabs>
          <w:tab w:val="left" w:pos="720"/>
        </w:tabs>
        <w:spacing w:before="0" w:line="295" w:lineRule="exact"/>
        <w:ind w:left="0" w:firstLine="0"/>
        <w:jc w:val="left"/>
        <w:rPr>
          <w:color w:val="000000"/>
        </w:rPr>
      </w:pPr>
      <w:r w:rsidRPr="008971BF">
        <w:rPr>
          <w:rFonts w:eastAsia="Times New Roman 2"/>
          <w:color w:val="000000"/>
          <w:kern w:val="2"/>
          <w:szCs w:val="26"/>
        </w:rPr>
        <w:t>Các nút Thêm, Sửa, Xóa, Tìm kiếm, Lưu, Hủy, Xác nhận phải được bố trí rõ</w:t>
      </w:r>
    </w:p>
    <w:p w14:paraId="45877950" w14:textId="77777777" w:rsidR="00547FB5" w:rsidRPr="008971BF" w:rsidRDefault="00547FB5" w:rsidP="00812ACB">
      <w:pPr>
        <w:spacing w:line="300" w:lineRule="exact"/>
        <w:ind w:firstLine="0"/>
      </w:pPr>
      <w:r w:rsidRPr="008971BF">
        <w:rPr>
          <w:color w:val="000000"/>
          <w:kern w:val="2"/>
          <w:szCs w:val="26"/>
        </w:rPr>
        <w:t>ràng.</w:t>
      </w:r>
    </w:p>
    <w:p w14:paraId="7945C78D" w14:textId="77777777" w:rsidR="00547FB5" w:rsidRPr="008971BF" w:rsidRDefault="00547FB5" w:rsidP="00812ACB">
      <w:pPr>
        <w:widowControl w:val="0"/>
        <w:numPr>
          <w:ilvl w:val="0"/>
          <w:numId w:val="10"/>
        </w:numPr>
        <w:tabs>
          <w:tab w:val="left" w:pos="720"/>
        </w:tabs>
        <w:spacing w:before="0" w:line="300" w:lineRule="exact"/>
        <w:ind w:left="0" w:firstLine="0"/>
        <w:jc w:val="left"/>
        <w:rPr>
          <w:color w:val="000000"/>
        </w:rPr>
      </w:pPr>
      <w:r w:rsidRPr="008971BF">
        <w:rPr>
          <w:rFonts w:eastAsia="Times New Roman 2"/>
          <w:color w:val="000000"/>
          <w:kern w:val="2"/>
          <w:szCs w:val="26"/>
        </w:rPr>
        <w:t>Hệ thống phải hiển thị thông báo khi thao tác thành công, thất bại, dữ liệu</w:t>
      </w:r>
    </w:p>
    <w:p w14:paraId="05057618" w14:textId="77777777" w:rsidR="00547FB5" w:rsidRPr="008971BF" w:rsidRDefault="00547FB5" w:rsidP="00812ACB">
      <w:pPr>
        <w:spacing w:line="301" w:lineRule="exact"/>
        <w:ind w:firstLine="0"/>
      </w:pPr>
      <w:r w:rsidRPr="008971BF">
        <w:rPr>
          <w:rFonts w:eastAsia="Times New Roman 2"/>
          <w:color w:val="000000"/>
          <w:kern w:val="2"/>
          <w:szCs w:val="26"/>
        </w:rPr>
        <w:t xml:space="preserve">không hợp lệ, thiếu thông tin hoặc không tìm thấy dữ liệu. </w:t>
      </w:r>
    </w:p>
    <w:p w14:paraId="3D903296" w14:textId="77777777" w:rsidR="00547FB5" w:rsidRPr="008971BF" w:rsidRDefault="00547FB5" w:rsidP="00812ACB">
      <w:pPr>
        <w:widowControl w:val="0"/>
        <w:numPr>
          <w:ilvl w:val="0"/>
          <w:numId w:val="11"/>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Giao diện nhập liệu phải hạn chế lỗi của người dùng. </w:t>
      </w:r>
    </w:p>
    <w:p w14:paraId="5FF1835A" w14:textId="77777777" w:rsidR="00547FB5" w:rsidRPr="008971BF" w:rsidRDefault="00547FB5" w:rsidP="00812ACB">
      <w:pPr>
        <w:widowControl w:val="0"/>
        <w:numPr>
          <w:ilvl w:val="0"/>
          <w:numId w:val="11"/>
        </w:numPr>
        <w:tabs>
          <w:tab w:val="left" w:pos="720"/>
        </w:tabs>
        <w:spacing w:before="0" w:line="295" w:lineRule="exact"/>
        <w:ind w:left="0" w:firstLine="0"/>
        <w:jc w:val="left"/>
        <w:rPr>
          <w:color w:val="000000"/>
        </w:rPr>
      </w:pPr>
      <w:r w:rsidRPr="008971BF">
        <w:rPr>
          <w:rFonts w:eastAsia="Times New Roman 2"/>
          <w:color w:val="000000"/>
          <w:kern w:val="2"/>
          <w:szCs w:val="26"/>
        </w:rPr>
        <w:t>Thông tin bệnh nhân, lịch hẹn, thanh toán và hóa đơn phải được trình bày rõ</w:t>
      </w:r>
    </w:p>
    <w:p w14:paraId="4F48EBE3" w14:textId="77777777" w:rsidR="00547FB5" w:rsidRPr="008971BF" w:rsidRDefault="00547FB5" w:rsidP="00812ACB">
      <w:pPr>
        <w:spacing w:line="300" w:lineRule="exact"/>
        <w:ind w:firstLine="0"/>
      </w:pPr>
      <w:r w:rsidRPr="008971BF">
        <w:rPr>
          <w:color w:val="000000"/>
          <w:kern w:val="2"/>
          <w:szCs w:val="26"/>
        </w:rPr>
        <w:t>ràng.</w:t>
      </w:r>
    </w:p>
    <w:p w14:paraId="3B8E354A" w14:textId="77777777" w:rsidR="00547FB5" w:rsidRPr="008971BF" w:rsidRDefault="00547FB5" w:rsidP="00812ACB">
      <w:pPr>
        <w:widowControl w:val="0"/>
        <w:numPr>
          <w:ilvl w:val="0"/>
          <w:numId w:val="12"/>
        </w:numPr>
        <w:tabs>
          <w:tab w:val="left" w:pos="720"/>
        </w:tabs>
        <w:spacing w:before="0" w:line="300" w:lineRule="exact"/>
        <w:ind w:left="0" w:firstLine="0"/>
        <w:jc w:val="left"/>
        <w:rPr>
          <w:color w:val="000000"/>
        </w:rPr>
      </w:pPr>
      <w:r w:rsidRPr="008971BF">
        <w:rPr>
          <w:rFonts w:eastAsia="Times New Roman 2"/>
          <w:color w:val="000000"/>
          <w:kern w:val="2"/>
          <w:szCs w:val="26"/>
        </w:rPr>
        <w:t>Giao diện giữa các chức năng phải thống nhất và hạn chế số bước thao tác.</w:t>
      </w:r>
    </w:p>
    <w:p w14:paraId="599F18D8" w14:textId="77777777" w:rsidR="00547FB5" w:rsidRPr="008971BF" w:rsidRDefault="00547FB5" w:rsidP="00812ACB">
      <w:pPr>
        <w:spacing w:line="301" w:lineRule="exact"/>
        <w:ind w:firstLine="0"/>
      </w:pPr>
      <w:r w:rsidRPr="008971BF">
        <w:rPr>
          <w:rFonts w:eastAsia="Times New Roman 2"/>
          <w:b/>
          <w:bCs/>
          <w:color w:val="000000"/>
          <w:kern w:val="2"/>
          <w:szCs w:val="26"/>
        </w:rPr>
        <w:t>Hiệu năng:</w:t>
      </w:r>
    </w:p>
    <w:p w14:paraId="478902D1" w14:textId="77777777" w:rsidR="00547FB5" w:rsidRPr="008971BF" w:rsidRDefault="00547FB5" w:rsidP="00812ACB">
      <w:pPr>
        <w:widowControl w:val="0"/>
        <w:numPr>
          <w:ilvl w:val="0"/>
          <w:numId w:val="13"/>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Hệ thống phải phản hồi nhanh và ổn định đối với các thao tác thông thường. </w:t>
      </w:r>
    </w:p>
    <w:p w14:paraId="6E3DD86D" w14:textId="77777777" w:rsidR="00547FB5" w:rsidRPr="008971BF" w:rsidRDefault="00547FB5" w:rsidP="00812ACB">
      <w:pPr>
        <w:spacing w:line="0" w:lineRule="atLeast"/>
        <w:ind w:firstLine="0"/>
        <w:rPr>
          <w:sz w:val="2"/>
          <w:szCs w:val="2"/>
        </w:rPr>
      </w:pPr>
    </w:p>
    <w:p w14:paraId="55A4B8E5" w14:textId="77777777" w:rsidR="00547FB5" w:rsidRPr="008971BF" w:rsidRDefault="00547FB5" w:rsidP="00812ACB">
      <w:pPr>
        <w:widowControl w:val="0"/>
        <w:numPr>
          <w:ilvl w:val="0"/>
          <w:numId w:val="14"/>
        </w:numPr>
        <w:tabs>
          <w:tab w:val="left" w:pos="360"/>
        </w:tabs>
        <w:spacing w:before="58" w:line="300" w:lineRule="exact"/>
        <w:ind w:left="0" w:firstLine="0"/>
        <w:jc w:val="left"/>
        <w:rPr>
          <w:color w:val="000000"/>
        </w:rPr>
      </w:pPr>
      <w:r w:rsidRPr="008971BF">
        <w:rPr>
          <w:rFonts w:eastAsia="Times New Roman 2"/>
          <w:color w:val="000000"/>
          <w:kern w:val="2"/>
          <w:szCs w:val="26"/>
        </w:rPr>
        <w:t>Việc tìm kiếm bệnh nhân và lịch hẹn phải trả về kết quả trong thời gian hợp</w:t>
      </w:r>
    </w:p>
    <w:p w14:paraId="2B56073A" w14:textId="77777777" w:rsidR="00547FB5" w:rsidRPr="008971BF" w:rsidRDefault="00547FB5" w:rsidP="00812ACB">
      <w:pPr>
        <w:spacing w:line="300" w:lineRule="exact"/>
        <w:ind w:firstLine="0"/>
      </w:pPr>
      <w:r w:rsidRPr="008971BF">
        <w:rPr>
          <w:color w:val="000000"/>
          <w:kern w:val="2"/>
          <w:szCs w:val="26"/>
        </w:rPr>
        <w:t>lý.</w:t>
      </w:r>
    </w:p>
    <w:p w14:paraId="1E601457" w14:textId="77777777" w:rsidR="00547FB5" w:rsidRPr="008971BF" w:rsidRDefault="00547FB5" w:rsidP="00812ACB">
      <w:pPr>
        <w:widowControl w:val="0"/>
        <w:numPr>
          <w:ilvl w:val="0"/>
          <w:numId w:val="15"/>
        </w:numPr>
        <w:tabs>
          <w:tab w:val="left" w:pos="360"/>
        </w:tabs>
        <w:spacing w:before="0" w:line="300" w:lineRule="exact"/>
        <w:ind w:left="0" w:firstLine="0"/>
        <w:jc w:val="left"/>
        <w:rPr>
          <w:color w:val="000000"/>
        </w:rPr>
      </w:pPr>
      <w:r w:rsidRPr="008971BF">
        <w:rPr>
          <w:rFonts w:eastAsia="Times New Roman 2"/>
          <w:color w:val="000000"/>
          <w:kern w:val="2"/>
          <w:szCs w:val="26"/>
        </w:rPr>
        <w:t>Hệ thống không bị treo khi tải danh sách bệnh nhân hoặc lịch hẹn trong điều</w:t>
      </w:r>
    </w:p>
    <w:p w14:paraId="66F90008" w14:textId="77777777" w:rsidR="00547FB5" w:rsidRPr="008971BF" w:rsidRDefault="00547FB5" w:rsidP="00812ACB">
      <w:pPr>
        <w:spacing w:line="295" w:lineRule="exact"/>
        <w:ind w:firstLine="0"/>
      </w:pPr>
      <w:r w:rsidRPr="008971BF">
        <w:rPr>
          <w:rFonts w:eastAsia="Times New Roman 2"/>
          <w:color w:val="000000"/>
          <w:kern w:val="2"/>
          <w:szCs w:val="26"/>
        </w:rPr>
        <w:t xml:space="preserve">kiện sử dụng bình thường. </w:t>
      </w:r>
    </w:p>
    <w:p w14:paraId="7983161C" w14:textId="77777777" w:rsidR="00547FB5" w:rsidRPr="008971BF" w:rsidRDefault="00547FB5" w:rsidP="00812ACB">
      <w:pPr>
        <w:widowControl w:val="0"/>
        <w:numPr>
          <w:ilvl w:val="0"/>
          <w:numId w:val="16"/>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Hỗ trợ nhiều người dùng thực hiện thao tác trong cùng khoảng thời gian. </w:t>
      </w:r>
    </w:p>
    <w:p w14:paraId="34F41CE5" w14:textId="77777777" w:rsidR="00547FB5" w:rsidRPr="008971BF" w:rsidRDefault="00547FB5" w:rsidP="00812ACB">
      <w:pPr>
        <w:widowControl w:val="0"/>
        <w:numPr>
          <w:ilvl w:val="0"/>
          <w:numId w:val="16"/>
        </w:numPr>
        <w:tabs>
          <w:tab w:val="left" w:pos="360"/>
        </w:tabs>
        <w:spacing w:before="0" w:line="300" w:lineRule="exact"/>
        <w:ind w:left="0" w:firstLine="0"/>
        <w:jc w:val="left"/>
        <w:rPr>
          <w:color w:val="000000"/>
        </w:rPr>
      </w:pPr>
      <w:r w:rsidRPr="008971BF">
        <w:rPr>
          <w:rFonts w:eastAsia="Times New Roman 2"/>
          <w:color w:val="000000"/>
          <w:kern w:val="2"/>
          <w:szCs w:val="26"/>
        </w:rPr>
        <w:t>Việc lưu bệnh nhân, cập nhật lịch hẹn, tính toán thanh toán và lập hóa đơn</w:t>
      </w:r>
    </w:p>
    <w:p w14:paraId="14054640" w14:textId="77777777" w:rsidR="00547FB5" w:rsidRPr="008971BF" w:rsidRDefault="00547FB5" w:rsidP="00812ACB">
      <w:pPr>
        <w:spacing w:line="300" w:lineRule="exact"/>
        <w:ind w:firstLine="0"/>
      </w:pPr>
      <w:r w:rsidRPr="008971BF">
        <w:rPr>
          <w:rFonts w:eastAsia="Times New Roman 2"/>
          <w:color w:val="000000"/>
          <w:kern w:val="2"/>
          <w:szCs w:val="26"/>
        </w:rPr>
        <w:t xml:space="preserve">phải được xử lý nhanh và chính xác. </w:t>
      </w:r>
    </w:p>
    <w:p w14:paraId="2964BC8C" w14:textId="77777777" w:rsidR="00547FB5" w:rsidRPr="008971BF" w:rsidRDefault="00547FB5" w:rsidP="00812ACB">
      <w:pPr>
        <w:widowControl w:val="0"/>
        <w:numPr>
          <w:ilvl w:val="0"/>
          <w:numId w:val="17"/>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Chức năng thống kê doanh thu phải xử lý dữ liệu trong thời gian hợp lý. </w:t>
      </w:r>
    </w:p>
    <w:p w14:paraId="18A222A6" w14:textId="77777777" w:rsidR="00547FB5" w:rsidRPr="008971BF" w:rsidRDefault="00547FB5" w:rsidP="00812ACB">
      <w:pPr>
        <w:spacing w:line="296" w:lineRule="exact"/>
        <w:ind w:firstLine="0"/>
      </w:pPr>
      <w:r w:rsidRPr="008971BF">
        <w:rPr>
          <w:rFonts w:eastAsia="Times New Roman 2"/>
          <w:b/>
          <w:bCs/>
          <w:color w:val="000000"/>
          <w:kern w:val="2"/>
          <w:szCs w:val="26"/>
        </w:rPr>
        <w:t>Bảo mật:</w:t>
      </w:r>
    </w:p>
    <w:p w14:paraId="1F180157" w14:textId="77777777" w:rsidR="00547FB5" w:rsidRPr="008971BF" w:rsidRDefault="00547FB5" w:rsidP="00812ACB">
      <w:pPr>
        <w:widowControl w:val="0"/>
        <w:numPr>
          <w:ilvl w:val="0"/>
          <w:numId w:val="18"/>
        </w:numPr>
        <w:tabs>
          <w:tab w:val="left" w:pos="360"/>
        </w:tabs>
        <w:spacing w:before="0" w:line="300" w:lineRule="exact"/>
        <w:ind w:left="0" w:firstLine="0"/>
        <w:jc w:val="left"/>
        <w:rPr>
          <w:color w:val="000000"/>
        </w:rPr>
      </w:pPr>
      <w:r w:rsidRPr="008971BF">
        <w:rPr>
          <w:rFonts w:eastAsia="Times New Roman 2"/>
          <w:color w:val="000000"/>
          <w:kern w:val="2"/>
          <w:szCs w:val="26"/>
        </w:rPr>
        <w:t>Người dùng phải đăng nhập trước khi sử dụng các chức năng yêu cầu xác</w:t>
      </w:r>
    </w:p>
    <w:p w14:paraId="76F82192" w14:textId="77777777" w:rsidR="00547FB5" w:rsidRPr="008971BF" w:rsidRDefault="00547FB5" w:rsidP="00812ACB">
      <w:pPr>
        <w:spacing w:line="300" w:lineRule="exact"/>
        <w:ind w:firstLine="0"/>
      </w:pPr>
      <w:r w:rsidRPr="008971BF">
        <w:rPr>
          <w:rFonts w:eastAsia="Times New Roman 2"/>
          <w:color w:val="000000"/>
          <w:kern w:val="2"/>
          <w:szCs w:val="26"/>
        </w:rPr>
        <w:t xml:space="preserve">thực. </w:t>
      </w:r>
    </w:p>
    <w:p w14:paraId="282CDC5F" w14:textId="77777777" w:rsidR="00547FB5" w:rsidRPr="008971BF" w:rsidRDefault="00547FB5" w:rsidP="00812ACB">
      <w:pPr>
        <w:widowControl w:val="0"/>
        <w:numPr>
          <w:ilvl w:val="0"/>
          <w:numId w:val="19"/>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Tài khoản và mật khẩu phải được bảo vệ. </w:t>
      </w:r>
    </w:p>
    <w:p w14:paraId="5C0EE594" w14:textId="77777777" w:rsidR="00547FB5" w:rsidRPr="008971BF" w:rsidRDefault="00547FB5" w:rsidP="00812ACB">
      <w:pPr>
        <w:widowControl w:val="0"/>
        <w:numPr>
          <w:ilvl w:val="0"/>
          <w:numId w:val="19"/>
        </w:numPr>
        <w:tabs>
          <w:tab w:val="left" w:pos="360"/>
        </w:tabs>
        <w:spacing w:before="0" w:line="300" w:lineRule="exact"/>
        <w:ind w:left="0" w:firstLine="0"/>
        <w:jc w:val="left"/>
        <w:rPr>
          <w:color w:val="000000"/>
        </w:rPr>
      </w:pPr>
      <w:r w:rsidRPr="008971BF">
        <w:rPr>
          <w:rFonts w:eastAsia="Times New Roman 2"/>
          <w:color w:val="000000"/>
          <w:kern w:val="2"/>
          <w:szCs w:val="26"/>
        </w:rPr>
        <w:t>Hệ thống phải phân quyền theo vai trò và người dùng chỉ được truy cập chức</w:t>
      </w:r>
    </w:p>
    <w:p w14:paraId="428A3A07" w14:textId="77777777" w:rsidR="00547FB5" w:rsidRPr="008971BF" w:rsidRDefault="00547FB5" w:rsidP="00812ACB">
      <w:pPr>
        <w:spacing w:line="295" w:lineRule="exact"/>
        <w:ind w:firstLine="0"/>
      </w:pPr>
      <w:r w:rsidRPr="008971BF">
        <w:rPr>
          <w:rFonts w:eastAsia="Times New Roman 2"/>
          <w:color w:val="000000"/>
          <w:kern w:val="2"/>
          <w:szCs w:val="26"/>
        </w:rPr>
        <w:t xml:space="preserve">năng thuộc quyền của mình. </w:t>
      </w:r>
    </w:p>
    <w:p w14:paraId="4BE10186" w14:textId="77777777" w:rsidR="00547FB5" w:rsidRPr="008971BF" w:rsidRDefault="00547FB5" w:rsidP="00812ACB">
      <w:pPr>
        <w:widowControl w:val="0"/>
        <w:numPr>
          <w:ilvl w:val="0"/>
          <w:numId w:val="20"/>
        </w:numPr>
        <w:tabs>
          <w:tab w:val="left" w:pos="360"/>
        </w:tabs>
        <w:spacing w:before="0" w:line="301" w:lineRule="exact"/>
        <w:ind w:left="0" w:firstLine="0"/>
        <w:jc w:val="left"/>
        <w:rPr>
          <w:color w:val="000000"/>
        </w:rPr>
      </w:pPr>
      <w:r w:rsidRPr="008971BF">
        <w:rPr>
          <w:rFonts w:eastAsia="Times New Roman 2"/>
          <w:color w:val="000000"/>
          <w:kern w:val="2"/>
          <w:szCs w:val="26"/>
        </w:rPr>
        <w:t>Thông tin bệnh nhân, hồ sơ bệnh án, thanh toán và hóa đơn phải được bảo</w:t>
      </w:r>
    </w:p>
    <w:p w14:paraId="12044980" w14:textId="77777777" w:rsidR="00547FB5" w:rsidRPr="008971BF" w:rsidRDefault="00547FB5" w:rsidP="00812ACB">
      <w:pPr>
        <w:spacing w:line="300" w:lineRule="exact"/>
        <w:ind w:firstLine="0"/>
      </w:pPr>
      <w:r w:rsidRPr="008971BF">
        <w:rPr>
          <w:rFonts w:eastAsia="Times New Roman 2"/>
          <w:color w:val="000000"/>
          <w:kern w:val="2"/>
          <w:szCs w:val="26"/>
        </w:rPr>
        <w:t xml:space="preserve">mật. </w:t>
      </w:r>
    </w:p>
    <w:p w14:paraId="4984627B" w14:textId="77777777" w:rsidR="00547FB5" w:rsidRPr="008971BF" w:rsidRDefault="00547FB5" w:rsidP="00812ACB">
      <w:pPr>
        <w:widowControl w:val="0"/>
        <w:numPr>
          <w:ilvl w:val="0"/>
          <w:numId w:val="21"/>
        </w:numPr>
        <w:tabs>
          <w:tab w:val="left" w:pos="360"/>
        </w:tabs>
        <w:spacing w:before="0" w:line="300" w:lineRule="exact"/>
        <w:ind w:left="0" w:firstLine="0"/>
        <w:jc w:val="left"/>
        <w:rPr>
          <w:color w:val="000000"/>
        </w:rPr>
      </w:pPr>
      <w:r w:rsidRPr="008971BF">
        <w:rPr>
          <w:rFonts w:eastAsia="Times New Roman 2"/>
          <w:color w:val="000000"/>
          <w:kern w:val="2"/>
          <w:szCs w:val="26"/>
        </w:rPr>
        <w:t>Người dùng không được tự ý thay đổi quyền của mình hoặc truy cập dữ liệu</w:t>
      </w:r>
    </w:p>
    <w:p w14:paraId="76C2DE40" w14:textId="77777777" w:rsidR="00547FB5" w:rsidRPr="008971BF" w:rsidRDefault="00547FB5" w:rsidP="00812ACB">
      <w:pPr>
        <w:spacing w:line="300" w:lineRule="exact"/>
        <w:ind w:firstLine="0"/>
      </w:pPr>
      <w:r w:rsidRPr="008971BF">
        <w:rPr>
          <w:rFonts w:eastAsia="Times New Roman 2"/>
          <w:color w:val="000000"/>
          <w:kern w:val="2"/>
          <w:szCs w:val="26"/>
        </w:rPr>
        <w:t xml:space="preserve">không được cấp quyền. </w:t>
      </w:r>
    </w:p>
    <w:p w14:paraId="2CD527B9" w14:textId="77777777" w:rsidR="00547FB5" w:rsidRPr="00907466" w:rsidRDefault="00547FB5" w:rsidP="00812ACB">
      <w:pPr>
        <w:widowControl w:val="0"/>
        <w:numPr>
          <w:ilvl w:val="0"/>
          <w:numId w:val="22"/>
        </w:numPr>
        <w:tabs>
          <w:tab w:val="left" w:pos="360"/>
        </w:tabs>
        <w:spacing w:before="0" w:line="295" w:lineRule="exact"/>
        <w:ind w:left="0" w:firstLine="0"/>
        <w:jc w:val="left"/>
        <w:rPr>
          <w:color w:val="000000"/>
        </w:rPr>
      </w:pPr>
      <w:r w:rsidRPr="008971BF">
        <w:rPr>
          <w:rFonts w:eastAsia="Times New Roman 2"/>
          <w:color w:val="000000"/>
          <w:kern w:val="2"/>
          <w:szCs w:val="26"/>
        </w:rPr>
        <w:t xml:space="preserve">Chức năng quản trị hệ thống chỉ dành cho quản trị viên. </w:t>
      </w:r>
    </w:p>
    <w:p w14:paraId="1C0A7D1D" w14:textId="77777777" w:rsidR="00907466" w:rsidRPr="00907466" w:rsidRDefault="00907466" w:rsidP="00907466">
      <w:pPr>
        <w:pStyle w:val="ListParagraph"/>
        <w:numPr>
          <w:ilvl w:val="0"/>
          <w:numId w:val="22"/>
        </w:numPr>
        <w:spacing w:after="100" w:line="288" w:lineRule="auto"/>
        <w:rPr>
          <w:szCs w:val="26"/>
        </w:rPr>
      </w:pPr>
      <w:r w:rsidRPr="00907466">
        <w:rPr>
          <w:szCs w:val="26"/>
        </w:rPr>
        <w:lastRenderedPageBreak/>
        <w:t>Mật khẩu băm BCrypt. Hệ thống xác thực trước khi mở khung chính, phân quyền theo vai trò, kiểm tra lại quyền khi đọc/ghi dữ liệu quan trọng. Người dùng không được tự ý sửa quyền, duyệt hủy hoặc truy cập yêu cầu hỗ trợ ngoài phạm vi.</w:t>
      </w:r>
    </w:p>
    <w:p w14:paraId="18DE1CFB" w14:textId="77777777" w:rsidR="00907466" w:rsidRPr="008971BF" w:rsidRDefault="00907466" w:rsidP="00812ACB">
      <w:pPr>
        <w:widowControl w:val="0"/>
        <w:numPr>
          <w:ilvl w:val="0"/>
          <w:numId w:val="22"/>
        </w:numPr>
        <w:tabs>
          <w:tab w:val="left" w:pos="360"/>
        </w:tabs>
        <w:spacing w:before="0" w:line="295" w:lineRule="exact"/>
        <w:ind w:left="0" w:firstLine="0"/>
        <w:jc w:val="left"/>
        <w:rPr>
          <w:color w:val="000000"/>
        </w:rPr>
      </w:pPr>
    </w:p>
    <w:p w14:paraId="0861C265" w14:textId="77777777" w:rsidR="00547FB5" w:rsidRPr="008971BF" w:rsidRDefault="00547FB5" w:rsidP="00812ACB">
      <w:pPr>
        <w:spacing w:line="300" w:lineRule="exact"/>
        <w:ind w:firstLine="0"/>
      </w:pPr>
      <w:r w:rsidRPr="008971BF">
        <w:rPr>
          <w:rFonts w:eastAsia="Times New Roman 2"/>
          <w:b/>
          <w:bCs/>
          <w:color w:val="000000"/>
          <w:kern w:val="2"/>
          <w:szCs w:val="26"/>
        </w:rPr>
        <w:t>Độ tin cậy:</w:t>
      </w:r>
    </w:p>
    <w:p w14:paraId="296B5C88" w14:textId="77777777" w:rsidR="00547FB5" w:rsidRPr="008971BF" w:rsidRDefault="00547FB5" w:rsidP="00812ACB">
      <w:pPr>
        <w:widowControl w:val="0"/>
        <w:numPr>
          <w:ilvl w:val="0"/>
          <w:numId w:val="23"/>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Hệ thống phải hoạt động ổn định trong quá trình sử dụng. </w:t>
      </w:r>
    </w:p>
    <w:p w14:paraId="16C99DF5" w14:textId="77777777" w:rsidR="00547FB5" w:rsidRPr="008971BF" w:rsidRDefault="00547FB5" w:rsidP="00812ACB">
      <w:pPr>
        <w:widowControl w:val="0"/>
        <w:numPr>
          <w:ilvl w:val="0"/>
          <w:numId w:val="23"/>
        </w:numPr>
        <w:tabs>
          <w:tab w:val="left" w:pos="360"/>
        </w:tabs>
        <w:spacing w:before="0" w:line="300" w:lineRule="exact"/>
        <w:ind w:left="0" w:firstLine="0"/>
        <w:jc w:val="left"/>
        <w:rPr>
          <w:color w:val="000000"/>
        </w:rPr>
      </w:pPr>
      <w:r w:rsidRPr="008971BF">
        <w:rPr>
          <w:rFonts w:eastAsia="Times New Roman 2"/>
          <w:color w:val="000000"/>
          <w:kern w:val="2"/>
          <w:szCs w:val="26"/>
        </w:rPr>
        <w:t>Không được làm mất dữ liệu bệnh nhân, lịch hẹn, tiếp nhận, hồ sơ khám</w:t>
      </w:r>
    </w:p>
    <w:p w14:paraId="4FBD7D98" w14:textId="77777777" w:rsidR="00547FB5" w:rsidRPr="008971BF" w:rsidRDefault="00547FB5" w:rsidP="00812ACB">
      <w:pPr>
        <w:spacing w:line="295" w:lineRule="exact"/>
        <w:ind w:firstLine="0"/>
      </w:pPr>
      <w:r w:rsidRPr="008971BF">
        <w:rPr>
          <w:rFonts w:eastAsia="Times New Roman 2"/>
          <w:color w:val="000000"/>
          <w:kern w:val="2"/>
          <w:szCs w:val="26"/>
        </w:rPr>
        <w:t xml:space="preserve">chữa bệnh, thanh toán và hóa đơn. </w:t>
      </w:r>
    </w:p>
    <w:p w14:paraId="338815E6" w14:textId="77777777" w:rsidR="00547FB5" w:rsidRPr="008971BF" w:rsidRDefault="00547FB5" w:rsidP="00812ACB">
      <w:pPr>
        <w:widowControl w:val="0"/>
        <w:numPr>
          <w:ilvl w:val="0"/>
          <w:numId w:val="24"/>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Dữ liệu phải được ghi nhận chính xác sau khi lưu thành công. </w:t>
      </w:r>
    </w:p>
    <w:p w14:paraId="06BCDEB1" w14:textId="77777777" w:rsidR="00547FB5" w:rsidRPr="008971BF" w:rsidRDefault="00547FB5" w:rsidP="00812ACB">
      <w:pPr>
        <w:widowControl w:val="0"/>
        <w:numPr>
          <w:ilvl w:val="0"/>
          <w:numId w:val="24"/>
        </w:numPr>
        <w:tabs>
          <w:tab w:val="left" w:pos="359"/>
        </w:tabs>
        <w:spacing w:before="0" w:line="300" w:lineRule="exact"/>
        <w:ind w:left="0" w:firstLine="0"/>
        <w:jc w:val="left"/>
        <w:rPr>
          <w:color w:val="000000"/>
        </w:rPr>
      </w:pPr>
      <w:r w:rsidRPr="008971BF">
        <w:rPr>
          <w:rFonts w:eastAsia="Times New Roman 2"/>
          <w:color w:val="000000"/>
          <w:kern w:val="2"/>
          <w:szCs w:val="26"/>
        </w:rPr>
        <w:t>Khi xảy ra lỗi hoặc dữ liệu không hợp lệ, hệ thống phải thông báo và yêu cầu</w:t>
      </w:r>
    </w:p>
    <w:p w14:paraId="16B7E061" w14:textId="77777777" w:rsidR="00547FB5" w:rsidRPr="008971BF" w:rsidRDefault="00547FB5" w:rsidP="00812ACB">
      <w:pPr>
        <w:spacing w:line="301" w:lineRule="exact"/>
        <w:ind w:firstLine="0"/>
      </w:pPr>
      <w:r w:rsidRPr="008971BF">
        <w:rPr>
          <w:rFonts w:eastAsia="Times New Roman 2"/>
          <w:color w:val="000000"/>
          <w:kern w:val="2"/>
          <w:szCs w:val="26"/>
        </w:rPr>
        <w:t xml:space="preserve">người dùng kiểm tra lại. </w:t>
      </w:r>
    </w:p>
    <w:p w14:paraId="2727A5EF" w14:textId="77777777" w:rsidR="00547FB5" w:rsidRPr="008971BF" w:rsidRDefault="00547FB5" w:rsidP="00812ACB">
      <w:pPr>
        <w:widowControl w:val="0"/>
        <w:numPr>
          <w:ilvl w:val="0"/>
          <w:numId w:val="25"/>
        </w:numPr>
        <w:tabs>
          <w:tab w:val="left" w:pos="360"/>
        </w:tabs>
        <w:spacing w:before="0" w:line="300" w:lineRule="exact"/>
        <w:ind w:left="0" w:firstLine="0"/>
        <w:jc w:val="left"/>
        <w:rPr>
          <w:color w:val="000000"/>
        </w:rPr>
      </w:pPr>
      <w:r w:rsidRPr="008971BF">
        <w:rPr>
          <w:rFonts w:eastAsia="Times New Roman 2"/>
          <w:color w:val="000000"/>
          <w:kern w:val="2"/>
          <w:szCs w:val="26"/>
        </w:rPr>
        <w:t>Dữ liệu thống kê doanh thu phải đồng nhất với dữ liệu thanh toán và hóa</w:t>
      </w:r>
    </w:p>
    <w:p w14:paraId="37157A3F" w14:textId="77777777" w:rsidR="00547FB5" w:rsidRPr="008971BF" w:rsidRDefault="00547FB5" w:rsidP="00812ACB">
      <w:pPr>
        <w:spacing w:line="295" w:lineRule="exact"/>
        <w:ind w:firstLine="0"/>
      </w:pPr>
      <w:r w:rsidRPr="008971BF">
        <w:rPr>
          <w:rFonts w:eastAsia="Times New Roman 2"/>
          <w:color w:val="000000"/>
          <w:kern w:val="2"/>
          <w:szCs w:val="26"/>
        </w:rPr>
        <w:t xml:space="preserve">đơn. </w:t>
      </w:r>
    </w:p>
    <w:p w14:paraId="4DFF941C" w14:textId="77777777" w:rsidR="00547FB5" w:rsidRPr="008971BF" w:rsidRDefault="00547FB5" w:rsidP="00812ACB">
      <w:pPr>
        <w:spacing w:line="300" w:lineRule="exact"/>
        <w:ind w:firstLine="0"/>
      </w:pPr>
      <w:r w:rsidRPr="008971BF">
        <w:rPr>
          <w:rFonts w:eastAsia="Times New Roman 2"/>
          <w:b/>
          <w:bCs/>
          <w:color w:val="000000"/>
          <w:kern w:val="2"/>
          <w:szCs w:val="26"/>
        </w:rPr>
        <w:t>Tính toàn vẹn dữ liệu:</w:t>
      </w:r>
    </w:p>
    <w:p w14:paraId="60E1CC1D" w14:textId="77777777" w:rsidR="00547FB5" w:rsidRPr="008971BF" w:rsidRDefault="00547FB5" w:rsidP="00812ACB">
      <w:pPr>
        <w:widowControl w:val="0"/>
        <w:numPr>
          <w:ilvl w:val="0"/>
          <w:numId w:val="26"/>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Mã bệnh nhân, nhân viên, dịch vụ và hóa đơn phải là duy nhất. </w:t>
      </w:r>
    </w:p>
    <w:p w14:paraId="51605B7C" w14:textId="77777777" w:rsidR="00547FB5" w:rsidRPr="008971BF" w:rsidRDefault="00547FB5" w:rsidP="00812ACB">
      <w:pPr>
        <w:widowControl w:val="0"/>
        <w:numPr>
          <w:ilvl w:val="0"/>
          <w:numId w:val="26"/>
        </w:numPr>
        <w:tabs>
          <w:tab w:val="left" w:pos="360"/>
        </w:tabs>
        <w:spacing w:before="0" w:line="300" w:lineRule="exact"/>
        <w:ind w:left="0" w:firstLine="0"/>
        <w:jc w:val="left"/>
        <w:rPr>
          <w:color w:val="000000"/>
        </w:rPr>
      </w:pPr>
      <w:r w:rsidRPr="008971BF">
        <w:rPr>
          <w:rFonts w:eastAsia="Times New Roman 2"/>
          <w:color w:val="000000"/>
          <w:kern w:val="2"/>
          <w:szCs w:val="26"/>
        </w:rPr>
        <w:t>Không được tạo lịch hẹn cho bệnh nhân không tồn tại hoặc tạo lịch có thời</w:t>
      </w:r>
    </w:p>
    <w:p w14:paraId="78A293E9" w14:textId="77777777" w:rsidR="00547FB5" w:rsidRPr="008971BF" w:rsidRDefault="00547FB5" w:rsidP="00812ACB">
      <w:pPr>
        <w:spacing w:line="300" w:lineRule="exact"/>
        <w:ind w:firstLine="0"/>
      </w:pPr>
      <w:r w:rsidRPr="008971BF">
        <w:rPr>
          <w:rFonts w:eastAsia="Times New Roman 2"/>
          <w:color w:val="000000"/>
          <w:kern w:val="2"/>
          <w:szCs w:val="26"/>
        </w:rPr>
        <w:t xml:space="preserve">gian không hợp lệ. </w:t>
      </w:r>
    </w:p>
    <w:p w14:paraId="1011591E" w14:textId="77777777" w:rsidR="00547FB5" w:rsidRPr="008971BF" w:rsidRDefault="00547FB5" w:rsidP="00812ACB">
      <w:pPr>
        <w:widowControl w:val="0"/>
        <w:numPr>
          <w:ilvl w:val="0"/>
          <w:numId w:val="27"/>
        </w:numPr>
        <w:tabs>
          <w:tab w:val="left" w:pos="360"/>
        </w:tabs>
        <w:spacing w:before="0" w:line="295" w:lineRule="exact"/>
        <w:ind w:left="0" w:firstLine="0"/>
        <w:jc w:val="left"/>
        <w:rPr>
          <w:color w:val="000000"/>
        </w:rPr>
      </w:pPr>
      <w:r w:rsidRPr="008971BF">
        <w:rPr>
          <w:rFonts w:eastAsia="Times New Roman 2"/>
          <w:color w:val="000000"/>
          <w:kern w:val="2"/>
          <w:szCs w:val="26"/>
        </w:rPr>
        <w:t xml:space="preserve">Không được lưu dữ liệu khi thiếu thông tin bắt buộc. </w:t>
      </w:r>
    </w:p>
    <w:p w14:paraId="049496F7" w14:textId="77777777" w:rsidR="00547FB5" w:rsidRPr="008971BF" w:rsidRDefault="00547FB5" w:rsidP="00812ACB">
      <w:pPr>
        <w:widowControl w:val="0"/>
        <w:numPr>
          <w:ilvl w:val="0"/>
          <w:numId w:val="27"/>
        </w:numPr>
        <w:tabs>
          <w:tab w:val="left" w:pos="360"/>
        </w:tabs>
        <w:spacing w:before="0" w:line="300" w:lineRule="exact"/>
        <w:ind w:left="0" w:firstLine="0"/>
        <w:jc w:val="left"/>
        <w:rPr>
          <w:color w:val="000000"/>
        </w:rPr>
      </w:pPr>
      <w:r w:rsidRPr="008971BF">
        <w:rPr>
          <w:rFonts w:eastAsia="Times New Roman 2"/>
          <w:color w:val="000000"/>
          <w:kern w:val="2"/>
          <w:szCs w:val="26"/>
        </w:rPr>
        <w:t>Không được phân công nhân viên vào lịch bị xung đột nếu hệ thống không</w:t>
      </w:r>
    </w:p>
    <w:p w14:paraId="537024A5" w14:textId="77777777" w:rsidR="00547FB5" w:rsidRPr="008971BF" w:rsidRDefault="00547FB5" w:rsidP="00812ACB">
      <w:pPr>
        <w:spacing w:line="300" w:lineRule="exact"/>
        <w:ind w:firstLine="0"/>
      </w:pPr>
      <w:r w:rsidRPr="008971BF">
        <w:rPr>
          <w:color w:val="000000"/>
          <w:kern w:val="2"/>
          <w:szCs w:val="26"/>
        </w:rPr>
        <w:t>cho phép.</w:t>
      </w:r>
    </w:p>
    <w:p w14:paraId="103AC083" w14:textId="77777777" w:rsidR="00547FB5" w:rsidRPr="008971BF" w:rsidRDefault="00547FB5" w:rsidP="00812ACB">
      <w:pPr>
        <w:widowControl w:val="0"/>
        <w:numPr>
          <w:ilvl w:val="0"/>
          <w:numId w:val="28"/>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Hóa đơn phải gắn với dịch vụ và thanh toán hợp lệ. </w:t>
      </w:r>
    </w:p>
    <w:p w14:paraId="38F80AA7" w14:textId="77777777" w:rsidR="00547FB5" w:rsidRPr="008971BF" w:rsidRDefault="00547FB5" w:rsidP="00812ACB">
      <w:pPr>
        <w:widowControl w:val="0"/>
        <w:numPr>
          <w:ilvl w:val="0"/>
          <w:numId w:val="28"/>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Số tiền trên hóa đơn phải khớp với số tiền thanh toán. </w:t>
      </w:r>
    </w:p>
    <w:p w14:paraId="1EBD70D4" w14:textId="77777777" w:rsidR="00547FB5" w:rsidRPr="008971BF" w:rsidRDefault="00547FB5" w:rsidP="00812ACB">
      <w:pPr>
        <w:widowControl w:val="0"/>
        <w:numPr>
          <w:ilvl w:val="0"/>
          <w:numId w:val="28"/>
        </w:numPr>
        <w:tabs>
          <w:tab w:val="left" w:pos="360"/>
        </w:tabs>
        <w:spacing w:before="0" w:line="296" w:lineRule="exact"/>
        <w:ind w:left="0" w:firstLine="0"/>
        <w:jc w:val="left"/>
        <w:rPr>
          <w:color w:val="000000"/>
        </w:rPr>
      </w:pPr>
      <w:r w:rsidRPr="008971BF">
        <w:rPr>
          <w:rFonts w:eastAsia="Times New Roman 2"/>
          <w:color w:val="000000"/>
          <w:kern w:val="2"/>
          <w:szCs w:val="26"/>
        </w:rPr>
        <w:t xml:space="preserve">Trạng thái thanh toán và dữ liệu thống kê phải được cập nhật chính xác. </w:t>
      </w:r>
    </w:p>
    <w:p w14:paraId="649E256B" w14:textId="77777777" w:rsidR="00547FB5" w:rsidRPr="008971BF" w:rsidRDefault="00547FB5" w:rsidP="00812ACB">
      <w:pPr>
        <w:spacing w:line="300" w:lineRule="exact"/>
        <w:ind w:firstLine="0"/>
      </w:pPr>
      <w:r w:rsidRPr="008971BF">
        <w:rPr>
          <w:rFonts w:eastAsia="Times New Roman 2"/>
          <w:b/>
          <w:bCs/>
          <w:color w:val="000000"/>
          <w:kern w:val="2"/>
          <w:szCs w:val="26"/>
        </w:rPr>
        <w:t>Khả năng bảo trì:</w:t>
      </w:r>
    </w:p>
    <w:p w14:paraId="220E60C0" w14:textId="77777777" w:rsidR="00547FB5" w:rsidRPr="008971BF" w:rsidRDefault="00547FB5" w:rsidP="00812ACB">
      <w:pPr>
        <w:widowControl w:val="0"/>
        <w:numPr>
          <w:ilvl w:val="0"/>
          <w:numId w:val="29"/>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Hệ thống phải có cấu trúc rõ ràng, dễ sửa lỗi và cập nhật. </w:t>
      </w:r>
    </w:p>
    <w:p w14:paraId="1CA2684A" w14:textId="77777777" w:rsidR="00547FB5" w:rsidRPr="008971BF" w:rsidRDefault="00547FB5" w:rsidP="00812ACB">
      <w:pPr>
        <w:widowControl w:val="0"/>
        <w:numPr>
          <w:ilvl w:val="0"/>
          <w:numId w:val="29"/>
        </w:numPr>
        <w:tabs>
          <w:tab w:val="left" w:pos="360"/>
        </w:tabs>
        <w:spacing w:before="0" w:line="300" w:lineRule="exact"/>
        <w:ind w:left="0" w:firstLine="0"/>
        <w:jc w:val="left"/>
        <w:rPr>
          <w:color w:val="000000"/>
        </w:rPr>
      </w:pPr>
      <w:r w:rsidRPr="008971BF">
        <w:rPr>
          <w:rFonts w:eastAsia="Times New Roman 2"/>
          <w:color w:val="000000"/>
          <w:kern w:val="2"/>
          <w:szCs w:val="26"/>
        </w:rPr>
        <w:t>Có thể bổ sung dịch vụ, nhân viên, tài khoản, vai trò và quyền người dùng</w:t>
      </w:r>
    </w:p>
    <w:p w14:paraId="1D879DC0" w14:textId="77777777" w:rsidR="00547FB5" w:rsidRPr="008971BF" w:rsidRDefault="00547FB5" w:rsidP="00812ACB">
      <w:pPr>
        <w:spacing w:line="300" w:lineRule="exact"/>
        <w:ind w:firstLine="0"/>
      </w:pPr>
      <w:r w:rsidRPr="008971BF">
        <w:rPr>
          <w:rFonts w:eastAsia="Times New Roman 2"/>
          <w:color w:val="000000"/>
          <w:kern w:val="2"/>
          <w:szCs w:val="26"/>
        </w:rPr>
        <w:t xml:space="preserve">mà không ảnh hưởng lớn đến hệ thống. </w:t>
      </w:r>
    </w:p>
    <w:p w14:paraId="76BB916F" w14:textId="77777777" w:rsidR="00547FB5" w:rsidRPr="008971BF" w:rsidRDefault="00547FB5" w:rsidP="00812ACB">
      <w:pPr>
        <w:widowControl w:val="0"/>
        <w:numPr>
          <w:ilvl w:val="0"/>
          <w:numId w:val="30"/>
        </w:numPr>
        <w:tabs>
          <w:tab w:val="left" w:pos="360"/>
        </w:tabs>
        <w:spacing w:before="0" w:line="295" w:lineRule="exact"/>
        <w:ind w:left="0" w:firstLine="0"/>
        <w:jc w:val="left"/>
        <w:rPr>
          <w:color w:val="000000"/>
        </w:rPr>
      </w:pPr>
      <w:r w:rsidRPr="008971BF">
        <w:rPr>
          <w:rFonts w:eastAsia="Times New Roman 2"/>
          <w:color w:val="000000"/>
          <w:kern w:val="2"/>
          <w:szCs w:val="26"/>
        </w:rPr>
        <w:t xml:space="preserve">CSDL phải được tổ chức hợp lý, thuận tiện cho việc cập nhật và bảo trì. </w:t>
      </w:r>
    </w:p>
    <w:p w14:paraId="14C7427E" w14:textId="77777777" w:rsidR="00547FB5" w:rsidRPr="008971BF" w:rsidRDefault="00547FB5" w:rsidP="00812ACB">
      <w:pPr>
        <w:pageBreakBefore/>
        <w:spacing w:line="20" w:lineRule="exact"/>
        <w:ind w:firstLine="0"/>
      </w:pPr>
      <w:bookmarkStart w:id="56" w:name="p2w_bm13"/>
      <w:bookmarkStart w:id="57" w:name="p2w_bm14"/>
      <w:bookmarkStart w:id="58" w:name="p2w_bm15"/>
      <w:bookmarkStart w:id="59" w:name="pgt13"/>
      <w:bookmarkEnd w:id="56"/>
      <w:bookmarkEnd w:id="57"/>
      <w:bookmarkEnd w:id="58"/>
      <w:bookmarkEnd w:id="59"/>
    </w:p>
    <w:p w14:paraId="3B4E964B" w14:textId="77777777" w:rsidR="00547FB5" w:rsidRPr="008971BF" w:rsidRDefault="00547FB5" w:rsidP="00812ACB">
      <w:pPr>
        <w:widowControl w:val="0"/>
        <w:numPr>
          <w:ilvl w:val="0"/>
          <w:numId w:val="31"/>
        </w:numPr>
        <w:tabs>
          <w:tab w:val="left" w:pos="720"/>
        </w:tabs>
        <w:spacing w:before="58" w:line="300" w:lineRule="exact"/>
        <w:ind w:left="0" w:firstLine="0"/>
        <w:jc w:val="left"/>
        <w:rPr>
          <w:color w:val="000000"/>
        </w:rPr>
      </w:pPr>
      <w:r w:rsidRPr="008971BF">
        <w:rPr>
          <w:rFonts w:eastAsia="Times New Roman 2"/>
          <w:color w:val="000000"/>
          <w:kern w:val="2"/>
          <w:szCs w:val="26"/>
        </w:rPr>
        <w:t>Mã nguồn phải được tổ chức thống nhất để các thành viên có thể tiếp tục</w:t>
      </w:r>
    </w:p>
    <w:p w14:paraId="50E88FC4" w14:textId="77777777" w:rsidR="00547FB5" w:rsidRPr="008971BF" w:rsidRDefault="00547FB5" w:rsidP="00812ACB">
      <w:pPr>
        <w:spacing w:line="300" w:lineRule="exact"/>
        <w:ind w:firstLine="0"/>
      </w:pPr>
      <w:r w:rsidRPr="008971BF">
        <w:rPr>
          <w:rFonts w:eastAsia="Times New Roman 2"/>
          <w:color w:val="000000"/>
          <w:kern w:val="2"/>
          <w:szCs w:val="26"/>
        </w:rPr>
        <w:t xml:space="preserve">phát triển. </w:t>
      </w:r>
    </w:p>
    <w:p w14:paraId="04E027DA" w14:textId="77777777" w:rsidR="00547FB5" w:rsidRPr="008971BF" w:rsidRDefault="00547FB5" w:rsidP="00812ACB">
      <w:pPr>
        <w:spacing w:line="300" w:lineRule="exact"/>
        <w:ind w:firstLine="0"/>
      </w:pPr>
      <w:r w:rsidRPr="008971BF">
        <w:rPr>
          <w:rFonts w:eastAsia="Times New Roman 2"/>
          <w:b/>
          <w:bCs/>
          <w:color w:val="000000"/>
          <w:kern w:val="2"/>
          <w:szCs w:val="26"/>
        </w:rPr>
        <w:t>Khả năng mở rộng:</w:t>
      </w:r>
    </w:p>
    <w:p w14:paraId="26657AE9" w14:textId="77777777" w:rsidR="00547FB5" w:rsidRPr="008971BF" w:rsidRDefault="00547FB5" w:rsidP="00812ACB">
      <w:pPr>
        <w:widowControl w:val="0"/>
        <w:numPr>
          <w:ilvl w:val="0"/>
          <w:numId w:val="32"/>
        </w:numPr>
        <w:tabs>
          <w:tab w:val="left" w:pos="719"/>
        </w:tabs>
        <w:spacing w:before="0" w:line="295" w:lineRule="exact"/>
        <w:ind w:left="0" w:firstLine="0"/>
        <w:jc w:val="left"/>
        <w:rPr>
          <w:color w:val="000000"/>
        </w:rPr>
      </w:pPr>
      <w:r w:rsidRPr="008971BF">
        <w:rPr>
          <w:rFonts w:eastAsia="Times New Roman 2"/>
          <w:color w:val="000000"/>
          <w:kern w:val="2"/>
          <w:szCs w:val="26"/>
        </w:rPr>
        <w:t>Có thể bổ sung dịch vụ nha khoa, nhân viên, tài khoản và vai trò người dùng</w:t>
      </w:r>
    </w:p>
    <w:p w14:paraId="1E2916A3" w14:textId="77777777" w:rsidR="00547FB5" w:rsidRPr="008971BF" w:rsidRDefault="00547FB5" w:rsidP="00812ACB">
      <w:pPr>
        <w:spacing w:line="300" w:lineRule="exact"/>
        <w:ind w:firstLine="0"/>
      </w:pPr>
      <w:r w:rsidRPr="008971BF">
        <w:rPr>
          <w:rFonts w:eastAsia="Times New Roman 2"/>
          <w:color w:val="000000"/>
          <w:kern w:val="2"/>
          <w:szCs w:val="26"/>
        </w:rPr>
        <w:t xml:space="preserve">mới. </w:t>
      </w:r>
    </w:p>
    <w:p w14:paraId="29562476" w14:textId="77777777" w:rsidR="00547FB5" w:rsidRPr="008971BF" w:rsidRDefault="00547FB5" w:rsidP="00812ACB">
      <w:pPr>
        <w:widowControl w:val="0"/>
        <w:numPr>
          <w:ilvl w:val="0"/>
          <w:numId w:val="33"/>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Có thể mở rộng chức năng quản lý lịch hẹn và thống kê. </w:t>
      </w:r>
    </w:p>
    <w:p w14:paraId="68C19403" w14:textId="77777777" w:rsidR="00547FB5" w:rsidRPr="008971BF" w:rsidRDefault="00547FB5" w:rsidP="00812ACB">
      <w:pPr>
        <w:widowControl w:val="0"/>
        <w:numPr>
          <w:ilvl w:val="0"/>
          <w:numId w:val="33"/>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Có thể bổ sung thêm các hình thức thanh toán. </w:t>
      </w:r>
    </w:p>
    <w:p w14:paraId="65582C6D" w14:textId="77777777" w:rsidR="00547FB5" w:rsidRPr="008971BF" w:rsidRDefault="00547FB5" w:rsidP="00812ACB">
      <w:pPr>
        <w:widowControl w:val="0"/>
        <w:numPr>
          <w:ilvl w:val="0"/>
          <w:numId w:val="33"/>
        </w:numPr>
        <w:tabs>
          <w:tab w:val="left" w:pos="720"/>
        </w:tabs>
        <w:spacing w:before="0" w:line="296" w:lineRule="exact"/>
        <w:ind w:left="0" w:firstLine="0"/>
        <w:jc w:val="left"/>
        <w:rPr>
          <w:color w:val="000000"/>
        </w:rPr>
      </w:pPr>
      <w:r w:rsidRPr="008971BF">
        <w:rPr>
          <w:rFonts w:eastAsia="Times New Roman 2"/>
          <w:color w:val="000000"/>
          <w:kern w:val="2"/>
          <w:szCs w:val="26"/>
        </w:rPr>
        <w:t>Có thể phát triển thêm các chức năng quản lý khác mà không cần xây dựng lại toàn bộ hệ thống.</w:t>
      </w:r>
    </w:p>
    <w:p w14:paraId="02AD3CAD" w14:textId="77777777" w:rsidR="00547FB5" w:rsidRPr="008971BF" w:rsidRDefault="00547FB5" w:rsidP="00063E7D">
      <w:pPr>
        <w:pStyle w:val="Heading1"/>
        <w:numPr>
          <w:ilvl w:val="0"/>
          <w:numId w:val="0"/>
        </w:numPr>
        <w:spacing w:before="341" w:after="0" w:line="374" w:lineRule="exact"/>
        <w:rPr>
          <w:rFonts w:cs="Times New Roman"/>
        </w:rPr>
      </w:pPr>
      <w:bookmarkStart w:id="60" w:name="_Toc243155180"/>
      <w:r w:rsidRPr="008971BF">
        <w:rPr>
          <w:rFonts w:eastAsia="Times New Roman 2" w:cs="Times New Roman"/>
          <w:color w:val="000000"/>
          <w:kern w:val="2"/>
        </w:rPr>
        <w:t>CHƯƠNG 2.</w:t>
      </w:r>
      <w:r w:rsidRPr="008971BF">
        <w:rPr>
          <w:rFonts w:eastAsia="Arial" w:cs="Times New Roman"/>
          <w:color w:val="000000"/>
        </w:rPr>
        <w:t xml:space="preserve"> </w:t>
      </w:r>
      <w:r w:rsidRPr="008971BF">
        <w:rPr>
          <w:rFonts w:eastAsia="Times New Roman 2" w:cs="Times New Roman"/>
          <w:color w:val="000000"/>
          <w:kern w:val="2"/>
        </w:rPr>
        <w:t>CƠ SỞ LÝ THUYẾT</w:t>
      </w:r>
      <w:bookmarkEnd w:id="60"/>
    </w:p>
    <w:p w14:paraId="315EBA6E" w14:textId="77777777" w:rsidR="00547FB5" w:rsidRPr="008971BF" w:rsidRDefault="00547FB5" w:rsidP="00063E7D">
      <w:pPr>
        <w:pStyle w:val="Heading2"/>
        <w:numPr>
          <w:ilvl w:val="0"/>
          <w:numId w:val="0"/>
        </w:numPr>
        <w:spacing w:before="270" w:line="300" w:lineRule="exact"/>
        <w:rPr>
          <w:rFonts w:cs="Times New Roman"/>
        </w:rPr>
      </w:pPr>
      <w:bookmarkStart w:id="61" w:name="_Toc243155181"/>
      <w:r w:rsidRPr="008971BF">
        <w:rPr>
          <w:rFonts w:cs="Times New Roman"/>
          <w:color w:val="000000"/>
          <w:kern w:val="2"/>
          <w:szCs w:val="26"/>
        </w:rPr>
        <w:t>I.</w:t>
      </w:r>
      <w:r w:rsidRPr="008971BF">
        <w:rPr>
          <w:rFonts w:eastAsia="Arial" w:cs="Times New Roman"/>
          <w:color w:val="000000"/>
          <w:szCs w:val="26"/>
        </w:rPr>
        <w:t xml:space="preserve"> </w:t>
      </w:r>
      <w:r w:rsidRPr="008971BF">
        <w:rPr>
          <w:rFonts w:eastAsia="Times New Roman 2" w:cs="Times New Roman"/>
          <w:color w:val="000000"/>
          <w:kern w:val="2"/>
          <w:szCs w:val="26"/>
        </w:rPr>
        <w:t>Tổng quan các công nghệ sử dụng</w:t>
      </w:r>
      <w:bookmarkEnd w:id="61"/>
      <w:r w:rsidRPr="008971BF">
        <w:rPr>
          <w:rFonts w:eastAsia="Times New Roman 2" w:cs="Times New Roman"/>
          <w:color w:val="000000"/>
          <w:kern w:val="2"/>
          <w:szCs w:val="26"/>
        </w:rPr>
        <w:t xml:space="preserve"> </w:t>
      </w:r>
    </w:p>
    <w:p w14:paraId="1A22CC61" w14:textId="77777777" w:rsidR="00547FB5" w:rsidRPr="008971BF" w:rsidRDefault="00547FB5" w:rsidP="00063E7D">
      <w:pPr>
        <w:pStyle w:val="Heading2"/>
        <w:numPr>
          <w:ilvl w:val="0"/>
          <w:numId w:val="0"/>
        </w:numPr>
        <w:spacing w:before="125" w:line="385" w:lineRule="exact"/>
        <w:rPr>
          <w:rFonts w:cs="Times New Roman"/>
        </w:rPr>
      </w:pPr>
      <w:bookmarkStart w:id="62" w:name="_Toc243155182"/>
      <w:r w:rsidRPr="008971BF">
        <w:rPr>
          <w:rFonts w:cs="Times New Roman"/>
          <w:color w:val="000000"/>
          <w:kern w:val="2"/>
          <w:szCs w:val="26"/>
        </w:rPr>
        <w:t>II.</w:t>
      </w:r>
      <w:r w:rsidRPr="008971BF">
        <w:rPr>
          <w:rFonts w:eastAsia="Arial" w:cs="Times New Roman"/>
          <w:color w:val="000000"/>
          <w:szCs w:val="26"/>
        </w:rPr>
        <w:t xml:space="preserve"> </w:t>
      </w:r>
      <w:r w:rsidRPr="008971BF">
        <w:rPr>
          <w:rFonts w:eastAsia="Times New Roman 2" w:cs="Times New Roman"/>
          <w:color w:val="000000"/>
          <w:kern w:val="2"/>
          <w:szCs w:val="26"/>
        </w:rPr>
        <w:t>Cơ sở lý thuyết về các công nghệ chính</w:t>
      </w:r>
      <w:bookmarkEnd w:id="62"/>
      <w:r w:rsidRPr="008971BF">
        <w:rPr>
          <w:rFonts w:eastAsia="Times New Roman 2" w:cs="Times New Roman"/>
          <w:color w:val="000000"/>
          <w:kern w:val="2"/>
          <w:szCs w:val="26"/>
        </w:rPr>
        <w:t xml:space="preserve"> </w:t>
      </w:r>
    </w:p>
    <w:p w14:paraId="737AE38D" w14:textId="0232DEB8" w:rsidR="00907466" w:rsidRPr="00907466" w:rsidRDefault="00907466" w:rsidP="00907466">
      <w:pPr>
        <w:pStyle w:val="Heading3"/>
      </w:pPr>
      <w:bookmarkStart w:id="63" w:name="p2w_bm16"/>
      <w:bookmarkStart w:id="64" w:name="p2w_bm17"/>
      <w:bookmarkStart w:id="65" w:name="pgt14"/>
      <w:bookmarkEnd w:id="63"/>
      <w:bookmarkEnd w:id="64"/>
      <w:bookmarkEnd w:id="65"/>
      <w:r w:rsidRPr="00907466">
        <w:t xml:space="preserve"> </w:t>
      </w:r>
      <w:bookmarkStart w:id="66" w:name="_Toc243155183"/>
      <w:r w:rsidRPr="00907466">
        <w:t>Java Swing và mô hình sự kiện</w:t>
      </w:r>
      <w:bookmarkEnd w:id="66"/>
    </w:p>
    <w:p w14:paraId="4C787FA0" w14:textId="77777777" w:rsidR="00907466" w:rsidRPr="00907466" w:rsidRDefault="00907466" w:rsidP="00907466">
      <w:pPr>
        <w:spacing w:after="100" w:line="288" w:lineRule="auto"/>
        <w:rPr>
          <w:szCs w:val="26"/>
        </w:rPr>
      </w:pPr>
      <w:r w:rsidRPr="00907466">
        <w:rPr>
          <w:szCs w:val="26"/>
        </w:rPr>
        <w:t>Java Swing cung cấp các thành phần JFrame, JPanel, JTable, JScrollPane, JButton và bộ quản lý bố cục. MediDent dùng một khung điều hướng chung; mỗi trang chức năng là JPanel, hạn chế tạo nhiều cửa sổ trùng lặp. Các sự kiện nhấn nút và chọn dòng được xử lý bằng listener.</w:t>
      </w:r>
    </w:p>
    <w:p w14:paraId="45C4F876" w14:textId="43C169F7" w:rsidR="00907466" w:rsidRPr="00907466" w:rsidRDefault="00907466" w:rsidP="00907466">
      <w:pPr>
        <w:pStyle w:val="Heading3"/>
      </w:pPr>
      <w:bookmarkStart w:id="67" w:name="_Toc243155184"/>
      <w:r w:rsidRPr="00907466">
        <w:t>SQL Server và JDBC</w:t>
      </w:r>
      <w:bookmarkEnd w:id="67"/>
    </w:p>
    <w:p w14:paraId="307CB0D1" w14:textId="77777777" w:rsidR="00907466" w:rsidRPr="00907466" w:rsidRDefault="00907466" w:rsidP="00907466">
      <w:pPr>
        <w:spacing w:after="100" w:line="288" w:lineRule="auto"/>
        <w:rPr>
          <w:szCs w:val="26"/>
        </w:rPr>
      </w:pPr>
      <w:r w:rsidRPr="00907466">
        <w:rPr>
          <w:szCs w:val="26"/>
        </w:rPr>
        <w:t>SQL Server lưu dữ liệu tài khoản, bệnh nhân, lịch hẹn, phiếu khám, thanh toán, quyền và nhật ký. Ứng dụng dùng JDBC và PreparedStatement để truyền tham số truy vấn, giảm nguy cơ SQL Injection; các thao tác nhiều bước dùng giao dịch để hạn chế trạng thái dữ liệu không nhất quán.</w:t>
      </w:r>
    </w:p>
    <w:p w14:paraId="3A98159F" w14:textId="7944A046" w:rsidR="00907466" w:rsidRPr="00907466" w:rsidRDefault="00907466" w:rsidP="00907466">
      <w:pPr>
        <w:pStyle w:val="Heading3"/>
      </w:pPr>
      <w:bookmarkStart w:id="68" w:name="_Toc243155185"/>
      <w:r w:rsidRPr="00907466">
        <w:t>DAO và mô hình lớp</w:t>
      </w:r>
      <w:bookmarkEnd w:id="68"/>
    </w:p>
    <w:p w14:paraId="77824A7A" w14:textId="77777777" w:rsidR="00907466" w:rsidRPr="00907466" w:rsidRDefault="00907466" w:rsidP="00907466">
      <w:pPr>
        <w:spacing w:after="100" w:line="288" w:lineRule="auto"/>
        <w:rPr>
          <w:szCs w:val="26"/>
        </w:rPr>
      </w:pPr>
      <w:r w:rsidRPr="00907466">
        <w:rPr>
          <w:szCs w:val="26"/>
        </w:rPr>
        <w:t>Các lớp giao diện trong UI chịu trách nhiệm hiển thị và nhận sự kiện; DAO thực hiện truy vấn và kiểm tra nghiệp vụ liên quan đến dữ liệu. Các lớp Entity biểu diễn đối tượng khi cần; không được đồng nhất số lớp Entity Java đã viết với số bảng CSDL hoặc lớp trong Class Diagram phân tích.</w:t>
      </w:r>
    </w:p>
    <w:p w14:paraId="5C7022BB" w14:textId="4BAFED1C" w:rsidR="00907466" w:rsidRPr="00907466" w:rsidRDefault="00907466" w:rsidP="00907466">
      <w:pPr>
        <w:pStyle w:val="Heading3"/>
      </w:pPr>
      <w:bookmarkStart w:id="69" w:name="_Toc243155186"/>
      <w:r w:rsidRPr="00907466">
        <w:t>Phân quyền theo vai trò (RBAC)</w:t>
      </w:r>
      <w:bookmarkEnd w:id="69"/>
    </w:p>
    <w:p w14:paraId="54F135E0" w14:textId="77777777" w:rsidR="00907466" w:rsidRPr="00907466" w:rsidRDefault="00907466" w:rsidP="00907466">
      <w:pPr>
        <w:spacing w:after="100" w:line="288" w:lineRule="auto"/>
        <w:rPr>
          <w:szCs w:val="26"/>
        </w:rPr>
      </w:pPr>
      <w:r w:rsidRPr="00907466">
        <w:rPr>
          <w:szCs w:val="26"/>
        </w:rPr>
        <w:t>Mỗi tài khoản gắn một vai trò; quyền truy cập được ánh xạ qua VaiTroQuyen. Hệ thống lấy vai trò khi đăng nhập, ẩn menu không được cấp, đồng thời kiểm tra quyền khi thao tác. Cấp bậc xem yêu cầu hỗ trợ là cơ chế lọc dữ liệu bổ sung, không thay thế kiểm tra quyền.</w:t>
      </w:r>
    </w:p>
    <w:p w14:paraId="44ACB954" w14:textId="3728393E" w:rsidR="00907466" w:rsidRPr="00907466" w:rsidRDefault="00907466" w:rsidP="00907466">
      <w:pPr>
        <w:pStyle w:val="Heading3"/>
      </w:pPr>
      <w:bookmarkStart w:id="70" w:name="_Toc243155187"/>
      <w:r w:rsidRPr="00907466">
        <w:lastRenderedPageBreak/>
        <w:t>BCrypt và khôi phục tài khoản</w:t>
      </w:r>
      <w:bookmarkEnd w:id="70"/>
    </w:p>
    <w:p w14:paraId="314E9506" w14:textId="77777777" w:rsidR="00907466" w:rsidRPr="00907466" w:rsidRDefault="00907466" w:rsidP="00907466">
      <w:pPr>
        <w:spacing w:after="100" w:line="288" w:lineRule="auto"/>
        <w:rPr>
          <w:szCs w:val="26"/>
        </w:rPr>
      </w:pPr>
      <w:r w:rsidRPr="00907466">
        <w:rPr>
          <w:szCs w:val="26"/>
        </w:rPr>
        <w:t>Mật khẩu được kiểm tra với BCrypt hash thay vì so sánh chuỗi mật khẩu thuần. Người quên mật khẩu gửi yêu cầu nội bộ; quản trị viên xác minh và đặt lại, sau đó hệ thống yêu cầu đổi mật khẩu. Cách đặt mật khẩu tạm theo ngày sinh chỉ phù hợp minh họa, không an toàn cho môi trường thật.</w:t>
      </w:r>
    </w:p>
    <w:p w14:paraId="2EB7C1ED" w14:textId="422D81B5" w:rsidR="00907466" w:rsidRPr="00907466" w:rsidRDefault="00907466" w:rsidP="00907466">
      <w:pPr>
        <w:pStyle w:val="Heading3"/>
      </w:pPr>
      <w:bookmarkStart w:id="71" w:name="_Toc243155188"/>
      <w:r w:rsidRPr="00907466">
        <w:t>Maven, Java 17 và khả năng tương thích</w:t>
      </w:r>
      <w:bookmarkEnd w:id="71"/>
    </w:p>
    <w:p w14:paraId="5A976428" w14:textId="77777777" w:rsidR="00907466" w:rsidRPr="00907466" w:rsidRDefault="00907466" w:rsidP="00907466">
      <w:pPr>
        <w:spacing w:after="100" w:line="288" w:lineRule="auto"/>
        <w:rPr>
          <w:szCs w:val="26"/>
        </w:rPr>
      </w:pPr>
      <w:r w:rsidRPr="00907466">
        <w:rPr>
          <w:szCs w:val="26"/>
        </w:rPr>
        <w:t>Project dùng Maven để quản lý phiên bản Java và thư viện JDBC/BCrypt; có thể biên dịch theo Java 17. Mã SQL được xây dựng hướng đến SQL Server 2012; tuy nhiên SQL Server 2012 RTM và môi trường Java mới có thể bất tương thích TLS, do đó cần kiểm tra trước khi demo.</w:t>
      </w:r>
    </w:p>
    <w:p w14:paraId="10D04065" w14:textId="77777777" w:rsidR="00547FB5" w:rsidRPr="008971BF" w:rsidRDefault="00547FB5" w:rsidP="00812ACB">
      <w:pPr>
        <w:spacing w:line="20" w:lineRule="exact"/>
        <w:ind w:firstLine="0"/>
      </w:pPr>
    </w:p>
    <w:p w14:paraId="20431F03" w14:textId="61D603CE" w:rsidR="00547FB5" w:rsidRPr="008971BF" w:rsidRDefault="00547FB5" w:rsidP="00063E7D">
      <w:pPr>
        <w:pStyle w:val="Heading1"/>
        <w:numPr>
          <w:ilvl w:val="0"/>
          <w:numId w:val="0"/>
        </w:numPr>
        <w:spacing w:before="0" w:after="0" w:line="374" w:lineRule="exact"/>
        <w:rPr>
          <w:rFonts w:cs="Times New Roman"/>
        </w:rPr>
      </w:pPr>
      <w:bookmarkStart w:id="72" w:name="_Toc243155189"/>
      <w:r w:rsidRPr="008971BF">
        <w:rPr>
          <w:rFonts w:eastAsia="Times New Roman 2" w:cs="Times New Roman"/>
          <w:color w:val="000000"/>
          <w:kern w:val="2"/>
        </w:rPr>
        <w:t>CHƯƠNG 3.</w:t>
      </w:r>
      <w:r w:rsidRPr="008971BF">
        <w:rPr>
          <w:rFonts w:eastAsia="Arial" w:cs="Times New Roman"/>
          <w:color w:val="000000"/>
        </w:rPr>
        <w:t xml:space="preserve"> </w:t>
      </w:r>
      <w:r w:rsidRPr="008971BF">
        <w:rPr>
          <w:rFonts w:eastAsia="Times New Roman 2" w:cs="Times New Roman"/>
          <w:color w:val="000000"/>
          <w:kern w:val="2"/>
        </w:rPr>
        <w:t>PHÂN TÍCH</w:t>
      </w:r>
      <w:bookmarkEnd w:id="72"/>
    </w:p>
    <w:p w14:paraId="676882BB" w14:textId="56E20B99" w:rsidR="00547FB5" w:rsidRPr="008971BF" w:rsidRDefault="00547FB5" w:rsidP="00812ACB">
      <w:pPr>
        <w:pStyle w:val="Heading2"/>
        <w:numPr>
          <w:ilvl w:val="0"/>
          <w:numId w:val="35"/>
        </w:numPr>
        <w:spacing w:before="0" w:line="409" w:lineRule="auto"/>
        <w:ind w:left="0" w:firstLine="0"/>
        <w:rPr>
          <w:rFonts w:cs="Times New Roman"/>
          <w:color w:val="000000"/>
        </w:rPr>
      </w:pPr>
      <w:bookmarkStart w:id="73" w:name="_Toc243155190"/>
      <w:r w:rsidRPr="008971BF">
        <w:rPr>
          <w:rFonts w:eastAsia="Times New Roman 2" w:cs="Times New Roman"/>
          <w:color w:val="000000"/>
          <w:kern w:val="2"/>
          <w:szCs w:val="26"/>
        </w:rPr>
        <w:t>Mô hình UseCase tổng quát:</w:t>
      </w:r>
      <w:bookmarkEnd w:id="73"/>
    </w:p>
    <w:p w14:paraId="2F6C3A5E" w14:textId="77777777" w:rsidR="00547FB5" w:rsidRPr="008971BF" w:rsidRDefault="00547FB5" w:rsidP="00812ACB">
      <w:pPr>
        <w:ind w:firstLine="0"/>
        <w:sectPr w:rsidR="00547FB5" w:rsidRPr="008971BF" w:rsidSect="007C32EF">
          <w:headerReference w:type="default" r:id="rId23"/>
          <w:footerReference w:type="default" r:id="rId24"/>
          <w:pgSz w:w="11905" w:h="16840"/>
          <w:pgMar w:top="1440" w:right="1440" w:bottom="1440" w:left="1440" w:header="1205" w:footer="846" w:gutter="0"/>
          <w:cols w:space="720"/>
          <w:docGrid w:linePitch="354"/>
        </w:sectPr>
      </w:pPr>
      <w:r w:rsidRPr="008971BF">
        <w:rPr>
          <w:noProof/>
        </w:rPr>
        <w:drawing>
          <wp:inline distT="0" distB="0" distL="0" distR="0" wp14:anchorId="5F6AE8D7" wp14:editId="237379A4">
            <wp:extent cx="6203950" cy="4302379"/>
            <wp:effectExtent l="0" t="0" r="6350" b="3175"/>
            <wp:docPr id="2"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25" cstate="screen">
                      <a:extLst>
                        <a:ext uri="{28A0092B-C50C-407E-A947-70E740481C1C}">
                          <a14:useLocalDpi xmlns:a14="http://schemas.microsoft.com/office/drawing/2010/main"/>
                        </a:ext>
                      </a:extLst>
                    </a:blip>
                    <a:stretch>
                      <a:fillRect/>
                    </a:stretch>
                  </pic:blipFill>
                  <pic:spPr>
                    <a:xfrm>
                      <a:off x="0" y="0"/>
                      <a:ext cx="6203950" cy="4302379"/>
                    </a:xfrm>
                    <a:prstGeom prst="rect">
                      <a:avLst/>
                    </a:prstGeom>
                  </pic:spPr>
                </pic:pic>
              </a:graphicData>
            </a:graphic>
          </wp:inline>
        </w:drawing>
      </w:r>
    </w:p>
    <w:p w14:paraId="6607FA58" w14:textId="77777777" w:rsidR="00547FB5" w:rsidRPr="008971BF" w:rsidRDefault="00547FB5" w:rsidP="00812ACB">
      <w:pPr>
        <w:spacing w:line="20" w:lineRule="exact"/>
        <w:ind w:firstLine="0"/>
      </w:pPr>
      <w:bookmarkStart w:id="74" w:name="p2w_bm18"/>
      <w:bookmarkStart w:id="75" w:name="p2w_bm19"/>
      <w:bookmarkStart w:id="76" w:name="p2w_bm20"/>
      <w:bookmarkStart w:id="77" w:name="p2w_bm21"/>
      <w:bookmarkStart w:id="78" w:name="p2w_bm22"/>
      <w:bookmarkStart w:id="79" w:name="pgt15"/>
      <w:bookmarkEnd w:id="74"/>
      <w:bookmarkEnd w:id="75"/>
      <w:bookmarkEnd w:id="76"/>
      <w:bookmarkEnd w:id="77"/>
      <w:bookmarkEnd w:id="78"/>
      <w:bookmarkEnd w:id="79"/>
    </w:p>
    <w:p w14:paraId="584AB4AB" w14:textId="3F61EEF9" w:rsidR="00547FB5" w:rsidRPr="007C32EF" w:rsidRDefault="00547FB5" w:rsidP="007C32EF">
      <w:pPr>
        <w:pStyle w:val="Heading2"/>
        <w:numPr>
          <w:ilvl w:val="0"/>
          <w:numId w:val="46"/>
        </w:numPr>
        <w:spacing w:before="0"/>
        <w:ind w:left="0" w:firstLine="0"/>
        <w:rPr>
          <w:rFonts w:cs="Times New Roman"/>
          <w:szCs w:val="26"/>
        </w:rPr>
      </w:pPr>
      <w:bookmarkStart w:id="80" w:name="_Toc243155191"/>
      <w:r w:rsidRPr="00E66EA0">
        <w:rPr>
          <w:rFonts w:eastAsia="Times New Roman 2" w:cs="Times New Roman"/>
          <w:szCs w:val="26"/>
        </w:rPr>
        <w:t>Danh sách các tác nhân và mô tả:</w:t>
      </w:r>
      <w:bookmarkEnd w:id="80"/>
    </w:p>
    <w:tbl>
      <w:tblPr>
        <w:tblStyle w:val="TableGrid"/>
        <w:tblW w:w="0" w:type="auto"/>
        <w:tblLayout w:type="fixed"/>
        <w:tblLook w:val="04A0" w:firstRow="1" w:lastRow="0" w:firstColumn="1" w:lastColumn="0" w:noHBand="0" w:noVBand="1"/>
      </w:tblPr>
      <w:tblGrid>
        <w:gridCol w:w="1646"/>
        <w:gridCol w:w="5813"/>
        <w:gridCol w:w="1386"/>
      </w:tblGrid>
      <w:tr w:rsidR="00547FB5" w:rsidRPr="008971BF" w14:paraId="3E653A33" w14:textId="77777777" w:rsidTr="009E1F89">
        <w:tc>
          <w:tcPr>
            <w:tcW w:w="1646" w:type="dxa"/>
          </w:tcPr>
          <w:p w14:paraId="4501F8DC" w14:textId="77777777" w:rsidR="00547FB5" w:rsidRPr="008971BF" w:rsidRDefault="00547FB5" w:rsidP="00812ACB">
            <w:pPr>
              <w:spacing w:before="0" w:after="0" w:line="300" w:lineRule="exact"/>
              <w:ind w:firstLine="0"/>
            </w:pPr>
            <w:r w:rsidRPr="008971BF">
              <w:rPr>
                <w:b/>
                <w:sz w:val="28"/>
                <w:szCs w:val="28"/>
              </w:rPr>
              <w:t>Tác nhân</w:t>
            </w:r>
          </w:p>
        </w:tc>
        <w:tc>
          <w:tcPr>
            <w:tcW w:w="5813" w:type="dxa"/>
          </w:tcPr>
          <w:p w14:paraId="77B4E99C" w14:textId="77777777" w:rsidR="00547FB5" w:rsidRPr="008971BF" w:rsidRDefault="00547FB5" w:rsidP="00812ACB">
            <w:pPr>
              <w:spacing w:before="0" w:after="0" w:line="300" w:lineRule="exact"/>
              <w:ind w:firstLine="0"/>
            </w:pPr>
            <w:r w:rsidRPr="008971BF">
              <w:rPr>
                <w:b/>
                <w:sz w:val="28"/>
                <w:szCs w:val="28"/>
              </w:rPr>
              <w:t>Mô tả tác nhân</w:t>
            </w:r>
          </w:p>
        </w:tc>
        <w:tc>
          <w:tcPr>
            <w:tcW w:w="1386" w:type="dxa"/>
          </w:tcPr>
          <w:p w14:paraId="7272EFC5" w14:textId="77777777" w:rsidR="00547FB5" w:rsidRPr="008971BF" w:rsidRDefault="00547FB5" w:rsidP="00812ACB">
            <w:pPr>
              <w:spacing w:before="0" w:after="0" w:line="300" w:lineRule="exact"/>
              <w:ind w:firstLine="0"/>
            </w:pPr>
            <w:r w:rsidRPr="008971BF">
              <w:rPr>
                <w:b/>
                <w:sz w:val="28"/>
                <w:szCs w:val="28"/>
              </w:rPr>
              <w:t>Ghi chú</w:t>
            </w:r>
          </w:p>
        </w:tc>
      </w:tr>
      <w:tr w:rsidR="00547FB5" w:rsidRPr="008971BF" w14:paraId="3DDE1C42" w14:textId="77777777" w:rsidTr="009E1F89">
        <w:tc>
          <w:tcPr>
            <w:tcW w:w="1646" w:type="dxa"/>
          </w:tcPr>
          <w:p w14:paraId="4C768414" w14:textId="77777777" w:rsidR="00547FB5" w:rsidRPr="008971BF" w:rsidRDefault="00547FB5" w:rsidP="00812ACB">
            <w:pPr>
              <w:spacing w:before="0" w:after="0" w:line="300" w:lineRule="exact"/>
              <w:ind w:firstLine="0"/>
              <w:rPr>
                <w:sz w:val="28"/>
                <w:szCs w:val="28"/>
              </w:rPr>
            </w:pPr>
            <w:r w:rsidRPr="008971BF">
              <w:rPr>
                <w:sz w:val="28"/>
                <w:szCs w:val="28"/>
              </w:rPr>
              <w:t>Quản trị viên hệ thống   (Admin)</w:t>
            </w:r>
          </w:p>
        </w:tc>
        <w:tc>
          <w:tcPr>
            <w:tcW w:w="5813" w:type="dxa"/>
          </w:tcPr>
          <w:p w14:paraId="79B5CD07" w14:textId="77777777" w:rsidR="00547FB5" w:rsidRPr="008971BF" w:rsidRDefault="00547FB5" w:rsidP="00812ACB">
            <w:pPr>
              <w:spacing w:before="0" w:after="0" w:line="300" w:lineRule="exact"/>
              <w:ind w:firstLine="0"/>
            </w:pPr>
            <w:r w:rsidRPr="008971BF">
              <w:rPr>
                <w:sz w:val="28"/>
                <w:szCs w:val="28"/>
              </w:rPr>
              <w:t>Người chịu trách nhiệm quản lý, thiết lập tài khoản, phân quyền, cấu hình hạ tầng, xử lý ngoại lệ và bảo trì toàn bộ hệ thống phần mềm.</w:t>
            </w:r>
          </w:p>
        </w:tc>
        <w:tc>
          <w:tcPr>
            <w:tcW w:w="1386" w:type="dxa"/>
          </w:tcPr>
          <w:p w14:paraId="4E87769C" w14:textId="77777777" w:rsidR="00547FB5" w:rsidRPr="008971BF" w:rsidRDefault="00547FB5" w:rsidP="00812ACB">
            <w:pPr>
              <w:spacing w:before="0" w:after="0" w:line="300" w:lineRule="exact"/>
              <w:ind w:firstLine="0"/>
            </w:pPr>
            <w:r w:rsidRPr="008971BF">
              <w:rPr>
                <w:sz w:val="28"/>
                <w:szCs w:val="28"/>
              </w:rPr>
              <w:t>Quyền hạn cao nhất hệ thống</w:t>
            </w:r>
          </w:p>
        </w:tc>
      </w:tr>
      <w:tr w:rsidR="00547FB5" w:rsidRPr="008971BF" w14:paraId="63CD1718" w14:textId="77777777" w:rsidTr="009E1F89">
        <w:tc>
          <w:tcPr>
            <w:tcW w:w="1646" w:type="dxa"/>
          </w:tcPr>
          <w:p w14:paraId="0CEEE4CD" w14:textId="77777777" w:rsidR="00547FB5" w:rsidRPr="008971BF" w:rsidRDefault="00547FB5" w:rsidP="00812ACB">
            <w:pPr>
              <w:spacing w:before="0" w:after="0" w:line="300" w:lineRule="exact"/>
              <w:ind w:firstLine="0"/>
            </w:pPr>
            <w:r w:rsidRPr="008971BF">
              <w:rPr>
                <w:sz w:val="28"/>
                <w:szCs w:val="28"/>
              </w:rPr>
              <w:t>Quản lý phòng khám</w:t>
            </w:r>
          </w:p>
        </w:tc>
        <w:tc>
          <w:tcPr>
            <w:tcW w:w="5813" w:type="dxa"/>
          </w:tcPr>
          <w:p w14:paraId="43CC3143" w14:textId="77777777" w:rsidR="00547FB5" w:rsidRPr="008971BF" w:rsidRDefault="00547FB5" w:rsidP="00812ACB">
            <w:pPr>
              <w:spacing w:before="0" w:after="0" w:line="300" w:lineRule="exact"/>
              <w:ind w:firstLine="0"/>
            </w:pPr>
            <w:r w:rsidRPr="008971BF">
              <w:rPr>
                <w:sz w:val="28"/>
                <w:szCs w:val="28"/>
              </w:rPr>
              <w:t>Người chịu trách nhiệm điều phối nguồn lực của phòng khám, bao gồm: Quản lý hồ sơ nhân viên, danh mục dịch vụ, bảng giá, phân công lịch làm việc và theo dõi các báo cáo thống kê doanh thu, hiệu suất phòng khám.</w:t>
            </w:r>
          </w:p>
        </w:tc>
        <w:tc>
          <w:tcPr>
            <w:tcW w:w="1386" w:type="dxa"/>
          </w:tcPr>
          <w:p w14:paraId="0B8AB84D" w14:textId="77777777" w:rsidR="00547FB5" w:rsidRPr="008971BF" w:rsidRDefault="00547FB5" w:rsidP="00812ACB">
            <w:pPr>
              <w:spacing w:before="0" w:after="0" w:line="300" w:lineRule="exact"/>
              <w:ind w:firstLine="0"/>
            </w:pPr>
            <w:r w:rsidRPr="008971BF">
              <w:rPr>
                <w:sz w:val="28"/>
                <w:szCs w:val="28"/>
              </w:rPr>
              <w:t>Phân hệ Quản lý</w:t>
            </w:r>
          </w:p>
        </w:tc>
      </w:tr>
      <w:tr w:rsidR="00547FB5" w:rsidRPr="008971BF" w14:paraId="601698B3" w14:textId="77777777" w:rsidTr="009E1F89">
        <w:tc>
          <w:tcPr>
            <w:tcW w:w="1646" w:type="dxa"/>
          </w:tcPr>
          <w:p w14:paraId="4DFBEB9A" w14:textId="77777777" w:rsidR="00547FB5" w:rsidRPr="008971BF" w:rsidRDefault="00547FB5" w:rsidP="00812ACB">
            <w:pPr>
              <w:spacing w:before="0" w:after="0" w:line="300" w:lineRule="exact"/>
              <w:ind w:firstLine="0"/>
            </w:pPr>
            <w:r w:rsidRPr="008971BF">
              <w:rPr>
                <w:sz w:val="28"/>
                <w:szCs w:val="28"/>
              </w:rPr>
              <w:t>Lễ tân / Nhân viên tiếp nhận</w:t>
            </w:r>
          </w:p>
        </w:tc>
        <w:tc>
          <w:tcPr>
            <w:tcW w:w="5813" w:type="dxa"/>
          </w:tcPr>
          <w:p w14:paraId="548A64C3" w14:textId="77777777" w:rsidR="00547FB5" w:rsidRPr="008971BF" w:rsidRDefault="00547FB5" w:rsidP="00812ACB">
            <w:pPr>
              <w:spacing w:before="0" w:after="0" w:line="300" w:lineRule="exact"/>
              <w:ind w:firstLine="0"/>
            </w:pPr>
            <w:r w:rsidRPr="008971BF">
              <w:rPr>
                <w:sz w:val="28"/>
                <w:szCs w:val="28"/>
              </w:rPr>
              <w:t>Người trực tiếp làm việc với bệnh nhân tại quầy tiếp đón để thực hiện các công việc hành chính như: Tiếp nhận bệnh nhân, cấp số thứ tự, chỉ định phòng khám và điều phối lịch hẹn.</w:t>
            </w:r>
          </w:p>
        </w:tc>
        <w:tc>
          <w:tcPr>
            <w:tcW w:w="1386" w:type="dxa"/>
          </w:tcPr>
          <w:p w14:paraId="5C48634E" w14:textId="77777777" w:rsidR="00547FB5" w:rsidRPr="008971BF" w:rsidRDefault="00547FB5" w:rsidP="00812ACB">
            <w:pPr>
              <w:spacing w:before="0" w:after="0" w:line="300" w:lineRule="exact"/>
              <w:ind w:firstLine="0"/>
            </w:pPr>
            <w:r w:rsidRPr="008971BF">
              <w:rPr>
                <w:sz w:val="28"/>
                <w:szCs w:val="28"/>
              </w:rPr>
              <w:t>Phân hệ Lễ tân</w:t>
            </w:r>
          </w:p>
        </w:tc>
      </w:tr>
    </w:tbl>
    <w:p w14:paraId="5DED0469" w14:textId="77777777" w:rsidR="00547FB5" w:rsidRPr="008971BF" w:rsidRDefault="00547FB5" w:rsidP="00812ACB">
      <w:pPr>
        <w:spacing w:before="204" w:line="300" w:lineRule="exact"/>
        <w:ind w:firstLine="0"/>
      </w:pPr>
    </w:p>
    <w:p w14:paraId="6B3A4925" w14:textId="7E5D7698" w:rsidR="00547FB5" w:rsidRPr="007C32EF" w:rsidRDefault="00547FB5" w:rsidP="007C32EF">
      <w:pPr>
        <w:pStyle w:val="Heading2"/>
        <w:numPr>
          <w:ilvl w:val="0"/>
          <w:numId w:val="46"/>
        </w:numPr>
        <w:spacing w:before="0"/>
        <w:ind w:left="0" w:firstLine="0"/>
        <w:contextualSpacing/>
        <w:rPr>
          <w:rFonts w:cs="Times New Roman"/>
          <w:szCs w:val="26"/>
        </w:rPr>
      </w:pPr>
      <w:bookmarkStart w:id="81" w:name="_Toc243155192"/>
      <w:r w:rsidRPr="00E66EA0">
        <w:rPr>
          <w:rFonts w:cs="Times New Roman"/>
          <w:szCs w:val="26"/>
        </w:rPr>
        <w:t>Danh sách các UseCase:</w:t>
      </w:r>
      <w:bookmarkEnd w:id="81"/>
    </w:p>
    <w:tbl>
      <w:tblPr>
        <w:tblStyle w:val="TableGrid"/>
        <w:tblW w:w="0" w:type="auto"/>
        <w:tblLayout w:type="fixed"/>
        <w:tblLook w:val="04A0" w:firstRow="1" w:lastRow="0" w:firstColumn="1" w:lastColumn="0" w:noHBand="0" w:noVBand="1"/>
      </w:tblPr>
      <w:tblGrid>
        <w:gridCol w:w="923"/>
        <w:gridCol w:w="1815"/>
        <w:gridCol w:w="3321"/>
        <w:gridCol w:w="1352"/>
        <w:gridCol w:w="1434"/>
      </w:tblGrid>
      <w:tr w:rsidR="00547FB5" w:rsidRPr="007C32EF" w14:paraId="6BB6C472" w14:textId="77777777" w:rsidTr="006F0A01">
        <w:tc>
          <w:tcPr>
            <w:tcW w:w="923" w:type="dxa"/>
            <w:vAlign w:val="top"/>
          </w:tcPr>
          <w:p w14:paraId="3615094D" w14:textId="77777777" w:rsidR="00547FB5" w:rsidRPr="007C32EF" w:rsidRDefault="00547FB5" w:rsidP="006F0A01">
            <w:pPr>
              <w:spacing w:before="0" w:after="0" w:line="301" w:lineRule="exact"/>
              <w:ind w:firstLine="0"/>
              <w:jc w:val="left"/>
              <w:rPr>
                <w:szCs w:val="26"/>
              </w:rPr>
            </w:pPr>
            <w:r w:rsidRPr="007C32EF">
              <w:rPr>
                <w:b/>
                <w:bCs/>
                <w:color w:val="000000"/>
                <w:kern w:val="2"/>
                <w:szCs w:val="26"/>
              </w:rPr>
              <w:t xml:space="preserve">ID </w:t>
            </w:r>
          </w:p>
        </w:tc>
        <w:tc>
          <w:tcPr>
            <w:tcW w:w="1815" w:type="dxa"/>
            <w:vAlign w:val="top"/>
          </w:tcPr>
          <w:p w14:paraId="6012A85C" w14:textId="77777777" w:rsidR="00547FB5" w:rsidRPr="007C32EF" w:rsidRDefault="00547FB5" w:rsidP="006F0A01">
            <w:pPr>
              <w:spacing w:before="0" w:after="0" w:line="301" w:lineRule="exact"/>
              <w:ind w:firstLine="0"/>
              <w:jc w:val="left"/>
              <w:rPr>
                <w:szCs w:val="26"/>
              </w:rPr>
            </w:pPr>
            <w:r w:rsidRPr="007C32EF">
              <w:rPr>
                <w:b/>
                <w:bCs/>
                <w:color w:val="000000"/>
                <w:kern w:val="2"/>
                <w:szCs w:val="26"/>
              </w:rPr>
              <w:t xml:space="preserve">Tên Use case </w:t>
            </w:r>
          </w:p>
        </w:tc>
        <w:tc>
          <w:tcPr>
            <w:tcW w:w="3321" w:type="dxa"/>
            <w:vAlign w:val="top"/>
          </w:tcPr>
          <w:p w14:paraId="46D1C603" w14:textId="77777777" w:rsidR="00547FB5" w:rsidRPr="007C32EF" w:rsidRDefault="00547FB5" w:rsidP="006F0A01">
            <w:pPr>
              <w:spacing w:before="0" w:after="0" w:line="301" w:lineRule="exact"/>
              <w:ind w:firstLine="0"/>
              <w:jc w:val="left"/>
              <w:rPr>
                <w:szCs w:val="26"/>
              </w:rPr>
            </w:pPr>
            <w:r w:rsidRPr="007C32EF">
              <w:rPr>
                <w:rFonts w:eastAsia="Times New Roman 2"/>
                <w:b/>
                <w:bCs/>
                <w:color w:val="000000"/>
                <w:kern w:val="2"/>
                <w:szCs w:val="26"/>
              </w:rPr>
              <w:t>Mô tả ngắn gọn Use case</w:t>
            </w:r>
            <w:r w:rsidRPr="007C32EF">
              <w:rPr>
                <w:b/>
                <w:bCs/>
                <w:color w:val="000000"/>
                <w:kern w:val="2"/>
                <w:szCs w:val="26"/>
              </w:rPr>
              <w:t xml:space="preserve"> </w:t>
            </w:r>
          </w:p>
        </w:tc>
        <w:tc>
          <w:tcPr>
            <w:tcW w:w="1352" w:type="dxa"/>
            <w:vAlign w:val="top"/>
          </w:tcPr>
          <w:p w14:paraId="78A62CD7" w14:textId="77777777" w:rsidR="00547FB5" w:rsidRPr="007C32EF" w:rsidRDefault="00547FB5" w:rsidP="006F0A01">
            <w:pPr>
              <w:spacing w:before="0" w:after="0" w:line="301" w:lineRule="exact"/>
              <w:ind w:firstLine="0"/>
              <w:jc w:val="left"/>
              <w:rPr>
                <w:szCs w:val="26"/>
              </w:rPr>
            </w:pPr>
            <w:r w:rsidRPr="007C32EF">
              <w:rPr>
                <w:rFonts w:eastAsia="Times New Roman 2"/>
                <w:b/>
                <w:bCs/>
                <w:color w:val="000000"/>
                <w:kern w:val="2"/>
                <w:szCs w:val="26"/>
              </w:rPr>
              <w:t>Chức năng</w:t>
            </w:r>
            <w:r w:rsidRPr="007C32EF">
              <w:rPr>
                <w:b/>
                <w:bCs/>
                <w:color w:val="000000"/>
                <w:kern w:val="2"/>
                <w:szCs w:val="26"/>
              </w:rPr>
              <w:t xml:space="preserve"> </w:t>
            </w:r>
          </w:p>
        </w:tc>
        <w:tc>
          <w:tcPr>
            <w:tcW w:w="1434" w:type="dxa"/>
            <w:vAlign w:val="top"/>
          </w:tcPr>
          <w:p w14:paraId="1A132673" w14:textId="77777777" w:rsidR="00547FB5" w:rsidRPr="007C32EF" w:rsidRDefault="00547FB5" w:rsidP="006F0A01">
            <w:pPr>
              <w:spacing w:before="0" w:after="0" w:line="301" w:lineRule="exact"/>
              <w:ind w:firstLine="0"/>
              <w:jc w:val="left"/>
              <w:rPr>
                <w:szCs w:val="26"/>
              </w:rPr>
            </w:pPr>
            <w:r w:rsidRPr="007C32EF">
              <w:rPr>
                <w:b/>
                <w:bCs/>
                <w:color w:val="000000"/>
                <w:kern w:val="2"/>
                <w:szCs w:val="26"/>
              </w:rPr>
              <w:t xml:space="preserve">Ghi chú </w:t>
            </w:r>
          </w:p>
        </w:tc>
      </w:tr>
      <w:tr w:rsidR="00264022" w:rsidRPr="007C32EF" w14:paraId="7E41F107" w14:textId="77777777" w:rsidTr="006F0A01">
        <w:tc>
          <w:tcPr>
            <w:tcW w:w="923" w:type="dxa"/>
            <w:vAlign w:val="top"/>
          </w:tcPr>
          <w:p w14:paraId="5D9B2BDE" w14:textId="20594FA0" w:rsidR="00264022" w:rsidRPr="007C32EF" w:rsidRDefault="00264022" w:rsidP="00264022">
            <w:pPr>
              <w:spacing w:before="0" w:after="0" w:line="301" w:lineRule="exact"/>
              <w:ind w:firstLine="0"/>
              <w:jc w:val="left"/>
              <w:rPr>
                <w:szCs w:val="26"/>
              </w:rPr>
            </w:pPr>
            <w:r w:rsidRPr="00501266">
              <w:t>UC001</w:t>
            </w:r>
          </w:p>
        </w:tc>
        <w:tc>
          <w:tcPr>
            <w:tcW w:w="1815" w:type="dxa"/>
            <w:vAlign w:val="top"/>
          </w:tcPr>
          <w:p w14:paraId="24EED791" w14:textId="1D507B6D" w:rsidR="00264022" w:rsidRPr="007C32EF" w:rsidRDefault="00264022" w:rsidP="00264022">
            <w:pPr>
              <w:spacing w:before="0" w:after="0" w:line="301" w:lineRule="exact"/>
              <w:ind w:firstLine="0"/>
              <w:jc w:val="left"/>
              <w:rPr>
                <w:szCs w:val="26"/>
              </w:rPr>
            </w:pPr>
            <w:r w:rsidRPr="00501266">
              <w:t>Đăng nhập hệ thống</w:t>
            </w:r>
          </w:p>
        </w:tc>
        <w:tc>
          <w:tcPr>
            <w:tcW w:w="3321" w:type="dxa"/>
            <w:vAlign w:val="top"/>
          </w:tcPr>
          <w:p w14:paraId="79D08913" w14:textId="339BD752" w:rsidR="00264022" w:rsidRPr="007C32EF" w:rsidRDefault="00264022" w:rsidP="00264022">
            <w:pPr>
              <w:spacing w:before="0" w:after="0" w:line="301" w:lineRule="exact"/>
              <w:ind w:firstLine="0"/>
              <w:jc w:val="left"/>
              <w:rPr>
                <w:szCs w:val="26"/>
              </w:rPr>
            </w:pPr>
            <w:r w:rsidRPr="00501266">
              <w:t>Xác thực tên đăng nhập và mật khẩu để truy cập hệ thống.</w:t>
            </w:r>
          </w:p>
        </w:tc>
        <w:tc>
          <w:tcPr>
            <w:tcW w:w="1352" w:type="dxa"/>
            <w:vAlign w:val="top"/>
          </w:tcPr>
          <w:p w14:paraId="50278EF8" w14:textId="7CA02CA4" w:rsidR="00264022" w:rsidRPr="007C32EF" w:rsidRDefault="00264022" w:rsidP="00264022">
            <w:pPr>
              <w:spacing w:before="0" w:after="0" w:line="301" w:lineRule="exact"/>
              <w:ind w:firstLine="0"/>
              <w:jc w:val="left"/>
              <w:rPr>
                <w:szCs w:val="26"/>
              </w:rPr>
            </w:pPr>
            <w:r w:rsidRPr="00501266">
              <w:t>Xác thực người dùng</w:t>
            </w:r>
          </w:p>
        </w:tc>
        <w:tc>
          <w:tcPr>
            <w:tcW w:w="1434" w:type="dxa"/>
            <w:vAlign w:val="top"/>
          </w:tcPr>
          <w:p w14:paraId="18A49DAF" w14:textId="27DD9733" w:rsidR="00264022" w:rsidRPr="007C32EF" w:rsidRDefault="00264022" w:rsidP="00264022">
            <w:pPr>
              <w:spacing w:before="0" w:after="0" w:line="301" w:lineRule="exact"/>
              <w:ind w:firstLine="0"/>
              <w:jc w:val="left"/>
              <w:rPr>
                <w:szCs w:val="26"/>
              </w:rPr>
            </w:pPr>
            <w:r w:rsidRPr="00501266">
              <w:t>UC Cha</w:t>
            </w:r>
          </w:p>
        </w:tc>
      </w:tr>
      <w:tr w:rsidR="00264022" w:rsidRPr="007C32EF" w14:paraId="19222C8A" w14:textId="77777777" w:rsidTr="006F0A01">
        <w:tc>
          <w:tcPr>
            <w:tcW w:w="923" w:type="dxa"/>
            <w:vAlign w:val="top"/>
          </w:tcPr>
          <w:p w14:paraId="42C88B0F" w14:textId="7AFE50AC" w:rsidR="00264022" w:rsidRPr="007C32EF" w:rsidRDefault="00264022" w:rsidP="00264022">
            <w:pPr>
              <w:spacing w:before="0" w:after="0" w:line="301" w:lineRule="exact"/>
              <w:ind w:firstLine="0"/>
              <w:jc w:val="left"/>
              <w:rPr>
                <w:szCs w:val="26"/>
              </w:rPr>
            </w:pPr>
            <w:r w:rsidRPr="00501266">
              <w:t>UC002</w:t>
            </w:r>
          </w:p>
        </w:tc>
        <w:tc>
          <w:tcPr>
            <w:tcW w:w="1815" w:type="dxa"/>
            <w:vAlign w:val="top"/>
          </w:tcPr>
          <w:p w14:paraId="228B9F7C" w14:textId="0969CBD3" w:rsidR="00264022" w:rsidRPr="007C32EF" w:rsidRDefault="00264022" w:rsidP="00264022">
            <w:pPr>
              <w:spacing w:before="0" w:after="0" w:line="301" w:lineRule="exact"/>
              <w:ind w:firstLine="0"/>
              <w:jc w:val="left"/>
              <w:rPr>
                <w:szCs w:val="26"/>
              </w:rPr>
            </w:pPr>
            <w:r w:rsidRPr="00501266">
              <w:t>Đăng xuất hệ thống</w:t>
            </w:r>
          </w:p>
        </w:tc>
        <w:tc>
          <w:tcPr>
            <w:tcW w:w="3321" w:type="dxa"/>
            <w:vAlign w:val="top"/>
          </w:tcPr>
          <w:p w14:paraId="61721423" w14:textId="3ABD2283" w:rsidR="00264022" w:rsidRPr="007C32EF" w:rsidRDefault="00264022" w:rsidP="00264022">
            <w:pPr>
              <w:spacing w:before="0" w:after="0" w:line="301" w:lineRule="exact"/>
              <w:ind w:firstLine="0"/>
              <w:jc w:val="left"/>
              <w:rPr>
                <w:szCs w:val="26"/>
              </w:rPr>
            </w:pPr>
            <w:r w:rsidRPr="00501266">
              <w:t>Kết thúc phiên đăng nhập và thoát khỏi tài khoản hiện tại.</w:t>
            </w:r>
          </w:p>
        </w:tc>
        <w:tc>
          <w:tcPr>
            <w:tcW w:w="1352" w:type="dxa"/>
            <w:vAlign w:val="top"/>
          </w:tcPr>
          <w:p w14:paraId="707B767A" w14:textId="04E1D2A9" w:rsidR="00264022" w:rsidRPr="007C32EF" w:rsidRDefault="00264022" w:rsidP="00264022">
            <w:pPr>
              <w:spacing w:before="0" w:after="0" w:line="301" w:lineRule="exact"/>
              <w:ind w:firstLine="0"/>
              <w:jc w:val="left"/>
              <w:rPr>
                <w:szCs w:val="26"/>
              </w:rPr>
            </w:pPr>
            <w:r w:rsidRPr="00501266">
              <w:t>Bảo mật tài khoản</w:t>
            </w:r>
          </w:p>
        </w:tc>
        <w:tc>
          <w:tcPr>
            <w:tcW w:w="1434" w:type="dxa"/>
            <w:vAlign w:val="top"/>
          </w:tcPr>
          <w:p w14:paraId="4B7D1883" w14:textId="665B536A" w:rsidR="00264022" w:rsidRPr="007C32EF" w:rsidRDefault="00264022" w:rsidP="00264022">
            <w:pPr>
              <w:spacing w:before="0" w:after="0" w:line="301" w:lineRule="exact"/>
              <w:ind w:firstLine="0"/>
              <w:jc w:val="left"/>
              <w:rPr>
                <w:szCs w:val="26"/>
              </w:rPr>
            </w:pPr>
            <w:r w:rsidRPr="00501266">
              <w:t>UC Cha</w:t>
            </w:r>
          </w:p>
        </w:tc>
      </w:tr>
      <w:tr w:rsidR="00264022" w:rsidRPr="007C32EF" w14:paraId="0EA45FEE" w14:textId="77777777" w:rsidTr="006F0A01">
        <w:tc>
          <w:tcPr>
            <w:tcW w:w="923" w:type="dxa"/>
            <w:vAlign w:val="top"/>
          </w:tcPr>
          <w:p w14:paraId="4F136088" w14:textId="589C0849" w:rsidR="00264022" w:rsidRPr="007C32EF" w:rsidRDefault="00264022" w:rsidP="00264022">
            <w:pPr>
              <w:spacing w:before="0" w:after="0" w:line="301" w:lineRule="exact"/>
              <w:ind w:firstLine="0"/>
              <w:jc w:val="left"/>
              <w:rPr>
                <w:szCs w:val="26"/>
              </w:rPr>
            </w:pPr>
            <w:r w:rsidRPr="00501266">
              <w:t>UC003</w:t>
            </w:r>
          </w:p>
        </w:tc>
        <w:tc>
          <w:tcPr>
            <w:tcW w:w="1815" w:type="dxa"/>
            <w:vAlign w:val="top"/>
          </w:tcPr>
          <w:p w14:paraId="356B164D" w14:textId="74F6BF3E" w:rsidR="00264022" w:rsidRPr="007C32EF" w:rsidRDefault="00264022" w:rsidP="00264022">
            <w:pPr>
              <w:spacing w:before="0" w:after="0" w:line="301" w:lineRule="exact"/>
              <w:ind w:firstLine="0"/>
              <w:jc w:val="left"/>
              <w:rPr>
                <w:szCs w:val="26"/>
              </w:rPr>
            </w:pPr>
            <w:r w:rsidRPr="00501266">
              <w:t>Quản lý tài khoản người dùng</w:t>
            </w:r>
          </w:p>
        </w:tc>
        <w:tc>
          <w:tcPr>
            <w:tcW w:w="3321" w:type="dxa"/>
            <w:vAlign w:val="top"/>
          </w:tcPr>
          <w:p w14:paraId="68435A18" w14:textId="3913AEDA" w:rsidR="00264022" w:rsidRPr="007C32EF" w:rsidRDefault="00264022" w:rsidP="00264022">
            <w:pPr>
              <w:spacing w:before="0" w:after="0" w:line="301" w:lineRule="exact"/>
              <w:ind w:firstLine="0"/>
              <w:jc w:val="left"/>
              <w:rPr>
                <w:szCs w:val="26"/>
              </w:rPr>
            </w:pPr>
            <w:r w:rsidRPr="00501266">
              <w:t>Theo dõi và quản lý danh sách tài khoản, vai trò và trạng thái hoạt động.</w:t>
            </w:r>
          </w:p>
        </w:tc>
        <w:tc>
          <w:tcPr>
            <w:tcW w:w="1352" w:type="dxa"/>
            <w:vAlign w:val="top"/>
          </w:tcPr>
          <w:p w14:paraId="7AE4278D" w14:textId="4327A874" w:rsidR="00264022" w:rsidRPr="007C32EF" w:rsidRDefault="00264022" w:rsidP="00264022">
            <w:pPr>
              <w:spacing w:before="0" w:after="0" w:line="301" w:lineRule="exact"/>
              <w:ind w:firstLine="0"/>
              <w:jc w:val="left"/>
              <w:rPr>
                <w:szCs w:val="26"/>
              </w:rPr>
            </w:pPr>
            <w:r w:rsidRPr="00501266">
              <w:t>Quản trị tài khoản</w:t>
            </w:r>
          </w:p>
        </w:tc>
        <w:tc>
          <w:tcPr>
            <w:tcW w:w="1434" w:type="dxa"/>
            <w:vAlign w:val="top"/>
          </w:tcPr>
          <w:p w14:paraId="1DCE4E73" w14:textId="63763A03" w:rsidR="00264022" w:rsidRPr="007C32EF" w:rsidRDefault="00264022" w:rsidP="00264022">
            <w:pPr>
              <w:spacing w:before="0" w:after="0" w:line="301" w:lineRule="exact"/>
              <w:ind w:firstLine="0"/>
              <w:jc w:val="left"/>
              <w:rPr>
                <w:szCs w:val="26"/>
              </w:rPr>
            </w:pPr>
            <w:r w:rsidRPr="00501266">
              <w:t>UC Cha</w:t>
            </w:r>
          </w:p>
        </w:tc>
      </w:tr>
      <w:tr w:rsidR="00264022" w:rsidRPr="007C32EF" w14:paraId="01C2D296" w14:textId="77777777" w:rsidTr="006F0A01">
        <w:tc>
          <w:tcPr>
            <w:tcW w:w="923" w:type="dxa"/>
            <w:vAlign w:val="top"/>
          </w:tcPr>
          <w:p w14:paraId="5300F23F" w14:textId="499C770E" w:rsidR="00264022" w:rsidRPr="007C32EF" w:rsidRDefault="00264022" w:rsidP="00264022">
            <w:pPr>
              <w:spacing w:before="0" w:after="0" w:line="301" w:lineRule="exact"/>
              <w:ind w:firstLine="0"/>
              <w:jc w:val="left"/>
              <w:rPr>
                <w:szCs w:val="26"/>
              </w:rPr>
            </w:pPr>
            <w:r w:rsidRPr="00501266">
              <w:t>UC004</w:t>
            </w:r>
          </w:p>
        </w:tc>
        <w:tc>
          <w:tcPr>
            <w:tcW w:w="1815" w:type="dxa"/>
            <w:vAlign w:val="top"/>
          </w:tcPr>
          <w:p w14:paraId="665A2AFC" w14:textId="1290387E" w:rsidR="00264022" w:rsidRPr="007C32EF" w:rsidRDefault="00264022" w:rsidP="00264022">
            <w:pPr>
              <w:spacing w:before="0" w:after="0" w:line="301" w:lineRule="exact"/>
              <w:ind w:firstLine="0"/>
              <w:jc w:val="left"/>
              <w:rPr>
                <w:szCs w:val="26"/>
              </w:rPr>
            </w:pPr>
            <w:r w:rsidRPr="00501266">
              <w:t>Thêm mới tài khoản</w:t>
            </w:r>
          </w:p>
        </w:tc>
        <w:tc>
          <w:tcPr>
            <w:tcW w:w="3321" w:type="dxa"/>
            <w:vAlign w:val="top"/>
          </w:tcPr>
          <w:p w14:paraId="2C2FE60E" w14:textId="41D3FC89" w:rsidR="00264022" w:rsidRPr="007C32EF" w:rsidRDefault="00264022" w:rsidP="00264022">
            <w:pPr>
              <w:spacing w:before="0" w:after="0" w:line="301" w:lineRule="exact"/>
              <w:ind w:firstLine="0"/>
              <w:jc w:val="left"/>
              <w:rPr>
                <w:szCs w:val="26"/>
              </w:rPr>
            </w:pPr>
            <w:r w:rsidRPr="00501266">
              <w:t>Tạo tài khoản đăng nhập mới cho nhân viên, tự động sinh mã và tên đăng nhập.</w:t>
            </w:r>
          </w:p>
        </w:tc>
        <w:tc>
          <w:tcPr>
            <w:tcW w:w="1352" w:type="dxa"/>
            <w:vAlign w:val="top"/>
          </w:tcPr>
          <w:p w14:paraId="44997F20" w14:textId="7C8BE789" w:rsidR="00264022" w:rsidRPr="007C32EF" w:rsidRDefault="00264022" w:rsidP="00264022">
            <w:pPr>
              <w:spacing w:before="0" w:after="0" w:line="301" w:lineRule="exact"/>
              <w:ind w:firstLine="0"/>
              <w:jc w:val="left"/>
              <w:rPr>
                <w:szCs w:val="26"/>
              </w:rPr>
            </w:pPr>
            <w:r w:rsidRPr="00501266">
              <w:t>Quản trị tài khoản</w:t>
            </w:r>
          </w:p>
        </w:tc>
        <w:tc>
          <w:tcPr>
            <w:tcW w:w="1434" w:type="dxa"/>
            <w:vAlign w:val="top"/>
          </w:tcPr>
          <w:p w14:paraId="4FAED8DF" w14:textId="1E3E75D2" w:rsidR="00264022" w:rsidRPr="007C32EF" w:rsidRDefault="00264022" w:rsidP="00264022">
            <w:pPr>
              <w:spacing w:before="0" w:after="0" w:line="301" w:lineRule="exact"/>
              <w:ind w:firstLine="0"/>
              <w:jc w:val="left"/>
              <w:rPr>
                <w:szCs w:val="26"/>
              </w:rPr>
            </w:pPr>
            <w:r w:rsidRPr="00501266">
              <w:t>UC Con của UC003</w:t>
            </w:r>
          </w:p>
        </w:tc>
      </w:tr>
      <w:tr w:rsidR="00264022" w:rsidRPr="007C32EF" w14:paraId="48907494" w14:textId="77777777" w:rsidTr="006F0A01">
        <w:tc>
          <w:tcPr>
            <w:tcW w:w="923" w:type="dxa"/>
            <w:vAlign w:val="top"/>
          </w:tcPr>
          <w:p w14:paraId="2A15635D" w14:textId="5D3AC74A" w:rsidR="00264022" w:rsidRPr="007C32EF" w:rsidRDefault="00264022" w:rsidP="00264022">
            <w:pPr>
              <w:spacing w:before="0" w:after="0" w:line="301" w:lineRule="exact"/>
              <w:ind w:firstLine="0"/>
              <w:jc w:val="left"/>
              <w:rPr>
                <w:szCs w:val="26"/>
              </w:rPr>
            </w:pPr>
            <w:r w:rsidRPr="00501266">
              <w:t>UC005</w:t>
            </w:r>
          </w:p>
        </w:tc>
        <w:tc>
          <w:tcPr>
            <w:tcW w:w="1815" w:type="dxa"/>
            <w:vAlign w:val="top"/>
          </w:tcPr>
          <w:p w14:paraId="1191BA56" w14:textId="32FC3F18" w:rsidR="00264022" w:rsidRPr="007C32EF" w:rsidRDefault="00264022" w:rsidP="00264022">
            <w:pPr>
              <w:spacing w:before="0" w:after="0" w:line="301" w:lineRule="exact"/>
              <w:ind w:firstLine="0"/>
              <w:jc w:val="left"/>
              <w:rPr>
                <w:szCs w:val="26"/>
              </w:rPr>
            </w:pPr>
            <w:r w:rsidRPr="00501266">
              <w:t>Tra cứu tài khoản</w:t>
            </w:r>
          </w:p>
        </w:tc>
        <w:tc>
          <w:tcPr>
            <w:tcW w:w="3321" w:type="dxa"/>
            <w:vAlign w:val="top"/>
          </w:tcPr>
          <w:p w14:paraId="1EA62DAA" w14:textId="120D5410" w:rsidR="00264022" w:rsidRPr="007C32EF" w:rsidRDefault="00264022" w:rsidP="00264022">
            <w:pPr>
              <w:spacing w:before="0" w:after="0" w:line="301" w:lineRule="exact"/>
              <w:ind w:firstLine="0"/>
              <w:jc w:val="left"/>
              <w:rPr>
                <w:szCs w:val="26"/>
              </w:rPr>
            </w:pPr>
            <w:r w:rsidRPr="00501266">
              <w:t>Tìm kiếm tài khoản theo tên, mã tài khoản hoặc thông tin nhân viên.</w:t>
            </w:r>
          </w:p>
        </w:tc>
        <w:tc>
          <w:tcPr>
            <w:tcW w:w="1352" w:type="dxa"/>
            <w:vAlign w:val="top"/>
          </w:tcPr>
          <w:p w14:paraId="6832A3FA" w14:textId="245EA336" w:rsidR="00264022" w:rsidRPr="007C32EF" w:rsidRDefault="00264022" w:rsidP="00264022">
            <w:pPr>
              <w:spacing w:before="0" w:after="0" w:line="301" w:lineRule="exact"/>
              <w:ind w:firstLine="0"/>
              <w:jc w:val="left"/>
              <w:rPr>
                <w:szCs w:val="26"/>
              </w:rPr>
            </w:pPr>
            <w:r w:rsidRPr="00501266">
              <w:t>Quản trị tài khoản</w:t>
            </w:r>
          </w:p>
        </w:tc>
        <w:tc>
          <w:tcPr>
            <w:tcW w:w="1434" w:type="dxa"/>
            <w:vAlign w:val="top"/>
          </w:tcPr>
          <w:p w14:paraId="79C9AA20" w14:textId="5DA80756" w:rsidR="00264022" w:rsidRPr="007C32EF" w:rsidRDefault="00264022" w:rsidP="00264022">
            <w:pPr>
              <w:spacing w:before="0" w:after="0" w:line="301" w:lineRule="exact"/>
              <w:ind w:firstLine="0"/>
              <w:jc w:val="left"/>
              <w:rPr>
                <w:szCs w:val="26"/>
              </w:rPr>
            </w:pPr>
            <w:r w:rsidRPr="00501266">
              <w:t>UC Con của UC003</w:t>
            </w:r>
          </w:p>
        </w:tc>
      </w:tr>
      <w:tr w:rsidR="00264022" w:rsidRPr="007C32EF" w14:paraId="5ECCB3B5" w14:textId="77777777" w:rsidTr="006F0A01">
        <w:tc>
          <w:tcPr>
            <w:tcW w:w="923" w:type="dxa"/>
            <w:vAlign w:val="top"/>
          </w:tcPr>
          <w:p w14:paraId="68D51B6B" w14:textId="122E5B57" w:rsidR="00264022" w:rsidRPr="007C32EF" w:rsidRDefault="00264022" w:rsidP="00264022">
            <w:pPr>
              <w:spacing w:before="0" w:after="0" w:line="301" w:lineRule="exact"/>
              <w:ind w:firstLine="0"/>
              <w:jc w:val="left"/>
              <w:rPr>
                <w:szCs w:val="26"/>
              </w:rPr>
            </w:pPr>
            <w:r w:rsidRPr="00501266">
              <w:t>UC006</w:t>
            </w:r>
          </w:p>
        </w:tc>
        <w:tc>
          <w:tcPr>
            <w:tcW w:w="1815" w:type="dxa"/>
            <w:vAlign w:val="top"/>
          </w:tcPr>
          <w:p w14:paraId="5289C6EA" w14:textId="1772DE11" w:rsidR="00264022" w:rsidRPr="007C32EF" w:rsidRDefault="00264022" w:rsidP="00264022">
            <w:pPr>
              <w:spacing w:before="0" w:after="0" w:line="301" w:lineRule="exact"/>
              <w:ind w:firstLine="0"/>
              <w:jc w:val="left"/>
              <w:rPr>
                <w:szCs w:val="26"/>
              </w:rPr>
            </w:pPr>
            <w:r w:rsidRPr="00501266">
              <w:t>Cập nhật thông tin tài khoản</w:t>
            </w:r>
          </w:p>
        </w:tc>
        <w:tc>
          <w:tcPr>
            <w:tcW w:w="3321" w:type="dxa"/>
            <w:vAlign w:val="top"/>
          </w:tcPr>
          <w:p w14:paraId="0AA0E032" w14:textId="2CBDF444" w:rsidR="00264022" w:rsidRPr="007C32EF" w:rsidRDefault="00264022" w:rsidP="00264022">
            <w:pPr>
              <w:spacing w:before="0" w:after="0" w:line="301" w:lineRule="exact"/>
              <w:ind w:firstLine="0"/>
              <w:jc w:val="left"/>
              <w:rPr>
                <w:szCs w:val="26"/>
              </w:rPr>
            </w:pPr>
            <w:r w:rsidRPr="00501266">
              <w:t>Chỉnh sửa thông tin tài khoản, vai trò và trạng thái theo quyền được cấp.</w:t>
            </w:r>
          </w:p>
        </w:tc>
        <w:tc>
          <w:tcPr>
            <w:tcW w:w="1352" w:type="dxa"/>
            <w:vAlign w:val="top"/>
          </w:tcPr>
          <w:p w14:paraId="58C581D4" w14:textId="0E509020" w:rsidR="00264022" w:rsidRPr="007C32EF" w:rsidRDefault="00264022" w:rsidP="00264022">
            <w:pPr>
              <w:spacing w:before="0" w:after="0" w:line="301" w:lineRule="exact"/>
              <w:ind w:firstLine="0"/>
              <w:jc w:val="left"/>
              <w:rPr>
                <w:szCs w:val="26"/>
              </w:rPr>
            </w:pPr>
            <w:r w:rsidRPr="00501266">
              <w:t>Quản trị tài khoản</w:t>
            </w:r>
          </w:p>
        </w:tc>
        <w:tc>
          <w:tcPr>
            <w:tcW w:w="1434" w:type="dxa"/>
            <w:vAlign w:val="top"/>
          </w:tcPr>
          <w:p w14:paraId="2C128D8A" w14:textId="43B5D0AD" w:rsidR="00264022" w:rsidRPr="007C32EF" w:rsidRDefault="00264022" w:rsidP="00264022">
            <w:pPr>
              <w:spacing w:before="0" w:after="0" w:line="301" w:lineRule="exact"/>
              <w:ind w:firstLine="0"/>
              <w:jc w:val="left"/>
              <w:rPr>
                <w:szCs w:val="26"/>
              </w:rPr>
            </w:pPr>
            <w:r w:rsidRPr="00501266">
              <w:t>UC Con của UC003</w:t>
            </w:r>
          </w:p>
        </w:tc>
      </w:tr>
      <w:tr w:rsidR="00264022" w:rsidRPr="007C32EF" w14:paraId="5EA05539" w14:textId="77777777" w:rsidTr="006F0A01">
        <w:trPr>
          <w:trHeight w:val="984"/>
        </w:trPr>
        <w:tc>
          <w:tcPr>
            <w:tcW w:w="923" w:type="dxa"/>
            <w:vAlign w:val="top"/>
          </w:tcPr>
          <w:p w14:paraId="6E171904" w14:textId="31134767" w:rsidR="00264022" w:rsidRPr="007C32EF" w:rsidRDefault="00264022" w:rsidP="00264022">
            <w:pPr>
              <w:spacing w:before="0" w:after="0" w:line="301" w:lineRule="exact"/>
              <w:ind w:firstLine="0"/>
              <w:jc w:val="left"/>
              <w:rPr>
                <w:szCs w:val="26"/>
              </w:rPr>
            </w:pPr>
            <w:r w:rsidRPr="00501266">
              <w:t>UC007</w:t>
            </w:r>
          </w:p>
        </w:tc>
        <w:tc>
          <w:tcPr>
            <w:tcW w:w="1815" w:type="dxa"/>
            <w:vAlign w:val="top"/>
          </w:tcPr>
          <w:p w14:paraId="0727AEBC" w14:textId="4BA709FE" w:rsidR="00264022" w:rsidRPr="007C32EF" w:rsidRDefault="00264022" w:rsidP="00264022">
            <w:pPr>
              <w:spacing w:before="0" w:after="0" w:line="301" w:lineRule="exact"/>
              <w:ind w:firstLine="0"/>
              <w:jc w:val="left"/>
              <w:rPr>
                <w:szCs w:val="26"/>
              </w:rPr>
            </w:pPr>
            <w:r w:rsidRPr="00501266">
              <w:t>Khóa / Mở khóa tài khoản</w:t>
            </w:r>
          </w:p>
        </w:tc>
        <w:tc>
          <w:tcPr>
            <w:tcW w:w="3321" w:type="dxa"/>
            <w:vAlign w:val="top"/>
          </w:tcPr>
          <w:p w14:paraId="18671494" w14:textId="62372B5D" w:rsidR="00264022" w:rsidRPr="007C32EF" w:rsidRDefault="00264022" w:rsidP="00264022">
            <w:pPr>
              <w:spacing w:before="0" w:after="0" w:line="301" w:lineRule="exact"/>
              <w:ind w:firstLine="0"/>
              <w:jc w:val="left"/>
              <w:rPr>
                <w:szCs w:val="26"/>
              </w:rPr>
            </w:pPr>
            <w:r w:rsidRPr="00501266">
              <w:t>Tạm khóa hoặc kích hoạt lại tài khoản người dùng.</w:t>
            </w:r>
          </w:p>
        </w:tc>
        <w:tc>
          <w:tcPr>
            <w:tcW w:w="1352" w:type="dxa"/>
            <w:vAlign w:val="top"/>
          </w:tcPr>
          <w:p w14:paraId="458D20AC" w14:textId="798783AC" w:rsidR="00264022" w:rsidRPr="007C32EF" w:rsidRDefault="00264022" w:rsidP="00264022">
            <w:pPr>
              <w:spacing w:before="0" w:after="0" w:line="301" w:lineRule="exact"/>
              <w:ind w:firstLine="0"/>
              <w:jc w:val="left"/>
              <w:rPr>
                <w:szCs w:val="26"/>
              </w:rPr>
            </w:pPr>
            <w:r w:rsidRPr="00501266">
              <w:t>Quản trị tài khoản</w:t>
            </w:r>
          </w:p>
        </w:tc>
        <w:tc>
          <w:tcPr>
            <w:tcW w:w="1434" w:type="dxa"/>
            <w:vAlign w:val="top"/>
          </w:tcPr>
          <w:p w14:paraId="522B3515" w14:textId="5ED3451C" w:rsidR="00264022" w:rsidRPr="007C32EF" w:rsidRDefault="00264022" w:rsidP="00264022">
            <w:pPr>
              <w:spacing w:before="0" w:after="0" w:line="301" w:lineRule="exact"/>
              <w:ind w:firstLine="0"/>
              <w:jc w:val="left"/>
              <w:rPr>
                <w:szCs w:val="26"/>
              </w:rPr>
            </w:pPr>
            <w:r w:rsidRPr="00501266">
              <w:t>UC Con của UC003</w:t>
            </w:r>
          </w:p>
        </w:tc>
      </w:tr>
      <w:tr w:rsidR="00264022" w:rsidRPr="007C32EF" w14:paraId="69A6BEBF" w14:textId="77777777" w:rsidTr="006F0A01">
        <w:tc>
          <w:tcPr>
            <w:tcW w:w="923" w:type="dxa"/>
            <w:vAlign w:val="top"/>
          </w:tcPr>
          <w:p w14:paraId="47F24971" w14:textId="6A0F251A" w:rsidR="00264022" w:rsidRPr="007C32EF" w:rsidRDefault="00264022" w:rsidP="00264022">
            <w:pPr>
              <w:spacing w:before="0" w:after="0" w:line="301" w:lineRule="exact"/>
              <w:ind w:firstLine="0"/>
              <w:jc w:val="left"/>
              <w:rPr>
                <w:szCs w:val="26"/>
              </w:rPr>
            </w:pPr>
            <w:r w:rsidRPr="00501266">
              <w:t>UC008</w:t>
            </w:r>
          </w:p>
        </w:tc>
        <w:tc>
          <w:tcPr>
            <w:tcW w:w="1815" w:type="dxa"/>
            <w:vAlign w:val="top"/>
          </w:tcPr>
          <w:p w14:paraId="34F856CF" w14:textId="620F3FCB" w:rsidR="00264022" w:rsidRPr="007C32EF" w:rsidRDefault="00264022" w:rsidP="00264022">
            <w:pPr>
              <w:spacing w:before="0" w:after="0" w:line="301" w:lineRule="exact"/>
              <w:ind w:firstLine="0"/>
              <w:jc w:val="left"/>
              <w:rPr>
                <w:szCs w:val="26"/>
              </w:rPr>
            </w:pPr>
            <w:r w:rsidRPr="00501266">
              <w:t>Phân quyền người dùng</w:t>
            </w:r>
          </w:p>
        </w:tc>
        <w:tc>
          <w:tcPr>
            <w:tcW w:w="3321" w:type="dxa"/>
            <w:vAlign w:val="top"/>
          </w:tcPr>
          <w:p w14:paraId="3627061C" w14:textId="7E0F376B" w:rsidR="00264022" w:rsidRPr="007C32EF" w:rsidRDefault="00264022" w:rsidP="00264022">
            <w:pPr>
              <w:spacing w:before="0" w:after="0" w:line="301" w:lineRule="exact"/>
              <w:ind w:firstLine="0"/>
              <w:jc w:val="left"/>
              <w:rPr>
                <w:szCs w:val="26"/>
              </w:rPr>
            </w:pPr>
            <w:r w:rsidRPr="00501266">
              <w:t>Thiết lập vai trò và quyền truy cập các chức năng hệ thống.</w:t>
            </w:r>
          </w:p>
        </w:tc>
        <w:tc>
          <w:tcPr>
            <w:tcW w:w="1352" w:type="dxa"/>
            <w:vAlign w:val="top"/>
          </w:tcPr>
          <w:p w14:paraId="122241E2" w14:textId="28CDFA8F" w:rsidR="00264022" w:rsidRPr="007C32EF" w:rsidRDefault="00264022" w:rsidP="00264022">
            <w:pPr>
              <w:spacing w:before="0" w:after="0" w:line="301" w:lineRule="exact"/>
              <w:ind w:firstLine="0"/>
              <w:jc w:val="left"/>
              <w:rPr>
                <w:szCs w:val="26"/>
              </w:rPr>
            </w:pPr>
            <w:r w:rsidRPr="00501266">
              <w:t>Phân quyền hệ thống</w:t>
            </w:r>
          </w:p>
        </w:tc>
        <w:tc>
          <w:tcPr>
            <w:tcW w:w="1434" w:type="dxa"/>
            <w:vAlign w:val="top"/>
          </w:tcPr>
          <w:p w14:paraId="4746292F" w14:textId="01120F01" w:rsidR="00264022" w:rsidRPr="007C32EF" w:rsidRDefault="00264022" w:rsidP="00264022">
            <w:pPr>
              <w:spacing w:before="0" w:after="0" w:line="301" w:lineRule="exact"/>
              <w:ind w:firstLine="0"/>
              <w:jc w:val="left"/>
              <w:rPr>
                <w:szCs w:val="26"/>
              </w:rPr>
            </w:pPr>
            <w:r w:rsidRPr="00501266">
              <w:t>UC Cha</w:t>
            </w:r>
          </w:p>
        </w:tc>
      </w:tr>
      <w:tr w:rsidR="00264022" w:rsidRPr="007C32EF" w14:paraId="2AEF72FA" w14:textId="77777777" w:rsidTr="006F0A01">
        <w:tc>
          <w:tcPr>
            <w:tcW w:w="923" w:type="dxa"/>
            <w:vAlign w:val="top"/>
          </w:tcPr>
          <w:p w14:paraId="3CF09AF3" w14:textId="2CD63EAE" w:rsidR="00264022" w:rsidRPr="007C32EF" w:rsidRDefault="00264022" w:rsidP="00264022">
            <w:pPr>
              <w:spacing w:before="0" w:after="0" w:line="301" w:lineRule="exact"/>
              <w:ind w:firstLine="0"/>
              <w:jc w:val="left"/>
              <w:rPr>
                <w:szCs w:val="26"/>
              </w:rPr>
            </w:pPr>
            <w:r w:rsidRPr="00501266">
              <w:lastRenderedPageBreak/>
              <w:t>UC009</w:t>
            </w:r>
          </w:p>
        </w:tc>
        <w:tc>
          <w:tcPr>
            <w:tcW w:w="1815" w:type="dxa"/>
            <w:vAlign w:val="top"/>
          </w:tcPr>
          <w:p w14:paraId="757535E3" w14:textId="322F5E39" w:rsidR="00264022" w:rsidRPr="007C32EF" w:rsidRDefault="00264022" w:rsidP="00264022">
            <w:pPr>
              <w:spacing w:before="0" w:after="0" w:line="301" w:lineRule="exact"/>
              <w:ind w:firstLine="0"/>
              <w:jc w:val="left"/>
              <w:rPr>
                <w:szCs w:val="26"/>
              </w:rPr>
            </w:pPr>
            <w:r w:rsidRPr="00501266">
              <w:t>Bảo trì hệ thống</w:t>
            </w:r>
          </w:p>
        </w:tc>
        <w:tc>
          <w:tcPr>
            <w:tcW w:w="3321" w:type="dxa"/>
            <w:vAlign w:val="top"/>
          </w:tcPr>
          <w:p w14:paraId="2CA14EF6" w14:textId="5E3E7AD9" w:rsidR="00264022" w:rsidRPr="007C32EF" w:rsidRDefault="00264022" w:rsidP="00264022">
            <w:pPr>
              <w:spacing w:before="0" w:after="0" w:line="301" w:lineRule="exact"/>
              <w:ind w:firstLine="0"/>
              <w:jc w:val="left"/>
              <w:rPr>
                <w:szCs w:val="26"/>
              </w:rPr>
            </w:pPr>
            <w:r w:rsidRPr="00501266">
              <w:t>Quản lý các hoạt động cấu hình, kiểm tra và bảo trì hệ thống.</w:t>
            </w:r>
          </w:p>
        </w:tc>
        <w:tc>
          <w:tcPr>
            <w:tcW w:w="1352" w:type="dxa"/>
            <w:vAlign w:val="top"/>
          </w:tcPr>
          <w:p w14:paraId="435EF2D5" w14:textId="1DFBB9A1" w:rsidR="00264022" w:rsidRPr="007C32EF" w:rsidRDefault="00264022" w:rsidP="00264022">
            <w:pPr>
              <w:spacing w:before="0" w:after="0" w:line="301" w:lineRule="exact"/>
              <w:ind w:firstLine="0"/>
              <w:jc w:val="left"/>
              <w:rPr>
                <w:szCs w:val="26"/>
              </w:rPr>
            </w:pPr>
            <w:r w:rsidRPr="00501266">
              <w:t>Quản trị hệ thống</w:t>
            </w:r>
          </w:p>
        </w:tc>
        <w:tc>
          <w:tcPr>
            <w:tcW w:w="1434" w:type="dxa"/>
            <w:vAlign w:val="top"/>
          </w:tcPr>
          <w:p w14:paraId="2C96A973" w14:textId="5D0D08BD" w:rsidR="00264022" w:rsidRPr="007C32EF" w:rsidRDefault="00264022" w:rsidP="00264022">
            <w:pPr>
              <w:spacing w:before="0" w:after="0" w:line="301" w:lineRule="exact"/>
              <w:ind w:firstLine="0"/>
              <w:jc w:val="left"/>
              <w:rPr>
                <w:szCs w:val="26"/>
              </w:rPr>
            </w:pPr>
            <w:r w:rsidRPr="00501266">
              <w:t>UC Cha</w:t>
            </w:r>
          </w:p>
        </w:tc>
      </w:tr>
      <w:tr w:rsidR="00264022" w:rsidRPr="007C32EF" w14:paraId="5F378592" w14:textId="77777777" w:rsidTr="006F0A01">
        <w:tc>
          <w:tcPr>
            <w:tcW w:w="923" w:type="dxa"/>
            <w:vAlign w:val="top"/>
          </w:tcPr>
          <w:p w14:paraId="3F1A9E43" w14:textId="58151DCA" w:rsidR="00264022" w:rsidRPr="007C32EF" w:rsidRDefault="00264022" w:rsidP="00264022">
            <w:pPr>
              <w:spacing w:before="0" w:after="0" w:line="301" w:lineRule="exact"/>
              <w:ind w:firstLine="0"/>
              <w:jc w:val="left"/>
              <w:rPr>
                <w:szCs w:val="26"/>
              </w:rPr>
            </w:pPr>
            <w:r w:rsidRPr="00501266">
              <w:t>UC010</w:t>
            </w:r>
          </w:p>
        </w:tc>
        <w:tc>
          <w:tcPr>
            <w:tcW w:w="1815" w:type="dxa"/>
            <w:vAlign w:val="top"/>
          </w:tcPr>
          <w:p w14:paraId="7B364814" w14:textId="3D24B423" w:rsidR="00264022" w:rsidRPr="007C32EF" w:rsidRDefault="00264022" w:rsidP="00264022">
            <w:pPr>
              <w:spacing w:before="0" w:after="0" w:line="301" w:lineRule="exact"/>
              <w:ind w:firstLine="0"/>
              <w:jc w:val="left"/>
              <w:rPr>
                <w:szCs w:val="26"/>
              </w:rPr>
            </w:pPr>
            <w:r w:rsidRPr="00501266">
              <w:t>Cập nhật chức năng hệ thống</w:t>
            </w:r>
          </w:p>
        </w:tc>
        <w:tc>
          <w:tcPr>
            <w:tcW w:w="3321" w:type="dxa"/>
            <w:vAlign w:val="top"/>
          </w:tcPr>
          <w:p w14:paraId="6C781C00" w14:textId="441F6FD1" w:rsidR="00264022" w:rsidRPr="007C32EF" w:rsidRDefault="00264022" w:rsidP="00264022">
            <w:pPr>
              <w:spacing w:before="0" w:after="0" w:line="301" w:lineRule="exact"/>
              <w:ind w:firstLine="0"/>
              <w:jc w:val="left"/>
              <w:rPr>
                <w:szCs w:val="26"/>
              </w:rPr>
            </w:pPr>
            <w:r w:rsidRPr="00501266">
              <w:t>Điều chỉnh cấu hình hoặc cập nhật các chức năng được phép.</w:t>
            </w:r>
          </w:p>
        </w:tc>
        <w:tc>
          <w:tcPr>
            <w:tcW w:w="1352" w:type="dxa"/>
            <w:vAlign w:val="top"/>
          </w:tcPr>
          <w:p w14:paraId="56D72C34" w14:textId="05117B3F" w:rsidR="00264022" w:rsidRPr="007C32EF" w:rsidRDefault="00264022" w:rsidP="00264022">
            <w:pPr>
              <w:spacing w:before="0" w:after="0" w:line="301" w:lineRule="exact"/>
              <w:ind w:firstLine="0"/>
              <w:jc w:val="left"/>
              <w:rPr>
                <w:szCs w:val="26"/>
              </w:rPr>
            </w:pPr>
            <w:r w:rsidRPr="00501266">
              <w:t>Quản trị hệ thống</w:t>
            </w:r>
          </w:p>
        </w:tc>
        <w:tc>
          <w:tcPr>
            <w:tcW w:w="1434" w:type="dxa"/>
            <w:vAlign w:val="top"/>
          </w:tcPr>
          <w:p w14:paraId="17C798A4" w14:textId="0AB1DCF5" w:rsidR="00264022" w:rsidRPr="007C32EF" w:rsidRDefault="00264022" w:rsidP="00264022">
            <w:pPr>
              <w:spacing w:before="0" w:after="0" w:line="301" w:lineRule="exact"/>
              <w:ind w:firstLine="0"/>
              <w:jc w:val="left"/>
              <w:rPr>
                <w:szCs w:val="26"/>
              </w:rPr>
            </w:pPr>
            <w:r w:rsidRPr="00501266">
              <w:t>UC Con của UC009</w:t>
            </w:r>
          </w:p>
        </w:tc>
      </w:tr>
      <w:tr w:rsidR="00264022" w:rsidRPr="007C32EF" w14:paraId="0DCD1E0E" w14:textId="77777777" w:rsidTr="006F0A01">
        <w:tc>
          <w:tcPr>
            <w:tcW w:w="923" w:type="dxa"/>
            <w:vAlign w:val="top"/>
          </w:tcPr>
          <w:p w14:paraId="700C2281" w14:textId="647657E7" w:rsidR="00264022" w:rsidRPr="007C32EF" w:rsidRDefault="00264022" w:rsidP="00264022">
            <w:pPr>
              <w:spacing w:before="0" w:after="0" w:line="301" w:lineRule="exact"/>
              <w:ind w:firstLine="0"/>
              <w:jc w:val="left"/>
              <w:rPr>
                <w:szCs w:val="26"/>
              </w:rPr>
            </w:pPr>
            <w:r w:rsidRPr="00501266">
              <w:t>UC011</w:t>
            </w:r>
          </w:p>
        </w:tc>
        <w:tc>
          <w:tcPr>
            <w:tcW w:w="1815" w:type="dxa"/>
            <w:vAlign w:val="top"/>
          </w:tcPr>
          <w:p w14:paraId="1C94A15B" w14:textId="2B171BE6" w:rsidR="00264022" w:rsidRPr="007C32EF" w:rsidRDefault="00264022" w:rsidP="00264022">
            <w:pPr>
              <w:spacing w:before="0" w:after="0" w:line="301" w:lineRule="exact"/>
              <w:ind w:firstLine="0"/>
              <w:jc w:val="left"/>
              <w:rPr>
                <w:szCs w:val="26"/>
              </w:rPr>
            </w:pPr>
            <w:r w:rsidRPr="00501266">
              <w:t>Sao lưu / Phục hồi dữ liệu</w:t>
            </w:r>
          </w:p>
        </w:tc>
        <w:tc>
          <w:tcPr>
            <w:tcW w:w="3321" w:type="dxa"/>
            <w:vAlign w:val="top"/>
          </w:tcPr>
          <w:p w14:paraId="0CFEE885" w14:textId="30961E5F" w:rsidR="00264022" w:rsidRPr="007C32EF" w:rsidRDefault="00264022" w:rsidP="00264022">
            <w:pPr>
              <w:spacing w:before="0" w:after="0" w:line="301" w:lineRule="exact"/>
              <w:ind w:firstLine="0"/>
              <w:jc w:val="left"/>
              <w:rPr>
                <w:szCs w:val="26"/>
              </w:rPr>
            </w:pPr>
            <w:r w:rsidRPr="00501266">
              <w:t>Sao lưu hoặc khôi phục cơ sở dữ liệu khi cần thiết.</w:t>
            </w:r>
          </w:p>
        </w:tc>
        <w:tc>
          <w:tcPr>
            <w:tcW w:w="1352" w:type="dxa"/>
            <w:vAlign w:val="top"/>
          </w:tcPr>
          <w:p w14:paraId="2A2ADC3B" w14:textId="0A17F7DC" w:rsidR="00264022" w:rsidRPr="007C32EF" w:rsidRDefault="00264022" w:rsidP="00264022">
            <w:pPr>
              <w:spacing w:before="0" w:after="0" w:line="301" w:lineRule="exact"/>
              <w:ind w:firstLine="0"/>
              <w:jc w:val="left"/>
              <w:rPr>
                <w:szCs w:val="26"/>
              </w:rPr>
            </w:pPr>
            <w:r w:rsidRPr="00501266">
              <w:t>Quản trị hệ thống</w:t>
            </w:r>
          </w:p>
        </w:tc>
        <w:tc>
          <w:tcPr>
            <w:tcW w:w="1434" w:type="dxa"/>
            <w:vAlign w:val="top"/>
          </w:tcPr>
          <w:p w14:paraId="494F99D3" w14:textId="548C6220" w:rsidR="00264022" w:rsidRPr="007C32EF" w:rsidRDefault="00264022" w:rsidP="00264022">
            <w:pPr>
              <w:spacing w:before="0" w:after="0" w:line="301" w:lineRule="exact"/>
              <w:ind w:firstLine="0"/>
              <w:jc w:val="left"/>
              <w:rPr>
                <w:szCs w:val="26"/>
              </w:rPr>
            </w:pPr>
            <w:r w:rsidRPr="00501266">
              <w:t>UC Con của UC009</w:t>
            </w:r>
          </w:p>
        </w:tc>
      </w:tr>
      <w:tr w:rsidR="00264022" w:rsidRPr="007C32EF" w14:paraId="4B2F9BAF" w14:textId="77777777" w:rsidTr="006F0A01">
        <w:tc>
          <w:tcPr>
            <w:tcW w:w="923" w:type="dxa"/>
            <w:vAlign w:val="top"/>
          </w:tcPr>
          <w:p w14:paraId="1106AFDE" w14:textId="289D501A" w:rsidR="00264022" w:rsidRPr="007C32EF" w:rsidRDefault="00264022" w:rsidP="00264022">
            <w:pPr>
              <w:spacing w:before="0" w:after="0" w:line="301" w:lineRule="exact"/>
              <w:ind w:firstLine="0"/>
              <w:jc w:val="left"/>
              <w:rPr>
                <w:szCs w:val="26"/>
              </w:rPr>
            </w:pPr>
            <w:r w:rsidRPr="00501266">
              <w:t>UC012</w:t>
            </w:r>
          </w:p>
        </w:tc>
        <w:tc>
          <w:tcPr>
            <w:tcW w:w="1815" w:type="dxa"/>
            <w:vAlign w:val="top"/>
          </w:tcPr>
          <w:p w14:paraId="489594A4" w14:textId="3616AD31" w:rsidR="00264022" w:rsidRPr="007C32EF" w:rsidRDefault="00264022" w:rsidP="00264022">
            <w:pPr>
              <w:spacing w:before="0" w:after="0" w:line="301" w:lineRule="exact"/>
              <w:ind w:firstLine="0"/>
              <w:jc w:val="left"/>
              <w:rPr>
                <w:szCs w:val="26"/>
              </w:rPr>
            </w:pPr>
            <w:r w:rsidRPr="00501266">
              <w:t>Mở khóa hồ sơ bệnh án</w:t>
            </w:r>
          </w:p>
        </w:tc>
        <w:tc>
          <w:tcPr>
            <w:tcW w:w="3321" w:type="dxa"/>
            <w:vAlign w:val="top"/>
          </w:tcPr>
          <w:p w14:paraId="2D742BE0" w14:textId="1EFF1009" w:rsidR="00264022" w:rsidRPr="007C32EF" w:rsidRDefault="00264022" w:rsidP="00264022">
            <w:pPr>
              <w:spacing w:before="0" w:after="0" w:line="301" w:lineRule="exact"/>
              <w:ind w:firstLine="0"/>
              <w:jc w:val="left"/>
              <w:rPr>
                <w:szCs w:val="26"/>
              </w:rPr>
            </w:pPr>
            <w:r w:rsidRPr="00501266">
              <w:t>Cho phép người có thẩm quyền mở khóa hồ sơ bệnh án cần điều chỉnh.</w:t>
            </w:r>
          </w:p>
        </w:tc>
        <w:tc>
          <w:tcPr>
            <w:tcW w:w="1352" w:type="dxa"/>
            <w:vAlign w:val="top"/>
          </w:tcPr>
          <w:p w14:paraId="5CC3F11D" w14:textId="3A16FDF0" w:rsidR="00264022" w:rsidRPr="007C32EF" w:rsidRDefault="00264022" w:rsidP="00264022">
            <w:pPr>
              <w:spacing w:before="0" w:after="0" w:line="301" w:lineRule="exact"/>
              <w:ind w:firstLine="0"/>
              <w:jc w:val="left"/>
              <w:rPr>
                <w:szCs w:val="26"/>
              </w:rPr>
            </w:pPr>
            <w:r w:rsidRPr="00501266">
              <w:t>Xử lý ngoại lệ</w:t>
            </w:r>
          </w:p>
        </w:tc>
        <w:tc>
          <w:tcPr>
            <w:tcW w:w="1434" w:type="dxa"/>
            <w:vAlign w:val="top"/>
          </w:tcPr>
          <w:p w14:paraId="6405BCF9" w14:textId="1F18C3C5" w:rsidR="00264022" w:rsidRPr="007C32EF" w:rsidRDefault="00264022" w:rsidP="00264022">
            <w:pPr>
              <w:spacing w:before="0" w:after="0" w:line="301" w:lineRule="exact"/>
              <w:ind w:firstLine="0"/>
              <w:jc w:val="left"/>
              <w:rPr>
                <w:szCs w:val="26"/>
              </w:rPr>
            </w:pPr>
            <w:r w:rsidRPr="00501266">
              <w:t>UC Cha</w:t>
            </w:r>
          </w:p>
        </w:tc>
      </w:tr>
      <w:tr w:rsidR="00264022" w:rsidRPr="007C32EF" w14:paraId="0281E2BF" w14:textId="77777777" w:rsidTr="006F0A01">
        <w:tc>
          <w:tcPr>
            <w:tcW w:w="923" w:type="dxa"/>
            <w:vAlign w:val="top"/>
          </w:tcPr>
          <w:p w14:paraId="7C7472BF" w14:textId="1C6D6D95" w:rsidR="00264022" w:rsidRPr="007C32EF" w:rsidRDefault="00264022" w:rsidP="00264022">
            <w:pPr>
              <w:spacing w:before="0" w:after="0" w:line="301" w:lineRule="exact"/>
              <w:ind w:firstLine="0"/>
              <w:jc w:val="left"/>
              <w:rPr>
                <w:szCs w:val="26"/>
              </w:rPr>
            </w:pPr>
            <w:r w:rsidRPr="0060474F">
              <w:t>UC013</w:t>
            </w:r>
          </w:p>
        </w:tc>
        <w:tc>
          <w:tcPr>
            <w:tcW w:w="1815" w:type="dxa"/>
            <w:vAlign w:val="top"/>
          </w:tcPr>
          <w:p w14:paraId="1A62F1FD" w14:textId="2D11AB05" w:rsidR="00264022" w:rsidRPr="007C32EF" w:rsidRDefault="00264022" w:rsidP="00264022">
            <w:pPr>
              <w:spacing w:before="0" w:after="0" w:line="301" w:lineRule="exact"/>
              <w:ind w:firstLine="0"/>
              <w:jc w:val="left"/>
              <w:rPr>
                <w:szCs w:val="26"/>
              </w:rPr>
            </w:pPr>
            <w:r w:rsidRPr="0060474F">
              <w:t>Quản lý thông tin nhân viên</w:t>
            </w:r>
          </w:p>
        </w:tc>
        <w:tc>
          <w:tcPr>
            <w:tcW w:w="3321" w:type="dxa"/>
            <w:vAlign w:val="top"/>
          </w:tcPr>
          <w:p w14:paraId="60EA4043" w14:textId="19DABA02" w:rsidR="00264022" w:rsidRPr="007C32EF" w:rsidRDefault="00264022" w:rsidP="00264022">
            <w:pPr>
              <w:spacing w:before="0" w:after="0" w:line="301" w:lineRule="exact"/>
              <w:ind w:firstLine="0"/>
              <w:jc w:val="left"/>
              <w:rPr>
                <w:szCs w:val="26"/>
              </w:rPr>
            </w:pPr>
            <w:r w:rsidRPr="0060474F">
              <w:t>Theo dõi hồ sơ, chức vụ và trạng thái làm việc của nhân viên.</w:t>
            </w:r>
          </w:p>
        </w:tc>
        <w:tc>
          <w:tcPr>
            <w:tcW w:w="1352" w:type="dxa"/>
            <w:vAlign w:val="top"/>
          </w:tcPr>
          <w:p w14:paraId="15B043E0" w14:textId="771E945F" w:rsidR="00264022" w:rsidRPr="007C32EF" w:rsidRDefault="00264022" w:rsidP="00264022">
            <w:pPr>
              <w:spacing w:before="0" w:after="0" w:line="301" w:lineRule="exact"/>
              <w:ind w:firstLine="0"/>
              <w:jc w:val="left"/>
              <w:rPr>
                <w:szCs w:val="26"/>
              </w:rPr>
            </w:pPr>
            <w:r w:rsidRPr="0060474F">
              <w:t>Quản lý nhân sự</w:t>
            </w:r>
          </w:p>
        </w:tc>
        <w:tc>
          <w:tcPr>
            <w:tcW w:w="1434" w:type="dxa"/>
            <w:vAlign w:val="top"/>
          </w:tcPr>
          <w:p w14:paraId="2628B3AE" w14:textId="6B2F02CF" w:rsidR="00264022" w:rsidRPr="007C32EF" w:rsidRDefault="00264022" w:rsidP="00264022">
            <w:pPr>
              <w:spacing w:before="0" w:after="0" w:line="301" w:lineRule="exact"/>
              <w:ind w:firstLine="0"/>
              <w:jc w:val="left"/>
              <w:rPr>
                <w:szCs w:val="26"/>
              </w:rPr>
            </w:pPr>
            <w:r w:rsidRPr="0060474F">
              <w:t>UC Cha</w:t>
            </w:r>
          </w:p>
        </w:tc>
      </w:tr>
      <w:tr w:rsidR="00264022" w:rsidRPr="007C32EF" w14:paraId="0C5A3817" w14:textId="77777777" w:rsidTr="006F0A01">
        <w:tc>
          <w:tcPr>
            <w:tcW w:w="923" w:type="dxa"/>
            <w:vAlign w:val="top"/>
          </w:tcPr>
          <w:p w14:paraId="4BE46645" w14:textId="058BBA9C" w:rsidR="00264022" w:rsidRPr="007C32EF" w:rsidRDefault="00264022" w:rsidP="00264022">
            <w:pPr>
              <w:spacing w:before="0" w:after="0" w:line="301" w:lineRule="exact"/>
              <w:ind w:firstLine="0"/>
              <w:jc w:val="left"/>
              <w:rPr>
                <w:szCs w:val="26"/>
              </w:rPr>
            </w:pPr>
            <w:r w:rsidRPr="0060474F">
              <w:t>UC014</w:t>
            </w:r>
          </w:p>
        </w:tc>
        <w:tc>
          <w:tcPr>
            <w:tcW w:w="1815" w:type="dxa"/>
            <w:vAlign w:val="top"/>
          </w:tcPr>
          <w:p w14:paraId="14343758" w14:textId="5C82AC71" w:rsidR="00264022" w:rsidRPr="007C32EF" w:rsidRDefault="00264022" w:rsidP="00264022">
            <w:pPr>
              <w:spacing w:before="0" w:after="0" w:line="301" w:lineRule="exact"/>
              <w:ind w:firstLine="0"/>
              <w:jc w:val="left"/>
              <w:rPr>
                <w:szCs w:val="26"/>
              </w:rPr>
            </w:pPr>
            <w:r w:rsidRPr="0060474F">
              <w:t>Thêm mới hồ sơ nhân viên</w:t>
            </w:r>
          </w:p>
        </w:tc>
        <w:tc>
          <w:tcPr>
            <w:tcW w:w="3321" w:type="dxa"/>
            <w:vAlign w:val="top"/>
          </w:tcPr>
          <w:p w14:paraId="323BE005" w14:textId="1C1E469E" w:rsidR="00264022" w:rsidRPr="007C32EF" w:rsidRDefault="00264022" w:rsidP="00264022">
            <w:pPr>
              <w:spacing w:before="0" w:after="0" w:line="301" w:lineRule="exact"/>
              <w:ind w:firstLine="0"/>
              <w:jc w:val="left"/>
              <w:rPr>
                <w:szCs w:val="26"/>
              </w:rPr>
            </w:pPr>
            <w:r w:rsidRPr="0060474F">
              <w:t>Tạo hồ sơ nhân viên mới và lưu thông tin vào cơ sở dữ liệu.</w:t>
            </w:r>
          </w:p>
        </w:tc>
        <w:tc>
          <w:tcPr>
            <w:tcW w:w="1352" w:type="dxa"/>
            <w:vAlign w:val="top"/>
          </w:tcPr>
          <w:p w14:paraId="3E0DEA5F" w14:textId="5087CD86" w:rsidR="00264022" w:rsidRPr="007C32EF" w:rsidRDefault="00264022" w:rsidP="00264022">
            <w:pPr>
              <w:spacing w:before="0" w:after="0" w:line="301" w:lineRule="exact"/>
              <w:ind w:firstLine="0"/>
              <w:jc w:val="left"/>
              <w:rPr>
                <w:szCs w:val="26"/>
              </w:rPr>
            </w:pPr>
            <w:r w:rsidRPr="0060474F">
              <w:t>Quản lý nhân sự</w:t>
            </w:r>
          </w:p>
        </w:tc>
        <w:tc>
          <w:tcPr>
            <w:tcW w:w="1434" w:type="dxa"/>
            <w:vAlign w:val="top"/>
          </w:tcPr>
          <w:p w14:paraId="36E50E16" w14:textId="04E47B61" w:rsidR="00264022" w:rsidRPr="007C32EF" w:rsidRDefault="00264022" w:rsidP="00264022">
            <w:pPr>
              <w:spacing w:before="0" w:after="0" w:line="301" w:lineRule="exact"/>
              <w:ind w:firstLine="0"/>
              <w:jc w:val="left"/>
              <w:rPr>
                <w:szCs w:val="26"/>
              </w:rPr>
            </w:pPr>
            <w:r w:rsidRPr="0060474F">
              <w:t>UC Con của UC013</w:t>
            </w:r>
          </w:p>
        </w:tc>
      </w:tr>
      <w:tr w:rsidR="00264022" w:rsidRPr="007C32EF" w14:paraId="7C27B886" w14:textId="77777777" w:rsidTr="006F0A01">
        <w:tc>
          <w:tcPr>
            <w:tcW w:w="923" w:type="dxa"/>
            <w:vAlign w:val="top"/>
          </w:tcPr>
          <w:p w14:paraId="7C267284" w14:textId="4C5DE8B7" w:rsidR="00264022" w:rsidRPr="007C32EF" w:rsidRDefault="00264022" w:rsidP="00264022">
            <w:pPr>
              <w:spacing w:before="0" w:after="0" w:line="301" w:lineRule="exact"/>
              <w:ind w:firstLine="0"/>
              <w:jc w:val="left"/>
              <w:rPr>
                <w:szCs w:val="26"/>
              </w:rPr>
            </w:pPr>
            <w:r w:rsidRPr="0060474F">
              <w:t>UC015</w:t>
            </w:r>
          </w:p>
        </w:tc>
        <w:tc>
          <w:tcPr>
            <w:tcW w:w="1815" w:type="dxa"/>
            <w:vAlign w:val="top"/>
          </w:tcPr>
          <w:p w14:paraId="6A041994" w14:textId="49B5A253" w:rsidR="00264022" w:rsidRPr="007C32EF" w:rsidRDefault="00264022" w:rsidP="00264022">
            <w:pPr>
              <w:spacing w:before="0" w:after="0" w:line="301" w:lineRule="exact"/>
              <w:ind w:firstLine="0"/>
              <w:jc w:val="left"/>
              <w:rPr>
                <w:szCs w:val="26"/>
              </w:rPr>
            </w:pPr>
            <w:r w:rsidRPr="0060474F">
              <w:t>Tra cứu / Xem hồ sơ nhân viên</w:t>
            </w:r>
          </w:p>
        </w:tc>
        <w:tc>
          <w:tcPr>
            <w:tcW w:w="3321" w:type="dxa"/>
            <w:vAlign w:val="top"/>
          </w:tcPr>
          <w:p w14:paraId="3A5624B3" w14:textId="58212EEE" w:rsidR="00264022" w:rsidRPr="007C32EF" w:rsidRDefault="00264022" w:rsidP="00264022">
            <w:pPr>
              <w:spacing w:before="0" w:after="0" w:line="301" w:lineRule="exact"/>
              <w:ind w:firstLine="0"/>
              <w:jc w:val="left"/>
              <w:rPr>
                <w:szCs w:val="26"/>
              </w:rPr>
            </w:pPr>
            <w:r w:rsidRPr="0060474F">
              <w:t>Tìm kiếm và xem chi tiết thông tin nhân viên.</w:t>
            </w:r>
          </w:p>
        </w:tc>
        <w:tc>
          <w:tcPr>
            <w:tcW w:w="1352" w:type="dxa"/>
            <w:vAlign w:val="top"/>
          </w:tcPr>
          <w:p w14:paraId="15CAAA04" w14:textId="0C124611" w:rsidR="00264022" w:rsidRPr="007C32EF" w:rsidRDefault="00264022" w:rsidP="00264022">
            <w:pPr>
              <w:spacing w:before="0" w:after="0" w:line="301" w:lineRule="exact"/>
              <w:ind w:firstLine="0"/>
              <w:jc w:val="left"/>
              <w:rPr>
                <w:szCs w:val="26"/>
              </w:rPr>
            </w:pPr>
            <w:r w:rsidRPr="0060474F">
              <w:t>Quản lý nhân sự</w:t>
            </w:r>
          </w:p>
        </w:tc>
        <w:tc>
          <w:tcPr>
            <w:tcW w:w="1434" w:type="dxa"/>
            <w:vAlign w:val="top"/>
          </w:tcPr>
          <w:p w14:paraId="1AE91DC4" w14:textId="3416B957" w:rsidR="00264022" w:rsidRPr="007C32EF" w:rsidRDefault="00264022" w:rsidP="00264022">
            <w:pPr>
              <w:spacing w:before="0" w:after="0" w:line="301" w:lineRule="exact"/>
              <w:ind w:firstLine="0"/>
              <w:jc w:val="left"/>
              <w:rPr>
                <w:szCs w:val="26"/>
              </w:rPr>
            </w:pPr>
            <w:r w:rsidRPr="0060474F">
              <w:t>UC Con của UC013</w:t>
            </w:r>
          </w:p>
        </w:tc>
      </w:tr>
      <w:tr w:rsidR="00264022" w:rsidRPr="007C32EF" w14:paraId="00F74302" w14:textId="77777777" w:rsidTr="006F0A01">
        <w:tc>
          <w:tcPr>
            <w:tcW w:w="923" w:type="dxa"/>
            <w:vAlign w:val="top"/>
          </w:tcPr>
          <w:p w14:paraId="1ADEE218" w14:textId="66D11D2A" w:rsidR="00264022" w:rsidRPr="007C32EF" w:rsidRDefault="00264022" w:rsidP="00264022">
            <w:pPr>
              <w:spacing w:before="0" w:after="0" w:line="301" w:lineRule="exact"/>
              <w:ind w:firstLine="0"/>
              <w:jc w:val="left"/>
              <w:rPr>
                <w:szCs w:val="26"/>
              </w:rPr>
            </w:pPr>
            <w:r w:rsidRPr="0060474F">
              <w:t>UC016</w:t>
            </w:r>
          </w:p>
        </w:tc>
        <w:tc>
          <w:tcPr>
            <w:tcW w:w="1815" w:type="dxa"/>
            <w:vAlign w:val="top"/>
          </w:tcPr>
          <w:p w14:paraId="73947E78" w14:textId="7F58B6EF" w:rsidR="00264022" w:rsidRPr="007C32EF" w:rsidRDefault="00264022" w:rsidP="00264022">
            <w:pPr>
              <w:spacing w:before="0" w:after="0" w:line="301" w:lineRule="exact"/>
              <w:ind w:firstLine="0"/>
              <w:jc w:val="left"/>
              <w:rPr>
                <w:szCs w:val="26"/>
              </w:rPr>
            </w:pPr>
            <w:r w:rsidRPr="0060474F">
              <w:t>Cập nhật hồ sơ nhân viên</w:t>
            </w:r>
          </w:p>
        </w:tc>
        <w:tc>
          <w:tcPr>
            <w:tcW w:w="3321" w:type="dxa"/>
            <w:vAlign w:val="top"/>
          </w:tcPr>
          <w:p w14:paraId="22C4B3F0" w14:textId="096EF77F" w:rsidR="00264022" w:rsidRPr="007C32EF" w:rsidRDefault="00264022" w:rsidP="00264022">
            <w:pPr>
              <w:spacing w:before="0" w:after="0" w:line="301" w:lineRule="exact"/>
              <w:ind w:firstLine="0"/>
              <w:jc w:val="left"/>
              <w:rPr>
                <w:szCs w:val="26"/>
              </w:rPr>
            </w:pPr>
            <w:r w:rsidRPr="0060474F">
              <w:t>Chỉnh sửa thông tin hành chính và thông tin làm việc của nhân viên.</w:t>
            </w:r>
          </w:p>
        </w:tc>
        <w:tc>
          <w:tcPr>
            <w:tcW w:w="1352" w:type="dxa"/>
            <w:vAlign w:val="top"/>
          </w:tcPr>
          <w:p w14:paraId="6F37B8DB" w14:textId="0119829B" w:rsidR="00264022" w:rsidRPr="007C32EF" w:rsidRDefault="00264022" w:rsidP="00264022">
            <w:pPr>
              <w:spacing w:before="0" w:after="0" w:line="301" w:lineRule="exact"/>
              <w:ind w:firstLine="0"/>
              <w:jc w:val="left"/>
              <w:rPr>
                <w:szCs w:val="26"/>
              </w:rPr>
            </w:pPr>
            <w:r w:rsidRPr="0060474F">
              <w:t>Quản lý nhân sự</w:t>
            </w:r>
          </w:p>
        </w:tc>
        <w:tc>
          <w:tcPr>
            <w:tcW w:w="1434" w:type="dxa"/>
            <w:vAlign w:val="top"/>
          </w:tcPr>
          <w:p w14:paraId="47BB8C04" w14:textId="4AB42204" w:rsidR="00264022" w:rsidRPr="007C32EF" w:rsidRDefault="00264022" w:rsidP="00264022">
            <w:pPr>
              <w:spacing w:before="0" w:after="0" w:line="301" w:lineRule="exact"/>
              <w:ind w:firstLine="0"/>
              <w:jc w:val="left"/>
              <w:rPr>
                <w:szCs w:val="26"/>
              </w:rPr>
            </w:pPr>
            <w:r w:rsidRPr="0060474F">
              <w:t>UC Con của UC013</w:t>
            </w:r>
          </w:p>
        </w:tc>
      </w:tr>
      <w:tr w:rsidR="00264022" w:rsidRPr="007C32EF" w14:paraId="0B56244D" w14:textId="77777777" w:rsidTr="006F0A01">
        <w:tc>
          <w:tcPr>
            <w:tcW w:w="923" w:type="dxa"/>
            <w:vAlign w:val="top"/>
          </w:tcPr>
          <w:p w14:paraId="28D25721" w14:textId="7B89C5A6" w:rsidR="00264022" w:rsidRPr="007C32EF" w:rsidRDefault="00264022" w:rsidP="00264022">
            <w:pPr>
              <w:spacing w:before="0" w:after="0" w:line="301" w:lineRule="exact"/>
              <w:ind w:firstLine="0"/>
              <w:jc w:val="left"/>
              <w:rPr>
                <w:szCs w:val="26"/>
              </w:rPr>
            </w:pPr>
            <w:r w:rsidRPr="0060474F">
              <w:t>UC017</w:t>
            </w:r>
          </w:p>
        </w:tc>
        <w:tc>
          <w:tcPr>
            <w:tcW w:w="1815" w:type="dxa"/>
            <w:vAlign w:val="top"/>
          </w:tcPr>
          <w:p w14:paraId="286557B2" w14:textId="6F706092" w:rsidR="00264022" w:rsidRPr="007C32EF" w:rsidRDefault="00264022" w:rsidP="00264022">
            <w:pPr>
              <w:spacing w:before="0" w:after="0" w:line="301" w:lineRule="exact"/>
              <w:ind w:firstLine="0"/>
              <w:jc w:val="left"/>
              <w:rPr>
                <w:szCs w:val="26"/>
              </w:rPr>
            </w:pPr>
            <w:r w:rsidRPr="0060474F">
              <w:t>Quản lý dịch vụ nha khoa</w:t>
            </w:r>
          </w:p>
        </w:tc>
        <w:tc>
          <w:tcPr>
            <w:tcW w:w="3321" w:type="dxa"/>
            <w:vAlign w:val="top"/>
          </w:tcPr>
          <w:p w14:paraId="52E20A50" w14:textId="4535B733" w:rsidR="00264022" w:rsidRPr="007C32EF" w:rsidRDefault="00264022" w:rsidP="00264022">
            <w:pPr>
              <w:spacing w:before="0" w:after="0" w:line="301" w:lineRule="exact"/>
              <w:ind w:firstLine="0"/>
              <w:jc w:val="left"/>
              <w:rPr>
                <w:szCs w:val="26"/>
              </w:rPr>
            </w:pPr>
            <w:r w:rsidRPr="0060474F">
              <w:t>Theo dõi danh mục dịch vụ và tình trạng áp dụng tại phòng khám.</w:t>
            </w:r>
          </w:p>
        </w:tc>
        <w:tc>
          <w:tcPr>
            <w:tcW w:w="1352" w:type="dxa"/>
            <w:vAlign w:val="top"/>
          </w:tcPr>
          <w:p w14:paraId="44B27B90" w14:textId="38C20A9A" w:rsidR="00264022" w:rsidRPr="007C32EF" w:rsidRDefault="00264022" w:rsidP="00264022">
            <w:pPr>
              <w:spacing w:before="0" w:after="0" w:line="301" w:lineRule="exact"/>
              <w:ind w:firstLine="0"/>
              <w:jc w:val="left"/>
              <w:rPr>
                <w:szCs w:val="26"/>
              </w:rPr>
            </w:pPr>
            <w:r w:rsidRPr="0060474F">
              <w:t>Quản lý dịch vụ</w:t>
            </w:r>
          </w:p>
        </w:tc>
        <w:tc>
          <w:tcPr>
            <w:tcW w:w="1434" w:type="dxa"/>
            <w:vAlign w:val="top"/>
          </w:tcPr>
          <w:p w14:paraId="0E3B130A" w14:textId="071D7F14" w:rsidR="00264022" w:rsidRPr="007C32EF" w:rsidRDefault="00264022" w:rsidP="00264022">
            <w:pPr>
              <w:spacing w:before="0" w:after="0" w:line="301" w:lineRule="exact"/>
              <w:ind w:firstLine="0"/>
              <w:jc w:val="left"/>
              <w:rPr>
                <w:szCs w:val="26"/>
              </w:rPr>
            </w:pPr>
            <w:r w:rsidRPr="0060474F">
              <w:t>UC Cha</w:t>
            </w:r>
          </w:p>
        </w:tc>
      </w:tr>
      <w:tr w:rsidR="00264022" w:rsidRPr="007C32EF" w14:paraId="3E75667F" w14:textId="77777777" w:rsidTr="006F0A01">
        <w:tc>
          <w:tcPr>
            <w:tcW w:w="923" w:type="dxa"/>
            <w:vAlign w:val="top"/>
          </w:tcPr>
          <w:p w14:paraId="02BB6442" w14:textId="11A0E089" w:rsidR="00264022" w:rsidRPr="007C32EF" w:rsidRDefault="00264022" w:rsidP="00264022">
            <w:pPr>
              <w:spacing w:before="0" w:after="0" w:line="301" w:lineRule="exact"/>
              <w:ind w:firstLine="0"/>
              <w:jc w:val="left"/>
              <w:rPr>
                <w:szCs w:val="26"/>
              </w:rPr>
            </w:pPr>
            <w:r w:rsidRPr="0060474F">
              <w:t>UC018</w:t>
            </w:r>
          </w:p>
        </w:tc>
        <w:tc>
          <w:tcPr>
            <w:tcW w:w="1815" w:type="dxa"/>
            <w:vAlign w:val="top"/>
          </w:tcPr>
          <w:p w14:paraId="6A01F9FC" w14:textId="63D29912" w:rsidR="00264022" w:rsidRPr="007C32EF" w:rsidRDefault="00264022" w:rsidP="00264022">
            <w:pPr>
              <w:spacing w:before="0" w:after="0" w:line="301" w:lineRule="exact"/>
              <w:ind w:firstLine="0"/>
              <w:jc w:val="left"/>
              <w:rPr>
                <w:szCs w:val="26"/>
              </w:rPr>
            </w:pPr>
            <w:r w:rsidRPr="0060474F">
              <w:t>Thêm / Sửa / Xóa dịch vụ</w:t>
            </w:r>
          </w:p>
        </w:tc>
        <w:tc>
          <w:tcPr>
            <w:tcW w:w="3321" w:type="dxa"/>
            <w:vAlign w:val="top"/>
          </w:tcPr>
          <w:p w14:paraId="68E039B9" w14:textId="21473550" w:rsidR="00264022" w:rsidRPr="007C32EF" w:rsidRDefault="00264022" w:rsidP="00264022">
            <w:pPr>
              <w:spacing w:before="0" w:after="0" w:line="301" w:lineRule="exact"/>
              <w:ind w:firstLine="0"/>
              <w:jc w:val="left"/>
              <w:rPr>
                <w:szCs w:val="26"/>
              </w:rPr>
            </w:pPr>
            <w:r w:rsidRPr="0060474F">
              <w:t>Thực hiện thêm, cập nhật hoặc ngừng sử dụng dịch vụ nha khoa.</w:t>
            </w:r>
          </w:p>
        </w:tc>
        <w:tc>
          <w:tcPr>
            <w:tcW w:w="1352" w:type="dxa"/>
            <w:vAlign w:val="top"/>
          </w:tcPr>
          <w:p w14:paraId="7D1364BD" w14:textId="43D4F582" w:rsidR="00264022" w:rsidRPr="007C32EF" w:rsidRDefault="00264022" w:rsidP="00264022">
            <w:pPr>
              <w:spacing w:before="0" w:after="0" w:line="301" w:lineRule="exact"/>
              <w:ind w:firstLine="0"/>
              <w:jc w:val="left"/>
              <w:rPr>
                <w:szCs w:val="26"/>
              </w:rPr>
            </w:pPr>
            <w:r w:rsidRPr="0060474F">
              <w:t>Quản lý dịch vụ</w:t>
            </w:r>
          </w:p>
        </w:tc>
        <w:tc>
          <w:tcPr>
            <w:tcW w:w="1434" w:type="dxa"/>
            <w:vAlign w:val="top"/>
          </w:tcPr>
          <w:p w14:paraId="6C0CB47F" w14:textId="5BDB65F3" w:rsidR="00264022" w:rsidRPr="007C32EF" w:rsidRDefault="00264022" w:rsidP="00264022">
            <w:pPr>
              <w:spacing w:before="0" w:after="0" w:line="301" w:lineRule="exact"/>
              <w:ind w:firstLine="0"/>
              <w:jc w:val="left"/>
              <w:rPr>
                <w:szCs w:val="26"/>
              </w:rPr>
            </w:pPr>
            <w:r w:rsidRPr="0060474F">
              <w:t>UC Con của UC017</w:t>
            </w:r>
          </w:p>
        </w:tc>
      </w:tr>
      <w:tr w:rsidR="00264022" w:rsidRPr="007C32EF" w14:paraId="00DE6D7F" w14:textId="77777777" w:rsidTr="006F0A01">
        <w:tc>
          <w:tcPr>
            <w:tcW w:w="923" w:type="dxa"/>
            <w:vAlign w:val="top"/>
          </w:tcPr>
          <w:p w14:paraId="38E9E171" w14:textId="0AE3006F" w:rsidR="00264022" w:rsidRPr="007C32EF" w:rsidRDefault="00264022" w:rsidP="00264022">
            <w:pPr>
              <w:spacing w:before="0" w:after="0" w:line="301" w:lineRule="exact"/>
              <w:ind w:firstLine="0"/>
              <w:jc w:val="left"/>
              <w:rPr>
                <w:szCs w:val="26"/>
              </w:rPr>
            </w:pPr>
            <w:r w:rsidRPr="0060474F">
              <w:t>UC019</w:t>
            </w:r>
          </w:p>
        </w:tc>
        <w:tc>
          <w:tcPr>
            <w:tcW w:w="1815" w:type="dxa"/>
            <w:vAlign w:val="top"/>
          </w:tcPr>
          <w:p w14:paraId="7F7A7494" w14:textId="41945E0B" w:rsidR="00264022" w:rsidRPr="007C32EF" w:rsidRDefault="00264022" w:rsidP="00264022">
            <w:pPr>
              <w:spacing w:before="0" w:after="0" w:line="301" w:lineRule="exact"/>
              <w:ind w:firstLine="0"/>
              <w:jc w:val="left"/>
              <w:rPr>
                <w:szCs w:val="26"/>
              </w:rPr>
            </w:pPr>
            <w:r w:rsidRPr="0060474F">
              <w:t>Thiết lập bảng giá dịch vụ</w:t>
            </w:r>
          </w:p>
        </w:tc>
        <w:tc>
          <w:tcPr>
            <w:tcW w:w="3321" w:type="dxa"/>
            <w:vAlign w:val="top"/>
          </w:tcPr>
          <w:p w14:paraId="17D74B61" w14:textId="73E89CEA" w:rsidR="00264022" w:rsidRPr="007C32EF" w:rsidRDefault="00264022" w:rsidP="00264022">
            <w:pPr>
              <w:spacing w:before="0" w:after="0" w:line="301" w:lineRule="exact"/>
              <w:ind w:firstLine="0"/>
              <w:jc w:val="left"/>
              <w:rPr>
                <w:szCs w:val="26"/>
              </w:rPr>
            </w:pPr>
            <w:r w:rsidRPr="0060474F">
              <w:t>Cập nhật mức giá dịch vụ và lưu lịch sử thay đổi giá.</w:t>
            </w:r>
          </w:p>
        </w:tc>
        <w:tc>
          <w:tcPr>
            <w:tcW w:w="1352" w:type="dxa"/>
            <w:vAlign w:val="top"/>
          </w:tcPr>
          <w:p w14:paraId="39737439" w14:textId="3DD8C3CE" w:rsidR="00264022" w:rsidRPr="007C32EF" w:rsidRDefault="00264022" w:rsidP="00264022">
            <w:pPr>
              <w:spacing w:before="0" w:after="0" w:line="301" w:lineRule="exact"/>
              <w:ind w:firstLine="0"/>
              <w:jc w:val="left"/>
              <w:rPr>
                <w:szCs w:val="26"/>
              </w:rPr>
            </w:pPr>
            <w:r w:rsidRPr="0060474F">
              <w:t>Quản lý dịch vụ</w:t>
            </w:r>
          </w:p>
        </w:tc>
        <w:tc>
          <w:tcPr>
            <w:tcW w:w="1434" w:type="dxa"/>
            <w:vAlign w:val="top"/>
          </w:tcPr>
          <w:p w14:paraId="1D3E7A16" w14:textId="3FDC86FC" w:rsidR="00264022" w:rsidRPr="007C32EF" w:rsidRDefault="00264022" w:rsidP="00264022">
            <w:pPr>
              <w:spacing w:before="0" w:after="0" w:line="301" w:lineRule="exact"/>
              <w:ind w:firstLine="0"/>
              <w:jc w:val="left"/>
              <w:rPr>
                <w:szCs w:val="26"/>
              </w:rPr>
            </w:pPr>
            <w:r w:rsidRPr="0060474F">
              <w:t>UC Con của UC017</w:t>
            </w:r>
          </w:p>
        </w:tc>
      </w:tr>
      <w:tr w:rsidR="00264022" w:rsidRPr="007C32EF" w14:paraId="2697C629" w14:textId="77777777" w:rsidTr="006F0A01">
        <w:tc>
          <w:tcPr>
            <w:tcW w:w="923" w:type="dxa"/>
            <w:vAlign w:val="top"/>
          </w:tcPr>
          <w:p w14:paraId="701B49E5" w14:textId="0A334086" w:rsidR="00264022" w:rsidRPr="007C32EF" w:rsidRDefault="00264022" w:rsidP="00264022">
            <w:pPr>
              <w:spacing w:before="0" w:after="0" w:line="301" w:lineRule="exact"/>
              <w:ind w:firstLine="0"/>
              <w:jc w:val="left"/>
              <w:rPr>
                <w:szCs w:val="26"/>
              </w:rPr>
            </w:pPr>
            <w:r w:rsidRPr="0060474F">
              <w:t>UC020</w:t>
            </w:r>
          </w:p>
        </w:tc>
        <w:tc>
          <w:tcPr>
            <w:tcW w:w="1815" w:type="dxa"/>
            <w:vAlign w:val="top"/>
          </w:tcPr>
          <w:p w14:paraId="61EECF33" w14:textId="6B3F1963" w:rsidR="00264022" w:rsidRPr="007C32EF" w:rsidRDefault="00264022" w:rsidP="00264022">
            <w:pPr>
              <w:spacing w:before="0" w:after="0" w:line="301" w:lineRule="exact"/>
              <w:ind w:firstLine="0"/>
              <w:jc w:val="left"/>
              <w:rPr>
                <w:szCs w:val="26"/>
              </w:rPr>
            </w:pPr>
            <w:r w:rsidRPr="0060474F">
              <w:t>Quản lý lịch làm việc</w:t>
            </w:r>
          </w:p>
        </w:tc>
        <w:tc>
          <w:tcPr>
            <w:tcW w:w="3321" w:type="dxa"/>
            <w:vAlign w:val="top"/>
          </w:tcPr>
          <w:p w14:paraId="218FCA65" w14:textId="6EBDDA75" w:rsidR="00264022" w:rsidRPr="007C32EF" w:rsidRDefault="00264022" w:rsidP="00264022">
            <w:pPr>
              <w:spacing w:before="0" w:after="0" w:line="301" w:lineRule="exact"/>
              <w:ind w:firstLine="0"/>
              <w:jc w:val="left"/>
              <w:rPr>
                <w:szCs w:val="26"/>
              </w:rPr>
            </w:pPr>
            <w:r w:rsidRPr="0060474F">
              <w:t>Theo dõi và quản lý lịch làm việc của nhân viên.</w:t>
            </w:r>
          </w:p>
        </w:tc>
        <w:tc>
          <w:tcPr>
            <w:tcW w:w="1352" w:type="dxa"/>
            <w:vAlign w:val="top"/>
          </w:tcPr>
          <w:p w14:paraId="245449A1" w14:textId="04729F23" w:rsidR="00264022" w:rsidRPr="007C32EF" w:rsidRDefault="00264022" w:rsidP="00264022">
            <w:pPr>
              <w:spacing w:before="0" w:after="0" w:line="301" w:lineRule="exact"/>
              <w:ind w:firstLine="0"/>
              <w:jc w:val="left"/>
              <w:rPr>
                <w:szCs w:val="26"/>
              </w:rPr>
            </w:pPr>
            <w:r w:rsidRPr="0060474F">
              <w:t>Quản lý lịch làm việc</w:t>
            </w:r>
          </w:p>
        </w:tc>
        <w:tc>
          <w:tcPr>
            <w:tcW w:w="1434" w:type="dxa"/>
            <w:vAlign w:val="top"/>
          </w:tcPr>
          <w:p w14:paraId="50995D29" w14:textId="3C4FB318" w:rsidR="00264022" w:rsidRPr="007C32EF" w:rsidRDefault="00264022" w:rsidP="00264022">
            <w:pPr>
              <w:spacing w:before="0" w:after="0" w:line="301" w:lineRule="exact"/>
              <w:ind w:firstLine="0"/>
              <w:jc w:val="left"/>
              <w:rPr>
                <w:szCs w:val="26"/>
              </w:rPr>
            </w:pPr>
            <w:r w:rsidRPr="0060474F">
              <w:t>UC Cha</w:t>
            </w:r>
          </w:p>
        </w:tc>
      </w:tr>
      <w:tr w:rsidR="00264022" w:rsidRPr="007C32EF" w14:paraId="3EE6865D" w14:textId="77777777" w:rsidTr="006F0A01">
        <w:tc>
          <w:tcPr>
            <w:tcW w:w="923" w:type="dxa"/>
            <w:vAlign w:val="top"/>
          </w:tcPr>
          <w:p w14:paraId="2799EBB0" w14:textId="58966E18" w:rsidR="00264022" w:rsidRPr="007C32EF" w:rsidRDefault="00264022" w:rsidP="00264022">
            <w:pPr>
              <w:spacing w:before="0" w:after="0" w:line="301" w:lineRule="exact"/>
              <w:ind w:firstLine="0"/>
              <w:jc w:val="left"/>
              <w:rPr>
                <w:szCs w:val="26"/>
              </w:rPr>
            </w:pPr>
            <w:r w:rsidRPr="0060474F">
              <w:t>UC021</w:t>
            </w:r>
          </w:p>
        </w:tc>
        <w:tc>
          <w:tcPr>
            <w:tcW w:w="1815" w:type="dxa"/>
            <w:vAlign w:val="top"/>
          </w:tcPr>
          <w:p w14:paraId="56F37BC7" w14:textId="1E0A6869" w:rsidR="00264022" w:rsidRPr="007C32EF" w:rsidRDefault="00264022" w:rsidP="00264022">
            <w:pPr>
              <w:spacing w:before="0" w:after="0" w:line="301" w:lineRule="exact"/>
              <w:ind w:firstLine="0"/>
              <w:jc w:val="left"/>
              <w:rPr>
                <w:szCs w:val="26"/>
              </w:rPr>
            </w:pPr>
            <w:r w:rsidRPr="0060474F">
              <w:t>Phân công lịch làm việc</w:t>
            </w:r>
          </w:p>
        </w:tc>
        <w:tc>
          <w:tcPr>
            <w:tcW w:w="3321" w:type="dxa"/>
            <w:vAlign w:val="top"/>
          </w:tcPr>
          <w:p w14:paraId="55E06E03" w14:textId="105447E2" w:rsidR="00264022" w:rsidRPr="007C32EF" w:rsidRDefault="00264022" w:rsidP="00264022">
            <w:pPr>
              <w:spacing w:before="0" w:after="0" w:line="301" w:lineRule="exact"/>
              <w:ind w:firstLine="0"/>
              <w:jc w:val="left"/>
              <w:rPr>
                <w:szCs w:val="26"/>
              </w:rPr>
            </w:pPr>
            <w:r w:rsidRPr="0060474F">
              <w:t>Sắp xếp ngày làm việc, ca trực và nhân viên phụ trách.</w:t>
            </w:r>
          </w:p>
        </w:tc>
        <w:tc>
          <w:tcPr>
            <w:tcW w:w="1352" w:type="dxa"/>
            <w:vAlign w:val="top"/>
          </w:tcPr>
          <w:p w14:paraId="1DE95870" w14:textId="0C566460" w:rsidR="00264022" w:rsidRPr="007C32EF" w:rsidRDefault="00264022" w:rsidP="00264022">
            <w:pPr>
              <w:spacing w:before="0" w:after="0" w:line="301" w:lineRule="exact"/>
              <w:ind w:firstLine="0"/>
              <w:jc w:val="left"/>
              <w:rPr>
                <w:szCs w:val="26"/>
              </w:rPr>
            </w:pPr>
            <w:r w:rsidRPr="0060474F">
              <w:t>Quản lý lịch làm việc</w:t>
            </w:r>
          </w:p>
        </w:tc>
        <w:tc>
          <w:tcPr>
            <w:tcW w:w="1434" w:type="dxa"/>
            <w:vAlign w:val="top"/>
          </w:tcPr>
          <w:p w14:paraId="1BF27105" w14:textId="69555DFC" w:rsidR="00264022" w:rsidRPr="007C32EF" w:rsidRDefault="00264022" w:rsidP="00264022">
            <w:pPr>
              <w:spacing w:before="0" w:after="0" w:line="301" w:lineRule="exact"/>
              <w:ind w:firstLine="0"/>
              <w:jc w:val="left"/>
              <w:rPr>
                <w:szCs w:val="26"/>
              </w:rPr>
            </w:pPr>
            <w:r w:rsidRPr="0060474F">
              <w:t>UC Con của UC020</w:t>
            </w:r>
          </w:p>
        </w:tc>
      </w:tr>
      <w:tr w:rsidR="00264022" w:rsidRPr="007C32EF" w14:paraId="636395D7" w14:textId="77777777" w:rsidTr="006F0A01">
        <w:trPr>
          <w:trHeight w:val="1250"/>
        </w:trPr>
        <w:tc>
          <w:tcPr>
            <w:tcW w:w="923" w:type="dxa"/>
            <w:vAlign w:val="top"/>
          </w:tcPr>
          <w:p w14:paraId="2CBD6472" w14:textId="0B0385B6" w:rsidR="00264022" w:rsidRPr="007C32EF" w:rsidRDefault="00264022" w:rsidP="00264022">
            <w:pPr>
              <w:spacing w:before="0" w:after="0" w:line="301" w:lineRule="exact"/>
              <w:ind w:firstLine="0"/>
              <w:jc w:val="left"/>
              <w:rPr>
                <w:szCs w:val="26"/>
              </w:rPr>
            </w:pPr>
            <w:r w:rsidRPr="0060474F">
              <w:t>UC022</w:t>
            </w:r>
          </w:p>
        </w:tc>
        <w:tc>
          <w:tcPr>
            <w:tcW w:w="1815" w:type="dxa"/>
            <w:vAlign w:val="top"/>
          </w:tcPr>
          <w:p w14:paraId="78C327E7" w14:textId="212D3F95" w:rsidR="00264022" w:rsidRPr="007C32EF" w:rsidRDefault="00264022" w:rsidP="00264022">
            <w:pPr>
              <w:spacing w:before="0" w:after="0" w:line="301" w:lineRule="exact"/>
              <w:ind w:firstLine="0"/>
              <w:jc w:val="left"/>
              <w:rPr>
                <w:szCs w:val="26"/>
              </w:rPr>
            </w:pPr>
            <w:r w:rsidRPr="0060474F">
              <w:t>Quản lý lịch hẹn cấp quản lý</w:t>
            </w:r>
          </w:p>
        </w:tc>
        <w:tc>
          <w:tcPr>
            <w:tcW w:w="3321" w:type="dxa"/>
            <w:vAlign w:val="top"/>
          </w:tcPr>
          <w:p w14:paraId="71DEB57D" w14:textId="5FECEDE6" w:rsidR="00264022" w:rsidRPr="007C32EF" w:rsidRDefault="00264022" w:rsidP="00264022">
            <w:pPr>
              <w:spacing w:before="0" w:after="0" w:line="301" w:lineRule="exact"/>
              <w:ind w:firstLine="0"/>
              <w:jc w:val="left"/>
              <w:rPr>
                <w:szCs w:val="26"/>
              </w:rPr>
            </w:pPr>
            <w:r w:rsidRPr="0060474F">
              <w:t>Điều chỉnh lịch hẹn theo quyền quản lý khi cần thiết.</w:t>
            </w:r>
          </w:p>
        </w:tc>
        <w:tc>
          <w:tcPr>
            <w:tcW w:w="1352" w:type="dxa"/>
            <w:vAlign w:val="top"/>
          </w:tcPr>
          <w:p w14:paraId="07E55DE5" w14:textId="1F6F884B" w:rsidR="00264022" w:rsidRPr="007C32EF" w:rsidRDefault="00264022" w:rsidP="00264022">
            <w:pPr>
              <w:spacing w:before="0" w:after="0" w:line="301" w:lineRule="exact"/>
              <w:ind w:firstLine="0"/>
              <w:jc w:val="left"/>
              <w:rPr>
                <w:szCs w:val="26"/>
              </w:rPr>
            </w:pPr>
            <w:r w:rsidRPr="0060474F">
              <w:t>Điều phối lịch hẹn</w:t>
            </w:r>
          </w:p>
        </w:tc>
        <w:tc>
          <w:tcPr>
            <w:tcW w:w="1434" w:type="dxa"/>
            <w:vAlign w:val="top"/>
          </w:tcPr>
          <w:p w14:paraId="054FD9CF" w14:textId="14CC62C4" w:rsidR="00264022" w:rsidRPr="007C32EF" w:rsidRDefault="00264022" w:rsidP="00264022">
            <w:pPr>
              <w:spacing w:before="0" w:after="0" w:line="301" w:lineRule="exact"/>
              <w:ind w:firstLine="0"/>
              <w:jc w:val="left"/>
              <w:rPr>
                <w:szCs w:val="26"/>
              </w:rPr>
            </w:pPr>
            <w:r w:rsidRPr="0060474F">
              <w:t>UC Con của UC032</w:t>
            </w:r>
          </w:p>
        </w:tc>
      </w:tr>
      <w:tr w:rsidR="00264022" w:rsidRPr="007C32EF" w14:paraId="28F7DF62" w14:textId="77777777" w:rsidTr="006F0A01">
        <w:tc>
          <w:tcPr>
            <w:tcW w:w="923" w:type="dxa"/>
            <w:vAlign w:val="top"/>
          </w:tcPr>
          <w:p w14:paraId="7E78496B" w14:textId="7FF5B18C" w:rsidR="00264022" w:rsidRPr="007C32EF" w:rsidRDefault="00264022" w:rsidP="00264022">
            <w:pPr>
              <w:spacing w:before="0" w:after="0" w:line="301" w:lineRule="exact"/>
              <w:ind w:firstLine="0"/>
              <w:jc w:val="left"/>
              <w:rPr>
                <w:szCs w:val="26"/>
              </w:rPr>
            </w:pPr>
            <w:r w:rsidRPr="0060474F">
              <w:t>UC023</w:t>
            </w:r>
          </w:p>
        </w:tc>
        <w:tc>
          <w:tcPr>
            <w:tcW w:w="1815" w:type="dxa"/>
            <w:vAlign w:val="top"/>
          </w:tcPr>
          <w:p w14:paraId="67A598C9" w14:textId="0FA9387B" w:rsidR="00264022" w:rsidRPr="007C32EF" w:rsidRDefault="00264022" w:rsidP="00264022">
            <w:pPr>
              <w:spacing w:before="0" w:after="0" w:line="301" w:lineRule="exact"/>
              <w:ind w:firstLine="0"/>
              <w:jc w:val="left"/>
              <w:rPr>
                <w:szCs w:val="26"/>
              </w:rPr>
            </w:pPr>
            <w:r w:rsidRPr="0060474F">
              <w:t>Theo dõi hoạt động phòng khám</w:t>
            </w:r>
          </w:p>
        </w:tc>
        <w:tc>
          <w:tcPr>
            <w:tcW w:w="3321" w:type="dxa"/>
            <w:vAlign w:val="top"/>
          </w:tcPr>
          <w:p w14:paraId="56E34E3B" w14:textId="69E87A75" w:rsidR="00264022" w:rsidRPr="007C32EF" w:rsidRDefault="00264022" w:rsidP="00264022">
            <w:pPr>
              <w:spacing w:before="0" w:after="0" w:line="301" w:lineRule="exact"/>
              <w:ind w:firstLine="0"/>
              <w:jc w:val="left"/>
              <w:rPr>
                <w:szCs w:val="26"/>
              </w:rPr>
            </w:pPr>
            <w:r w:rsidRPr="0060474F">
              <w:t>Xem số liệu tổng quan về bệnh nhân, lịch hẹn và hoạt động khám.</w:t>
            </w:r>
          </w:p>
        </w:tc>
        <w:tc>
          <w:tcPr>
            <w:tcW w:w="1352" w:type="dxa"/>
            <w:vAlign w:val="top"/>
          </w:tcPr>
          <w:p w14:paraId="693D06E5" w14:textId="16AEC80D" w:rsidR="00264022" w:rsidRPr="007C32EF" w:rsidRDefault="00264022" w:rsidP="00264022">
            <w:pPr>
              <w:spacing w:before="0" w:after="0" w:line="301" w:lineRule="exact"/>
              <w:ind w:firstLine="0"/>
              <w:jc w:val="left"/>
              <w:rPr>
                <w:szCs w:val="26"/>
              </w:rPr>
            </w:pPr>
            <w:r w:rsidRPr="0060474F">
              <w:t>Theo dõi hoạt động</w:t>
            </w:r>
          </w:p>
        </w:tc>
        <w:tc>
          <w:tcPr>
            <w:tcW w:w="1434" w:type="dxa"/>
            <w:vAlign w:val="top"/>
          </w:tcPr>
          <w:p w14:paraId="653E7ABF" w14:textId="4A3D63A1" w:rsidR="00264022" w:rsidRPr="007C32EF" w:rsidRDefault="00264022" w:rsidP="00264022">
            <w:pPr>
              <w:spacing w:before="0" w:after="0" w:line="301" w:lineRule="exact"/>
              <w:ind w:firstLine="0"/>
              <w:jc w:val="left"/>
              <w:rPr>
                <w:szCs w:val="26"/>
              </w:rPr>
            </w:pPr>
            <w:r w:rsidRPr="0060474F">
              <w:t>UC Con của UC043</w:t>
            </w:r>
          </w:p>
        </w:tc>
      </w:tr>
      <w:tr w:rsidR="00264022" w:rsidRPr="007C32EF" w14:paraId="2314EA76" w14:textId="77777777" w:rsidTr="006F0A01">
        <w:tc>
          <w:tcPr>
            <w:tcW w:w="923" w:type="dxa"/>
            <w:vAlign w:val="top"/>
          </w:tcPr>
          <w:p w14:paraId="48417EF4" w14:textId="3023E737" w:rsidR="00264022" w:rsidRPr="007C32EF" w:rsidRDefault="00264022" w:rsidP="00264022">
            <w:pPr>
              <w:spacing w:before="0" w:after="0" w:line="301" w:lineRule="exact"/>
              <w:ind w:firstLine="0"/>
              <w:jc w:val="left"/>
              <w:rPr>
                <w:szCs w:val="26"/>
              </w:rPr>
            </w:pPr>
            <w:r w:rsidRPr="0060474F">
              <w:lastRenderedPageBreak/>
              <w:t>UC024</w:t>
            </w:r>
          </w:p>
        </w:tc>
        <w:tc>
          <w:tcPr>
            <w:tcW w:w="1815" w:type="dxa"/>
            <w:vAlign w:val="top"/>
          </w:tcPr>
          <w:p w14:paraId="13B03401" w14:textId="6C69E6A5" w:rsidR="00264022" w:rsidRPr="007C32EF" w:rsidRDefault="00264022" w:rsidP="00264022">
            <w:pPr>
              <w:spacing w:before="0" w:after="0" w:line="301" w:lineRule="exact"/>
              <w:ind w:firstLine="0"/>
              <w:jc w:val="left"/>
              <w:rPr>
                <w:szCs w:val="26"/>
              </w:rPr>
            </w:pPr>
            <w:r w:rsidRPr="0060474F">
              <w:t>Xem thống kê doanh thu</w:t>
            </w:r>
          </w:p>
        </w:tc>
        <w:tc>
          <w:tcPr>
            <w:tcW w:w="3321" w:type="dxa"/>
            <w:vAlign w:val="top"/>
          </w:tcPr>
          <w:p w14:paraId="69C7CA46" w14:textId="35C23497" w:rsidR="00264022" w:rsidRPr="007C32EF" w:rsidRDefault="00264022" w:rsidP="00264022">
            <w:pPr>
              <w:spacing w:before="0" w:after="0" w:line="301" w:lineRule="exact"/>
              <w:ind w:firstLine="0"/>
              <w:jc w:val="left"/>
              <w:rPr>
                <w:szCs w:val="26"/>
              </w:rPr>
            </w:pPr>
            <w:r w:rsidRPr="0060474F">
              <w:t>Tổng hợp doanh thu từ các giao dịch thanh toán hợp lệ.</w:t>
            </w:r>
          </w:p>
        </w:tc>
        <w:tc>
          <w:tcPr>
            <w:tcW w:w="1352" w:type="dxa"/>
            <w:vAlign w:val="top"/>
          </w:tcPr>
          <w:p w14:paraId="30A7DD4F" w14:textId="76684704" w:rsidR="00264022" w:rsidRPr="007C32EF" w:rsidRDefault="00264022" w:rsidP="00264022">
            <w:pPr>
              <w:spacing w:before="0" w:after="0" w:line="301" w:lineRule="exact"/>
              <w:ind w:firstLine="0"/>
              <w:jc w:val="left"/>
              <w:rPr>
                <w:szCs w:val="26"/>
              </w:rPr>
            </w:pPr>
            <w:r w:rsidRPr="0060474F">
              <w:t>Báo cáo – Thống kê</w:t>
            </w:r>
          </w:p>
        </w:tc>
        <w:tc>
          <w:tcPr>
            <w:tcW w:w="1434" w:type="dxa"/>
            <w:vAlign w:val="top"/>
          </w:tcPr>
          <w:p w14:paraId="32E1FF89" w14:textId="19794D35" w:rsidR="00264022" w:rsidRPr="007C32EF" w:rsidRDefault="00264022" w:rsidP="00264022">
            <w:pPr>
              <w:spacing w:before="0" w:after="0" w:line="301" w:lineRule="exact"/>
              <w:ind w:firstLine="0"/>
              <w:jc w:val="left"/>
              <w:rPr>
                <w:szCs w:val="26"/>
              </w:rPr>
            </w:pPr>
            <w:r w:rsidRPr="0060474F">
              <w:t>UC Cha</w:t>
            </w:r>
          </w:p>
        </w:tc>
      </w:tr>
      <w:tr w:rsidR="00264022" w:rsidRPr="007C32EF" w14:paraId="16614594" w14:textId="77777777" w:rsidTr="006F0A01">
        <w:tc>
          <w:tcPr>
            <w:tcW w:w="923" w:type="dxa"/>
            <w:vAlign w:val="top"/>
          </w:tcPr>
          <w:p w14:paraId="7473737A" w14:textId="5D939B55" w:rsidR="00264022" w:rsidRPr="007C32EF" w:rsidRDefault="00264022" w:rsidP="00264022">
            <w:pPr>
              <w:spacing w:before="0" w:after="0" w:line="301" w:lineRule="exact"/>
              <w:ind w:firstLine="0"/>
              <w:jc w:val="left"/>
              <w:rPr>
                <w:szCs w:val="26"/>
              </w:rPr>
            </w:pPr>
            <w:r w:rsidRPr="0060474F">
              <w:t>UC025</w:t>
            </w:r>
          </w:p>
        </w:tc>
        <w:tc>
          <w:tcPr>
            <w:tcW w:w="1815" w:type="dxa"/>
            <w:vAlign w:val="top"/>
          </w:tcPr>
          <w:p w14:paraId="0C21FB85" w14:textId="02BAE4BF" w:rsidR="00264022" w:rsidRPr="007C32EF" w:rsidRDefault="00264022" w:rsidP="00264022">
            <w:pPr>
              <w:spacing w:before="0" w:after="0" w:line="301" w:lineRule="exact"/>
              <w:ind w:firstLine="0"/>
              <w:jc w:val="left"/>
              <w:rPr>
                <w:szCs w:val="26"/>
              </w:rPr>
            </w:pPr>
            <w:r w:rsidRPr="0060474F">
              <w:t>Lọc thống kê doanh thu</w:t>
            </w:r>
          </w:p>
        </w:tc>
        <w:tc>
          <w:tcPr>
            <w:tcW w:w="3321" w:type="dxa"/>
            <w:vAlign w:val="top"/>
          </w:tcPr>
          <w:p w14:paraId="0EBADBE3" w14:textId="56E63732" w:rsidR="00264022" w:rsidRPr="007C32EF" w:rsidRDefault="00264022" w:rsidP="00264022">
            <w:pPr>
              <w:spacing w:before="0" w:after="0" w:line="301" w:lineRule="exact"/>
              <w:ind w:firstLine="0"/>
              <w:jc w:val="left"/>
              <w:rPr>
                <w:szCs w:val="26"/>
              </w:rPr>
            </w:pPr>
            <w:r w:rsidRPr="0060474F">
              <w:t>Lọc dữ liệu doanh thu theo khoảng thời gian được lựa chọn.</w:t>
            </w:r>
          </w:p>
        </w:tc>
        <w:tc>
          <w:tcPr>
            <w:tcW w:w="1352" w:type="dxa"/>
            <w:vAlign w:val="top"/>
          </w:tcPr>
          <w:p w14:paraId="31923A47" w14:textId="58E061C4" w:rsidR="00264022" w:rsidRPr="007C32EF" w:rsidRDefault="00264022" w:rsidP="00264022">
            <w:pPr>
              <w:spacing w:before="0" w:after="0" w:line="301" w:lineRule="exact"/>
              <w:ind w:firstLine="0"/>
              <w:jc w:val="left"/>
              <w:rPr>
                <w:szCs w:val="26"/>
              </w:rPr>
            </w:pPr>
            <w:r w:rsidRPr="0060474F">
              <w:t>Báo cáo – Thống kê</w:t>
            </w:r>
          </w:p>
        </w:tc>
        <w:tc>
          <w:tcPr>
            <w:tcW w:w="1434" w:type="dxa"/>
            <w:vAlign w:val="top"/>
          </w:tcPr>
          <w:p w14:paraId="51D29314" w14:textId="33137C90" w:rsidR="00264022" w:rsidRPr="007C32EF" w:rsidRDefault="00264022" w:rsidP="00264022">
            <w:pPr>
              <w:spacing w:before="0" w:after="0" w:line="301" w:lineRule="exact"/>
              <w:ind w:firstLine="0"/>
              <w:jc w:val="left"/>
              <w:rPr>
                <w:szCs w:val="26"/>
              </w:rPr>
            </w:pPr>
            <w:r w:rsidRPr="0060474F">
              <w:t>UC Con của UC024</w:t>
            </w:r>
          </w:p>
        </w:tc>
      </w:tr>
      <w:tr w:rsidR="00264022" w:rsidRPr="007C32EF" w14:paraId="4DCC7E75" w14:textId="77777777" w:rsidTr="006F0A01">
        <w:tc>
          <w:tcPr>
            <w:tcW w:w="923" w:type="dxa"/>
            <w:vAlign w:val="top"/>
          </w:tcPr>
          <w:p w14:paraId="2CB6F40B" w14:textId="0D9E6A6C" w:rsidR="00264022" w:rsidRPr="007C32EF" w:rsidRDefault="00264022" w:rsidP="00264022">
            <w:pPr>
              <w:spacing w:before="0" w:after="0" w:line="301" w:lineRule="exact"/>
              <w:ind w:firstLine="0"/>
              <w:jc w:val="left"/>
              <w:rPr>
                <w:szCs w:val="26"/>
              </w:rPr>
            </w:pPr>
            <w:r w:rsidRPr="0060474F">
              <w:t>UC026</w:t>
            </w:r>
          </w:p>
        </w:tc>
        <w:tc>
          <w:tcPr>
            <w:tcW w:w="1815" w:type="dxa"/>
            <w:vAlign w:val="top"/>
          </w:tcPr>
          <w:p w14:paraId="01BD0318" w14:textId="11655700" w:rsidR="00264022" w:rsidRPr="007C32EF" w:rsidRDefault="00264022" w:rsidP="00264022">
            <w:pPr>
              <w:spacing w:before="0" w:after="0" w:line="301" w:lineRule="exact"/>
              <w:ind w:firstLine="0"/>
              <w:jc w:val="left"/>
              <w:rPr>
                <w:szCs w:val="26"/>
              </w:rPr>
            </w:pPr>
            <w:r w:rsidRPr="0060474F">
              <w:t>Xem báo cáo số lượt khám</w:t>
            </w:r>
          </w:p>
        </w:tc>
        <w:tc>
          <w:tcPr>
            <w:tcW w:w="3321" w:type="dxa"/>
            <w:vAlign w:val="top"/>
          </w:tcPr>
          <w:p w14:paraId="4B2C72EE" w14:textId="77C76374" w:rsidR="00264022" w:rsidRPr="007C32EF" w:rsidRDefault="00264022" w:rsidP="00264022">
            <w:pPr>
              <w:spacing w:before="0" w:after="0" w:line="301" w:lineRule="exact"/>
              <w:ind w:firstLine="0"/>
              <w:jc w:val="left"/>
              <w:rPr>
                <w:szCs w:val="26"/>
              </w:rPr>
            </w:pPr>
            <w:r w:rsidRPr="0060474F">
              <w:t>Thống kê số lượng lượt khám và hoạt động điều trị của phòng khám.</w:t>
            </w:r>
          </w:p>
        </w:tc>
        <w:tc>
          <w:tcPr>
            <w:tcW w:w="1352" w:type="dxa"/>
            <w:vAlign w:val="top"/>
          </w:tcPr>
          <w:p w14:paraId="0341EBAF" w14:textId="373F4BC8" w:rsidR="00264022" w:rsidRPr="007C32EF" w:rsidRDefault="00264022" w:rsidP="00264022">
            <w:pPr>
              <w:spacing w:before="0" w:after="0" w:line="301" w:lineRule="exact"/>
              <w:ind w:firstLine="0"/>
              <w:jc w:val="left"/>
              <w:rPr>
                <w:szCs w:val="26"/>
              </w:rPr>
            </w:pPr>
            <w:r w:rsidRPr="0060474F">
              <w:t>Báo cáo – Thống kê</w:t>
            </w:r>
          </w:p>
        </w:tc>
        <w:tc>
          <w:tcPr>
            <w:tcW w:w="1434" w:type="dxa"/>
            <w:vAlign w:val="top"/>
          </w:tcPr>
          <w:p w14:paraId="12FB4D2D" w14:textId="124B0E34" w:rsidR="00264022" w:rsidRPr="007C32EF" w:rsidRDefault="00264022" w:rsidP="00264022">
            <w:pPr>
              <w:spacing w:before="0" w:after="0" w:line="301" w:lineRule="exact"/>
              <w:ind w:firstLine="0"/>
              <w:jc w:val="left"/>
              <w:rPr>
                <w:szCs w:val="26"/>
              </w:rPr>
            </w:pPr>
            <w:r w:rsidRPr="0060474F">
              <w:t>UC Cha</w:t>
            </w:r>
          </w:p>
        </w:tc>
      </w:tr>
      <w:tr w:rsidR="00264022" w:rsidRPr="007C32EF" w14:paraId="4912CB99" w14:textId="77777777" w:rsidTr="006F0A01">
        <w:tc>
          <w:tcPr>
            <w:tcW w:w="923" w:type="dxa"/>
            <w:vAlign w:val="top"/>
          </w:tcPr>
          <w:p w14:paraId="391C2772" w14:textId="646C8C7F" w:rsidR="00264022" w:rsidRPr="007C32EF" w:rsidRDefault="00264022" w:rsidP="00264022">
            <w:pPr>
              <w:spacing w:before="0" w:after="0" w:line="301" w:lineRule="exact"/>
              <w:ind w:firstLine="0"/>
              <w:jc w:val="left"/>
              <w:rPr>
                <w:szCs w:val="26"/>
              </w:rPr>
            </w:pPr>
            <w:r w:rsidRPr="0060474F">
              <w:t>UC027</w:t>
            </w:r>
          </w:p>
        </w:tc>
        <w:tc>
          <w:tcPr>
            <w:tcW w:w="1815" w:type="dxa"/>
            <w:vAlign w:val="top"/>
          </w:tcPr>
          <w:p w14:paraId="08220B32" w14:textId="3356D967" w:rsidR="00264022" w:rsidRPr="007C32EF" w:rsidRDefault="00264022" w:rsidP="00264022">
            <w:pPr>
              <w:spacing w:before="0" w:after="0" w:line="301" w:lineRule="exact"/>
              <w:ind w:firstLine="0"/>
              <w:jc w:val="left"/>
              <w:rPr>
                <w:szCs w:val="26"/>
              </w:rPr>
            </w:pPr>
            <w:r w:rsidRPr="0060474F">
              <w:t>Phê duyệt hủy phiếu thu</w:t>
            </w:r>
          </w:p>
        </w:tc>
        <w:tc>
          <w:tcPr>
            <w:tcW w:w="3321" w:type="dxa"/>
            <w:vAlign w:val="top"/>
          </w:tcPr>
          <w:p w14:paraId="1D143B48" w14:textId="25DF0229" w:rsidR="00264022" w:rsidRPr="007C32EF" w:rsidRDefault="00264022" w:rsidP="00264022">
            <w:pPr>
              <w:spacing w:before="0" w:after="0" w:line="301" w:lineRule="exact"/>
              <w:ind w:firstLine="0"/>
              <w:jc w:val="left"/>
              <w:rPr>
                <w:szCs w:val="26"/>
              </w:rPr>
            </w:pPr>
            <w:r w:rsidRPr="0060474F">
              <w:t>Xem xét và phê duyệt hoặc từ chối yêu cầu hủy giao dịch.</w:t>
            </w:r>
          </w:p>
        </w:tc>
        <w:tc>
          <w:tcPr>
            <w:tcW w:w="1352" w:type="dxa"/>
            <w:vAlign w:val="top"/>
          </w:tcPr>
          <w:p w14:paraId="2C3302E3" w14:textId="7762AC24" w:rsidR="00264022" w:rsidRPr="007C32EF" w:rsidRDefault="00264022" w:rsidP="00264022">
            <w:pPr>
              <w:spacing w:before="0" w:after="0" w:line="301" w:lineRule="exact"/>
              <w:ind w:firstLine="0"/>
              <w:jc w:val="left"/>
              <w:rPr>
                <w:szCs w:val="26"/>
              </w:rPr>
            </w:pPr>
            <w:r w:rsidRPr="0060474F">
              <w:t>Phê duyệt giao dịch</w:t>
            </w:r>
          </w:p>
        </w:tc>
        <w:tc>
          <w:tcPr>
            <w:tcW w:w="1434" w:type="dxa"/>
            <w:vAlign w:val="top"/>
          </w:tcPr>
          <w:p w14:paraId="3C028E1D" w14:textId="1F72EBB3" w:rsidR="00264022" w:rsidRPr="007C32EF" w:rsidRDefault="00264022" w:rsidP="00264022">
            <w:pPr>
              <w:spacing w:before="0" w:after="0" w:line="301" w:lineRule="exact"/>
              <w:ind w:firstLine="0"/>
              <w:jc w:val="left"/>
              <w:rPr>
                <w:szCs w:val="26"/>
              </w:rPr>
            </w:pPr>
            <w:r w:rsidRPr="0060474F">
              <w:t>UC Cha</w:t>
            </w:r>
          </w:p>
        </w:tc>
      </w:tr>
      <w:tr w:rsidR="006F0A01" w:rsidRPr="007C32EF" w14:paraId="46194A27" w14:textId="77777777" w:rsidTr="006F0A01">
        <w:tc>
          <w:tcPr>
            <w:tcW w:w="923" w:type="dxa"/>
            <w:vAlign w:val="top"/>
          </w:tcPr>
          <w:p w14:paraId="711976FC" w14:textId="20E61A3D" w:rsidR="006F0A01" w:rsidRPr="007C32EF" w:rsidRDefault="006F0A01" w:rsidP="006F0A01">
            <w:pPr>
              <w:spacing w:before="0" w:after="0" w:line="301" w:lineRule="exact"/>
              <w:ind w:firstLine="0"/>
              <w:jc w:val="left"/>
              <w:rPr>
                <w:szCs w:val="26"/>
              </w:rPr>
            </w:pPr>
            <w:r w:rsidRPr="00B8338A">
              <w:t>UC028</w:t>
            </w:r>
          </w:p>
        </w:tc>
        <w:tc>
          <w:tcPr>
            <w:tcW w:w="1815" w:type="dxa"/>
            <w:vAlign w:val="top"/>
          </w:tcPr>
          <w:p w14:paraId="78F6898B" w14:textId="36895254" w:rsidR="006F0A01" w:rsidRPr="007C32EF" w:rsidRDefault="006F0A01" w:rsidP="006F0A01">
            <w:pPr>
              <w:spacing w:before="0" w:after="0" w:line="301" w:lineRule="exact"/>
              <w:ind w:firstLine="0"/>
              <w:jc w:val="left"/>
              <w:rPr>
                <w:szCs w:val="26"/>
              </w:rPr>
            </w:pPr>
            <w:r w:rsidRPr="00B8338A">
              <w:t>Quản lý hồ sơ bệnh nhân</w:t>
            </w:r>
          </w:p>
        </w:tc>
        <w:tc>
          <w:tcPr>
            <w:tcW w:w="3321" w:type="dxa"/>
            <w:vAlign w:val="top"/>
          </w:tcPr>
          <w:p w14:paraId="25079E32" w14:textId="4D2834E2" w:rsidR="006F0A01" w:rsidRPr="007C32EF" w:rsidRDefault="006F0A01" w:rsidP="006F0A01">
            <w:pPr>
              <w:spacing w:before="0" w:after="0" w:line="301" w:lineRule="exact"/>
              <w:ind w:firstLine="0"/>
              <w:jc w:val="left"/>
              <w:rPr>
                <w:szCs w:val="26"/>
              </w:rPr>
            </w:pPr>
            <w:r w:rsidRPr="00B8338A">
              <w:t>Theo dõi và quản lý thông tin bệnh nhân trong hệ thống.</w:t>
            </w:r>
          </w:p>
        </w:tc>
        <w:tc>
          <w:tcPr>
            <w:tcW w:w="1352" w:type="dxa"/>
            <w:vAlign w:val="top"/>
          </w:tcPr>
          <w:p w14:paraId="304CB204" w14:textId="1A81B02D" w:rsidR="006F0A01" w:rsidRPr="007C32EF" w:rsidRDefault="006F0A01" w:rsidP="006F0A01">
            <w:pPr>
              <w:spacing w:before="0" w:after="0" w:line="301" w:lineRule="exact"/>
              <w:ind w:firstLine="0"/>
              <w:jc w:val="left"/>
              <w:rPr>
                <w:szCs w:val="26"/>
              </w:rPr>
            </w:pPr>
            <w:r w:rsidRPr="00B8338A">
              <w:t>Quản lý bệnh nhân</w:t>
            </w:r>
          </w:p>
        </w:tc>
        <w:tc>
          <w:tcPr>
            <w:tcW w:w="1434" w:type="dxa"/>
            <w:vAlign w:val="top"/>
          </w:tcPr>
          <w:p w14:paraId="095612BB" w14:textId="7C505B4D" w:rsidR="006F0A01" w:rsidRPr="007C32EF" w:rsidRDefault="006F0A01" w:rsidP="006F0A01">
            <w:pPr>
              <w:spacing w:before="0" w:after="0" w:line="301" w:lineRule="exact"/>
              <w:ind w:firstLine="0"/>
              <w:jc w:val="left"/>
              <w:rPr>
                <w:szCs w:val="26"/>
              </w:rPr>
            </w:pPr>
            <w:r w:rsidRPr="00B8338A">
              <w:t>UC Cha</w:t>
            </w:r>
          </w:p>
        </w:tc>
      </w:tr>
      <w:tr w:rsidR="006F0A01" w:rsidRPr="007C32EF" w14:paraId="01E87B68" w14:textId="77777777" w:rsidTr="006F0A01">
        <w:tc>
          <w:tcPr>
            <w:tcW w:w="923" w:type="dxa"/>
            <w:vAlign w:val="top"/>
          </w:tcPr>
          <w:p w14:paraId="533E992D" w14:textId="31CB9894" w:rsidR="006F0A01" w:rsidRPr="007C32EF" w:rsidRDefault="006F0A01" w:rsidP="006F0A01">
            <w:pPr>
              <w:spacing w:before="0" w:after="0" w:line="301" w:lineRule="exact"/>
              <w:ind w:firstLine="0"/>
              <w:jc w:val="left"/>
              <w:rPr>
                <w:szCs w:val="26"/>
              </w:rPr>
            </w:pPr>
            <w:r w:rsidRPr="00B8338A">
              <w:t>UC029</w:t>
            </w:r>
          </w:p>
        </w:tc>
        <w:tc>
          <w:tcPr>
            <w:tcW w:w="1815" w:type="dxa"/>
            <w:vAlign w:val="top"/>
          </w:tcPr>
          <w:p w14:paraId="2387397A" w14:textId="6AA92620" w:rsidR="006F0A01" w:rsidRPr="007C32EF" w:rsidRDefault="006F0A01" w:rsidP="006F0A01">
            <w:pPr>
              <w:spacing w:before="0" w:after="0" w:line="301" w:lineRule="exact"/>
              <w:ind w:firstLine="0"/>
              <w:jc w:val="left"/>
              <w:rPr>
                <w:szCs w:val="26"/>
              </w:rPr>
            </w:pPr>
            <w:r w:rsidRPr="00B8338A">
              <w:t>Tra cứu / Tìm kiếm bệnh nhân</w:t>
            </w:r>
          </w:p>
        </w:tc>
        <w:tc>
          <w:tcPr>
            <w:tcW w:w="3321" w:type="dxa"/>
            <w:vAlign w:val="top"/>
          </w:tcPr>
          <w:p w14:paraId="15B4C6E7" w14:textId="76289AF3" w:rsidR="006F0A01" w:rsidRPr="007C32EF" w:rsidRDefault="006F0A01" w:rsidP="006F0A01">
            <w:pPr>
              <w:spacing w:before="0" w:after="0" w:line="301" w:lineRule="exact"/>
              <w:ind w:firstLine="0"/>
              <w:jc w:val="left"/>
              <w:rPr>
                <w:szCs w:val="26"/>
              </w:rPr>
            </w:pPr>
            <w:r w:rsidRPr="00B8338A">
              <w:t>Tìm kiếm bệnh nhân bằng mã, họ tên hoặc số điện thoại.</w:t>
            </w:r>
          </w:p>
        </w:tc>
        <w:tc>
          <w:tcPr>
            <w:tcW w:w="1352" w:type="dxa"/>
            <w:vAlign w:val="top"/>
          </w:tcPr>
          <w:p w14:paraId="533F4DA1" w14:textId="0ECD49C0" w:rsidR="006F0A01" w:rsidRPr="007C32EF" w:rsidRDefault="006F0A01" w:rsidP="006F0A01">
            <w:pPr>
              <w:spacing w:before="0" w:after="0" w:line="301" w:lineRule="exact"/>
              <w:ind w:firstLine="0"/>
              <w:jc w:val="left"/>
              <w:rPr>
                <w:szCs w:val="26"/>
              </w:rPr>
            </w:pPr>
            <w:r w:rsidRPr="00B8338A">
              <w:t>Quản lý bệnh nhân</w:t>
            </w:r>
          </w:p>
        </w:tc>
        <w:tc>
          <w:tcPr>
            <w:tcW w:w="1434" w:type="dxa"/>
            <w:vAlign w:val="top"/>
          </w:tcPr>
          <w:p w14:paraId="3E91FECB" w14:textId="74930CC2" w:rsidR="006F0A01" w:rsidRPr="007C32EF" w:rsidRDefault="006F0A01" w:rsidP="006F0A01">
            <w:pPr>
              <w:spacing w:before="0" w:after="0" w:line="301" w:lineRule="exact"/>
              <w:ind w:firstLine="0"/>
              <w:jc w:val="left"/>
              <w:rPr>
                <w:szCs w:val="26"/>
              </w:rPr>
            </w:pPr>
            <w:r w:rsidRPr="00B8338A">
              <w:t>UC Con của UC028</w:t>
            </w:r>
          </w:p>
        </w:tc>
      </w:tr>
      <w:tr w:rsidR="006F0A01" w:rsidRPr="007C32EF" w14:paraId="74E296DA" w14:textId="77777777" w:rsidTr="006F0A01">
        <w:tc>
          <w:tcPr>
            <w:tcW w:w="923" w:type="dxa"/>
            <w:vAlign w:val="top"/>
          </w:tcPr>
          <w:p w14:paraId="4ED2E719" w14:textId="485D6FA7" w:rsidR="006F0A01" w:rsidRPr="007C32EF" w:rsidRDefault="006F0A01" w:rsidP="006F0A01">
            <w:pPr>
              <w:spacing w:before="0" w:after="0" w:line="301" w:lineRule="exact"/>
              <w:ind w:firstLine="0"/>
              <w:jc w:val="left"/>
              <w:rPr>
                <w:szCs w:val="26"/>
              </w:rPr>
            </w:pPr>
            <w:r w:rsidRPr="00B8338A">
              <w:t>UC030</w:t>
            </w:r>
          </w:p>
        </w:tc>
        <w:tc>
          <w:tcPr>
            <w:tcW w:w="1815" w:type="dxa"/>
            <w:vAlign w:val="top"/>
          </w:tcPr>
          <w:p w14:paraId="0BF88B45" w14:textId="43913934" w:rsidR="006F0A01" w:rsidRPr="007C32EF" w:rsidRDefault="006F0A01" w:rsidP="006F0A01">
            <w:pPr>
              <w:spacing w:before="0" w:after="0" w:line="301" w:lineRule="exact"/>
              <w:ind w:firstLine="0"/>
              <w:jc w:val="left"/>
              <w:rPr>
                <w:szCs w:val="26"/>
              </w:rPr>
            </w:pPr>
            <w:r w:rsidRPr="00B8338A">
              <w:t>Thêm bệnh nhân mới</w:t>
            </w:r>
          </w:p>
        </w:tc>
        <w:tc>
          <w:tcPr>
            <w:tcW w:w="3321" w:type="dxa"/>
            <w:vAlign w:val="top"/>
          </w:tcPr>
          <w:p w14:paraId="590390BC" w14:textId="354C4A12" w:rsidR="006F0A01" w:rsidRPr="007C32EF" w:rsidRDefault="006F0A01" w:rsidP="006F0A01">
            <w:pPr>
              <w:spacing w:before="0" w:after="0" w:line="301" w:lineRule="exact"/>
              <w:ind w:firstLine="0"/>
              <w:jc w:val="left"/>
              <w:rPr>
                <w:szCs w:val="26"/>
              </w:rPr>
            </w:pPr>
            <w:r w:rsidRPr="00B8338A">
              <w:t>Tạo hồ sơ bệnh nhân mới và lưu vào cơ sở dữ liệu.</w:t>
            </w:r>
          </w:p>
        </w:tc>
        <w:tc>
          <w:tcPr>
            <w:tcW w:w="1352" w:type="dxa"/>
            <w:vAlign w:val="top"/>
          </w:tcPr>
          <w:p w14:paraId="78D45EC0" w14:textId="4AC267A2" w:rsidR="006F0A01" w:rsidRPr="007C32EF" w:rsidRDefault="006F0A01" w:rsidP="006F0A01">
            <w:pPr>
              <w:spacing w:before="0" w:after="0" w:line="301" w:lineRule="exact"/>
              <w:ind w:firstLine="0"/>
              <w:jc w:val="left"/>
              <w:rPr>
                <w:szCs w:val="26"/>
              </w:rPr>
            </w:pPr>
            <w:r w:rsidRPr="00B8338A">
              <w:t>Quản lý bệnh nhân</w:t>
            </w:r>
          </w:p>
        </w:tc>
        <w:tc>
          <w:tcPr>
            <w:tcW w:w="1434" w:type="dxa"/>
            <w:vAlign w:val="top"/>
          </w:tcPr>
          <w:p w14:paraId="0643DF85" w14:textId="1F0E9C8D" w:rsidR="006F0A01" w:rsidRPr="007C32EF" w:rsidRDefault="006F0A01" w:rsidP="006F0A01">
            <w:pPr>
              <w:spacing w:before="0" w:after="0" w:line="301" w:lineRule="exact"/>
              <w:ind w:firstLine="0"/>
              <w:jc w:val="left"/>
              <w:rPr>
                <w:szCs w:val="26"/>
              </w:rPr>
            </w:pPr>
            <w:r w:rsidRPr="00B8338A">
              <w:t>UC Con của UC028</w:t>
            </w:r>
          </w:p>
        </w:tc>
      </w:tr>
      <w:tr w:rsidR="006F0A01" w:rsidRPr="007C32EF" w14:paraId="303D7358" w14:textId="77777777" w:rsidTr="006F0A01">
        <w:tc>
          <w:tcPr>
            <w:tcW w:w="923" w:type="dxa"/>
            <w:vAlign w:val="top"/>
          </w:tcPr>
          <w:p w14:paraId="33C22979" w14:textId="0E9899E1" w:rsidR="006F0A01" w:rsidRPr="007C32EF" w:rsidRDefault="006F0A01" w:rsidP="006F0A01">
            <w:pPr>
              <w:spacing w:before="0" w:after="0" w:line="301" w:lineRule="exact"/>
              <w:ind w:firstLine="0"/>
              <w:jc w:val="left"/>
              <w:rPr>
                <w:szCs w:val="26"/>
              </w:rPr>
            </w:pPr>
            <w:r w:rsidRPr="00B8338A">
              <w:t>UC031</w:t>
            </w:r>
          </w:p>
        </w:tc>
        <w:tc>
          <w:tcPr>
            <w:tcW w:w="1815" w:type="dxa"/>
            <w:vAlign w:val="top"/>
          </w:tcPr>
          <w:p w14:paraId="3ABDDF99" w14:textId="0F53F940" w:rsidR="006F0A01" w:rsidRPr="007C32EF" w:rsidRDefault="006F0A01" w:rsidP="006F0A01">
            <w:pPr>
              <w:spacing w:before="0" w:after="0" w:line="301" w:lineRule="exact"/>
              <w:ind w:firstLine="0"/>
              <w:jc w:val="left"/>
              <w:rPr>
                <w:szCs w:val="26"/>
              </w:rPr>
            </w:pPr>
            <w:r w:rsidRPr="00B8338A">
              <w:t>Cập nhật thông tin bệnh nhân</w:t>
            </w:r>
          </w:p>
        </w:tc>
        <w:tc>
          <w:tcPr>
            <w:tcW w:w="3321" w:type="dxa"/>
            <w:vAlign w:val="top"/>
          </w:tcPr>
          <w:p w14:paraId="2137C5DA" w14:textId="238DBBAF" w:rsidR="006F0A01" w:rsidRPr="007C32EF" w:rsidRDefault="006F0A01" w:rsidP="006F0A01">
            <w:pPr>
              <w:spacing w:before="0" w:after="0" w:line="301" w:lineRule="exact"/>
              <w:ind w:firstLine="0"/>
              <w:jc w:val="left"/>
              <w:rPr>
                <w:szCs w:val="26"/>
              </w:rPr>
            </w:pPr>
            <w:r w:rsidRPr="00B8338A">
              <w:t>Chỉnh sửa thông tin liên hệ, địa chỉ và tiền sử bệnh.</w:t>
            </w:r>
          </w:p>
        </w:tc>
        <w:tc>
          <w:tcPr>
            <w:tcW w:w="1352" w:type="dxa"/>
            <w:vAlign w:val="top"/>
          </w:tcPr>
          <w:p w14:paraId="73AE0ACB" w14:textId="0F65DB3B" w:rsidR="006F0A01" w:rsidRPr="007C32EF" w:rsidRDefault="006F0A01" w:rsidP="006F0A01">
            <w:pPr>
              <w:spacing w:before="0" w:after="0" w:line="301" w:lineRule="exact"/>
              <w:ind w:firstLine="0"/>
              <w:jc w:val="left"/>
              <w:rPr>
                <w:szCs w:val="26"/>
              </w:rPr>
            </w:pPr>
            <w:r w:rsidRPr="00B8338A">
              <w:t>Quản lý bệnh nhân</w:t>
            </w:r>
          </w:p>
        </w:tc>
        <w:tc>
          <w:tcPr>
            <w:tcW w:w="1434" w:type="dxa"/>
            <w:vAlign w:val="top"/>
          </w:tcPr>
          <w:p w14:paraId="76E0FC56" w14:textId="519811D1" w:rsidR="006F0A01" w:rsidRPr="007C32EF" w:rsidRDefault="006F0A01" w:rsidP="006F0A01">
            <w:pPr>
              <w:spacing w:before="0" w:after="0" w:line="301" w:lineRule="exact"/>
              <w:ind w:firstLine="0"/>
              <w:jc w:val="left"/>
              <w:rPr>
                <w:szCs w:val="26"/>
              </w:rPr>
            </w:pPr>
            <w:r w:rsidRPr="00B8338A">
              <w:t>UC Con của UC028</w:t>
            </w:r>
          </w:p>
        </w:tc>
      </w:tr>
      <w:tr w:rsidR="006F0A01" w:rsidRPr="007C32EF" w14:paraId="5336D564" w14:textId="77777777" w:rsidTr="006F0A01">
        <w:tc>
          <w:tcPr>
            <w:tcW w:w="923" w:type="dxa"/>
            <w:vAlign w:val="top"/>
          </w:tcPr>
          <w:p w14:paraId="407EB370" w14:textId="51F05F48" w:rsidR="006F0A01" w:rsidRPr="007C32EF" w:rsidRDefault="006F0A01" w:rsidP="006F0A01">
            <w:pPr>
              <w:spacing w:before="0" w:after="0" w:line="301" w:lineRule="exact"/>
              <w:ind w:firstLine="0"/>
              <w:jc w:val="left"/>
              <w:rPr>
                <w:szCs w:val="26"/>
              </w:rPr>
            </w:pPr>
            <w:r w:rsidRPr="00B8338A">
              <w:t>UC032</w:t>
            </w:r>
          </w:p>
        </w:tc>
        <w:tc>
          <w:tcPr>
            <w:tcW w:w="1815" w:type="dxa"/>
            <w:vAlign w:val="top"/>
          </w:tcPr>
          <w:p w14:paraId="57B69991" w14:textId="0D843DA1" w:rsidR="006F0A01" w:rsidRPr="007C32EF" w:rsidRDefault="006F0A01" w:rsidP="006F0A01">
            <w:pPr>
              <w:spacing w:before="0" w:after="0" w:line="301" w:lineRule="exact"/>
              <w:ind w:firstLine="0"/>
              <w:jc w:val="left"/>
              <w:rPr>
                <w:szCs w:val="26"/>
              </w:rPr>
            </w:pPr>
            <w:r w:rsidRPr="00B8338A">
              <w:t>Quản lý lịch hẹn</w:t>
            </w:r>
          </w:p>
        </w:tc>
        <w:tc>
          <w:tcPr>
            <w:tcW w:w="3321" w:type="dxa"/>
            <w:vAlign w:val="top"/>
          </w:tcPr>
          <w:p w14:paraId="132E2D44" w14:textId="253CEF41" w:rsidR="006F0A01" w:rsidRPr="007C32EF" w:rsidRDefault="006F0A01" w:rsidP="006F0A01">
            <w:pPr>
              <w:spacing w:before="0" w:after="0" w:line="301" w:lineRule="exact"/>
              <w:ind w:firstLine="0"/>
              <w:jc w:val="left"/>
              <w:rPr>
                <w:szCs w:val="26"/>
              </w:rPr>
            </w:pPr>
            <w:r w:rsidRPr="00B8338A">
              <w:t>Theo dõi và quản lý danh sách lịch hẹn của bệnh nhân.</w:t>
            </w:r>
          </w:p>
        </w:tc>
        <w:tc>
          <w:tcPr>
            <w:tcW w:w="1352" w:type="dxa"/>
            <w:vAlign w:val="top"/>
          </w:tcPr>
          <w:p w14:paraId="6D8B3828" w14:textId="2DB35912" w:rsidR="006F0A01" w:rsidRPr="007C32EF" w:rsidRDefault="006F0A01" w:rsidP="006F0A01">
            <w:pPr>
              <w:spacing w:before="0" w:after="0" w:line="301" w:lineRule="exact"/>
              <w:ind w:firstLine="0"/>
              <w:jc w:val="left"/>
              <w:rPr>
                <w:szCs w:val="26"/>
              </w:rPr>
            </w:pPr>
            <w:r w:rsidRPr="00B8338A">
              <w:t>Quản lý lịch hẹn</w:t>
            </w:r>
          </w:p>
        </w:tc>
        <w:tc>
          <w:tcPr>
            <w:tcW w:w="1434" w:type="dxa"/>
            <w:vAlign w:val="top"/>
          </w:tcPr>
          <w:p w14:paraId="10F6480D" w14:textId="546CD3D1" w:rsidR="006F0A01" w:rsidRPr="007C32EF" w:rsidRDefault="006F0A01" w:rsidP="006F0A01">
            <w:pPr>
              <w:spacing w:before="0" w:after="0" w:line="301" w:lineRule="exact"/>
              <w:ind w:firstLine="0"/>
              <w:jc w:val="left"/>
              <w:rPr>
                <w:szCs w:val="26"/>
              </w:rPr>
            </w:pPr>
            <w:r w:rsidRPr="00B8338A">
              <w:t>UC Cha</w:t>
            </w:r>
          </w:p>
        </w:tc>
      </w:tr>
      <w:tr w:rsidR="006F0A01" w:rsidRPr="007C32EF" w14:paraId="4349FA42" w14:textId="77777777" w:rsidTr="006F0A01">
        <w:tc>
          <w:tcPr>
            <w:tcW w:w="923" w:type="dxa"/>
            <w:vAlign w:val="top"/>
          </w:tcPr>
          <w:p w14:paraId="79A53FC8" w14:textId="6E06CF51" w:rsidR="006F0A01" w:rsidRPr="007C32EF" w:rsidRDefault="006F0A01" w:rsidP="006F0A01">
            <w:pPr>
              <w:spacing w:before="0" w:after="0" w:line="301" w:lineRule="exact"/>
              <w:ind w:firstLine="0"/>
              <w:jc w:val="left"/>
              <w:rPr>
                <w:szCs w:val="26"/>
              </w:rPr>
            </w:pPr>
            <w:r w:rsidRPr="00B8338A">
              <w:t>UC033</w:t>
            </w:r>
          </w:p>
        </w:tc>
        <w:tc>
          <w:tcPr>
            <w:tcW w:w="1815" w:type="dxa"/>
            <w:vAlign w:val="top"/>
          </w:tcPr>
          <w:p w14:paraId="538CCF6B" w14:textId="164C40D4" w:rsidR="006F0A01" w:rsidRPr="007C32EF" w:rsidRDefault="006F0A01" w:rsidP="006F0A01">
            <w:pPr>
              <w:spacing w:before="0" w:after="0" w:line="301" w:lineRule="exact"/>
              <w:ind w:firstLine="0"/>
              <w:jc w:val="left"/>
              <w:rPr>
                <w:szCs w:val="26"/>
              </w:rPr>
            </w:pPr>
            <w:r w:rsidRPr="00B8338A">
              <w:t>Xem lịch hẹn của bệnh nhân</w:t>
            </w:r>
          </w:p>
        </w:tc>
        <w:tc>
          <w:tcPr>
            <w:tcW w:w="3321" w:type="dxa"/>
            <w:vAlign w:val="top"/>
          </w:tcPr>
          <w:p w14:paraId="5BFE2E23" w14:textId="065FB5CC" w:rsidR="006F0A01" w:rsidRPr="007C32EF" w:rsidRDefault="006F0A01" w:rsidP="006F0A01">
            <w:pPr>
              <w:spacing w:before="0" w:after="0" w:line="301" w:lineRule="exact"/>
              <w:ind w:firstLine="0"/>
              <w:jc w:val="left"/>
              <w:rPr>
                <w:szCs w:val="26"/>
              </w:rPr>
            </w:pPr>
            <w:r w:rsidRPr="00B8338A">
              <w:t>Tra cứu ngày giờ khám, bác sĩ phụ trách và trạng thái lịch hẹn.</w:t>
            </w:r>
          </w:p>
        </w:tc>
        <w:tc>
          <w:tcPr>
            <w:tcW w:w="1352" w:type="dxa"/>
            <w:vAlign w:val="top"/>
          </w:tcPr>
          <w:p w14:paraId="413CCEA1" w14:textId="20CE101A" w:rsidR="006F0A01" w:rsidRPr="007C32EF" w:rsidRDefault="006F0A01" w:rsidP="006F0A01">
            <w:pPr>
              <w:spacing w:before="0" w:after="0" w:line="301" w:lineRule="exact"/>
              <w:ind w:firstLine="0"/>
              <w:jc w:val="left"/>
              <w:rPr>
                <w:szCs w:val="26"/>
              </w:rPr>
            </w:pPr>
            <w:r w:rsidRPr="00B8338A">
              <w:t>Quản lý lịch hẹn</w:t>
            </w:r>
          </w:p>
        </w:tc>
        <w:tc>
          <w:tcPr>
            <w:tcW w:w="1434" w:type="dxa"/>
            <w:vAlign w:val="top"/>
          </w:tcPr>
          <w:p w14:paraId="54CFCF21" w14:textId="1C4C89BE" w:rsidR="006F0A01" w:rsidRPr="007C32EF" w:rsidRDefault="006F0A01" w:rsidP="006F0A01">
            <w:pPr>
              <w:spacing w:before="0" w:after="0" w:line="301" w:lineRule="exact"/>
              <w:ind w:firstLine="0"/>
              <w:jc w:val="left"/>
              <w:rPr>
                <w:szCs w:val="26"/>
              </w:rPr>
            </w:pPr>
            <w:r w:rsidRPr="00B8338A">
              <w:t>UC Con của UC032</w:t>
            </w:r>
          </w:p>
        </w:tc>
      </w:tr>
      <w:tr w:rsidR="006F0A01" w:rsidRPr="007C32EF" w14:paraId="5D4B6186" w14:textId="77777777" w:rsidTr="006F0A01">
        <w:tc>
          <w:tcPr>
            <w:tcW w:w="923" w:type="dxa"/>
            <w:vAlign w:val="top"/>
          </w:tcPr>
          <w:p w14:paraId="08128495" w14:textId="3F4CFEC3" w:rsidR="006F0A01" w:rsidRPr="007C32EF" w:rsidRDefault="006F0A01" w:rsidP="006F0A01">
            <w:pPr>
              <w:spacing w:before="0" w:after="0" w:line="301" w:lineRule="exact"/>
              <w:ind w:firstLine="0"/>
              <w:jc w:val="left"/>
              <w:rPr>
                <w:szCs w:val="26"/>
              </w:rPr>
            </w:pPr>
            <w:r w:rsidRPr="00B8338A">
              <w:t>UC034</w:t>
            </w:r>
          </w:p>
        </w:tc>
        <w:tc>
          <w:tcPr>
            <w:tcW w:w="1815" w:type="dxa"/>
            <w:vAlign w:val="top"/>
          </w:tcPr>
          <w:p w14:paraId="4974E9FF" w14:textId="07D65649" w:rsidR="006F0A01" w:rsidRPr="007C32EF" w:rsidRDefault="006F0A01" w:rsidP="006F0A01">
            <w:pPr>
              <w:spacing w:before="0" w:after="0" w:line="301" w:lineRule="exact"/>
              <w:ind w:firstLine="0"/>
              <w:jc w:val="left"/>
              <w:rPr>
                <w:szCs w:val="26"/>
              </w:rPr>
            </w:pPr>
            <w:r w:rsidRPr="00B8338A">
              <w:t>Tạo lịch hẹn mới</w:t>
            </w:r>
          </w:p>
        </w:tc>
        <w:tc>
          <w:tcPr>
            <w:tcW w:w="3321" w:type="dxa"/>
            <w:vAlign w:val="top"/>
          </w:tcPr>
          <w:p w14:paraId="2541B960" w14:textId="44B8E105" w:rsidR="006F0A01" w:rsidRPr="007C32EF" w:rsidRDefault="006F0A01" w:rsidP="006F0A01">
            <w:pPr>
              <w:spacing w:before="0" w:after="0" w:line="301" w:lineRule="exact"/>
              <w:ind w:firstLine="0"/>
              <w:jc w:val="left"/>
              <w:rPr>
                <w:szCs w:val="26"/>
              </w:rPr>
            </w:pPr>
            <w:r w:rsidRPr="00B8338A">
              <w:t>Tạo lịch hẹn với bệnh nhân, bác sĩ, thời gian và phòng khám.</w:t>
            </w:r>
          </w:p>
        </w:tc>
        <w:tc>
          <w:tcPr>
            <w:tcW w:w="1352" w:type="dxa"/>
            <w:vAlign w:val="top"/>
          </w:tcPr>
          <w:p w14:paraId="65715444" w14:textId="039D66FE" w:rsidR="006F0A01" w:rsidRPr="007C32EF" w:rsidRDefault="006F0A01" w:rsidP="006F0A01">
            <w:pPr>
              <w:spacing w:before="0" w:after="0" w:line="301" w:lineRule="exact"/>
              <w:ind w:firstLine="0"/>
              <w:jc w:val="left"/>
              <w:rPr>
                <w:szCs w:val="26"/>
              </w:rPr>
            </w:pPr>
            <w:r w:rsidRPr="00B8338A">
              <w:t>Quản lý lịch hẹn</w:t>
            </w:r>
          </w:p>
        </w:tc>
        <w:tc>
          <w:tcPr>
            <w:tcW w:w="1434" w:type="dxa"/>
            <w:vAlign w:val="top"/>
          </w:tcPr>
          <w:p w14:paraId="47BA9DFA" w14:textId="4884E083" w:rsidR="006F0A01" w:rsidRPr="007C32EF" w:rsidRDefault="006F0A01" w:rsidP="006F0A01">
            <w:pPr>
              <w:spacing w:before="0" w:after="0" w:line="301" w:lineRule="exact"/>
              <w:ind w:firstLine="0"/>
              <w:jc w:val="left"/>
              <w:rPr>
                <w:szCs w:val="26"/>
              </w:rPr>
            </w:pPr>
            <w:r w:rsidRPr="00B8338A">
              <w:t>UC Con của UC032</w:t>
            </w:r>
          </w:p>
        </w:tc>
      </w:tr>
      <w:tr w:rsidR="006F0A01" w:rsidRPr="007C32EF" w14:paraId="3D57E9F8" w14:textId="77777777" w:rsidTr="006F0A01">
        <w:tc>
          <w:tcPr>
            <w:tcW w:w="923" w:type="dxa"/>
            <w:vAlign w:val="top"/>
          </w:tcPr>
          <w:p w14:paraId="2FE94C7D" w14:textId="2CA5CAF2" w:rsidR="006F0A01" w:rsidRPr="007C32EF" w:rsidRDefault="006F0A01" w:rsidP="006F0A01">
            <w:pPr>
              <w:spacing w:before="0" w:after="0" w:line="301" w:lineRule="exact"/>
              <w:ind w:firstLine="0"/>
              <w:jc w:val="left"/>
              <w:rPr>
                <w:szCs w:val="26"/>
              </w:rPr>
            </w:pPr>
            <w:r w:rsidRPr="00B8338A">
              <w:t>UC035</w:t>
            </w:r>
          </w:p>
        </w:tc>
        <w:tc>
          <w:tcPr>
            <w:tcW w:w="1815" w:type="dxa"/>
            <w:vAlign w:val="top"/>
          </w:tcPr>
          <w:p w14:paraId="24282616" w14:textId="6F677915" w:rsidR="006F0A01" w:rsidRPr="007C32EF" w:rsidRDefault="006F0A01" w:rsidP="006F0A01">
            <w:pPr>
              <w:spacing w:before="0" w:after="0" w:line="301" w:lineRule="exact"/>
              <w:ind w:firstLine="0"/>
              <w:jc w:val="left"/>
              <w:rPr>
                <w:szCs w:val="26"/>
              </w:rPr>
            </w:pPr>
            <w:r w:rsidRPr="00B8338A">
              <w:t>Cập nhật trạng thái lịch hẹn</w:t>
            </w:r>
          </w:p>
        </w:tc>
        <w:tc>
          <w:tcPr>
            <w:tcW w:w="3321" w:type="dxa"/>
            <w:vAlign w:val="top"/>
          </w:tcPr>
          <w:p w14:paraId="3349E931" w14:textId="6F9D0C4B" w:rsidR="006F0A01" w:rsidRPr="007C32EF" w:rsidRDefault="006F0A01" w:rsidP="006F0A01">
            <w:pPr>
              <w:spacing w:before="0" w:after="0" w:line="301" w:lineRule="exact"/>
              <w:ind w:firstLine="0"/>
              <w:jc w:val="left"/>
              <w:rPr>
                <w:szCs w:val="26"/>
              </w:rPr>
            </w:pPr>
            <w:r w:rsidRPr="00B8338A">
              <w:t>Cập nhật trạng thái lịch hẹn theo tiến trình tiếp nhận và khám.</w:t>
            </w:r>
          </w:p>
        </w:tc>
        <w:tc>
          <w:tcPr>
            <w:tcW w:w="1352" w:type="dxa"/>
            <w:vAlign w:val="top"/>
          </w:tcPr>
          <w:p w14:paraId="3583D66A" w14:textId="76ED8836" w:rsidR="006F0A01" w:rsidRPr="007C32EF" w:rsidRDefault="006F0A01" w:rsidP="006F0A01">
            <w:pPr>
              <w:spacing w:before="0" w:after="0" w:line="301" w:lineRule="exact"/>
              <w:ind w:firstLine="0"/>
              <w:jc w:val="left"/>
              <w:rPr>
                <w:szCs w:val="26"/>
              </w:rPr>
            </w:pPr>
            <w:r w:rsidRPr="00B8338A">
              <w:t>Quản lý lịch hẹn</w:t>
            </w:r>
          </w:p>
        </w:tc>
        <w:tc>
          <w:tcPr>
            <w:tcW w:w="1434" w:type="dxa"/>
            <w:vAlign w:val="top"/>
          </w:tcPr>
          <w:p w14:paraId="1DC583A4" w14:textId="118F8046" w:rsidR="006F0A01" w:rsidRPr="007C32EF" w:rsidRDefault="006F0A01" w:rsidP="006F0A01">
            <w:pPr>
              <w:spacing w:before="0" w:after="0" w:line="301" w:lineRule="exact"/>
              <w:ind w:firstLine="0"/>
              <w:jc w:val="left"/>
              <w:rPr>
                <w:szCs w:val="26"/>
              </w:rPr>
            </w:pPr>
            <w:r w:rsidRPr="00B8338A">
              <w:t>UC Con của UC032</w:t>
            </w:r>
          </w:p>
        </w:tc>
      </w:tr>
      <w:tr w:rsidR="006F0A01" w:rsidRPr="007C32EF" w14:paraId="04FC702D" w14:textId="77777777" w:rsidTr="006F0A01">
        <w:tc>
          <w:tcPr>
            <w:tcW w:w="923" w:type="dxa"/>
            <w:vAlign w:val="top"/>
          </w:tcPr>
          <w:p w14:paraId="70B79C31" w14:textId="4938AC42" w:rsidR="006F0A01" w:rsidRPr="007C32EF" w:rsidRDefault="006F0A01" w:rsidP="006F0A01">
            <w:pPr>
              <w:spacing w:before="0" w:after="0" w:line="301" w:lineRule="exact"/>
              <w:ind w:firstLine="0"/>
              <w:jc w:val="left"/>
              <w:rPr>
                <w:szCs w:val="26"/>
              </w:rPr>
            </w:pPr>
            <w:r w:rsidRPr="00B8338A">
              <w:t>UC036</w:t>
            </w:r>
          </w:p>
        </w:tc>
        <w:tc>
          <w:tcPr>
            <w:tcW w:w="1815" w:type="dxa"/>
            <w:vAlign w:val="top"/>
          </w:tcPr>
          <w:p w14:paraId="4EF0007B" w14:textId="1E354DF9" w:rsidR="006F0A01" w:rsidRPr="007C32EF" w:rsidRDefault="006F0A01" w:rsidP="006F0A01">
            <w:pPr>
              <w:spacing w:before="0" w:after="0" w:line="301" w:lineRule="exact"/>
              <w:ind w:firstLine="0"/>
              <w:jc w:val="left"/>
              <w:rPr>
                <w:szCs w:val="26"/>
              </w:rPr>
            </w:pPr>
            <w:r w:rsidRPr="00B8338A">
              <w:t>Xử lý yêu cầu thay đổi / hủy lịch</w:t>
            </w:r>
          </w:p>
        </w:tc>
        <w:tc>
          <w:tcPr>
            <w:tcW w:w="3321" w:type="dxa"/>
            <w:vAlign w:val="top"/>
          </w:tcPr>
          <w:p w14:paraId="684F521C" w14:textId="7DFD15CE" w:rsidR="006F0A01" w:rsidRPr="007C32EF" w:rsidRDefault="006F0A01" w:rsidP="006F0A01">
            <w:pPr>
              <w:spacing w:before="0" w:after="0" w:line="301" w:lineRule="exact"/>
              <w:ind w:firstLine="0"/>
              <w:jc w:val="left"/>
              <w:rPr>
                <w:szCs w:val="26"/>
              </w:rPr>
            </w:pPr>
            <w:r w:rsidRPr="00B8338A">
              <w:t>Điều chỉnh hoặc hủy lịch hẹn khi có yêu cầu hợp lệ.</w:t>
            </w:r>
          </w:p>
        </w:tc>
        <w:tc>
          <w:tcPr>
            <w:tcW w:w="1352" w:type="dxa"/>
            <w:vAlign w:val="top"/>
          </w:tcPr>
          <w:p w14:paraId="460DFDCC" w14:textId="713A838F" w:rsidR="006F0A01" w:rsidRPr="007C32EF" w:rsidRDefault="006F0A01" w:rsidP="006F0A01">
            <w:pPr>
              <w:spacing w:before="0" w:after="0" w:line="301" w:lineRule="exact"/>
              <w:ind w:firstLine="0"/>
              <w:jc w:val="left"/>
              <w:rPr>
                <w:szCs w:val="26"/>
              </w:rPr>
            </w:pPr>
            <w:r w:rsidRPr="00B8338A">
              <w:t>Quản lý lịch hẹn</w:t>
            </w:r>
          </w:p>
        </w:tc>
        <w:tc>
          <w:tcPr>
            <w:tcW w:w="1434" w:type="dxa"/>
            <w:vAlign w:val="top"/>
          </w:tcPr>
          <w:p w14:paraId="21CE5E18" w14:textId="6CD5EB60" w:rsidR="006F0A01" w:rsidRPr="007C32EF" w:rsidRDefault="006F0A01" w:rsidP="006F0A01">
            <w:pPr>
              <w:spacing w:before="0" w:after="0" w:line="301" w:lineRule="exact"/>
              <w:ind w:firstLine="0"/>
              <w:jc w:val="left"/>
              <w:rPr>
                <w:szCs w:val="26"/>
              </w:rPr>
            </w:pPr>
            <w:r w:rsidRPr="00B8338A">
              <w:t>UC Con của UC032</w:t>
            </w:r>
          </w:p>
        </w:tc>
      </w:tr>
      <w:tr w:rsidR="006F0A01" w:rsidRPr="007C32EF" w14:paraId="760C8AF4" w14:textId="77777777" w:rsidTr="006F0A01">
        <w:trPr>
          <w:trHeight w:val="890"/>
        </w:trPr>
        <w:tc>
          <w:tcPr>
            <w:tcW w:w="923" w:type="dxa"/>
            <w:vAlign w:val="top"/>
          </w:tcPr>
          <w:p w14:paraId="63681D53" w14:textId="65B3A767" w:rsidR="006F0A01" w:rsidRPr="007C32EF" w:rsidRDefault="006F0A01" w:rsidP="006F0A01">
            <w:pPr>
              <w:spacing w:before="0" w:after="0" w:line="301" w:lineRule="exact"/>
              <w:ind w:firstLine="0"/>
              <w:jc w:val="left"/>
              <w:rPr>
                <w:szCs w:val="26"/>
              </w:rPr>
            </w:pPr>
            <w:r w:rsidRPr="00B8338A">
              <w:t>UC037</w:t>
            </w:r>
          </w:p>
        </w:tc>
        <w:tc>
          <w:tcPr>
            <w:tcW w:w="1815" w:type="dxa"/>
            <w:vAlign w:val="top"/>
          </w:tcPr>
          <w:p w14:paraId="2C39F516" w14:textId="3829F90E" w:rsidR="006F0A01" w:rsidRPr="007C32EF" w:rsidRDefault="006F0A01" w:rsidP="006F0A01">
            <w:pPr>
              <w:spacing w:before="0" w:after="0" w:line="301" w:lineRule="exact"/>
              <w:ind w:firstLine="0"/>
              <w:jc w:val="left"/>
              <w:rPr>
                <w:szCs w:val="26"/>
              </w:rPr>
            </w:pPr>
            <w:r w:rsidRPr="00B8338A">
              <w:t>Tiếp nhận bệnh nhân</w:t>
            </w:r>
          </w:p>
        </w:tc>
        <w:tc>
          <w:tcPr>
            <w:tcW w:w="3321" w:type="dxa"/>
            <w:vAlign w:val="top"/>
          </w:tcPr>
          <w:p w14:paraId="467C111A" w14:textId="3D44515F" w:rsidR="006F0A01" w:rsidRPr="007C32EF" w:rsidRDefault="006F0A01" w:rsidP="006F0A01">
            <w:pPr>
              <w:spacing w:before="0" w:after="0" w:line="301" w:lineRule="exact"/>
              <w:ind w:firstLine="0"/>
              <w:jc w:val="left"/>
              <w:rPr>
                <w:szCs w:val="26"/>
              </w:rPr>
            </w:pPr>
            <w:r w:rsidRPr="00B8338A">
              <w:t>Xác nhận bệnh nhân đến khám và ghi nhận thông tin tiếp nhận.</w:t>
            </w:r>
          </w:p>
        </w:tc>
        <w:tc>
          <w:tcPr>
            <w:tcW w:w="1352" w:type="dxa"/>
            <w:vAlign w:val="top"/>
          </w:tcPr>
          <w:p w14:paraId="20A8F08F" w14:textId="00F287B3" w:rsidR="006F0A01" w:rsidRPr="007C32EF" w:rsidRDefault="006F0A01" w:rsidP="006F0A01">
            <w:pPr>
              <w:spacing w:before="0" w:after="0" w:line="301" w:lineRule="exact"/>
              <w:ind w:firstLine="0"/>
              <w:jc w:val="left"/>
              <w:rPr>
                <w:szCs w:val="26"/>
              </w:rPr>
            </w:pPr>
            <w:r w:rsidRPr="00B8338A">
              <w:t>Tiếp nhận bệnh nhân</w:t>
            </w:r>
          </w:p>
        </w:tc>
        <w:tc>
          <w:tcPr>
            <w:tcW w:w="1434" w:type="dxa"/>
            <w:vAlign w:val="top"/>
          </w:tcPr>
          <w:p w14:paraId="0C2156D3" w14:textId="734C9DDD" w:rsidR="006F0A01" w:rsidRPr="007C32EF" w:rsidRDefault="006F0A01" w:rsidP="006F0A01">
            <w:pPr>
              <w:spacing w:before="0" w:after="0" w:line="301" w:lineRule="exact"/>
              <w:ind w:firstLine="0"/>
              <w:jc w:val="left"/>
              <w:rPr>
                <w:szCs w:val="26"/>
              </w:rPr>
            </w:pPr>
            <w:r w:rsidRPr="00B8338A">
              <w:t>UC Cha</w:t>
            </w:r>
          </w:p>
        </w:tc>
      </w:tr>
      <w:tr w:rsidR="006F0A01" w:rsidRPr="007C32EF" w14:paraId="6F55F82D" w14:textId="77777777" w:rsidTr="006F0A01">
        <w:tc>
          <w:tcPr>
            <w:tcW w:w="923" w:type="dxa"/>
            <w:vAlign w:val="top"/>
          </w:tcPr>
          <w:p w14:paraId="5A3BBC95" w14:textId="5D511E32" w:rsidR="006F0A01" w:rsidRPr="007C32EF" w:rsidRDefault="006F0A01" w:rsidP="006F0A01">
            <w:pPr>
              <w:spacing w:before="0" w:after="0" w:line="301" w:lineRule="exact"/>
              <w:ind w:firstLine="0"/>
              <w:jc w:val="left"/>
              <w:rPr>
                <w:szCs w:val="26"/>
              </w:rPr>
            </w:pPr>
            <w:r w:rsidRPr="00B8338A">
              <w:t>UC038</w:t>
            </w:r>
          </w:p>
        </w:tc>
        <w:tc>
          <w:tcPr>
            <w:tcW w:w="1815" w:type="dxa"/>
            <w:vAlign w:val="top"/>
          </w:tcPr>
          <w:p w14:paraId="40BE8967" w14:textId="0C0053BC" w:rsidR="006F0A01" w:rsidRPr="007C32EF" w:rsidRDefault="006F0A01" w:rsidP="006F0A01">
            <w:pPr>
              <w:spacing w:before="0" w:after="0" w:line="301" w:lineRule="exact"/>
              <w:ind w:firstLine="0"/>
              <w:jc w:val="left"/>
              <w:rPr>
                <w:szCs w:val="26"/>
              </w:rPr>
            </w:pPr>
            <w:r w:rsidRPr="00B8338A">
              <w:t>Cấp số thứ tự khám</w:t>
            </w:r>
          </w:p>
        </w:tc>
        <w:tc>
          <w:tcPr>
            <w:tcW w:w="3321" w:type="dxa"/>
            <w:vAlign w:val="top"/>
          </w:tcPr>
          <w:p w14:paraId="68AA161F" w14:textId="03991889" w:rsidR="006F0A01" w:rsidRPr="007C32EF" w:rsidRDefault="006F0A01" w:rsidP="006F0A01">
            <w:pPr>
              <w:spacing w:before="0" w:after="0" w:line="301" w:lineRule="exact"/>
              <w:ind w:firstLine="0"/>
              <w:jc w:val="left"/>
              <w:rPr>
                <w:szCs w:val="26"/>
              </w:rPr>
            </w:pPr>
            <w:r w:rsidRPr="00B8338A">
              <w:t>Tự động cấp số thứ tự khám cho bệnh nhân theo ngày.</w:t>
            </w:r>
          </w:p>
        </w:tc>
        <w:tc>
          <w:tcPr>
            <w:tcW w:w="1352" w:type="dxa"/>
            <w:vAlign w:val="top"/>
          </w:tcPr>
          <w:p w14:paraId="601F9E11" w14:textId="234EECF4" w:rsidR="006F0A01" w:rsidRPr="007C32EF" w:rsidRDefault="006F0A01" w:rsidP="006F0A01">
            <w:pPr>
              <w:spacing w:before="0" w:after="0" w:line="301" w:lineRule="exact"/>
              <w:ind w:firstLine="0"/>
              <w:jc w:val="left"/>
              <w:rPr>
                <w:szCs w:val="26"/>
              </w:rPr>
            </w:pPr>
            <w:r w:rsidRPr="00B8338A">
              <w:t>Tiếp nhận bệnh nhân</w:t>
            </w:r>
          </w:p>
        </w:tc>
        <w:tc>
          <w:tcPr>
            <w:tcW w:w="1434" w:type="dxa"/>
            <w:vAlign w:val="top"/>
          </w:tcPr>
          <w:p w14:paraId="37FFE737" w14:textId="25E5146D" w:rsidR="006F0A01" w:rsidRPr="007C32EF" w:rsidRDefault="006F0A01" w:rsidP="006F0A01">
            <w:pPr>
              <w:spacing w:before="0" w:after="0" w:line="301" w:lineRule="exact"/>
              <w:ind w:firstLine="0"/>
              <w:jc w:val="left"/>
              <w:rPr>
                <w:szCs w:val="26"/>
              </w:rPr>
            </w:pPr>
            <w:r w:rsidRPr="00B8338A">
              <w:t>UC Con của UC037</w:t>
            </w:r>
          </w:p>
        </w:tc>
      </w:tr>
      <w:tr w:rsidR="006F0A01" w:rsidRPr="007C32EF" w14:paraId="771B58D1" w14:textId="77777777" w:rsidTr="006F0A01">
        <w:tc>
          <w:tcPr>
            <w:tcW w:w="923" w:type="dxa"/>
            <w:vAlign w:val="top"/>
          </w:tcPr>
          <w:p w14:paraId="501ED653" w14:textId="604D4D85" w:rsidR="006F0A01" w:rsidRPr="007C32EF" w:rsidRDefault="006F0A01" w:rsidP="006F0A01">
            <w:pPr>
              <w:spacing w:before="0" w:after="0" w:line="301" w:lineRule="exact"/>
              <w:ind w:firstLine="0"/>
              <w:jc w:val="left"/>
              <w:rPr>
                <w:szCs w:val="26"/>
              </w:rPr>
            </w:pPr>
            <w:r w:rsidRPr="00B8338A">
              <w:t>UC039</w:t>
            </w:r>
          </w:p>
        </w:tc>
        <w:tc>
          <w:tcPr>
            <w:tcW w:w="1815" w:type="dxa"/>
            <w:vAlign w:val="top"/>
          </w:tcPr>
          <w:p w14:paraId="4A111148" w14:textId="10A3E2CD" w:rsidR="006F0A01" w:rsidRPr="007C32EF" w:rsidRDefault="006F0A01" w:rsidP="006F0A01">
            <w:pPr>
              <w:spacing w:before="0" w:after="0" w:line="301" w:lineRule="exact"/>
              <w:ind w:firstLine="0"/>
              <w:jc w:val="left"/>
              <w:rPr>
                <w:szCs w:val="26"/>
              </w:rPr>
            </w:pPr>
            <w:r w:rsidRPr="00B8338A">
              <w:t>Chỉ định phòng khám</w:t>
            </w:r>
          </w:p>
        </w:tc>
        <w:tc>
          <w:tcPr>
            <w:tcW w:w="3321" w:type="dxa"/>
            <w:vAlign w:val="top"/>
          </w:tcPr>
          <w:p w14:paraId="0BD0DCEA" w14:textId="7A409322" w:rsidR="006F0A01" w:rsidRPr="007C32EF" w:rsidRDefault="006F0A01" w:rsidP="006F0A01">
            <w:pPr>
              <w:spacing w:before="0" w:after="0" w:line="301" w:lineRule="exact"/>
              <w:ind w:firstLine="0"/>
              <w:jc w:val="left"/>
              <w:rPr>
                <w:szCs w:val="26"/>
              </w:rPr>
            </w:pPr>
            <w:r w:rsidRPr="00B8338A">
              <w:t>Lựa chọn phòng khám phù hợp và ghi nhận thông tin phân phòng.</w:t>
            </w:r>
          </w:p>
        </w:tc>
        <w:tc>
          <w:tcPr>
            <w:tcW w:w="1352" w:type="dxa"/>
            <w:vAlign w:val="top"/>
          </w:tcPr>
          <w:p w14:paraId="66B7A3BE" w14:textId="1A597631" w:rsidR="006F0A01" w:rsidRPr="007C32EF" w:rsidRDefault="006F0A01" w:rsidP="006F0A01">
            <w:pPr>
              <w:spacing w:before="0" w:after="0" w:line="301" w:lineRule="exact"/>
              <w:ind w:firstLine="0"/>
              <w:jc w:val="left"/>
              <w:rPr>
                <w:szCs w:val="26"/>
              </w:rPr>
            </w:pPr>
            <w:r w:rsidRPr="00B8338A">
              <w:t>Tiếp nhận bệnh nhân</w:t>
            </w:r>
          </w:p>
        </w:tc>
        <w:tc>
          <w:tcPr>
            <w:tcW w:w="1434" w:type="dxa"/>
            <w:vAlign w:val="top"/>
          </w:tcPr>
          <w:p w14:paraId="2E11ACB5" w14:textId="7517EC92" w:rsidR="006F0A01" w:rsidRPr="007C32EF" w:rsidRDefault="006F0A01" w:rsidP="006F0A01">
            <w:pPr>
              <w:spacing w:before="0" w:after="0" w:line="301" w:lineRule="exact"/>
              <w:ind w:firstLine="0"/>
              <w:jc w:val="left"/>
              <w:rPr>
                <w:szCs w:val="26"/>
              </w:rPr>
            </w:pPr>
            <w:r w:rsidRPr="00B8338A">
              <w:t>UC Con của UC037</w:t>
            </w:r>
          </w:p>
        </w:tc>
      </w:tr>
      <w:tr w:rsidR="006F0A01" w:rsidRPr="007C32EF" w14:paraId="6BAAA390" w14:textId="77777777" w:rsidTr="006F0A01">
        <w:tc>
          <w:tcPr>
            <w:tcW w:w="923" w:type="dxa"/>
            <w:vAlign w:val="top"/>
          </w:tcPr>
          <w:p w14:paraId="71F915CE" w14:textId="7C2B05C4" w:rsidR="006F0A01" w:rsidRPr="007C32EF" w:rsidRDefault="006F0A01" w:rsidP="006F0A01">
            <w:pPr>
              <w:spacing w:before="0" w:line="301" w:lineRule="exact"/>
              <w:ind w:firstLine="0"/>
              <w:jc w:val="left"/>
              <w:rPr>
                <w:szCs w:val="26"/>
              </w:rPr>
            </w:pPr>
            <w:r w:rsidRPr="007D66A4">
              <w:t>UC040</w:t>
            </w:r>
          </w:p>
        </w:tc>
        <w:tc>
          <w:tcPr>
            <w:tcW w:w="1815" w:type="dxa"/>
            <w:vAlign w:val="top"/>
          </w:tcPr>
          <w:p w14:paraId="7BC66A62" w14:textId="1989222C" w:rsidR="006F0A01" w:rsidRPr="007C32EF" w:rsidRDefault="006F0A01" w:rsidP="006F0A01">
            <w:pPr>
              <w:spacing w:before="0" w:line="301" w:lineRule="exact"/>
              <w:ind w:firstLine="0"/>
              <w:jc w:val="left"/>
              <w:rPr>
                <w:szCs w:val="26"/>
              </w:rPr>
            </w:pPr>
            <w:r w:rsidRPr="007D66A4">
              <w:t>Gửi yêu cầu quên mật khẩu</w:t>
            </w:r>
          </w:p>
        </w:tc>
        <w:tc>
          <w:tcPr>
            <w:tcW w:w="3321" w:type="dxa"/>
            <w:vAlign w:val="top"/>
          </w:tcPr>
          <w:p w14:paraId="05EC2DC3" w14:textId="3CF0B01A" w:rsidR="006F0A01" w:rsidRPr="007C32EF" w:rsidRDefault="006F0A01" w:rsidP="006F0A01">
            <w:pPr>
              <w:spacing w:before="0" w:line="301" w:lineRule="exact"/>
              <w:ind w:firstLine="0"/>
              <w:jc w:val="left"/>
              <w:rPr>
                <w:szCs w:val="26"/>
              </w:rPr>
            </w:pPr>
            <w:r w:rsidRPr="007D66A4">
              <w:t>Cho phép người dùng gửi yêu cầu đặt lại mật khẩu từ màn hình đăng nhập.</w:t>
            </w:r>
          </w:p>
        </w:tc>
        <w:tc>
          <w:tcPr>
            <w:tcW w:w="1352" w:type="dxa"/>
            <w:vAlign w:val="top"/>
          </w:tcPr>
          <w:p w14:paraId="50A44491" w14:textId="78A09F2C" w:rsidR="006F0A01" w:rsidRPr="007C32EF" w:rsidRDefault="006F0A01" w:rsidP="006F0A01">
            <w:pPr>
              <w:spacing w:before="0" w:line="301" w:lineRule="exact"/>
              <w:ind w:firstLine="0"/>
              <w:jc w:val="left"/>
              <w:rPr>
                <w:szCs w:val="26"/>
              </w:rPr>
            </w:pPr>
            <w:r w:rsidRPr="007D66A4">
              <w:t>Xác thực người dùng</w:t>
            </w:r>
          </w:p>
        </w:tc>
        <w:tc>
          <w:tcPr>
            <w:tcW w:w="1434" w:type="dxa"/>
            <w:vAlign w:val="top"/>
          </w:tcPr>
          <w:p w14:paraId="48E74764" w14:textId="450750FF" w:rsidR="006F0A01" w:rsidRPr="007C32EF" w:rsidRDefault="006F0A01" w:rsidP="006F0A01">
            <w:pPr>
              <w:spacing w:before="0" w:line="301" w:lineRule="exact"/>
              <w:ind w:firstLine="0"/>
              <w:jc w:val="left"/>
              <w:rPr>
                <w:szCs w:val="26"/>
              </w:rPr>
            </w:pPr>
            <w:r w:rsidRPr="007D66A4">
              <w:t>UC Con của UC001</w:t>
            </w:r>
          </w:p>
        </w:tc>
      </w:tr>
      <w:tr w:rsidR="006F0A01" w:rsidRPr="007C32EF" w14:paraId="4991E489" w14:textId="77777777" w:rsidTr="006F0A01">
        <w:tc>
          <w:tcPr>
            <w:tcW w:w="923" w:type="dxa"/>
            <w:vAlign w:val="top"/>
          </w:tcPr>
          <w:p w14:paraId="36374C9D" w14:textId="44BB23C6" w:rsidR="006F0A01" w:rsidRPr="007C32EF" w:rsidRDefault="006F0A01" w:rsidP="006F0A01">
            <w:pPr>
              <w:spacing w:before="0" w:line="301" w:lineRule="exact"/>
              <w:ind w:firstLine="0"/>
              <w:jc w:val="left"/>
              <w:rPr>
                <w:szCs w:val="26"/>
              </w:rPr>
            </w:pPr>
            <w:r w:rsidRPr="007D66A4">
              <w:lastRenderedPageBreak/>
              <w:t>UC041</w:t>
            </w:r>
          </w:p>
        </w:tc>
        <w:tc>
          <w:tcPr>
            <w:tcW w:w="1815" w:type="dxa"/>
            <w:vAlign w:val="top"/>
          </w:tcPr>
          <w:p w14:paraId="0283051F" w14:textId="5A58344D" w:rsidR="006F0A01" w:rsidRPr="007C32EF" w:rsidRDefault="006F0A01" w:rsidP="006F0A01">
            <w:pPr>
              <w:spacing w:before="0" w:line="301" w:lineRule="exact"/>
              <w:ind w:firstLine="0"/>
              <w:jc w:val="left"/>
              <w:rPr>
                <w:szCs w:val="26"/>
              </w:rPr>
            </w:pPr>
            <w:r w:rsidRPr="007D66A4">
              <w:t>Đặt lại mật khẩu tài khoản</w:t>
            </w:r>
          </w:p>
        </w:tc>
        <w:tc>
          <w:tcPr>
            <w:tcW w:w="3321" w:type="dxa"/>
            <w:vAlign w:val="top"/>
          </w:tcPr>
          <w:p w14:paraId="776820D1" w14:textId="04DB51DB" w:rsidR="006F0A01" w:rsidRPr="007C32EF" w:rsidRDefault="006F0A01" w:rsidP="006F0A01">
            <w:pPr>
              <w:spacing w:before="0" w:line="301" w:lineRule="exact"/>
              <w:ind w:firstLine="0"/>
              <w:jc w:val="left"/>
              <w:rPr>
                <w:szCs w:val="26"/>
              </w:rPr>
            </w:pPr>
            <w:r w:rsidRPr="007D66A4">
              <w:t>Quản trị viên xác minh yêu cầu và đặt lại mật khẩu tạm cho nhân viên.</w:t>
            </w:r>
          </w:p>
        </w:tc>
        <w:tc>
          <w:tcPr>
            <w:tcW w:w="1352" w:type="dxa"/>
            <w:vAlign w:val="top"/>
          </w:tcPr>
          <w:p w14:paraId="70BFF8B9" w14:textId="6CDFF6E7" w:rsidR="006F0A01" w:rsidRPr="007C32EF" w:rsidRDefault="006F0A01" w:rsidP="006F0A01">
            <w:pPr>
              <w:spacing w:before="0" w:line="301" w:lineRule="exact"/>
              <w:ind w:firstLine="0"/>
              <w:jc w:val="left"/>
              <w:rPr>
                <w:szCs w:val="26"/>
              </w:rPr>
            </w:pPr>
            <w:r w:rsidRPr="007D66A4">
              <w:t>Quản trị tài khoản</w:t>
            </w:r>
          </w:p>
        </w:tc>
        <w:tc>
          <w:tcPr>
            <w:tcW w:w="1434" w:type="dxa"/>
            <w:vAlign w:val="top"/>
          </w:tcPr>
          <w:p w14:paraId="0FB5B949" w14:textId="670FEC88" w:rsidR="006F0A01" w:rsidRPr="007C32EF" w:rsidRDefault="006F0A01" w:rsidP="006F0A01">
            <w:pPr>
              <w:spacing w:before="0" w:line="301" w:lineRule="exact"/>
              <w:ind w:firstLine="0"/>
              <w:jc w:val="left"/>
              <w:rPr>
                <w:szCs w:val="26"/>
              </w:rPr>
            </w:pPr>
            <w:r w:rsidRPr="007D66A4">
              <w:t>UC Con của UC003</w:t>
            </w:r>
          </w:p>
        </w:tc>
      </w:tr>
      <w:tr w:rsidR="006F0A01" w:rsidRPr="007C32EF" w14:paraId="5CDF79A8" w14:textId="77777777" w:rsidTr="006F0A01">
        <w:tc>
          <w:tcPr>
            <w:tcW w:w="923" w:type="dxa"/>
            <w:vAlign w:val="top"/>
          </w:tcPr>
          <w:p w14:paraId="583F0757" w14:textId="68F21DE8" w:rsidR="006F0A01" w:rsidRPr="007C32EF" w:rsidRDefault="006F0A01" w:rsidP="006F0A01">
            <w:pPr>
              <w:spacing w:before="0" w:line="301" w:lineRule="exact"/>
              <w:ind w:firstLine="0"/>
              <w:jc w:val="left"/>
              <w:rPr>
                <w:szCs w:val="26"/>
              </w:rPr>
            </w:pPr>
            <w:r w:rsidRPr="007D66A4">
              <w:t>UC042</w:t>
            </w:r>
          </w:p>
        </w:tc>
        <w:tc>
          <w:tcPr>
            <w:tcW w:w="1815" w:type="dxa"/>
            <w:vAlign w:val="top"/>
          </w:tcPr>
          <w:p w14:paraId="050988D3" w14:textId="2B723AD4" w:rsidR="006F0A01" w:rsidRPr="007C32EF" w:rsidRDefault="006F0A01" w:rsidP="006F0A01">
            <w:pPr>
              <w:spacing w:before="0" w:line="301" w:lineRule="exact"/>
              <w:ind w:firstLine="0"/>
              <w:jc w:val="left"/>
              <w:rPr>
                <w:szCs w:val="26"/>
              </w:rPr>
            </w:pPr>
            <w:r w:rsidRPr="007D66A4">
              <w:t>Đổi mật khẩu bắt buộc</w:t>
            </w:r>
          </w:p>
        </w:tc>
        <w:tc>
          <w:tcPr>
            <w:tcW w:w="3321" w:type="dxa"/>
            <w:vAlign w:val="top"/>
          </w:tcPr>
          <w:p w14:paraId="59D2AF90" w14:textId="58479FEB" w:rsidR="006F0A01" w:rsidRPr="007C32EF" w:rsidRDefault="006F0A01" w:rsidP="006F0A01">
            <w:pPr>
              <w:spacing w:before="0" w:line="301" w:lineRule="exact"/>
              <w:ind w:firstLine="0"/>
              <w:jc w:val="left"/>
              <w:rPr>
                <w:szCs w:val="26"/>
              </w:rPr>
            </w:pPr>
            <w:r w:rsidRPr="007D66A4">
              <w:t>Yêu cầu người dùng đổi mật khẩu tạm trước khi truy cập hệ thống.</w:t>
            </w:r>
          </w:p>
        </w:tc>
        <w:tc>
          <w:tcPr>
            <w:tcW w:w="1352" w:type="dxa"/>
            <w:vAlign w:val="top"/>
          </w:tcPr>
          <w:p w14:paraId="02A607E6" w14:textId="4ECEF075" w:rsidR="006F0A01" w:rsidRPr="007C32EF" w:rsidRDefault="006F0A01" w:rsidP="006F0A01">
            <w:pPr>
              <w:spacing w:before="0" w:line="301" w:lineRule="exact"/>
              <w:ind w:firstLine="0"/>
              <w:jc w:val="left"/>
              <w:rPr>
                <w:szCs w:val="26"/>
              </w:rPr>
            </w:pPr>
            <w:r w:rsidRPr="007D66A4">
              <w:t>Bảo mật tài khoản</w:t>
            </w:r>
          </w:p>
        </w:tc>
        <w:tc>
          <w:tcPr>
            <w:tcW w:w="1434" w:type="dxa"/>
            <w:vAlign w:val="top"/>
          </w:tcPr>
          <w:p w14:paraId="3689BB34" w14:textId="73EB9C88" w:rsidR="006F0A01" w:rsidRPr="007C32EF" w:rsidRDefault="006F0A01" w:rsidP="006F0A01">
            <w:pPr>
              <w:spacing w:before="0" w:line="301" w:lineRule="exact"/>
              <w:ind w:firstLine="0"/>
              <w:jc w:val="left"/>
              <w:rPr>
                <w:szCs w:val="26"/>
              </w:rPr>
            </w:pPr>
            <w:r w:rsidRPr="007D66A4">
              <w:t>UC Con của UC001</w:t>
            </w:r>
          </w:p>
        </w:tc>
      </w:tr>
      <w:tr w:rsidR="006F0A01" w:rsidRPr="007C32EF" w14:paraId="0EB9AEAA" w14:textId="77777777" w:rsidTr="006F0A01">
        <w:tc>
          <w:tcPr>
            <w:tcW w:w="923" w:type="dxa"/>
            <w:vAlign w:val="top"/>
          </w:tcPr>
          <w:p w14:paraId="09EE90DC" w14:textId="30E0FA0E" w:rsidR="006F0A01" w:rsidRPr="007C32EF" w:rsidRDefault="006F0A01" w:rsidP="006F0A01">
            <w:pPr>
              <w:spacing w:before="0" w:line="301" w:lineRule="exact"/>
              <w:ind w:firstLine="0"/>
              <w:jc w:val="left"/>
              <w:rPr>
                <w:szCs w:val="26"/>
              </w:rPr>
            </w:pPr>
            <w:r w:rsidRPr="007D66A4">
              <w:t>UC043</w:t>
            </w:r>
          </w:p>
        </w:tc>
        <w:tc>
          <w:tcPr>
            <w:tcW w:w="1815" w:type="dxa"/>
            <w:vAlign w:val="top"/>
          </w:tcPr>
          <w:p w14:paraId="2037EE23" w14:textId="41E5AD3F" w:rsidR="006F0A01" w:rsidRPr="007C32EF" w:rsidRDefault="006F0A01" w:rsidP="006F0A01">
            <w:pPr>
              <w:spacing w:before="0" w:line="301" w:lineRule="exact"/>
              <w:ind w:firstLine="0"/>
              <w:jc w:val="left"/>
              <w:rPr>
                <w:szCs w:val="26"/>
              </w:rPr>
            </w:pPr>
            <w:r w:rsidRPr="007D66A4">
              <w:t>Xem bảng điều khiển theo vai trò</w:t>
            </w:r>
          </w:p>
        </w:tc>
        <w:tc>
          <w:tcPr>
            <w:tcW w:w="3321" w:type="dxa"/>
            <w:vAlign w:val="top"/>
          </w:tcPr>
          <w:p w14:paraId="1CB7809F" w14:textId="233432A3" w:rsidR="006F0A01" w:rsidRPr="007C32EF" w:rsidRDefault="006F0A01" w:rsidP="006F0A01">
            <w:pPr>
              <w:spacing w:before="0" w:line="301" w:lineRule="exact"/>
              <w:ind w:firstLine="0"/>
              <w:jc w:val="left"/>
              <w:rPr>
                <w:szCs w:val="26"/>
              </w:rPr>
            </w:pPr>
            <w:r w:rsidRPr="007D66A4">
              <w:t>Hiển thị Dashboard với các số liệu phù hợp quyền hạn của từng vai trò.</w:t>
            </w:r>
          </w:p>
        </w:tc>
        <w:tc>
          <w:tcPr>
            <w:tcW w:w="1352" w:type="dxa"/>
            <w:vAlign w:val="top"/>
          </w:tcPr>
          <w:p w14:paraId="46CE0750" w14:textId="24876E82" w:rsidR="006F0A01" w:rsidRPr="007C32EF" w:rsidRDefault="006F0A01" w:rsidP="006F0A01">
            <w:pPr>
              <w:spacing w:before="0" w:line="301" w:lineRule="exact"/>
              <w:ind w:firstLine="0"/>
              <w:jc w:val="left"/>
              <w:rPr>
                <w:szCs w:val="26"/>
              </w:rPr>
            </w:pPr>
            <w:r w:rsidRPr="007D66A4">
              <w:t>Theo dõi hoạt động</w:t>
            </w:r>
          </w:p>
        </w:tc>
        <w:tc>
          <w:tcPr>
            <w:tcW w:w="1434" w:type="dxa"/>
            <w:vAlign w:val="top"/>
          </w:tcPr>
          <w:p w14:paraId="68FB60B3" w14:textId="7AA73C27" w:rsidR="006F0A01" w:rsidRPr="007C32EF" w:rsidRDefault="006F0A01" w:rsidP="006F0A01">
            <w:pPr>
              <w:spacing w:before="0" w:line="301" w:lineRule="exact"/>
              <w:ind w:firstLine="0"/>
              <w:jc w:val="left"/>
              <w:rPr>
                <w:szCs w:val="26"/>
              </w:rPr>
            </w:pPr>
            <w:r w:rsidRPr="007D66A4">
              <w:t>UC Cha</w:t>
            </w:r>
          </w:p>
        </w:tc>
      </w:tr>
      <w:tr w:rsidR="006F0A01" w:rsidRPr="007C32EF" w14:paraId="2FF2EA1A" w14:textId="77777777" w:rsidTr="006F0A01">
        <w:tc>
          <w:tcPr>
            <w:tcW w:w="923" w:type="dxa"/>
            <w:vAlign w:val="top"/>
          </w:tcPr>
          <w:p w14:paraId="4DA5CB86" w14:textId="7CBB9695" w:rsidR="006F0A01" w:rsidRPr="007C32EF" w:rsidRDefault="006F0A01" w:rsidP="006F0A01">
            <w:pPr>
              <w:spacing w:before="0" w:line="301" w:lineRule="exact"/>
              <w:ind w:firstLine="0"/>
              <w:jc w:val="left"/>
              <w:rPr>
                <w:szCs w:val="26"/>
              </w:rPr>
            </w:pPr>
            <w:r w:rsidRPr="007D66A4">
              <w:t>UC044</w:t>
            </w:r>
          </w:p>
        </w:tc>
        <w:tc>
          <w:tcPr>
            <w:tcW w:w="1815" w:type="dxa"/>
            <w:vAlign w:val="top"/>
          </w:tcPr>
          <w:p w14:paraId="6C7DB981" w14:textId="438CBA0E" w:rsidR="006F0A01" w:rsidRPr="007C32EF" w:rsidRDefault="006F0A01" w:rsidP="006F0A01">
            <w:pPr>
              <w:spacing w:before="0" w:line="301" w:lineRule="exact"/>
              <w:ind w:firstLine="0"/>
              <w:jc w:val="left"/>
              <w:rPr>
                <w:szCs w:val="26"/>
              </w:rPr>
            </w:pPr>
            <w:r w:rsidRPr="007D66A4">
              <w:t>Cấu hình thông tin hệ thống</w:t>
            </w:r>
          </w:p>
        </w:tc>
        <w:tc>
          <w:tcPr>
            <w:tcW w:w="3321" w:type="dxa"/>
            <w:vAlign w:val="top"/>
          </w:tcPr>
          <w:p w14:paraId="2E42844C" w14:textId="08CA8288" w:rsidR="006F0A01" w:rsidRPr="007C32EF" w:rsidRDefault="006F0A01" w:rsidP="006F0A01">
            <w:pPr>
              <w:spacing w:before="0" w:line="301" w:lineRule="exact"/>
              <w:ind w:firstLine="0"/>
              <w:jc w:val="left"/>
              <w:rPr>
                <w:szCs w:val="26"/>
              </w:rPr>
            </w:pPr>
            <w:r w:rsidRPr="007D66A4">
              <w:t>Xem và cập nhật các thông tin cấu hình hệ thống được cho phép.</w:t>
            </w:r>
          </w:p>
        </w:tc>
        <w:tc>
          <w:tcPr>
            <w:tcW w:w="1352" w:type="dxa"/>
            <w:vAlign w:val="top"/>
          </w:tcPr>
          <w:p w14:paraId="48DA29F5" w14:textId="5BFE4DE8" w:rsidR="006F0A01" w:rsidRPr="007C32EF" w:rsidRDefault="006F0A01" w:rsidP="006F0A01">
            <w:pPr>
              <w:spacing w:before="0" w:line="301" w:lineRule="exact"/>
              <w:ind w:firstLine="0"/>
              <w:jc w:val="left"/>
              <w:rPr>
                <w:szCs w:val="26"/>
              </w:rPr>
            </w:pPr>
            <w:r w:rsidRPr="007D66A4">
              <w:t>Quản trị hệ thống</w:t>
            </w:r>
          </w:p>
        </w:tc>
        <w:tc>
          <w:tcPr>
            <w:tcW w:w="1434" w:type="dxa"/>
            <w:vAlign w:val="top"/>
          </w:tcPr>
          <w:p w14:paraId="74886761" w14:textId="45FFA774" w:rsidR="006F0A01" w:rsidRPr="007C32EF" w:rsidRDefault="006F0A01" w:rsidP="006F0A01">
            <w:pPr>
              <w:spacing w:before="0" w:line="301" w:lineRule="exact"/>
              <w:ind w:firstLine="0"/>
              <w:jc w:val="left"/>
              <w:rPr>
                <w:szCs w:val="26"/>
              </w:rPr>
            </w:pPr>
            <w:r w:rsidRPr="007D66A4">
              <w:t>UC Con của UC009</w:t>
            </w:r>
          </w:p>
        </w:tc>
      </w:tr>
      <w:tr w:rsidR="006F0A01" w:rsidRPr="007C32EF" w14:paraId="38CC42BD" w14:textId="77777777" w:rsidTr="006F0A01">
        <w:tc>
          <w:tcPr>
            <w:tcW w:w="923" w:type="dxa"/>
            <w:vAlign w:val="top"/>
          </w:tcPr>
          <w:p w14:paraId="5F7C55C3" w14:textId="7BC7F5BD" w:rsidR="006F0A01" w:rsidRPr="007C32EF" w:rsidRDefault="006F0A01" w:rsidP="006F0A01">
            <w:pPr>
              <w:spacing w:before="0" w:line="301" w:lineRule="exact"/>
              <w:ind w:firstLine="0"/>
              <w:jc w:val="left"/>
              <w:rPr>
                <w:szCs w:val="26"/>
              </w:rPr>
            </w:pPr>
            <w:r w:rsidRPr="007D66A4">
              <w:t>UC045</w:t>
            </w:r>
          </w:p>
        </w:tc>
        <w:tc>
          <w:tcPr>
            <w:tcW w:w="1815" w:type="dxa"/>
            <w:vAlign w:val="top"/>
          </w:tcPr>
          <w:p w14:paraId="3FF30690" w14:textId="412B4361" w:rsidR="006F0A01" w:rsidRPr="007C32EF" w:rsidRDefault="006F0A01" w:rsidP="006F0A01">
            <w:pPr>
              <w:spacing w:before="0" w:line="301" w:lineRule="exact"/>
              <w:ind w:firstLine="0"/>
              <w:jc w:val="left"/>
              <w:rPr>
                <w:szCs w:val="26"/>
              </w:rPr>
            </w:pPr>
            <w:r w:rsidRPr="007D66A4">
              <w:t>Gửi yêu cầu hỗ trợ nội bộ</w:t>
            </w:r>
          </w:p>
        </w:tc>
        <w:tc>
          <w:tcPr>
            <w:tcW w:w="3321" w:type="dxa"/>
            <w:vAlign w:val="top"/>
          </w:tcPr>
          <w:p w14:paraId="694F8B4A" w14:textId="33C4B37C" w:rsidR="006F0A01" w:rsidRPr="007C32EF" w:rsidRDefault="006F0A01" w:rsidP="006F0A01">
            <w:pPr>
              <w:spacing w:before="0" w:line="301" w:lineRule="exact"/>
              <w:ind w:firstLine="0"/>
              <w:jc w:val="left"/>
              <w:rPr>
                <w:szCs w:val="26"/>
              </w:rPr>
            </w:pPr>
            <w:r w:rsidRPr="007D66A4">
              <w:t>Tạo yêu cầu hỗ trợ và lưu thông tin người gửi vào hệ thống.</w:t>
            </w:r>
          </w:p>
        </w:tc>
        <w:tc>
          <w:tcPr>
            <w:tcW w:w="1352" w:type="dxa"/>
            <w:vAlign w:val="top"/>
          </w:tcPr>
          <w:p w14:paraId="2B9F92F1" w14:textId="1C266E52" w:rsidR="006F0A01" w:rsidRPr="007C32EF" w:rsidRDefault="006F0A01" w:rsidP="006F0A01">
            <w:pPr>
              <w:spacing w:before="0" w:line="301" w:lineRule="exact"/>
              <w:ind w:firstLine="0"/>
              <w:jc w:val="left"/>
              <w:rPr>
                <w:szCs w:val="26"/>
              </w:rPr>
            </w:pPr>
            <w:r w:rsidRPr="007D66A4">
              <w:t>Quản lý hỗ trợ</w:t>
            </w:r>
          </w:p>
        </w:tc>
        <w:tc>
          <w:tcPr>
            <w:tcW w:w="1434" w:type="dxa"/>
            <w:vAlign w:val="top"/>
          </w:tcPr>
          <w:p w14:paraId="23D4E119" w14:textId="09630434" w:rsidR="006F0A01" w:rsidRPr="007C32EF" w:rsidRDefault="006F0A01" w:rsidP="006F0A01">
            <w:pPr>
              <w:spacing w:before="0" w:line="301" w:lineRule="exact"/>
              <w:ind w:firstLine="0"/>
              <w:jc w:val="left"/>
              <w:rPr>
                <w:szCs w:val="26"/>
              </w:rPr>
            </w:pPr>
            <w:r w:rsidRPr="007D66A4">
              <w:t>UC Cha</w:t>
            </w:r>
          </w:p>
        </w:tc>
      </w:tr>
      <w:tr w:rsidR="006F0A01" w:rsidRPr="007C32EF" w14:paraId="6A67A3A5" w14:textId="77777777" w:rsidTr="006F0A01">
        <w:tc>
          <w:tcPr>
            <w:tcW w:w="923" w:type="dxa"/>
            <w:vAlign w:val="top"/>
          </w:tcPr>
          <w:p w14:paraId="092C88C3" w14:textId="36A4EC26" w:rsidR="006F0A01" w:rsidRPr="007C32EF" w:rsidRDefault="006F0A01" w:rsidP="006F0A01">
            <w:pPr>
              <w:spacing w:before="0" w:line="301" w:lineRule="exact"/>
              <w:ind w:firstLine="0"/>
              <w:jc w:val="left"/>
              <w:rPr>
                <w:szCs w:val="26"/>
              </w:rPr>
            </w:pPr>
            <w:r w:rsidRPr="007D66A4">
              <w:t>UC046</w:t>
            </w:r>
          </w:p>
        </w:tc>
        <w:tc>
          <w:tcPr>
            <w:tcW w:w="1815" w:type="dxa"/>
            <w:vAlign w:val="top"/>
          </w:tcPr>
          <w:p w14:paraId="0C875824" w14:textId="70043C8D" w:rsidR="006F0A01" w:rsidRPr="007C32EF" w:rsidRDefault="006F0A01" w:rsidP="006F0A01">
            <w:pPr>
              <w:spacing w:before="0" w:line="301" w:lineRule="exact"/>
              <w:ind w:firstLine="0"/>
              <w:jc w:val="left"/>
              <w:rPr>
                <w:szCs w:val="26"/>
              </w:rPr>
            </w:pPr>
            <w:r w:rsidRPr="007D66A4">
              <w:t>Theo dõi yêu cầu hỗ trợ theo cấp</w:t>
            </w:r>
          </w:p>
        </w:tc>
        <w:tc>
          <w:tcPr>
            <w:tcW w:w="3321" w:type="dxa"/>
            <w:vAlign w:val="top"/>
          </w:tcPr>
          <w:p w14:paraId="3F4D1281" w14:textId="6D93E9C0" w:rsidR="006F0A01" w:rsidRPr="007C32EF" w:rsidRDefault="006F0A01" w:rsidP="006F0A01">
            <w:pPr>
              <w:spacing w:before="0" w:line="301" w:lineRule="exact"/>
              <w:ind w:firstLine="0"/>
              <w:jc w:val="left"/>
              <w:rPr>
                <w:szCs w:val="26"/>
              </w:rPr>
            </w:pPr>
            <w:r w:rsidRPr="007D66A4">
              <w:t>Xem danh sách yêu cầu hỗ trợ theo phạm vi cấp bậc được phân quyền.</w:t>
            </w:r>
          </w:p>
        </w:tc>
        <w:tc>
          <w:tcPr>
            <w:tcW w:w="1352" w:type="dxa"/>
            <w:vAlign w:val="top"/>
          </w:tcPr>
          <w:p w14:paraId="0ACBA5E6" w14:textId="5E7B66C1" w:rsidR="006F0A01" w:rsidRPr="007C32EF" w:rsidRDefault="006F0A01" w:rsidP="006F0A01">
            <w:pPr>
              <w:spacing w:before="0" w:line="301" w:lineRule="exact"/>
              <w:ind w:firstLine="0"/>
              <w:jc w:val="left"/>
              <w:rPr>
                <w:szCs w:val="26"/>
              </w:rPr>
            </w:pPr>
            <w:r w:rsidRPr="007D66A4">
              <w:t>Quản lý hỗ trợ</w:t>
            </w:r>
          </w:p>
        </w:tc>
        <w:tc>
          <w:tcPr>
            <w:tcW w:w="1434" w:type="dxa"/>
            <w:vAlign w:val="top"/>
          </w:tcPr>
          <w:p w14:paraId="41A82386" w14:textId="3F21EBA1" w:rsidR="006F0A01" w:rsidRPr="007C32EF" w:rsidRDefault="006F0A01" w:rsidP="006F0A01">
            <w:pPr>
              <w:spacing w:before="0" w:line="301" w:lineRule="exact"/>
              <w:ind w:firstLine="0"/>
              <w:jc w:val="left"/>
              <w:rPr>
                <w:szCs w:val="26"/>
              </w:rPr>
            </w:pPr>
            <w:r w:rsidRPr="007D66A4">
              <w:t>UC Cha</w:t>
            </w:r>
          </w:p>
        </w:tc>
      </w:tr>
      <w:tr w:rsidR="006F0A01" w:rsidRPr="007C32EF" w14:paraId="3F94DB0C" w14:textId="77777777" w:rsidTr="006F0A01">
        <w:tc>
          <w:tcPr>
            <w:tcW w:w="923" w:type="dxa"/>
            <w:vAlign w:val="top"/>
          </w:tcPr>
          <w:p w14:paraId="62A36EEC" w14:textId="13596073" w:rsidR="006F0A01" w:rsidRPr="007C32EF" w:rsidRDefault="006F0A01" w:rsidP="006F0A01">
            <w:pPr>
              <w:spacing w:before="0" w:line="301" w:lineRule="exact"/>
              <w:ind w:firstLine="0"/>
              <w:jc w:val="left"/>
              <w:rPr>
                <w:szCs w:val="26"/>
              </w:rPr>
            </w:pPr>
            <w:r w:rsidRPr="007D66A4">
              <w:t>UC047</w:t>
            </w:r>
          </w:p>
        </w:tc>
        <w:tc>
          <w:tcPr>
            <w:tcW w:w="1815" w:type="dxa"/>
            <w:vAlign w:val="top"/>
          </w:tcPr>
          <w:p w14:paraId="32E34BB2" w14:textId="66D5D0E6" w:rsidR="006F0A01" w:rsidRPr="007C32EF" w:rsidRDefault="006F0A01" w:rsidP="006F0A01">
            <w:pPr>
              <w:spacing w:before="0" w:line="301" w:lineRule="exact"/>
              <w:ind w:firstLine="0"/>
              <w:jc w:val="left"/>
              <w:rPr>
                <w:szCs w:val="26"/>
              </w:rPr>
            </w:pPr>
            <w:r w:rsidRPr="007D66A4">
              <w:t>Phản hồi yêu cầu hỗ trợ</w:t>
            </w:r>
          </w:p>
        </w:tc>
        <w:tc>
          <w:tcPr>
            <w:tcW w:w="3321" w:type="dxa"/>
            <w:vAlign w:val="top"/>
          </w:tcPr>
          <w:p w14:paraId="54DBBE16" w14:textId="33BBFF71" w:rsidR="006F0A01" w:rsidRPr="007C32EF" w:rsidRDefault="006F0A01" w:rsidP="006F0A01">
            <w:pPr>
              <w:spacing w:before="0" w:line="301" w:lineRule="exact"/>
              <w:ind w:firstLine="0"/>
              <w:jc w:val="left"/>
              <w:rPr>
                <w:szCs w:val="26"/>
              </w:rPr>
            </w:pPr>
            <w:r w:rsidRPr="007D66A4">
              <w:t>Gửi phản hồi và cập nhật trạng thái yêu cầu đang được xử lý.</w:t>
            </w:r>
          </w:p>
        </w:tc>
        <w:tc>
          <w:tcPr>
            <w:tcW w:w="1352" w:type="dxa"/>
            <w:vAlign w:val="top"/>
          </w:tcPr>
          <w:p w14:paraId="0D182458" w14:textId="4E435D81" w:rsidR="006F0A01" w:rsidRPr="007C32EF" w:rsidRDefault="006F0A01" w:rsidP="006F0A01">
            <w:pPr>
              <w:spacing w:before="0" w:line="301" w:lineRule="exact"/>
              <w:ind w:firstLine="0"/>
              <w:jc w:val="left"/>
              <w:rPr>
                <w:szCs w:val="26"/>
              </w:rPr>
            </w:pPr>
            <w:r w:rsidRPr="007D66A4">
              <w:t>Quản lý hỗ trợ</w:t>
            </w:r>
          </w:p>
        </w:tc>
        <w:tc>
          <w:tcPr>
            <w:tcW w:w="1434" w:type="dxa"/>
            <w:vAlign w:val="top"/>
          </w:tcPr>
          <w:p w14:paraId="7236E8FB" w14:textId="0966F456" w:rsidR="006F0A01" w:rsidRPr="007C32EF" w:rsidRDefault="006F0A01" w:rsidP="006F0A01">
            <w:pPr>
              <w:spacing w:before="0" w:line="301" w:lineRule="exact"/>
              <w:ind w:firstLine="0"/>
              <w:jc w:val="left"/>
              <w:rPr>
                <w:szCs w:val="26"/>
              </w:rPr>
            </w:pPr>
            <w:r w:rsidRPr="007D66A4">
              <w:t>UC Con của UC046</w:t>
            </w:r>
          </w:p>
        </w:tc>
      </w:tr>
      <w:tr w:rsidR="006F0A01" w:rsidRPr="007C32EF" w14:paraId="2B517B85" w14:textId="77777777" w:rsidTr="006F0A01">
        <w:tc>
          <w:tcPr>
            <w:tcW w:w="923" w:type="dxa"/>
            <w:vAlign w:val="top"/>
          </w:tcPr>
          <w:p w14:paraId="774C06C0" w14:textId="4DB82BE2" w:rsidR="006F0A01" w:rsidRPr="007C32EF" w:rsidRDefault="006F0A01" w:rsidP="006F0A01">
            <w:pPr>
              <w:spacing w:before="0" w:line="301" w:lineRule="exact"/>
              <w:ind w:firstLine="0"/>
              <w:jc w:val="left"/>
              <w:rPr>
                <w:szCs w:val="26"/>
              </w:rPr>
            </w:pPr>
            <w:r w:rsidRPr="007D66A4">
              <w:t>UC048</w:t>
            </w:r>
          </w:p>
        </w:tc>
        <w:tc>
          <w:tcPr>
            <w:tcW w:w="1815" w:type="dxa"/>
            <w:vAlign w:val="top"/>
          </w:tcPr>
          <w:p w14:paraId="3AABEB90" w14:textId="2D785020" w:rsidR="006F0A01" w:rsidRPr="007C32EF" w:rsidRDefault="006F0A01" w:rsidP="006F0A01">
            <w:pPr>
              <w:spacing w:before="0" w:line="301" w:lineRule="exact"/>
              <w:ind w:firstLine="0"/>
              <w:jc w:val="left"/>
              <w:rPr>
                <w:szCs w:val="26"/>
              </w:rPr>
            </w:pPr>
            <w:r w:rsidRPr="007D66A4">
              <w:t>Gửi yêu cầu hủy hóa đơn</w:t>
            </w:r>
          </w:p>
        </w:tc>
        <w:tc>
          <w:tcPr>
            <w:tcW w:w="3321" w:type="dxa"/>
            <w:vAlign w:val="top"/>
          </w:tcPr>
          <w:p w14:paraId="7078B7DF" w14:textId="7BA698FD" w:rsidR="006F0A01" w:rsidRPr="007C32EF" w:rsidRDefault="006F0A01" w:rsidP="006F0A01">
            <w:pPr>
              <w:spacing w:before="0" w:line="301" w:lineRule="exact"/>
              <w:ind w:firstLine="0"/>
              <w:jc w:val="left"/>
              <w:rPr>
                <w:szCs w:val="26"/>
              </w:rPr>
            </w:pPr>
            <w:r w:rsidRPr="007D66A4">
              <w:t>Chọn hóa đơn, nhập lý do và gửi yêu cầu hủy đến người phê duyệt.</w:t>
            </w:r>
          </w:p>
        </w:tc>
        <w:tc>
          <w:tcPr>
            <w:tcW w:w="1352" w:type="dxa"/>
            <w:vAlign w:val="top"/>
          </w:tcPr>
          <w:p w14:paraId="6232C791" w14:textId="4148190C" w:rsidR="006F0A01" w:rsidRPr="007C32EF" w:rsidRDefault="006F0A01" w:rsidP="006F0A01">
            <w:pPr>
              <w:spacing w:before="0" w:line="301" w:lineRule="exact"/>
              <w:ind w:firstLine="0"/>
              <w:jc w:val="left"/>
              <w:rPr>
                <w:szCs w:val="26"/>
              </w:rPr>
            </w:pPr>
            <w:r w:rsidRPr="007D66A4">
              <w:t>Quản lý hóa đơn</w:t>
            </w:r>
          </w:p>
        </w:tc>
        <w:tc>
          <w:tcPr>
            <w:tcW w:w="1434" w:type="dxa"/>
            <w:vAlign w:val="top"/>
          </w:tcPr>
          <w:p w14:paraId="511EF2B2" w14:textId="05F5B402" w:rsidR="006F0A01" w:rsidRPr="007C32EF" w:rsidRDefault="006F0A01" w:rsidP="006F0A01">
            <w:pPr>
              <w:spacing w:before="0" w:line="301" w:lineRule="exact"/>
              <w:ind w:firstLine="0"/>
              <w:jc w:val="left"/>
              <w:rPr>
                <w:szCs w:val="26"/>
              </w:rPr>
            </w:pPr>
            <w:r w:rsidRPr="007D66A4">
              <w:t>UC Con của UC049</w:t>
            </w:r>
          </w:p>
        </w:tc>
      </w:tr>
      <w:tr w:rsidR="006F0A01" w:rsidRPr="007C32EF" w14:paraId="7D96E9E5" w14:textId="77777777" w:rsidTr="006F0A01">
        <w:tc>
          <w:tcPr>
            <w:tcW w:w="923" w:type="dxa"/>
            <w:vAlign w:val="top"/>
          </w:tcPr>
          <w:p w14:paraId="6EA66E41" w14:textId="3E07719D" w:rsidR="006F0A01" w:rsidRPr="007C32EF" w:rsidRDefault="006F0A01" w:rsidP="006F0A01">
            <w:pPr>
              <w:spacing w:before="0" w:line="301" w:lineRule="exact"/>
              <w:ind w:firstLine="0"/>
              <w:jc w:val="left"/>
              <w:rPr>
                <w:szCs w:val="26"/>
              </w:rPr>
            </w:pPr>
            <w:r w:rsidRPr="007D66A4">
              <w:t>UC049</w:t>
            </w:r>
          </w:p>
        </w:tc>
        <w:tc>
          <w:tcPr>
            <w:tcW w:w="1815" w:type="dxa"/>
            <w:vAlign w:val="top"/>
          </w:tcPr>
          <w:p w14:paraId="01E093C0" w14:textId="3E9E796A" w:rsidR="006F0A01" w:rsidRPr="007C32EF" w:rsidRDefault="006F0A01" w:rsidP="006F0A01">
            <w:pPr>
              <w:spacing w:before="0" w:line="301" w:lineRule="exact"/>
              <w:ind w:firstLine="0"/>
              <w:jc w:val="left"/>
              <w:rPr>
                <w:szCs w:val="26"/>
              </w:rPr>
            </w:pPr>
            <w:r w:rsidRPr="007D66A4">
              <w:t>Tra cứu hóa đơn và thanh toán</w:t>
            </w:r>
          </w:p>
        </w:tc>
        <w:tc>
          <w:tcPr>
            <w:tcW w:w="3321" w:type="dxa"/>
            <w:vAlign w:val="top"/>
          </w:tcPr>
          <w:p w14:paraId="1F90E207" w14:textId="60A4A821" w:rsidR="006F0A01" w:rsidRPr="007C32EF" w:rsidRDefault="006F0A01" w:rsidP="006F0A01">
            <w:pPr>
              <w:spacing w:before="0" w:line="301" w:lineRule="exact"/>
              <w:ind w:firstLine="0"/>
              <w:jc w:val="left"/>
              <w:rPr>
                <w:szCs w:val="26"/>
              </w:rPr>
            </w:pPr>
            <w:r w:rsidRPr="007D66A4">
              <w:t>Tìm kiếm và xem thông tin hóa đơn, số tiền và trạng thái thanh toán.</w:t>
            </w:r>
          </w:p>
        </w:tc>
        <w:tc>
          <w:tcPr>
            <w:tcW w:w="1352" w:type="dxa"/>
            <w:vAlign w:val="top"/>
          </w:tcPr>
          <w:p w14:paraId="143BDFA5" w14:textId="27D2E4EA" w:rsidR="006F0A01" w:rsidRPr="007C32EF" w:rsidRDefault="006F0A01" w:rsidP="006F0A01">
            <w:pPr>
              <w:spacing w:before="0" w:line="301" w:lineRule="exact"/>
              <w:ind w:firstLine="0"/>
              <w:jc w:val="left"/>
              <w:rPr>
                <w:szCs w:val="26"/>
              </w:rPr>
            </w:pPr>
            <w:r w:rsidRPr="007D66A4">
              <w:t>Quản lý hóa đơn</w:t>
            </w:r>
          </w:p>
        </w:tc>
        <w:tc>
          <w:tcPr>
            <w:tcW w:w="1434" w:type="dxa"/>
            <w:vAlign w:val="top"/>
          </w:tcPr>
          <w:p w14:paraId="57FF70CA" w14:textId="60A4A033" w:rsidR="006F0A01" w:rsidRPr="007C32EF" w:rsidRDefault="006F0A01" w:rsidP="006F0A01">
            <w:pPr>
              <w:spacing w:before="0" w:line="301" w:lineRule="exact"/>
              <w:ind w:firstLine="0"/>
              <w:jc w:val="left"/>
              <w:rPr>
                <w:szCs w:val="26"/>
              </w:rPr>
            </w:pPr>
            <w:r w:rsidRPr="007D66A4">
              <w:t>UC Cha</w:t>
            </w:r>
          </w:p>
        </w:tc>
      </w:tr>
      <w:tr w:rsidR="006F0A01" w:rsidRPr="007C32EF" w14:paraId="2476843D" w14:textId="77777777" w:rsidTr="006F0A01">
        <w:tc>
          <w:tcPr>
            <w:tcW w:w="923" w:type="dxa"/>
            <w:vAlign w:val="top"/>
          </w:tcPr>
          <w:p w14:paraId="222C1F7E" w14:textId="26A2B166" w:rsidR="006F0A01" w:rsidRPr="007C32EF" w:rsidRDefault="006F0A01" w:rsidP="006F0A01">
            <w:pPr>
              <w:spacing w:before="0" w:line="301" w:lineRule="exact"/>
              <w:ind w:firstLine="0"/>
              <w:jc w:val="left"/>
              <w:rPr>
                <w:szCs w:val="26"/>
              </w:rPr>
            </w:pPr>
            <w:r w:rsidRPr="007D66A4">
              <w:t>UC050</w:t>
            </w:r>
          </w:p>
        </w:tc>
        <w:tc>
          <w:tcPr>
            <w:tcW w:w="1815" w:type="dxa"/>
            <w:vAlign w:val="top"/>
          </w:tcPr>
          <w:p w14:paraId="11C0E5CF" w14:textId="4A7C6CF9" w:rsidR="006F0A01" w:rsidRPr="007C32EF" w:rsidRDefault="006F0A01" w:rsidP="006F0A01">
            <w:pPr>
              <w:spacing w:before="0" w:line="301" w:lineRule="exact"/>
              <w:ind w:firstLine="0"/>
              <w:jc w:val="left"/>
              <w:rPr>
                <w:szCs w:val="26"/>
              </w:rPr>
            </w:pPr>
            <w:r w:rsidRPr="007D66A4">
              <w:t>Lập hóa đơn và ghi nhận thanh toán</w:t>
            </w:r>
          </w:p>
        </w:tc>
        <w:tc>
          <w:tcPr>
            <w:tcW w:w="3321" w:type="dxa"/>
            <w:vAlign w:val="top"/>
          </w:tcPr>
          <w:p w14:paraId="303CFB82" w14:textId="226D5AE9" w:rsidR="006F0A01" w:rsidRPr="007C32EF" w:rsidRDefault="006F0A01" w:rsidP="006F0A01">
            <w:pPr>
              <w:spacing w:before="0" w:line="301" w:lineRule="exact"/>
              <w:ind w:firstLine="0"/>
              <w:jc w:val="left"/>
              <w:rPr>
                <w:szCs w:val="26"/>
              </w:rPr>
            </w:pPr>
            <w:r w:rsidRPr="007D66A4">
              <w:t>Tạo hóa đơn, xác định số tiền và lưu thông tin giao dịch.</w:t>
            </w:r>
          </w:p>
        </w:tc>
        <w:tc>
          <w:tcPr>
            <w:tcW w:w="1352" w:type="dxa"/>
            <w:vAlign w:val="top"/>
          </w:tcPr>
          <w:p w14:paraId="2E8984BE" w14:textId="584556F0" w:rsidR="006F0A01" w:rsidRPr="007C32EF" w:rsidRDefault="006F0A01" w:rsidP="006F0A01">
            <w:pPr>
              <w:spacing w:before="0" w:line="301" w:lineRule="exact"/>
              <w:ind w:firstLine="0"/>
              <w:jc w:val="left"/>
              <w:rPr>
                <w:szCs w:val="26"/>
              </w:rPr>
            </w:pPr>
            <w:r w:rsidRPr="007D66A4">
              <w:t>Quản lý thanh toán</w:t>
            </w:r>
          </w:p>
        </w:tc>
        <w:tc>
          <w:tcPr>
            <w:tcW w:w="1434" w:type="dxa"/>
            <w:vAlign w:val="top"/>
          </w:tcPr>
          <w:p w14:paraId="6CB630AE" w14:textId="77251B29" w:rsidR="006F0A01" w:rsidRPr="007C32EF" w:rsidRDefault="006F0A01" w:rsidP="006F0A01">
            <w:pPr>
              <w:spacing w:before="0" w:line="301" w:lineRule="exact"/>
              <w:ind w:firstLine="0"/>
              <w:jc w:val="left"/>
              <w:rPr>
                <w:szCs w:val="26"/>
              </w:rPr>
            </w:pPr>
            <w:r w:rsidRPr="007D66A4">
              <w:t>UC Cha</w:t>
            </w:r>
          </w:p>
        </w:tc>
      </w:tr>
      <w:tr w:rsidR="006F0A01" w:rsidRPr="007C32EF" w14:paraId="4137D631" w14:textId="77777777" w:rsidTr="006F0A01">
        <w:tc>
          <w:tcPr>
            <w:tcW w:w="923" w:type="dxa"/>
            <w:vAlign w:val="top"/>
          </w:tcPr>
          <w:p w14:paraId="7F0F8F0E" w14:textId="658FFC43" w:rsidR="006F0A01" w:rsidRPr="007C32EF" w:rsidRDefault="006F0A01" w:rsidP="006F0A01">
            <w:pPr>
              <w:spacing w:before="0" w:line="301" w:lineRule="exact"/>
              <w:ind w:firstLine="0"/>
              <w:jc w:val="left"/>
              <w:rPr>
                <w:szCs w:val="26"/>
              </w:rPr>
            </w:pPr>
            <w:r w:rsidRPr="007D66A4">
              <w:t>UC051</w:t>
            </w:r>
          </w:p>
        </w:tc>
        <w:tc>
          <w:tcPr>
            <w:tcW w:w="1815" w:type="dxa"/>
            <w:vAlign w:val="top"/>
          </w:tcPr>
          <w:p w14:paraId="12F011E9" w14:textId="5FCD86A8" w:rsidR="006F0A01" w:rsidRPr="007C32EF" w:rsidRDefault="006F0A01" w:rsidP="006F0A01">
            <w:pPr>
              <w:spacing w:before="0" w:line="301" w:lineRule="exact"/>
              <w:ind w:firstLine="0"/>
              <w:jc w:val="left"/>
              <w:rPr>
                <w:szCs w:val="26"/>
              </w:rPr>
            </w:pPr>
            <w:r w:rsidRPr="007D66A4">
              <w:t>Ghi nhận chi phí hoạt động</w:t>
            </w:r>
          </w:p>
        </w:tc>
        <w:tc>
          <w:tcPr>
            <w:tcW w:w="3321" w:type="dxa"/>
            <w:vAlign w:val="top"/>
          </w:tcPr>
          <w:p w14:paraId="1EEBDB02" w14:textId="6AB3BF95" w:rsidR="006F0A01" w:rsidRPr="007C32EF" w:rsidRDefault="006F0A01" w:rsidP="006F0A01">
            <w:pPr>
              <w:spacing w:before="0" w:line="301" w:lineRule="exact"/>
              <w:ind w:firstLine="0"/>
              <w:jc w:val="left"/>
              <w:rPr>
                <w:szCs w:val="26"/>
              </w:rPr>
            </w:pPr>
            <w:r w:rsidRPr="007D66A4">
              <w:t>Ghi nhận các khoản chi phí phát sinh tại phòng khám.</w:t>
            </w:r>
          </w:p>
        </w:tc>
        <w:tc>
          <w:tcPr>
            <w:tcW w:w="1352" w:type="dxa"/>
            <w:vAlign w:val="top"/>
          </w:tcPr>
          <w:p w14:paraId="593D9A84" w14:textId="0CC9AE32" w:rsidR="006F0A01" w:rsidRPr="007C32EF" w:rsidRDefault="006F0A01" w:rsidP="006F0A01">
            <w:pPr>
              <w:spacing w:before="0" w:line="301" w:lineRule="exact"/>
              <w:ind w:firstLine="0"/>
              <w:jc w:val="left"/>
              <w:rPr>
                <w:szCs w:val="26"/>
              </w:rPr>
            </w:pPr>
            <w:r w:rsidRPr="007D66A4">
              <w:t>Quản lý chi phí</w:t>
            </w:r>
          </w:p>
        </w:tc>
        <w:tc>
          <w:tcPr>
            <w:tcW w:w="1434" w:type="dxa"/>
            <w:vAlign w:val="top"/>
          </w:tcPr>
          <w:p w14:paraId="2B5D9C09" w14:textId="302C5954" w:rsidR="006F0A01" w:rsidRPr="007C32EF" w:rsidRDefault="006F0A01" w:rsidP="006F0A01">
            <w:pPr>
              <w:spacing w:before="0" w:line="301" w:lineRule="exact"/>
              <w:ind w:firstLine="0"/>
              <w:jc w:val="left"/>
              <w:rPr>
                <w:szCs w:val="26"/>
              </w:rPr>
            </w:pPr>
            <w:r w:rsidRPr="007D66A4">
              <w:t>UC Cha</w:t>
            </w:r>
          </w:p>
        </w:tc>
      </w:tr>
      <w:tr w:rsidR="006F0A01" w:rsidRPr="007C32EF" w14:paraId="0E1A0E2A" w14:textId="77777777" w:rsidTr="006F0A01">
        <w:tc>
          <w:tcPr>
            <w:tcW w:w="923" w:type="dxa"/>
            <w:vAlign w:val="top"/>
          </w:tcPr>
          <w:p w14:paraId="35F129D9" w14:textId="306BC8F4" w:rsidR="006F0A01" w:rsidRPr="007C32EF" w:rsidRDefault="006F0A01" w:rsidP="006F0A01">
            <w:pPr>
              <w:spacing w:before="0" w:line="301" w:lineRule="exact"/>
              <w:ind w:firstLine="0"/>
              <w:jc w:val="left"/>
              <w:rPr>
                <w:szCs w:val="26"/>
              </w:rPr>
            </w:pPr>
            <w:r w:rsidRPr="007D66A4">
              <w:t>UC052</w:t>
            </w:r>
          </w:p>
        </w:tc>
        <w:tc>
          <w:tcPr>
            <w:tcW w:w="1815" w:type="dxa"/>
            <w:vAlign w:val="top"/>
          </w:tcPr>
          <w:p w14:paraId="7FDF2D57" w14:textId="45644764" w:rsidR="006F0A01" w:rsidRPr="007C32EF" w:rsidRDefault="006F0A01" w:rsidP="006F0A01">
            <w:pPr>
              <w:spacing w:before="0" w:line="301" w:lineRule="exact"/>
              <w:ind w:firstLine="0"/>
              <w:jc w:val="left"/>
              <w:rPr>
                <w:szCs w:val="26"/>
              </w:rPr>
            </w:pPr>
            <w:r w:rsidRPr="007D66A4">
              <w:t xml:space="preserve">Xem báo cáo thu – chi </w:t>
            </w:r>
          </w:p>
        </w:tc>
        <w:tc>
          <w:tcPr>
            <w:tcW w:w="3321" w:type="dxa"/>
            <w:vAlign w:val="top"/>
          </w:tcPr>
          <w:p w14:paraId="2FDB55B2" w14:textId="1E3F8B14" w:rsidR="006F0A01" w:rsidRPr="007C32EF" w:rsidRDefault="006F0A01" w:rsidP="006F0A01">
            <w:pPr>
              <w:spacing w:before="0" w:line="301" w:lineRule="exact"/>
              <w:ind w:firstLine="0"/>
              <w:jc w:val="left"/>
              <w:rPr>
                <w:szCs w:val="26"/>
              </w:rPr>
            </w:pPr>
            <w:r w:rsidRPr="007D66A4">
              <w:t>Thống kê doanh thu, chi phí và tính chênh lệch thu – chi trong kỳ.</w:t>
            </w:r>
          </w:p>
        </w:tc>
        <w:tc>
          <w:tcPr>
            <w:tcW w:w="1352" w:type="dxa"/>
            <w:vAlign w:val="top"/>
          </w:tcPr>
          <w:p w14:paraId="0C736782" w14:textId="06C7381D" w:rsidR="006F0A01" w:rsidRPr="007C32EF" w:rsidRDefault="006F0A01" w:rsidP="006F0A01">
            <w:pPr>
              <w:spacing w:before="0" w:line="301" w:lineRule="exact"/>
              <w:ind w:firstLine="0"/>
              <w:jc w:val="left"/>
              <w:rPr>
                <w:szCs w:val="26"/>
              </w:rPr>
            </w:pPr>
            <w:r w:rsidRPr="007D66A4">
              <w:t>Báo cáo – Thống kê</w:t>
            </w:r>
          </w:p>
        </w:tc>
        <w:tc>
          <w:tcPr>
            <w:tcW w:w="1434" w:type="dxa"/>
            <w:vAlign w:val="top"/>
          </w:tcPr>
          <w:p w14:paraId="42569189" w14:textId="23C06CB4" w:rsidR="006F0A01" w:rsidRPr="007C32EF" w:rsidRDefault="006F0A01" w:rsidP="006F0A01">
            <w:pPr>
              <w:spacing w:before="0" w:line="301" w:lineRule="exact"/>
              <w:ind w:firstLine="0"/>
              <w:jc w:val="left"/>
              <w:rPr>
                <w:szCs w:val="26"/>
              </w:rPr>
            </w:pPr>
            <w:r w:rsidRPr="007D66A4">
              <w:t>UC Con của UC024</w:t>
            </w:r>
          </w:p>
        </w:tc>
      </w:tr>
      <w:tr w:rsidR="006F0A01" w:rsidRPr="007C32EF" w14:paraId="73E07AD3" w14:textId="77777777" w:rsidTr="006F0A01">
        <w:tc>
          <w:tcPr>
            <w:tcW w:w="923" w:type="dxa"/>
            <w:vAlign w:val="top"/>
          </w:tcPr>
          <w:p w14:paraId="1493CB91" w14:textId="281709C3" w:rsidR="006F0A01" w:rsidRPr="007C32EF" w:rsidRDefault="006F0A01" w:rsidP="006F0A01">
            <w:pPr>
              <w:spacing w:before="0" w:line="301" w:lineRule="exact"/>
              <w:ind w:firstLine="0"/>
              <w:jc w:val="left"/>
              <w:rPr>
                <w:szCs w:val="26"/>
              </w:rPr>
            </w:pPr>
            <w:r w:rsidRPr="007D66A4">
              <w:t>UC053</w:t>
            </w:r>
          </w:p>
        </w:tc>
        <w:tc>
          <w:tcPr>
            <w:tcW w:w="1815" w:type="dxa"/>
            <w:vAlign w:val="top"/>
          </w:tcPr>
          <w:p w14:paraId="04F5298F" w14:textId="16DE458D" w:rsidR="006F0A01" w:rsidRPr="007C32EF" w:rsidRDefault="006F0A01" w:rsidP="006F0A01">
            <w:pPr>
              <w:spacing w:before="0" w:line="301" w:lineRule="exact"/>
              <w:ind w:firstLine="0"/>
              <w:jc w:val="left"/>
              <w:rPr>
                <w:szCs w:val="26"/>
              </w:rPr>
            </w:pPr>
            <w:r w:rsidRPr="007D66A4">
              <w:t>Xuất báo cáo CSV</w:t>
            </w:r>
          </w:p>
        </w:tc>
        <w:tc>
          <w:tcPr>
            <w:tcW w:w="3321" w:type="dxa"/>
            <w:vAlign w:val="top"/>
          </w:tcPr>
          <w:p w14:paraId="4C48090C" w14:textId="681EDF2D" w:rsidR="006F0A01" w:rsidRPr="007C32EF" w:rsidRDefault="006F0A01" w:rsidP="006F0A01">
            <w:pPr>
              <w:spacing w:before="0" w:line="301" w:lineRule="exact"/>
              <w:ind w:firstLine="0"/>
              <w:jc w:val="left"/>
              <w:rPr>
                <w:szCs w:val="26"/>
              </w:rPr>
            </w:pPr>
            <w:r w:rsidRPr="007D66A4">
              <w:t>Xuất dữ liệu báo cáo theo bộ lọc đã lựa chọn ra tệp CSV.</w:t>
            </w:r>
          </w:p>
        </w:tc>
        <w:tc>
          <w:tcPr>
            <w:tcW w:w="1352" w:type="dxa"/>
            <w:vAlign w:val="top"/>
          </w:tcPr>
          <w:p w14:paraId="028FF0BF" w14:textId="0364C0F4" w:rsidR="006F0A01" w:rsidRPr="007C32EF" w:rsidRDefault="006F0A01" w:rsidP="006F0A01">
            <w:pPr>
              <w:spacing w:before="0" w:line="301" w:lineRule="exact"/>
              <w:ind w:firstLine="0"/>
              <w:jc w:val="left"/>
              <w:rPr>
                <w:szCs w:val="26"/>
              </w:rPr>
            </w:pPr>
            <w:r w:rsidRPr="007D66A4">
              <w:t>Báo cáo – Thống kê</w:t>
            </w:r>
          </w:p>
        </w:tc>
        <w:tc>
          <w:tcPr>
            <w:tcW w:w="1434" w:type="dxa"/>
            <w:vAlign w:val="top"/>
          </w:tcPr>
          <w:p w14:paraId="67138BA1" w14:textId="4B4B10EE" w:rsidR="006F0A01" w:rsidRPr="007C32EF" w:rsidRDefault="006F0A01" w:rsidP="006F0A01">
            <w:pPr>
              <w:spacing w:before="0" w:line="301" w:lineRule="exact"/>
              <w:ind w:firstLine="0"/>
              <w:jc w:val="left"/>
              <w:rPr>
                <w:szCs w:val="26"/>
              </w:rPr>
            </w:pPr>
            <w:r w:rsidRPr="007D66A4">
              <w:t>UC Con của UC024</w:t>
            </w:r>
          </w:p>
        </w:tc>
      </w:tr>
      <w:tr w:rsidR="006F0A01" w:rsidRPr="007C32EF" w14:paraId="0DF08CD1" w14:textId="77777777" w:rsidTr="006F0A01">
        <w:tc>
          <w:tcPr>
            <w:tcW w:w="923" w:type="dxa"/>
            <w:vAlign w:val="top"/>
          </w:tcPr>
          <w:p w14:paraId="0AC885F6" w14:textId="19D54E75" w:rsidR="006F0A01" w:rsidRPr="007C32EF" w:rsidRDefault="006F0A01" w:rsidP="006F0A01">
            <w:pPr>
              <w:spacing w:before="0" w:line="301" w:lineRule="exact"/>
              <w:ind w:firstLine="0"/>
              <w:jc w:val="left"/>
              <w:rPr>
                <w:szCs w:val="26"/>
              </w:rPr>
            </w:pPr>
            <w:r w:rsidRPr="007D66A4">
              <w:t>UC054</w:t>
            </w:r>
          </w:p>
        </w:tc>
        <w:tc>
          <w:tcPr>
            <w:tcW w:w="1815" w:type="dxa"/>
            <w:vAlign w:val="top"/>
          </w:tcPr>
          <w:p w14:paraId="49C7F446" w14:textId="18927376" w:rsidR="006F0A01" w:rsidRPr="007C32EF" w:rsidRDefault="006F0A01" w:rsidP="006F0A01">
            <w:pPr>
              <w:spacing w:before="0" w:line="301" w:lineRule="exact"/>
              <w:ind w:firstLine="0"/>
              <w:jc w:val="left"/>
              <w:rPr>
                <w:szCs w:val="26"/>
              </w:rPr>
            </w:pPr>
            <w:r w:rsidRPr="007D66A4">
              <w:t>Xem chi tiết phiếu khám</w:t>
            </w:r>
          </w:p>
        </w:tc>
        <w:tc>
          <w:tcPr>
            <w:tcW w:w="3321" w:type="dxa"/>
            <w:vAlign w:val="top"/>
          </w:tcPr>
          <w:p w14:paraId="16F30D54" w14:textId="6A8F52DB" w:rsidR="006F0A01" w:rsidRPr="007C32EF" w:rsidRDefault="006F0A01" w:rsidP="006F0A01">
            <w:pPr>
              <w:spacing w:before="0" w:line="301" w:lineRule="exact"/>
              <w:ind w:firstLine="0"/>
              <w:jc w:val="left"/>
              <w:rPr>
                <w:szCs w:val="26"/>
              </w:rPr>
            </w:pPr>
            <w:r w:rsidRPr="007D66A4">
              <w:t>Xem mã phiếu, mã bệnh nhân và thông tin khám, điều trị.</w:t>
            </w:r>
          </w:p>
        </w:tc>
        <w:tc>
          <w:tcPr>
            <w:tcW w:w="1352" w:type="dxa"/>
            <w:vAlign w:val="top"/>
          </w:tcPr>
          <w:p w14:paraId="05531893" w14:textId="176A994B" w:rsidR="006F0A01" w:rsidRPr="007C32EF" w:rsidRDefault="006F0A01" w:rsidP="006F0A01">
            <w:pPr>
              <w:spacing w:before="0" w:line="301" w:lineRule="exact"/>
              <w:ind w:firstLine="0"/>
              <w:jc w:val="left"/>
              <w:rPr>
                <w:szCs w:val="26"/>
              </w:rPr>
            </w:pPr>
            <w:r w:rsidRPr="007D66A4">
              <w:t>Quản lý thông tin khám</w:t>
            </w:r>
          </w:p>
        </w:tc>
        <w:tc>
          <w:tcPr>
            <w:tcW w:w="1434" w:type="dxa"/>
            <w:vAlign w:val="top"/>
          </w:tcPr>
          <w:p w14:paraId="5FE276B3" w14:textId="6F877DC7" w:rsidR="006F0A01" w:rsidRPr="007C32EF" w:rsidRDefault="006F0A01" w:rsidP="006F0A01">
            <w:pPr>
              <w:spacing w:before="0" w:line="301" w:lineRule="exact"/>
              <w:ind w:firstLine="0"/>
              <w:jc w:val="left"/>
              <w:rPr>
                <w:szCs w:val="26"/>
              </w:rPr>
            </w:pPr>
            <w:r w:rsidRPr="007D66A4">
              <w:t>UC Cha</w:t>
            </w:r>
          </w:p>
        </w:tc>
      </w:tr>
      <w:tr w:rsidR="006F0A01" w:rsidRPr="007C32EF" w14:paraId="4A6D3034" w14:textId="77777777" w:rsidTr="006F0A01">
        <w:tc>
          <w:tcPr>
            <w:tcW w:w="923" w:type="dxa"/>
            <w:vAlign w:val="top"/>
          </w:tcPr>
          <w:p w14:paraId="5F9EB141" w14:textId="3BF12997" w:rsidR="006F0A01" w:rsidRPr="007C32EF" w:rsidRDefault="006F0A01" w:rsidP="006F0A01">
            <w:pPr>
              <w:spacing w:before="0" w:line="301" w:lineRule="exact"/>
              <w:ind w:firstLine="0"/>
              <w:jc w:val="left"/>
              <w:rPr>
                <w:szCs w:val="26"/>
              </w:rPr>
            </w:pPr>
            <w:r w:rsidRPr="007D66A4">
              <w:t>UC055</w:t>
            </w:r>
          </w:p>
        </w:tc>
        <w:tc>
          <w:tcPr>
            <w:tcW w:w="1815" w:type="dxa"/>
            <w:vAlign w:val="top"/>
          </w:tcPr>
          <w:p w14:paraId="6602E32D" w14:textId="2DD547B8" w:rsidR="006F0A01" w:rsidRPr="007C32EF" w:rsidRDefault="006F0A01" w:rsidP="006F0A01">
            <w:pPr>
              <w:spacing w:before="0" w:line="301" w:lineRule="exact"/>
              <w:ind w:firstLine="0"/>
              <w:jc w:val="left"/>
              <w:rPr>
                <w:szCs w:val="26"/>
              </w:rPr>
            </w:pPr>
            <w:r w:rsidRPr="007D66A4">
              <w:t>Xem nhật ký quản trị</w:t>
            </w:r>
          </w:p>
        </w:tc>
        <w:tc>
          <w:tcPr>
            <w:tcW w:w="3321" w:type="dxa"/>
            <w:vAlign w:val="top"/>
          </w:tcPr>
          <w:p w14:paraId="17D22A04" w14:textId="6A2D2AB8" w:rsidR="006F0A01" w:rsidRPr="007C32EF" w:rsidRDefault="006F0A01" w:rsidP="006F0A01">
            <w:pPr>
              <w:spacing w:before="0" w:line="301" w:lineRule="exact"/>
              <w:ind w:firstLine="0"/>
              <w:jc w:val="left"/>
              <w:rPr>
                <w:szCs w:val="26"/>
              </w:rPr>
            </w:pPr>
            <w:r w:rsidRPr="007D66A4">
              <w:t>Tra cứu lịch sử các hoạt động và thay đổi quan trọng trong hệ thống.</w:t>
            </w:r>
          </w:p>
        </w:tc>
        <w:tc>
          <w:tcPr>
            <w:tcW w:w="1352" w:type="dxa"/>
            <w:vAlign w:val="top"/>
          </w:tcPr>
          <w:p w14:paraId="74A287CF" w14:textId="61CCBC9E" w:rsidR="006F0A01" w:rsidRPr="007C32EF" w:rsidRDefault="006F0A01" w:rsidP="006F0A01">
            <w:pPr>
              <w:spacing w:before="0" w:line="301" w:lineRule="exact"/>
              <w:ind w:firstLine="0"/>
              <w:jc w:val="left"/>
              <w:rPr>
                <w:szCs w:val="26"/>
              </w:rPr>
            </w:pPr>
            <w:r w:rsidRPr="007D66A4">
              <w:t>Giám sát hệ thống</w:t>
            </w:r>
          </w:p>
        </w:tc>
        <w:tc>
          <w:tcPr>
            <w:tcW w:w="1434" w:type="dxa"/>
            <w:vAlign w:val="top"/>
          </w:tcPr>
          <w:p w14:paraId="1A40FE6C" w14:textId="066CE932" w:rsidR="006F0A01" w:rsidRPr="007C32EF" w:rsidRDefault="006F0A01" w:rsidP="006F0A01">
            <w:pPr>
              <w:spacing w:before="0" w:line="301" w:lineRule="exact"/>
              <w:ind w:firstLine="0"/>
              <w:jc w:val="left"/>
              <w:rPr>
                <w:szCs w:val="26"/>
              </w:rPr>
            </w:pPr>
            <w:r w:rsidRPr="007D66A4">
              <w:t>UC Con của UC009</w:t>
            </w:r>
          </w:p>
        </w:tc>
      </w:tr>
    </w:tbl>
    <w:p w14:paraId="6F2B4B8D" w14:textId="77777777" w:rsidR="00547FB5" w:rsidRPr="008971BF" w:rsidRDefault="00547FB5" w:rsidP="00812ACB">
      <w:pPr>
        <w:spacing w:before="198" w:line="301" w:lineRule="exact"/>
        <w:ind w:firstLine="0"/>
      </w:pPr>
    </w:p>
    <w:p w14:paraId="6AFE435A" w14:textId="77777777" w:rsidR="00547FB5" w:rsidRPr="008971BF" w:rsidRDefault="00547FB5" w:rsidP="00812ACB">
      <w:pPr>
        <w:spacing w:before="408" w:line="20" w:lineRule="exact"/>
        <w:ind w:firstLine="0"/>
      </w:pPr>
    </w:p>
    <w:p w14:paraId="376AB986" w14:textId="77777777" w:rsidR="00547FB5" w:rsidRPr="0087442D" w:rsidRDefault="00547FB5" w:rsidP="00812ACB">
      <w:pPr>
        <w:pStyle w:val="Heading2"/>
        <w:numPr>
          <w:ilvl w:val="0"/>
          <w:numId w:val="46"/>
        </w:numPr>
        <w:ind w:left="0" w:firstLine="0"/>
        <w:rPr>
          <w:rFonts w:cs="Times New Roman"/>
          <w:szCs w:val="26"/>
        </w:rPr>
      </w:pPr>
      <w:bookmarkStart w:id="82" w:name="_Toc243155193"/>
      <w:r w:rsidRPr="0087442D">
        <w:rPr>
          <w:rFonts w:eastAsia="Times New Roman 2" w:cs="Times New Roman"/>
          <w:szCs w:val="26"/>
        </w:rPr>
        <w:t>ĐẶC TẢ CÁC YÊU CẦU CHỨC NĂNG (FUNCTIONAL)</w:t>
      </w:r>
      <w:bookmarkEnd w:id="82"/>
    </w:p>
    <w:p w14:paraId="1A5B47AE" w14:textId="263F5787" w:rsidR="00547FB5" w:rsidRPr="008971BF" w:rsidRDefault="00E920FA" w:rsidP="00812ACB">
      <w:pPr>
        <w:ind w:firstLine="0"/>
        <w:rPr>
          <w:rFonts w:eastAsia="Times New Roman 2"/>
          <w:szCs w:val="26"/>
        </w:rPr>
      </w:pPr>
      <w:r>
        <w:rPr>
          <w:rFonts w:eastAsia="Times New Roman 2"/>
          <w:b/>
          <w:bCs/>
          <w:szCs w:val="26"/>
        </w:rPr>
        <w:t>1</w:t>
      </w:r>
      <w:r w:rsidR="00547FB5" w:rsidRPr="008971BF">
        <w:rPr>
          <w:rFonts w:eastAsia="Times New Roman 2"/>
          <w:b/>
          <w:bCs/>
          <w:szCs w:val="26"/>
        </w:rPr>
        <w:t>. UC004_Thêm mới tài khoản</w:t>
      </w:r>
    </w:p>
    <w:p w14:paraId="3AD9A039" w14:textId="77777777" w:rsidR="00547FB5" w:rsidRPr="008971BF" w:rsidRDefault="00547FB5" w:rsidP="00812ACB">
      <w:pPr>
        <w:ind w:firstLine="0"/>
        <w:rPr>
          <w:rFonts w:eastAsia="Times New Roman 2"/>
          <w:szCs w:val="26"/>
        </w:rPr>
      </w:pPr>
      <w:r w:rsidRPr="008971BF">
        <w:rPr>
          <w:rFonts w:eastAsia="Times New Roman 2"/>
          <w:i/>
          <w:iCs/>
          <w:szCs w:val="26"/>
        </w:rPr>
        <w:t>a. Mô tả use case UC004</w:t>
      </w:r>
    </w:p>
    <w:tbl>
      <w:tblPr>
        <w:tblStyle w:val="TableTheme"/>
        <w:tblW w:w="0" w:type="auto"/>
        <w:tblLook w:val="04A0" w:firstRow="1" w:lastRow="0" w:firstColumn="1" w:lastColumn="0" w:noHBand="0" w:noVBand="1"/>
      </w:tblPr>
      <w:tblGrid>
        <w:gridCol w:w="4369"/>
        <w:gridCol w:w="5048"/>
      </w:tblGrid>
      <w:tr w:rsidR="009054D8" w:rsidRPr="003C1741" w14:paraId="47127E8D" w14:textId="77777777" w:rsidTr="00C14441">
        <w:tc>
          <w:tcPr>
            <w:tcW w:w="0" w:type="auto"/>
            <w:gridSpan w:val="2"/>
            <w:hideMark/>
          </w:tcPr>
          <w:p w14:paraId="47E8BFCA" w14:textId="4FE4FDB5" w:rsidR="009054D8" w:rsidRPr="00614A07" w:rsidRDefault="009054D8" w:rsidP="00C14441">
            <w:pPr>
              <w:spacing w:before="0"/>
              <w:ind w:firstLine="0"/>
              <w:rPr>
                <w:rFonts w:eastAsia="Times New Roman 2"/>
                <w:szCs w:val="26"/>
                <w:lang w:val="vi-VN"/>
              </w:rPr>
            </w:pPr>
            <w:r w:rsidRPr="003C1741">
              <w:rPr>
                <w:rFonts w:eastAsia="Times New Roman 2"/>
                <w:szCs w:val="26"/>
              </w:rPr>
              <w:t>Use case:UC004_Thêm mới tài khoản</w:t>
            </w:r>
          </w:p>
        </w:tc>
      </w:tr>
      <w:tr w:rsidR="009054D8" w:rsidRPr="003C1741" w14:paraId="0EA5F4C8" w14:textId="77777777" w:rsidTr="00C14441">
        <w:tc>
          <w:tcPr>
            <w:tcW w:w="0" w:type="auto"/>
            <w:hideMark/>
          </w:tcPr>
          <w:p w14:paraId="2B8DBCB8" w14:textId="77777777" w:rsidR="009054D8" w:rsidRPr="003C1741" w:rsidRDefault="009054D8" w:rsidP="00C14441">
            <w:pPr>
              <w:spacing w:before="0"/>
              <w:ind w:firstLine="0"/>
              <w:rPr>
                <w:rFonts w:eastAsia="Times New Roman 2"/>
                <w:szCs w:val="26"/>
              </w:rPr>
            </w:pPr>
            <w:r w:rsidRPr="003C1741">
              <w:rPr>
                <w:rFonts w:eastAsia="Times New Roman 2"/>
                <w:szCs w:val="26"/>
              </w:rPr>
              <w:t>Mục đích:</w:t>
            </w:r>
          </w:p>
        </w:tc>
        <w:tc>
          <w:tcPr>
            <w:tcW w:w="0" w:type="auto"/>
            <w:hideMark/>
          </w:tcPr>
          <w:p w14:paraId="778D9BFB" w14:textId="77777777" w:rsidR="009054D8" w:rsidRPr="003C1741" w:rsidRDefault="009054D8" w:rsidP="00C14441">
            <w:pPr>
              <w:spacing w:before="0"/>
              <w:ind w:firstLine="0"/>
              <w:rPr>
                <w:rFonts w:eastAsia="Times New Roman 2"/>
                <w:szCs w:val="26"/>
              </w:rPr>
            </w:pPr>
            <w:r w:rsidRPr="003C1741">
              <w:rPr>
                <w:rFonts w:eastAsia="Times New Roman 2"/>
                <w:szCs w:val="26"/>
              </w:rPr>
              <w:t>Tạo một tài khoản người dùng mới vào hệ thống để cấp quyền làm việc cho nhân sự phòng khám.</w:t>
            </w:r>
          </w:p>
        </w:tc>
      </w:tr>
      <w:tr w:rsidR="009054D8" w:rsidRPr="003C1741" w14:paraId="195AB223" w14:textId="77777777" w:rsidTr="00C14441">
        <w:tc>
          <w:tcPr>
            <w:tcW w:w="0" w:type="auto"/>
            <w:hideMark/>
          </w:tcPr>
          <w:p w14:paraId="0FAC553B" w14:textId="77777777" w:rsidR="009054D8" w:rsidRPr="003C1741" w:rsidRDefault="009054D8" w:rsidP="00C14441">
            <w:pPr>
              <w:spacing w:before="0"/>
              <w:ind w:firstLine="0"/>
              <w:rPr>
                <w:rFonts w:eastAsia="Times New Roman 2"/>
                <w:szCs w:val="26"/>
              </w:rPr>
            </w:pPr>
            <w:r w:rsidRPr="003C1741">
              <w:rPr>
                <w:rFonts w:eastAsia="Times New Roman 2"/>
                <w:szCs w:val="26"/>
              </w:rPr>
              <w:t>Mô tả:</w:t>
            </w:r>
          </w:p>
        </w:tc>
        <w:tc>
          <w:tcPr>
            <w:tcW w:w="0" w:type="auto"/>
            <w:hideMark/>
          </w:tcPr>
          <w:p w14:paraId="614E713A" w14:textId="77777777" w:rsidR="009054D8" w:rsidRPr="003C1741" w:rsidRDefault="009054D8" w:rsidP="00C14441">
            <w:pPr>
              <w:spacing w:before="0"/>
              <w:ind w:firstLine="0"/>
              <w:rPr>
                <w:rFonts w:eastAsia="Times New Roman 2"/>
                <w:szCs w:val="26"/>
              </w:rPr>
            </w:pPr>
            <w:r w:rsidRPr="003C1741">
              <w:rPr>
                <w:rFonts w:eastAsia="Times New Roman 2"/>
                <w:szCs w:val="26"/>
              </w:rPr>
              <w:t>Admin điền thông tin và đăng ký tài khoản mới vào cơ sở dữ liệu hệ thống với điều kiện thông tin định danh không được trùng lặp.</w:t>
            </w:r>
          </w:p>
        </w:tc>
      </w:tr>
      <w:tr w:rsidR="009054D8" w:rsidRPr="003C1741" w14:paraId="3F00E21F" w14:textId="77777777" w:rsidTr="00C14441">
        <w:tc>
          <w:tcPr>
            <w:tcW w:w="0" w:type="auto"/>
            <w:hideMark/>
          </w:tcPr>
          <w:p w14:paraId="4770AA0D" w14:textId="77777777" w:rsidR="009054D8" w:rsidRPr="003C1741" w:rsidRDefault="009054D8" w:rsidP="00C14441">
            <w:pPr>
              <w:spacing w:before="0"/>
              <w:ind w:firstLine="0"/>
              <w:rPr>
                <w:rFonts w:eastAsia="Times New Roman 2"/>
                <w:szCs w:val="26"/>
              </w:rPr>
            </w:pPr>
            <w:r w:rsidRPr="003C1741">
              <w:rPr>
                <w:rFonts w:eastAsia="Times New Roman 2"/>
                <w:szCs w:val="26"/>
              </w:rPr>
              <w:t>Tác nhân:</w:t>
            </w:r>
          </w:p>
        </w:tc>
        <w:tc>
          <w:tcPr>
            <w:tcW w:w="0" w:type="auto"/>
            <w:hideMark/>
          </w:tcPr>
          <w:p w14:paraId="48389D8C" w14:textId="77777777" w:rsidR="009054D8" w:rsidRPr="003C1741" w:rsidRDefault="009054D8" w:rsidP="00C14441">
            <w:pPr>
              <w:spacing w:before="0"/>
              <w:ind w:firstLine="0"/>
              <w:rPr>
                <w:rFonts w:eastAsia="Times New Roman 2"/>
                <w:szCs w:val="26"/>
              </w:rPr>
            </w:pPr>
            <w:r w:rsidRPr="003C1741">
              <w:rPr>
                <w:rFonts w:eastAsia="Times New Roman 2"/>
                <w:szCs w:val="26"/>
              </w:rPr>
              <w:t>Admin</w:t>
            </w:r>
          </w:p>
        </w:tc>
      </w:tr>
      <w:tr w:rsidR="009054D8" w:rsidRPr="003C1741" w14:paraId="1F84E410" w14:textId="77777777" w:rsidTr="00C14441">
        <w:tc>
          <w:tcPr>
            <w:tcW w:w="0" w:type="auto"/>
            <w:hideMark/>
          </w:tcPr>
          <w:p w14:paraId="1FEF8612" w14:textId="77777777" w:rsidR="009054D8" w:rsidRPr="003C1741" w:rsidRDefault="009054D8" w:rsidP="00C14441">
            <w:pPr>
              <w:spacing w:before="0"/>
              <w:ind w:firstLine="0"/>
              <w:rPr>
                <w:rFonts w:eastAsia="Times New Roman 2"/>
                <w:szCs w:val="26"/>
              </w:rPr>
            </w:pPr>
            <w:r w:rsidRPr="003C1741">
              <w:rPr>
                <w:rFonts w:eastAsia="Times New Roman 2"/>
                <w:szCs w:val="26"/>
              </w:rPr>
              <w:t>Điều kiện trước:</w:t>
            </w:r>
          </w:p>
        </w:tc>
        <w:tc>
          <w:tcPr>
            <w:tcW w:w="0" w:type="auto"/>
            <w:hideMark/>
          </w:tcPr>
          <w:p w14:paraId="42F72CF7" w14:textId="77777777" w:rsidR="009054D8" w:rsidRPr="003C1741" w:rsidRDefault="009054D8" w:rsidP="00C14441">
            <w:pPr>
              <w:spacing w:before="0"/>
              <w:ind w:firstLine="0"/>
              <w:rPr>
                <w:rFonts w:eastAsia="Times New Roman 2"/>
                <w:szCs w:val="26"/>
              </w:rPr>
            </w:pPr>
            <w:r w:rsidRPr="003C1741">
              <w:rPr>
                <w:rFonts w:eastAsia="Times New Roman 2"/>
                <w:szCs w:val="26"/>
              </w:rPr>
              <w:t>Admin đang ở giao diện danh sách Quản lý tài khoản (thuộc chức năng UC003).</w:t>
            </w:r>
          </w:p>
        </w:tc>
      </w:tr>
      <w:tr w:rsidR="009054D8" w:rsidRPr="003C1741" w14:paraId="36D167D7" w14:textId="77777777" w:rsidTr="00C14441">
        <w:tc>
          <w:tcPr>
            <w:tcW w:w="0" w:type="auto"/>
            <w:hideMark/>
          </w:tcPr>
          <w:p w14:paraId="482DF59B" w14:textId="77777777" w:rsidR="009054D8" w:rsidRPr="003C1741" w:rsidRDefault="009054D8" w:rsidP="00C14441">
            <w:pPr>
              <w:spacing w:before="0"/>
              <w:ind w:firstLine="0"/>
              <w:rPr>
                <w:rFonts w:eastAsia="Times New Roman 2"/>
                <w:szCs w:val="26"/>
              </w:rPr>
            </w:pPr>
            <w:r w:rsidRPr="003C1741">
              <w:rPr>
                <w:rFonts w:eastAsia="Times New Roman 2"/>
                <w:szCs w:val="26"/>
              </w:rPr>
              <w:t>Điều kiện sau:</w:t>
            </w:r>
          </w:p>
        </w:tc>
        <w:tc>
          <w:tcPr>
            <w:tcW w:w="0" w:type="auto"/>
            <w:hideMark/>
          </w:tcPr>
          <w:p w14:paraId="26341334" w14:textId="77777777" w:rsidR="009054D8" w:rsidRPr="003C1741" w:rsidRDefault="009054D8" w:rsidP="00C14441">
            <w:pPr>
              <w:spacing w:before="0"/>
              <w:ind w:firstLine="0"/>
              <w:rPr>
                <w:rFonts w:eastAsia="Times New Roman 2"/>
                <w:szCs w:val="26"/>
              </w:rPr>
            </w:pPr>
            <w:r w:rsidRPr="003C1741">
              <w:rPr>
                <w:rFonts w:eastAsia="Times New Roman 2"/>
                <w:szCs w:val="26"/>
              </w:rPr>
              <w:t>Tài khoản mới được ghi nhận vào hệ thống phòng khám nha khoa thành công với trạng thái hoạt động.</w:t>
            </w:r>
          </w:p>
        </w:tc>
      </w:tr>
      <w:tr w:rsidR="009054D8" w:rsidRPr="003C1741" w14:paraId="26493013" w14:textId="77777777" w:rsidTr="00C14441">
        <w:tc>
          <w:tcPr>
            <w:tcW w:w="0" w:type="auto"/>
            <w:gridSpan w:val="2"/>
            <w:hideMark/>
          </w:tcPr>
          <w:p w14:paraId="1A89748E" w14:textId="6C2723CD" w:rsidR="009054D8" w:rsidRPr="003C1741" w:rsidRDefault="009054D8" w:rsidP="00C14441">
            <w:pPr>
              <w:spacing w:before="0"/>
              <w:ind w:firstLine="0"/>
              <w:rPr>
                <w:rFonts w:eastAsia="Times New Roman 2"/>
                <w:szCs w:val="26"/>
              </w:rPr>
            </w:pPr>
            <w:r>
              <w:rPr>
                <w:rFonts w:eastAsia="Times New Roman 2"/>
                <w:szCs w:val="26"/>
              </w:rPr>
              <w:t xml:space="preserve"> </w:t>
            </w:r>
            <w:r w:rsidRPr="003C1741">
              <w:rPr>
                <w:rFonts w:eastAsia="Times New Roman 2"/>
                <w:szCs w:val="26"/>
              </w:rPr>
              <w:t xml:space="preserve"> LUỒNG SỰ KIỆN CHÍNH (Basic flows) </w:t>
            </w:r>
            <w:r>
              <w:rPr>
                <w:rFonts w:eastAsia="Times New Roman 2"/>
                <w:szCs w:val="26"/>
              </w:rPr>
              <w:t xml:space="preserve"> </w:t>
            </w:r>
          </w:p>
        </w:tc>
      </w:tr>
      <w:tr w:rsidR="009054D8" w:rsidRPr="003C1741" w14:paraId="7CBA74F0" w14:textId="77777777" w:rsidTr="00C14441">
        <w:tc>
          <w:tcPr>
            <w:tcW w:w="0" w:type="auto"/>
            <w:hideMark/>
          </w:tcPr>
          <w:p w14:paraId="60C5FD20" w14:textId="77777777" w:rsidR="009054D8" w:rsidRPr="003C1741" w:rsidRDefault="009054D8" w:rsidP="00C14441">
            <w:pPr>
              <w:spacing w:before="0"/>
              <w:ind w:firstLine="0"/>
              <w:rPr>
                <w:rFonts w:eastAsia="Times New Roman 2"/>
                <w:szCs w:val="26"/>
              </w:rPr>
            </w:pPr>
            <w:r w:rsidRPr="003C1741">
              <w:rPr>
                <w:rFonts w:eastAsia="Times New Roman 2"/>
                <w:szCs w:val="26"/>
              </w:rPr>
              <w:t>Tác nhân (Admin)</w:t>
            </w:r>
          </w:p>
        </w:tc>
        <w:tc>
          <w:tcPr>
            <w:tcW w:w="0" w:type="auto"/>
            <w:hideMark/>
          </w:tcPr>
          <w:p w14:paraId="268CA59E" w14:textId="77777777" w:rsidR="009054D8" w:rsidRPr="003C1741" w:rsidRDefault="009054D8" w:rsidP="00C14441">
            <w:pPr>
              <w:spacing w:before="0"/>
              <w:ind w:firstLine="0"/>
              <w:rPr>
                <w:rFonts w:eastAsia="Times New Roman 2"/>
                <w:szCs w:val="26"/>
              </w:rPr>
            </w:pPr>
            <w:r w:rsidRPr="003C1741">
              <w:rPr>
                <w:rFonts w:eastAsia="Times New Roman 2"/>
                <w:szCs w:val="26"/>
              </w:rPr>
              <w:t>Hệ thống</w:t>
            </w:r>
          </w:p>
        </w:tc>
      </w:tr>
      <w:tr w:rsidR="009054D8" w:rsidRPr="003C1741" w14:paraId="58F0339C" w14:textId="77777777" w:rsidTr="00C14441">
        <w:tc>
          <w:tcPr>
            <w:tcW w:w="0" w:type="auto"/>
            <w:hideMark/>
          </w:tcPr>
          <w:p w14:paraId="18251386" w14:textId="77777777" w:rsidR="009054D8" w:rsidRPr="003C1741" w:rsidRDefault="009054D8" w:rsidP="00C14441">
            <w:pPr>
              <w:spacing w:before="0"/>
              <w:ind w:firstLine="0"/>
              <w:rPr>
                <w:rFonts w:eastAsia="Times New Roman 2"/>
                <w:szCs w:val="26"/>
              </w:rPr>
            </w:pPr>
            <w:r w:rsidRPr="003C1741">
              <w:rPr>
                <w:rFonts w:eastAsia="Times New Roman 2"/>
                <w:szCs w:val="26"/>
              </w:rPr>
              <w:t>1. Admin thực hiện hành động nhấp vào nút Thêm mới tài khoản trên giao diện.</w:t>
            </w:r>
          </w:p>
        </w:tc>
        <w:tc>
          <w:tcPr>
            <w:tcW w:w="0" w:type="auto"/>
            <w:hideMark/>
          </w:tcPr>
          <w:p w14:paraId="616ACABA" w14:textId="77777777" w:rsidR="009054D8" w:rsidRPr="003C1741" w:rsidRDefault="009054D8" w:rsidP="00C14441">
            <w:pPr>
              <w:spacing w:before="0"/>
              <w:ind w:firstLine="0"/>
              <w:rPr>
                <w:rFonts w:eastAsia="Times New Roman 2"/>
                <w:szCs w:val="26"/>
              </w:rPr>
            </w:pPr>
          </w:p>
        </w:tc>
      </w:tr>
      <w:tr w:rsidR="009054D8" w:rsidRPr="003C1741" w14:paraId="551BFE25" w14:textId="77777777" w:rsidTr="00C14441">
        <w:tc>
          <w:tcPr>
            <w:tcW w:w="0" w:type="auto"/>
            <w:hideMark/>
          </w:tcPr>
          <w:p w14:paraId="11F8D30C" w14:textId="77777777" w:rsidR="009054D8" w:rsidRPr="003C1741" w:rsidRDefault="009054D8" w:rsidP="00C14441">
            <w:pPr>
              <w:spacing w:before="0"/>
              <w:ind w:firstLine="0"/>
              <w:rPr>
                <w:rFonts w:eastAsia="Times New Roman 2"/>
                <w:szCs w:val="26"/>
              </w:rPr>
            </w:pPr>
          </w:p>
        </w:tc>
        <w:tc>
          <w:tcPr>
            <w:tcW w:w="0" w:type="auto"/>
            <w:hideMark/>
          </w:tcPr>
          <w:p w14:paraId="11C53201" w14:textId="77777777" w:rsidR="009054D8" w:rsidRPr="003C1741" w:rsidRDefault="009054D8" w:rsidP="00C14441">
            <w:pPr>
              <w:spacing w:before="0"/>
              <w:ind w:firstLine="0"/>
              <w:rPr>
                <w:rFonts w:eastAsia="Times New Roman 2"/>
                <w:szCs w:val="26"/>
              </w:rPr>
            </w:pPr>
            <w:r w:rsidRPr="003C1741">
              <w:rPr>
                <w:rFonts w:eastAsia="Times New Roman 2"/>
                <w:szCs w:val="26"/>
              </w:rPr>
              <w:t>2. Hệ thống tiếp nhận và hiển thị form điền thông tin tài khoản mới với các trường dữ liệu trống.</w:t>
            </w:r>
          </w:p>
        </w:tc>
      </w:tr>
      <w:tr w:rsidR="009054D8" w:rsidRPr="003C1741" w14:paraId="26467764" w14:textId="77777777" w:rsidTr="00C14441">
        <w:tc>
          <w:tcPr>
            <w:tcW w:w="0" w:type="auto"/>
            <w:hideMark/>
          </w:tcPr>
          <w:p w14:paraId="2DF1AA9C" w14:textId="77777777" w:rsidR="009054D8" w:rsidRPr="003C1741" w:rsidRDefault="009054D8" w:rsidP="00C14441">
            <w:pPr>
              <w:spacing w:before="0"/>
              <w:ind w:firstLine="0"/>
              <w:rPr>
                <w:rFonts w:eastAsia="Times New Roman 2"/>
                <w:szCs w:val="26"/>
              </w:rPr>
            </w:pPr>
            <w:r w:rsidRPr="003C1741">
              <w:rPr>
                <w:rFonts w:eastAsia="Times New Roman 2"/>
                <w:szCs w:val="26"/>
              </w:rPr>
              <w:t>3. Admin thực hiện điền thông tin vào form (bao gồm các trường Tên đăng nhập, Mật khẩu, Vai trò làm việc).</w:t>
            </w:r>
          </w:p>
        </w:tc>
        <w:tc>
          <w:tcPr>
            <w:tcW w:w="0" w:type="auto"/>
            <w:hideMark/>
          </w:tcPr>
          <w:p w14:paraId="2B2ADBFE" w14:textId="77777777" w:rsidR="009054D8" w:rsidRPr="003C1741" w:rsidRDefault="009054D8" w:rsidP="00C14441">
            <w:pPr>
              <w:spacing w:before="0"/>
              <w:ind w:firstLine="0"/>
              <w:rPr>
                <w:rFonts w:eastAsia="Times New Roman 2"/>
                <w:szCs w:val="26"/>
              </w:rPr>
            </w:pPr>
          </w:p>
        </w:tc>
      </w:tr>
      <w:tr w:rsidR="009054D8" w:rsidRPr="003C1741" w14:paraId="07380CA8" w14:textId="77777777" w:rsidTr="00C14441">
        <w:tc>
          <w:tcPr>
            <w:tcW w:w="0" w:type="auto"/>
            <w:hideMark/>
          </w:tcPr>
          <w:p w14:paraId="785F022E" w14:textId="77777777" w:rsidR="009054D8" w:rsidRPr="003C1741" w:rsidRDefault="009054D8" w:rsidP="00C14441">
            <w:pPr>
              <w:spacing w:before="0"/>
              <w:ind w:firstLine="0"/>
              <w:rPr>
                <w:rFonts w:eastAsia="Times New Roman 2"/>
                <w:szCs w:val="26"/>
              </w:rPr>
            </w:pPr>
            <w:r w:rsidRPr="003C1741">
              <w:rPr>
                <w:rFonts w:eastAsia="Times New Roman 2"/>
                <w:szCs w:val="26"/>
              </w:rPr>
              <w:t>4. Admin nhấn nút Lưu thông tin dữ liệu.</w:t>
            </w:r>
          </w:p>
        </w:tc>
        <w:tc>
          <w:tcPr>
            <w:tcW w:w="0" w:type="auto"/>
            <w:hideMark/>
          </w:tcPr>
          <w:p w14:paraId="6FE38A28" w14:textId="77777777" w:rsidR="009054D8" w:rsidRPr="003C1741" w:rsidRDefault="009054D8" w:rsidP="00C14441">
            <w:pPr>
              <w:spacing w:before="0"/>
              <w:ind w:firstLine="0"/>
              <w:rPr>
                <w:rFonts w:eastAsia="Times New Roman 2"/>
                <w:szCs w:val="26"/>
              </w:rPr>
            </w:pPr>
          </w:p>
        </w:tc>
      </w:tr>
      <w:tr w:rsidR="009054D8" w:rsidRPr="003C1741" w14:paraId="192F32D3" w14:textId="77777777" w:rsidTr="00C14441">
        <w:tc>
          <w:tcPr>
            <w:tcW w:w="0" w:type="auto"/>
            <w:hideMark/>
          </w:tcPr>
          <w:p w14:paraId="0C4A40B5" w14:textId="77777777" w:rsidR="009054D8" w:rsidRPr="003C1741" w:rsidRDefault="009054D8" w:rsidP="00C14441">
            <w:pPr>
              <w:spacing w:before="0"/>
              <w:ind w:firstLine="0"/>
              <w:rPr>
                <w:rFonts w:eastAsia="Times New Roman 2"/>
                <w:szCs w:val="26"/>
              </w:rPr>
            </w:pPr>
          </w:p>
        </w:tc>
        <w:tc>
          <w:tcPr>
            <w:tcW w:w="0" w:type="auto"/>
            <w:hideMark/>
          </w:tcPr>
          <w:p w14:paraId="17A111A9" w14:textId="77777777" w:rsidR="009054D8" w:rsidRPr="003C1741" w:rsidRDefault="009054D8" w:rsidP="00C14441">
            <w:pPr>
              <w:spacing w:before="0"/>
              <w:ind w:firstLine="0"/>
              <w:rPr>
                <w:rFonts w:eastAsia="Times New Roman 2"/>
                <w:szCs w:val="26"/>
              </w:rPr>
            </w:pPr>
            <w:r w:rsidRPr="003C1741">
              <w:rPr>
                <w:rFonts w:eastAsia="Times New Roman 2"/>
                <w:szCs w:val="26"/>
              </w:rPr>
              <w:t>5. Hệ thống kiểm tra tính hợp lệ về cấu trúc định dạng và kiểm tra trùng lặp dữ liệu.</w:t>
            </w:r>
          </w:p>
        </w:tc>
      </w:tr>
      <w:tr w:rsidR="009054D8" w:rsidRPr="003C1741" w14:paraId="3B40141E" w14:textId="77777777" w:rsidTr="00C14441">
        <w:tc>
          <w:tcPr>
            <w:tcW w:w="0" w:type="auto"/>
            <w:hideMark/>
          </w:tcPr>
          <w:p w14:paraId="42BD857F" w14:textId="77777777" w:rsidR="009054D8" w:rsidRPr="003C1741" w:rsidRDefault="009054D8" w:rsidP="00C14441">
            <w:pPr>
              <w:spacing w:before="0"/>
              <w:ind w:firstLine="0"/>
              <w:rPr>
                <w:rFonts w:eastAsia="Times New Roman 2"/>
                <w:szCs w:val="26"/>
              </w:rPr>
            </w:pPr>
          </w:p>
        </w:tc>
        <w:tc>
          <w:tcPr>
            <w:tcW w:w="0" w:type="auto"/>
            <w:hideMark/>
          </w:tcPr>
          <w:p w14:paraId="7BB71F7E" w14:textId="77777777" w:rsidR="009054D8" w:rsidRPr="003C1741" w:rsidRDefault="009054D8" w:rsidP="00C14441">
            <w:pPr>
              <w:spacing w:before="0"/>
              <w:ind w:firstLine="0"/>
              <w:rPr>
                <w:rFonts w:eastAsia="Times New Roman 2"/>
                <w:szCs w:val="26"/>
              </w:rPr>
            </w:pPr>
            <w:r w:rsidRPr="003C1741">
              <w:rPr>
                <w:rFonts w:eastAsia="Times New Roman 2"/>
                <w:szCs w:val="26"/>
              </w:rPr>
              <w:t>6. Hệ thống thiết lập trạng thái tài khoản là “Hoạt động”.</w:t>
            </w:r>
          </w:p>
        </w:tc>
      </w:tr>
      <w:tr w:rsidR="009054D8" w:rsidRPr="003C1741" w14:paraId="43D99AA4" w14:textId="77777777" w:rsidTr="00C14441">
        <w:tc>
          <w:tcPr>
            <w:tcW w:w="0" w:type="auto"/>
            <w:hideMark/>
          </w:tcPr>
          <w:p w14:paraId="245099BE" w14:textId="77777777" w:rsidR="009054D8" w:rsidRPr="003C1741" w:rsidRDefault="009054D8" w:rsidP="00C14441">
            <w:pPr>
              <w:spacing w:before="0"/>
              <w:ind w:firstLine="0"/>
              <w:rPr>
                <w:rFonts w:eastAsia="Times New Roman 2"/>
                <w:szCs w:val="26"/>
              </w:rPr>
            </w:pPr>
          </w:p>
        </w:tc>
        <w:tc>
          <w:tcPr>
            <w:tcW w:w="0" w:type="auto"/>
            <w:hideMark/>
          </w:tcPr>
          <w:p w14:paraId="4326D581" w14:textId="77777777" w:rsidR="009054D8" w:rsidRPr="003C1741" w:rsidRDefault="009054D8" w:rsidP="00C14441">
            <w:pPr>
              <w:spacing w:before="0"/>
              <w:ind w:firstLine="0"/>
              <w:rPr>
                <w:rFonts w:eastAsia="Times New Roman 2"/>
                <w:szCs w:val="26"/>
              </w:rPr>
            </w:pPr>
            <w:r w:rsidRPr="003C1741">
              <w:rPr>
                <w:rFonts w:eastAsia="Times New Roman 2"/>
                <w:szCs w:val="26"/>
              </w:rPr>
              <w:t>7. Hệ thống thực hiện lưu dữ liệu vào CSDL.</w:t>
            </w:r>
          </w:p>
        </w:tc>
      </w:tr>
      <w:tr w:rsidR="009054D8" w:rsidRPr="003C1741" w14:paraId="649367B8" w14:textId="77777777" w:rsidTr="00C14441">
        <w:tc>
          <w:tcPr>
            <w:tcW w:w="0" w:type="auto"/>
            <w:hideMark/>
          </w:tcPr>
          <w:p w14:paraId="0E0E6B2F" w14:textId="77777777" w:rsidR="009054D8" w:rsidRPr="003C1741" w:rsidRDefault="009054D8" w:rsidP="00C14441">
            <w:pPr>
              <w:spacing w:before="0"/>
              <w:ind w:firstLine="0"/>
              <w:rPr>
                <w:rFonts w:eastAsia="Times New Roman 2"/>
                <w:szCs w:val="26"/>
              </w:rPr>
            </w:pPr>
          </w:p>
        </w:tc>
        <w:tc>
          <w:tcPr>
            <w:tcW w:w="0" w:type="auto"/>
            <w:hideMark/>
          </w:tcPr>
          <w:p w14:paraId="5A32A93D" w14:textId="77777777" w:rsidR="009054D8" w:rsidRPr="003C1741" w:rsidRDefault="009054D8" w:rsidP="00C14441">
            <w:pPr>
              <w:spacing w:before="0"/>
              <w:ind w:firstLine="0"/>
              <w:rPr>
                <w:rFonts w:eastAsia="Times New Roman 2"/>
                <w:szCs w:val="26"/>
              </w:rPr>
            </w:pPr>
            <w:r w:rsidRPr="003C1741">
              <w:rPr>
                <w:rFonts w:eastAsia="Times New Roman 2"/>
                <w:szCs w:val="26"/>
              </w:rPr>
              <w:t>8. Hệ thống thông báo “Thêm tài khoản thành công”.</w:t>
            </w:r>
          </w:p>
        </w:tc>
      </w:tr>
      <w:tr w:rsidR="009054D8" w:rsidRPr="003C1741" w14:paraId="1DF856FD" w14:textId="77777777" w:rsidTr="00C14441">
        <w:tc>
          <w:tcPr>
            <w:tcW w:w="0" w:type="auto"/>
            <w:gridSpan w:val="2"/>
            <w:hideMark/>
          </w:tcPr>
          <w:p w14:paraId="05FEE087" w14:textId="1FA71FC0" w:rsidR="009054D8" w:rsidRPr="003C1741" w:rsidRDefault="009054D8" w:rsidP="00C14441">
            <w:pPr>
              <w:spacing w:before="0"/>
              <w:ind w:firstLine="0"/>
              <w:rPr>
                <w:rFonts w:eastAsia="Times New Roman 2"/>
                <w:szCs w:val="26"/>
              </w:rPr>
            </w:pPr>
            <w:r>
              <w:rPr>
                <w:rFonts w:eastAsia="Times New Roman 2"/>
                <w:szCs w:val="26"/>
              </w:rPr>
              <w:t xml:space="preserve"> </w:t>
            </w:r>
            <w:r w:rsidRPr="003C1741">
              <w:rPr>
                <w:rFonts w:eastAsia="Times New Roman 2"/>
                <w:szCs w:val="26"/>
              </w:rPr>
              <w:t xml:space="preserve"> LUỒNG SỰ KIỆN PHỤ (Alternative Flows) </w:t>
            </w:r>
            <w:r>
              <w:rPr>
                <w:rFonts w:eastAsia="Times New Roman 2"/>
                <w:szCs w:val="26"/>
              </w:rPr>
              <w:t xml:space="preserve"> </w:t>
            </w:r>
          </w:p>
        </w:tc>
      </w:tr>
      <w:tr w:rsidR="009054D8" w:rsidRPr="003C1741" w14:paraId="51AD131C" w14:textId="77777777" w:rsidTr="00C14441">
        <w:tc>
          <w:tcPr>
            <w:tcW w:w="0" w:type="auto"/>
            <w:hideMark/>
          </w:tcPr>
          <w:p w14:paraId="5B2DE760" w14:textId="77777777" w:rsidR="009054D8" w:rsidRPr="003C1741" w:rsidRDefault="009054D8" w:rsidP="00C14441">
            <w:pPr>
              <w:spacing w:before="0"/>
              <w:ind w:firstLine="0"/>
              <w:rPr>
                <w:rFonts w:eastAsia="Times New Roman 2"/>
                <w:szCs w:val="26"/>
              </w:rPr>
            </w:pPr>
            <w:r w:rsidRPr="003C1741">
              <w:rPr>
                <w:rFonts w:eastAsia="Times New Roman 2"/>
                <w:szCs w:val="26"/>
              </w:rPr>
              <w:t>Tác nhân (Admin)</w:t>
            </w:r>
          </w:p>
        </w:tc>
        <w:tc>
          <w:tcPr>
            <w:tcW w:w="0" w:type="auto"/>
            <w:hideMark/>
          </w:tcPr>
          <w:p w14:paraId="0B1221F3" w14:textId="77777777" w:rsidR="009054D8" w:rsidRPr="003C1741" w:rsidRDefault="009054D8" w:rsidP="00C14441">
            <w:pPr>
              <w:spacing w:before="0"/>
              <w:ind w:firstLine="0"/>
              <w:rPr>
                <w:rFonts w:eastAsia="Times New Roman 2"/>
                <w:szCs w:val="26"/>
              </w:rPr>
            </w:pPr>
            <w:r w:rsidRPr="003C1741">
              <w:rPr>
                <w:rFonts w:eastAsia="Times New Roman 2"/>
                <w:szCs w:val="26"/>
              </w:rPr>
              <w:t>Hệ thống</w:t>
            </w:r>
          </w:p>
        </w:tc>
      </w:tr>
      <w:tr w:rsidR="009054D8" w:rsidRPr="003C1741" w14:paraId="742094C2" w14:textId="77777777" w:rsidTr="00C14441">
        <w:tc>
          <w:tcPr>
            <w:tcW w:w="0" w:type="auto"/>
            <w:hideMark/>
          </w:tcPr>
          <w:p w14:paraId="77C2FCF9" w14:textId="77777777" w:rsidR="009054D8" w:rsidRPr="003C1741" w:rsidRDefault="009054D8" w:rsidP="00C14441">
            <w:pPr>
              <w:spacing w:before="0"/>
              <w:ind w:firstLine="0"/>
              <w:rPr>
                <w:rFonts w:eastAsia="Times New Roman 2"/>
                <w:szCs w:val="26"/>
              </w:rPr>
            </w:pPr>
          </w:p>
        </w:tc>
        <w:tc>
          <w:tcPr>
            <w:tcW w:w="0" w:type="auto"/>
            <w:hideMark/>
          </w:tcPr>
          <w:p w14:paraId="0E6FDA91" w14:textId="77777777" w:rsidR="009054D8" w:rsidRPr="003C1741" w:rsidRDefault="009054D8" w:rsidP="00C14441">
            <w:pPr>
              <w:spacing w:before="0"/>
              <w:ind w:firstLine="0"/>
              <w:rPr>
                <w:rFonts w:eastAsia="Times New Roman 2"/>
                <w:szCs w:val="26"/>
              </w:rPr>
            </w:pPr>
            <w:r w:rsidRPr="003C1741">
              <w:rPr>
                <w:rFonts w:eastAsia="Times New Roman 2"/>
                <w:szCs w:val="26"/>
              </w:rPr>
              <w:t>5.1 Hệ thống thông báo thông tin định danh bị trùng hoặc dữ liệu bắt buộc để trống.</w:t>
            </w:r>
          </w:p>
        </w:tc>
      </w:tr>
      <w:tr w:rsidR="009054D8" w:rsidRPr="003C1741" w14:paraId="76C9F548" w14:textId="77777777" w:rsidTr="00C14441">
        <w:tc>
          <w:tcPr>
            <w:tcW w:w="0" w:type="auto"/>
            <w:hideMark/>
          </w:tcPr>
          <w:p w14:paraId="20F7DD80" w14:textId="77777777" w:rsidR="009054D8" w:rsidRPr="003C1741" w:rsidRDefault="009054D8" w:rsidP="00C14441">
            <w:pPr>
              <w:spacing w:before="0"/>
              <w:ind w:firstLine="0"/>
              <w:rPr>
                <w:rFonts w:eastAsia="Times New Roman 2"/>
                <w:szCs w:val="26"/>
              </w:rPr>
            </w:pPr>
            <w:r w:rsidRPr="003C1741">
              <w:rPr>
                <w:rFonts w:eastAsia="Times New Roman 2"/>
                <w:szCs w:val="26"/>
              </w:rPr>
              <w:t>5.2 Admin thực hiện sửa lại các trường thông tin lỗi trên giao diện form ở bước 3.</w:t>
            </w:r>
          </w:p>
        </w:tc>
        <w:tc>
          <w:tcPr>
            <w:tcW w:w="0" w:type="auto"/>
            <w:hideMark/>
          </w:tcPr>
          <w:p w14:paraId="5FF93743" w14:textId="77777777" w:rsidR="009054D8" w:rsidRPr="003C1741" w:rsidRDefault="009054D8" w:rsidP="00C14441">
            <w:pPr>
              <w:spacing w:before="0"/>
              <w:ind w:firstLine="0"/>
              <w:rPr>
                <w:rFonts w:eastAsia="Times New Roman 2"/>
                <w:szCs w:val="26"/>
              </w:rPr>
            </w:pPr>
          </w:p>
        </w:tc>
      </w:tr>
    </w:tbl>
    <w:p w14:paraId="45E1C051" w14:textId="35785B8F" w:rsidR="00547FB5" w:rsidRDefault="00547FB5" w:rsidP="00812ACB">
      <w:pPr>
        <w:ind w:firstLine="0"/>
        <w:rPr>
          <w:rFonts w:eastAsia="Times New Roman 2"/>
          <w:i/>
          <w:iCs/>
          <w:szCs w:val="26"/>
        </w:rPr>
      </w:pPr>
      <w:r w:rsidRPr="008971BF">
        <w:rPr>
          <w:rFonts w:eastAsia="Times New Roman 2"/>
          <w:i/>
          <w:iCs/>
          <w:szCs w:val="26"/>
        </w:rPr>
        <w:t>b. Activity Diagram</w:t>
      </w:r>
    </w:p>
    <w:p w14:paraId="6973156E" w14:textId="387E6ACC" w:rsidR="004321A4" w:rsidRPr="008971BF" w:rsidRDefault="004321A4" w:rsidP="004321A4">
      <w:pPr>
        <w:ind w:firstLine="0"/>
        <w:jc w:val="center"/>
        <w:rPr>
          <w:rFonts w:eastAsia="Times New Roman 2"/>
          <w:szCs w:val="26"/>
        </w:rPr>
      </w:pPr>
      <w:r w:rsidRPr="004321A4">
        <w:rPr>
          <w:rFonts w:eastAsia="Times New Roman 2"/>
          <w:noProof/>
          <w:szCs w:val="26"/>
        </w:rPr>
        <w:drawing>
          <wp:inline distT="0" distB="0" distL="0" distR="0" wp14:anchorId="64D3E913" wp14:editId="6480B60D">
            <wp:extent cx="5986145" cy="4446905"/>
            <wp:effectExtent l="0" t="0" r="0" b="0"/>
            <wp:docPr id="106063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0207" name=""/>
                    <pic:cNvPicPr/>
                  </pic:nvPicPr>
                  <pic:blipFill>
                    <a:blip r:embed="rId26"/>
                    <a:stretch>
                      <a:fillRect/>
                    </a:stretch>
                  </pic:blipFill>
                  <pic:spPr>
                    <a:xfrm>
                      <a:off x="0" y="0"/>
                      <a:ext cx="5986145" cy="4446905"/>
                    </a:xfrm>
                    <a:prstGeom prst="rect">
                      <a:avLst/>
                    </a:prstGeom>
                  </pic:spPr>
                </pic:pic>
              </a:graphicData>
            </a:graphic>
          </wp:inline>
        </w:drawing>
      </w:r>
    </w:p>
    <w:p w14:paraId="009BAE49" w14:textId="77777777" w:rsidR="00547FB5" w:rsidRDefault="00547FB5" w:rsidP="00812ACB">
      <w:pPr>
        <w:ind w:firstLine="0"/>
        <w:rPr>
          <w:rFonts w:eastAsia="Times New Roman 2"/>
          <w:i/>
          <w:iCs/>
          <w:szCs w:val="26"/>
        </w:rPr>
      </w:pPr>
      <w:r w:rsidRPr="008971BF">
        <w:rPr>
          <w:rFonts w:eastAsia="Times New Roman 2"/>
          <w:i/>
          <w:iCs/>
          <w:szCs w:val="26"/>
        </w:rPr>
        <w:t>c. Sequence Diagram</w:t>
      </w:r>
    </w:p>
    <w:p w14:paraId="76B7E256" w14:textId="241A3254" w:rsidR="00B01FC7" w:rsidRPr="008971BF" w:rsidRDefault="003A13E1" w:rsidP="00812ACB">
      <w:pPr>
        <w:ind w:firstLine="0"/>
        <w:rPr>
          <w:rFonts w:eastAsia="Times New Roman 2"/>
          <w:szCs w:val="26"/>
        </w:rPr>
      </w:pPr>
      <w:r w:rsidRPr="003A13E1">
        <w:rPr>
          <w:rFonts w:eastAsia="Times New Roman 2"/>
          <w:noProof/>
          <w:szCs w:val="26"/>
        </w:rPr>
        <w:lastRenderedPageBreak/>
        <w:drawing>
          <wp:inline distT="0" distB="0" distL="0" distR="0" wp14:anchorId="1C0986E0" wp14:editId="5C98BB93">
            <wp:extent cx="5986145" cy="3290570"/>
            <wp:effectExtent l="0" t="0" r="0" b="5080"/>
            <wp:docPr id="15768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32104" name=""/>
                    <pic:cNvPicPr/>
                  </pic:nvPicPr>
                  <pic:blipFill>
                    <a:blip r:embed="rId27"/>
                    <a:stretch>
                      <a:fillRect/>
                    </a:stretch>
                  </pic:blipFill>
                  <pic:spPr>
                    <a:xfrm>
                      <a:off x="0" y="0"/>
                      <a:ext cx="5986145" cy="3290570"/>
                    </a:xfrm>
                    <a:prstGeom prst="rect">
                      <a:avLst/>
                    </a:prstGeom>
                  </pic:spPr>
                </pic:pic>
              </a:graphicData>
            </a:graphic>
          </wp:inline>
        </w:drawing>
      </w:r>
    </w:p>
    <w:p w14:paraId="207DB785" w14:textId="4171E458" w:rsidR="00547FB5" w:rsidRPr="008971BF" w:rsidRDefault="00E920FA" w:rsidP="00812ACB">
      <w:pPr>
        <w:ind w:firstLine="0"/>
        <w:rPr>
          <w:rFonts w:eastAsia="Times New Roman 2"/>
          <w:szCs w:val="26"/>
        </w:rPr>
      </w:pPr>
      <w:r>
        <w:rPr>
          <w:rFonts w:eastAsia="Times New Roman 2"/>
          <w:b/>
          <w:bCs/>
          <w:szCs w:val="26"/>
        </w:rPr>
        <w:t>2</w:t>
      </w:r>
      <w:r w:rsidR="00547FB5" w:rsidRPr="008971BF">
        <w:rPr>
          <w:rFonts w:eastAsia="Times New Roman 2"/>
          <w:b/>
          <w:bCs/>
          <w:szCs w:val="26"/>
        </w:rPr>
        <w:t>. UC014_Thêm mới hồ sơ nhân viên</w:t>
      </w:r>
    </w:p>
    <w:p w14:paraId="11F619E0" w14:textId="77777777" w:rsidR="00547FB5" w:rsidRDefault="00547FB5" w:rsidP="00812ACB">
      <w:pPr>
        <w:ind w:firstLine="0"/>
        <w:rPr>
          <w:rFonts w:eastAsia="Times New Roman 2"/>
          <w:i/>
          <w:iCs/>
          <w:szCs w:val="26"/>
          <w:lang w:val="vi-VN"/>
        </w:rPr>
      </w:pPr>
      <w:r w:rsidRPr="008971BF">
        <w:rPr>
          <w:rFonts w:eastAsia="Times New Roman 2"/>
          <w:i/>
          <w:iCs/>
          <w:szCs w:val="26"/>
        </w:rPr>
        <w:t>a. Mô tả use case UC014</w:t>
      </w:r>
    </w:p>
    <w:tbl>
      <w:tblPr>
        <w:tblStyle w:val="TableTheme"/>
        <w:tblW w:w="0" w:type="auto"/>
        <w:tblLook w:val="04A0" w:firstRow="1" w:lastRow="0" w:firstColumn="1" w:lastColumn="0" w:noHBand="0" w:noVBand="1"/>
      </w:tblPr>
      <w:tblGrid>
        <w:gridCol w:w="3681"/>
        <w:gridCol w:w="5736"/>
      </w:tblGrid>
      <w:tr w:rsidR="009054D8" w:rsidRPr="009054D8" w14:paraId="09171DC9" w14:textId="77777777" w:rsidTr="009054D8">
        <w:tc>
          <w:tcPr>
            <w:tcW w:w="0" w:type="auto"/>
            <w:gridSpan w:val="2"/>
            <w:hideMark/>
          </w:tcPr>
          <w:p w14:paraId="0BCE6C22" w14:textId="72724710" w:rsidR="009054D8" w:rsidRPr="00614A07" w:rsidRDefault="009054D8" w:rsidP="009054D8">
            <w:pPr>
              <w:spacing w:before="0"/>
              <w:ind w:firstLine="0"/>
              <w:rPr>
                <w:rFonts w:eastAsia="Times New Roman 2"/>
                <w:szCs w:val="26"/>
                <w:lang w:val="vi-VN"/>
              </w:rPr>
            </w:pPr>
            <w:r w:rsidRPr="009054D8">
              <w:rPr>
                <w:rFonts w:eastAsia="Times New Roman 2"/>
                <w:szCs w:val="26"/>
              </w:rPr>
              <w:t>Use case:UC014_Thêm mới hồ sơ nhân viên</w:t>
            </w:r>
          </w:p>
        </w:tc>
      </w:tr>
      <w:tr w:rsidR="009054D8" w:rsidRPr="009054D8" w14:paraId="2BD1CE27" w14:textId="77777777" w:rsidTr="009054D8">
        <w:tc>
          <w:tcPr>
            <w:tcW w:w="3681" w:type="dxa"/>
            <w:hideMark/>
          </w:tcPr>
          <w:p w14:paraId="56DE5BCB" w14:textId="77777777" w:rsidR="009054D8" w:rsidRPr="009054D8" w:rsidRDefault="009054D8" w:rsidP="009054D8">
            <w:pPr>
              <w:spacing w:before="0"/>
              <w:ind w:firstLine="0"/>
              <w:rPr>
                <w:rFonts w:eastAsia="Times New Roman 2"/>
                <w:szCs w:val="26"/>
              </w:rPr>
            </w:pPr>
            <w:r w:rsidRPr="009054D8">
              <w:rPr>
                <w:rFonts w:eastAsia="Times New Roman 2"/>
                <w:szCs w:val="26"/>
              </w:rPr>
              <w:t>Mục đích:</w:t>
            </w:r>
          </w:p>
        </w:tc>
        <w:tc>
          <w:tcPr>
            <w:tcW w:w="5736" w:type="dxa"/>
            <w:hideMark/>
          </w:tcPr>
          <w:p w14:paraId="2B74684B" w14:textId="77777777" w:rsidR="009054D8" w:rsidRPr="009054D8" w:rsidRDefault="009054D8" w:rsidP="009054D8">
            <w:pPr>
              <w:spacing w:before="0"/>
              <w:ind w:firstLine="0"/>
              <w:rPr>
                <w:rFonts w:eastAsia="Times New Roman 2"/>
                <w:szCs w:val="26"/>
              </w:rPr>
            </w:pPr>
            <w:r w:rsidRPr="009054D8">
              <w:rPr>
                <w:rFonts w:eastAsia="Times New Roman 2"/>
                <w:szCs w:val="26"/>
              </w:rPr>
              <w:t>Lưu trữ thông tin của một nhân sự mới vào hệ thống phòng khám.</w:t>
            </w:r>
          </w:p>
        </w:tc>
      </w:tr>
      <w:tr w:rsidR="009054D8" w:rsidRPr="009054D8" w14:paraId="2552F935" w14:textId="77777777" w:rsidTr="009054D8">
        <w:tc>
          <w:tcPr>
            <w:tcW w:w="3681" w:type="dxa"/>
            <w:hideMark/>
          </w:tcPr>
          <w:p w14:paraId="2ADE7DE5" w14:textId="77777777" w:rsidR="009054D8" w:rsidRPr="009054D8" w:rsidRDefault="009054D8" w:rsidP="009054D8">
            <w:pPr>
              <w:spacing w:before="0"/>
              <w:ind w:firstLine="0"/>
              <w:rPr>
                <w:rFonts w:eastAsia="Times New Roman 2"/>
                <w:szCs w:val="26"/>
              </w:rPr>
            </w:pPr>
            <w:r w:rsidRPr="009054D8">
              <w:rPr>
                <w:rFonts w:eastAsia="Times New Roman 2"/>
                <w:szCs w:val="26"/>
              </w:rPr>
              <w:t>Mô tả:</w:t>
            </w:r>
          </w:p>
        </w:tc>
        <w:tc>
          <w:tcPr>
            <w:tcW w:w="5736" w:type="dxa"/>
            <w:hideMark/>
          </w:tcPr>
          <w:p w14:paraId="349077DC" w14:textId="77777777" w:rsidR="009054D8" w:rsidRPr="009054D8" w:rsidRDefault="009054D8" w:rsidP="009054D8">
            <w:pPr>
              <w:spacing w:before="0"/>
              <w:ind w:firstLine="0"/>
              <w:rPr>
                <w:rFonts w:eastAsia="Times New Roman 2"/>
                <w:szCs w:val="26"/>
              </w:rPr>
            </w:pPr>
            <w:r w:rsidRPr="009054D8">
              <w:rPr>
                <w:rFonts w:eastAsia="Times New Roman 2"/>
                <w:szCs w:val="26"/>
              </w:rPr>
              <w:t>Chức năng cho phép tạo hồ sơ nhân sự mới, hệ thống sẽ ràng buộc kiểm tra để đảm bảo mã nhân viên không được trùng lặp.</w:t>
            </w:r>
          </w:p>
        </w:tc>
      </w:tr>
      <w:tr w:rsidR="009054D8" w:rsidRPr="009054D8" w14:paraId="3EB00E7D" w14:textId="77777777" w:rsidTr="009054D8">
        <w:tc>
          <w:tcPr>
            <w:tcW w:w="3681" w:type="dxa"/>
            <w:hideMark/>
          </w:tcPr>
          <w:p w14:paraId="7B2F2843"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w:t>
            </w:r>
          </w:p>
        </w:tc>
        <w:tc>
          <w:tcPr>
            <w:tcW w:w="5736" w:type="dxa"/>
            <w:hideMark/>
          </w:tcPr>
          <w:p w14:paraId="5B289384" w14:textId="77777777" w:rsidR="009054D8" w:rsidRPr="009054D8" w:rsidRDefault="009054D8" w:rsidP="009054D8">
            <w:pPr>
              <w:spacing w:before="0"/>
              <w:ind w:firstLine="0"/>
              <w:rPr>
                <w:rFonts w:eastAsia="Times New Roman 2"/>
                <w:szCs w:val="26"/>
              </w:rPr>
            </w:pPr>
            <w:r w:rsidRPr="009054D8">
              <w:rPr>
                <w:rFonts w:eastAsia="Times New Roman 2"/>
                <w:szCs w:val="26"/>
              </w:rPr>
              <w:t>Quản lý</w:t>
            </w:r>
          </w:p>
        </w:tc>
      </w:tr>
      <w:tr w:rsidR="009054D8" w:rsidRPr="009054D8" w14:paraId="5474CEFA" w14:textId="77777777" w:rsidTr="009054D8">
        <w:tc>
          <w:tcPr>
            <w:tcW w:w="3681" w:type="dxa"/>
            <w:hideMark/>
          </w:tcPr>
          <w:p w14:paraId="03289B98"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trước:</w:t>
            </w:r>
          </w:p>
        </w:tc>
        <w:tc>
          <w:tcPr>
            <w:tcW w:w="5736" w:type="dxa"/>
            <w:hideMark/>
          </w:tcPr>
          <w:p w14:paraId="47E5C2F3" w14:textId="77777777" w:rsidR="009054D8" w:rsidRPr="009054D8" w:rsidRDefault="009054D8" w:rsidP="009054D8">
            <w:pPr>
              <w:spacing w:before="0"/>
              <w:ind w:firstLine="0"/>
              <w:rPr>
                <w:rFonts w:eastAsia="Times New Roman 2"/>
                <w:szCs w:val="26"/>
              </w:rPr>
            </w:pPr>
            <w:r w:rsidRPr="009054D8">
              <w:rPr>
                <w:rFonts w:eastAsia="Times New Roman 2"/>
                <w:szCs w:val="26"/>
              </w:rPr>
              <w:t>Quản lý đang truy cập ở giao diện Quản lý thông tin nhân viên.</w:t>
            </w:r>
          </w:p>
        </w:tc>
      </w:tr>
      <w:tr w:rsidR="009054D8" w:rsidRPr="009054D8" w14:paraId="7039DC3D" w14:textId="77777777" w:rsidTr="009054D8">
        <w:tc>
          <w:tcPr>
            <w:tcW w:w="3681" w:type="dxa"/>
            <w:hideMark/>
          </w:tcPr>
          <w:p w14:paraId="2035307A"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sau:</w:t>
            </w:r>
          </w:p>
        </w:tc>
        <w:tc>
          <w:tcPr>
            <w:tcW w:w="5736" w:type="dxa"/>
            <w:hideMark/>
          </w:tcPr>
          <w:p w14:paraId="33918220" w14:textId="77777777" w:rsidR="009054D8" w:rsidRPr="009054D8" w:rsidRDefault="009054D8" w:rsidP="009054D8">
            <w:pPr>
              <w:spacing w:before="0"/>
              <w:ind w:firstLine="0"/>
              <w:rPr>
                <w:rFonts w:eastAsia="Times New Roman 2"/>
                <w:szCs w:val="26"/>
              </w:rPr>
            </w:pPr>
            <w:r w:rsidRPr="009054D8">
              <w:rPr>
                <w:rFonts w:eastAsia="Times New Roman 2"/>
                <w:szCs w:val="26"/>
              </w:rPr>
              <w:t>Hồ sơ nhân viên mới được tạo và lưu thành công vào cơ sở dữ liệu.</w:t>
            </w:r>
          </w:p>
        </w:tc>
      </w:tr>
      <w:tr w:rsidR="009054D8" w:rsidRPr="009054D8" w14:paraId="7329F826" w14:textId="77777777" w:rsidTr="009054D8">
        <w:tc>
          <w:tcPr>
            <w:tcW w:w="0" w:type="auto"/>
            <w:gridSpan w:val="2"/>
            <w:hideMark/>
          </w:tcPr>
          <w:p w14:paraId="34351316" w14:textId="197C4B73" w:rsidR="009054D8" w:rsidRPr="009054D8" w:rsidRDefault="009054D8" w:rsidP="009054D8">
            <w:pPr>
              <w:spacing w:before="0"/>
              <w:ind w:firstLine="0"/>
              <w:rPr>
                <w:rFonts w:eastAsia="Times New Roman 2"/>
                <w:szCs w:val="26"/>
              </w:rPr>
            </w:pPr>
            <w:r>
              <w:rPr>
                <w:rFonts w:eastAsia="Times New Roman 2"/>
                <w:szCs w:val="26"/>
              </w:rPr>
              <w:t xml:space="preserve"> </w:t>
            </w:r>
            <w:r w:rsidRPr="009054D8">
              <w:rPr>
                <w:rFonts w:eastAsia="Times New Roman 2"/>
                <w:szCs w:val="26"/>
              </w:rPr>
              <w:t xml:space="preserve"> LUỒNG SỰ KIỆN CHÍNH (Basic flows) </w:t>
            </w:r>
            <w:r>
              <w:rPr>
                <w:rFonts w:eastAsia="Times New Roman 2"/>
                <w:szCs w:val="26"/>
              </w:rPr>
              <w:t xml:space="preserve"> </w:t>
            </w:r>
          </w:p>
        </w:tc>
      </w:tr>
      <w:tr w:rsidR="009054D8" w:rsidRPr="009054D8" w14:paraId="71542B89" w14:textId="77777777" w:rsidTr="009054D8">
        <w:tc>
          <w:tcPr>
            <w:tcW w:w="3681" w:type="dxa"/>
            <w:hideMark/>
          </w:tcPr>
          <w:p w14:paraId="2C21BCBF"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(Quản lý)</w:t>
            </w:r>
          </w:p>
        </w:tc>
        <w:tc>
          <w:tcPr>
            <w:tcW w:w="5736" w:type="dxa"/>
            <w:hideMark/>
          </w:tcPr>
          <w:p w14:paraId="2552B771"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56E9BD06" w14:textId="77777777" w:rsidTr="009054D8">
        <w:tc>
          <w:tcPr>
            <w:tcW w:w="3681" w:type="dxa"/>
            <w:hideMark/>
          </w:tcPr>
          <w:p w14:paraId="45171D88" w14:textId="77777777" w:rsidR="009054D8" w:rsidRPr="009054D8" w:rsidRDefault="009054D8" w:rsidP="009054D8">
            <w:pPr>
              <w:spacing w:before="0"/>
              <w:ind w:firstLine="0"/>
              <w:rPr>
                <w:rFonts w:eastAsia="Times New Roman 2"/>
                <w:szCs w:val="26"/>
              </w:rPr>
            </w:pPr>
            <w:r w:rsidRPr="009054D8">
              <w:rPr>
                <w:rFonts w:eastAsia="Times New Roman 2"/>
                <w:szCs w:val="26"/>
              </w:rPr>
              <w:t>1. Quản lý chọn nút "Thêm mới" trên giao diện danh sách</w:t>
            </w:r>
          </w:p>
        </w:tc>
        <w:tc>
          <w:tcPr>
            <w:tcW w:w="5736" w:type="dxa"/>
            <w:hideMark/>
          </w:tcPr>
          <w:p w14:paraId="22D4C080" w14:textId="77777777" w:rsidR="009054D8" w:rsidRPr="009054D8" w:rsidRDefault="009054D8" w:rsidP="009054D8">
            <w:pPr>
              <w:spacing w:before="0"/>
              <w:ind w:firstLine="0"/>
              <w:rPr>
                <w:rFonts w:eastAsia="Times New Roman 2"/>
                <w:szCs w:val="26"/>
              </w:rPr>
            </w:pPr>
          </w:p>
        </w:tc>
      </w:tr>
      <w:tr w:rsidR="009054D8" w:rsidRPr="009054D8" w14:paraId="6EF3CEAE" w14:textId="77777777" w:rsidTr="009054D8">
        <w:tc>
          <w:tcPr>
            <w:tcW w:w="3681" w:type="dxa"/>
            <w:hideMark/>
          </w:tcPr>
          <w:p w14:paraId="600576CE" w14:textId="77777777" w:rsidR="009054D8" w:rsidRPr="009054D8" w:rsidRDefault="009054D8" w:rsidP="009054D8">
            <w:pPr>
              <w:spacing w:before="0"/>
              <w:ind w:firstLine="0"/>
              <w:rPr>
                <w:rFonts w:eastAsia="Times New Roman 2"/>
                <w:szCs w:val="26"/>
              </w:rPr>
            </w:pPr>
          </w:p>
        </w:tc>
        <w:tc>
          <w:tcPr>
            <w:tcW w:w="5736" w:type="dxa"/>
            <w:hideMark/>
          </w:tcPr>
          <w:p w14:paraId="4CAB9EB1" w14:textId="77777777" w:rsidR="009054D8" w:rsidRPr="009054D8" w:rsidRDefault="009054D8" w:rsidP="009054D8">
            <w:pPr>
              <w:spacing w:before="0"/>
              <w:ind w:firstLine="0"/>
              <w:rPr>
                <w:rFonts w:eastAsia="Times New Roman 2"/>
                <w:szCs w:val="26"/>
              </w:rPr>
            </w:pPr>
            <w:r w:rsidRPr="009054D8">
              <w:rPr>
                <w:rFonts w:eastAsia="Times New Roman 2"/>
                <w:szCs w:val="26"/>
              </w:rPr>
              <w:t>2. Hệ thống hiển thị form nhập thông tin nhân sự</w:t>
            </w:r>
          </w:p>
        </w:tc>
      </w:tr>
      <w:tr w:rsidR="009054D8" w:rsidRPr="009054D8" w14:paraId="6B63F16B" w14:textId="77777777" w:rsidTr="009054D8">
        <w:tc>
          <w:tcPr>
            <w:tcW w:w="3681" w:type="dxa"/>
            <w:hideMark/>
          </w:tcPr>
          <w:p w14:paraId="1A4CD602" w14:textId="77777777" w:rsidR="009054D8" w:rsidRPr="009054D8" w:rsidRDefault="009054D8" w:rsidP="009054D8">
            <w:pPr>
              <w:spacing w:before="0"/>
              <w:ind w:firstLine="0"/>
              <w:rPr>
                <w:rFonts w:eastAsia="Times New Roman 2"/>
                <w:szCs w:val="26"/>
              </w:rPr>
            </w:pPr>
            <w:r w:rsidRPr="009054D8">
              <w:rPr>
                <w:rFonts w:eastAsia="Times New Roman 2"/>
                <w:szCs w:val="26"/>
              </w:rPr>
              <w:t>3. Quản lý điền đầy đủ thông tin</w:t>
            </w:r>
          </w:p>
        </w:tc>
        <w:tc>
          <w:tcPr>
            <w:tcW w:w="5736" w:type="dxa"/>
            <w:hideMark/>
          </w:tcPr>
          <w:p w14:paraId="10BADAAE" w14:textId="77777777" w:rsidR="009054D8" w:rsidRPr="009054D8" w:rsidRDefault="009054D8" w:rsidP="009054D8">
            <w:pPr>
              <w:spacing w:before="0"/>
              <w:ind w:firstLine="0"/>
              <w:rPr>
                <w:rFonts w:eastAsia="Times New Roman 2"/>
                <w:szCs w:val="26"/>
              </w:rPr>
            </w:pPr>
          </w:p>
        </w:tc>
      </w:tr>
      <w:tr w:rsidR="009054D8" w:rsidRPr="009054D8" w14:paraId="02931352" w14:textId="77777777" w:rsidTr="009054D8">
        <w:tc>
          <w:tcPr>
            <w:tcW w:w="3681" w:type="dxa"/>
            <w:hideMark/>
          </w:tcPr>
          <w:p w14:paraId="74317627" w14:textId="77777777" w:rsidR="009054D8" w:rsidRPr="009054D8" w:rsidRDefault="009054D8" w:rsidP="009054D8">
            <w:pPr>
              <w:spacing w:before="0"/>
              <w:ind w:firstLine="0"/>
              <w:rPr>
                <w:rFonts w:eastAsia="Times New Roman 2"/>
                <w:szCs w:val="26"/>
              </w:rPr>
            </w:pPr>
            <w:r w:rsidRPr="009054D8">
              <w:rPr>
                <w:rFonts w:eastAsia="Times New Roman 2"/>
                <w:szCs w:val="26"/>
              </w:rPr>
              <w:lastRenderedPageBreak/>
              <w:t>4. Quản lý nhấn "Lưu"</w:t>
            </w:r>
          </w:p>
        </w:tc>
        <w:tc>
          <w:tcPr>
            <w:tcW w:w="5736" w:type="dxa"/>
            <w:hideMark/>
          </w:tcPr>
          <w:p w14:paraId="288E9FBE" w14:textId="77777777" w:rsidR="009054D8" w:rsidRPr="009054D8" w:rsidRDefault="009054D8" w:rsidP="009054D8">
            <w:pPr>
              <w:spacing w:before="0"/>
              <w:ind w:firstLine="0"/>
              <w:rPr>
                <w:rFonts w:eastAsia="Times New Roman 2"/>
                <w:szCs w:val="26"/>
              </w:rPr>
            </w:pPr>
          </w:p>
        </w:tc>
      </w:tr>
      <w:tr w:rsidR="009054D8" w:rsidRPr="009054D8" w14:paraId="3D25C107" w14:textId="77777777" w:rsidTr="009054D8">
        <w:tc>
          <w:tcPr>
            <w:tcW w:w="3681" w:type="dxa"/>
            <w:hideMark/>
          </w:tcPr>
          <w:p w14:paraId="5F58D55A" w14:textId="77777777" w:rsidR="009054D8" w:rsidRPr="009054D8" w:rsidRDefault="009054D8" w:rsidP="009054D8">
            <w:pPr>
              <w:spacing w:before="0"/>
              <w:ind w:firstLine="0"/>
              <w:rPr>
                <w:rFonts w:eastAsia="Times New Roman 2"/>
                <w:szCs w:val="26"/>
              </w:rPr>
            </w:pPr>
          </w:p>
        </w:tc>
        <w:tc>
          <w:tcPr>
            <w:tcW w:w="5736" w:type="dxa"/>
            <w:hideMark/>
          </w:tcPr>
          <w:p w14:paraId="6DFDD01C" w14:textId="77777777" w:rsidR="009054D8" w:rsidRPr="009054D8" w:rsidRDefault="009054D8" w:rsidP="009054D8">
            <w:pPr>
              <w:spacing w:before="0"/>
              <w:ind w:firstLine="0"/>
              <w:rPr>
                <w:rFonts w:eastAsia="Times New Roman 2"/>
                <w:szCs w:val="26"/>
              </w:rPr>
            </w:pPr>
            <w:r w:rsidRPr="009054D8">
              <w:rPr>
                <w:rFonts w:eastAsia="Times New Roman 2"/>
                <w:szCs w:val="26"/>
              </w:rPr>
              <w:t>5. Hệ thống kiểm tra tính hợp lệ dữ liệu nhập</w:t>
            </w:r>
          </w:p>
        </w:tc>
      </w:tr>
      <w:tr w:rsidR="009054D8" w:rsidRPr="009054D8" w14:paraId="6FCDCDB7" w14:textId="77777777" w:rsidTr="009054D8">
        <w:tc>
          <w:tcPr>
            <w:tcW w:w="3681" w:type="dxa"/>
            <w:hideMark/>
          </w:tcPr>
          <w:p w14:paraId="6C6AF0F2" w14:textId="77777777" w:rsidR="009054D8" w:rsidRPr="009054D8" w:rsidRDefault="009054D8" w:rsidP="009054D8">
            <w:pPr>
              <w:spacing w:before="0"/>
              <w:ind w:firstLine="0"/>
              <w:rPr>
                <w:rFonts w:eastAsia="Times New Roman 2"/>
                <w:szCs w:val="26"/>
              </w:rPr>
            </w:pPr>
          </w:p>
        </w:tc>
        <w:tc>
          <w:tcPr>
            <w:tcW w:w="5736" w:type="dxa"/>
            <w:hideMark/>
          </w:tcPr>
          <w:p w14:paraId="5DAA7816" w14:textId="77777777" w:rsidR="009054D8" w:rsidRPr="009054D8" w:rsidRDefault="009054D8" w:rsidP="009054D8">
            <w:pPr>
              <w:spacing w:before="0"/>
              <w:ind w:firstLine="0"/>
              <w:rPr>
                <w:rFonts w:eastAsia="Times New Roman 2"/>
                <w:szCs w:val="26"/>
              </w:rPr>
            </w:pPr>
            <w:r w:rsidRPr="009054D8">
              <w:rPr>
                <w:rFonts w:eastAsia="Times New Roman 2"/>
                <w:szCs w:val="26"/>
              </w:rPr>
              <w:t>6. Hệ thống kiểm tra thông tin nhân sự</w:t>
            </w:r>
          </w:p>
        </w:tc>
      </w:tr>
      <w:tr w:rsidR="009054D8" w:rsidRPr="009054D8" w14:paraId="6F47837C" w14:textId="77777777" w:rsidTr="009054D8">
        <w:tc>
          <w:tcPr>
            <w:tcW w:w="3681" w:type="dxa"/>
            <w:hideMark/>
          </w:tcPr>
          <w:p w14:paraId="4559CAA2" w14:textId="77777777" w:rsidR="009054D8" w:rsidRPr="009054D8" w:rsidRDefault="009054D8" w:rsidP="009054D8">
            <w:pPr>
              <w:spacing w:before="0"/>
              <w:ind w:firstLine="0"/>
              <w:rPr>
                <w:rFonts w:eastAsia="Times New Roman 2"/>
                <w:szCs w:val="26"/>
              </w:rPr>
            </w:pPr>
          </w:p>
        </w:tc>
        <w:tc>
          <w:tcPr>
            <w:tcW w:w="5736" w:type="dxa"/>
            <w:hideMark/>
          </w:tcPr>
          <w:p w14:paraId="20BF8B16" w14:textId="77777777" w:rsidR="009054D8" w:rsidRPr="009054D8" w:rsidRDefault="009054D8" w:rsidP="009054D8">
            <w:pPr>
              <w:spacing w:before="0"/>
              <w:ind w:firstLine="0"/>
              <w:rPr>
                <w:rFonts w:eastAsia="Times New Roman 2"/>
                <w:szCs w:val="26"/>
              </w:rPr>
            </w:pPr>
            <w:r w:rsidRPr="009054D8">
              <w:rPr>
                <w:rFonts w:eastAsia="Times New Roman 2"/>
                <w:szCs w:val="26"/>
              </w:rPr>
              <w:t>7. Hệ thống thêm dữ liệu mới vào cơ sở dữ liệu</w:t>
            </w:r>
          </w:p>
        </w:tc>
      </w:tr>
      <w:tr w:rsidR="009054D8" w:rsidRPr="009054D8" w14:paraId="17445167" w14:textId="77777777" w:rsidTr="009054D8">
        <w:tc>
          <w:tcPr>
            <w:tcW w:w="3681" w:type="dxa"/>
            <w:hideMark/>
          </w:tcPr>
          <w:p w14:paraId="258C2A9A" w14:textId="77777777" w:rsidR="009054D8" w:rsidRPr="009054D8" w:rsidRDefault="009054D8" w:rsidP="009054D8">
            <w:pPr>
              <w:spacing w:before="0"/>
              <w:ind w:firstLine="0"/>
              <w:rPr>
                <w:rFonts w:eastAsia="Times New Roman 2"/>
                <w:szCs w:val="26"/>
              </w:rPr>
            </w:pPr>
          </w:p>
        </w:tc>
        <w:tc>
          <w:tcPr>
            <w:tcW w:w="5736" w:type="dxa"/>
            <w:hideMark/>
          </w:tcPr>
          <w:p w14:paraId="0D4B27D8" w14:textId="77777777" w:rsidR="009054D8" w:rsidRPr="009054D8" w:rsidRDefault="009054D8" w:rsidP="009054D8">
            <w:pPr>
              <w:spacing w:before="0"/>
              <w:ind w:firstLine="0"/>
              <w:rPr>
                <w:rFonts w:eastAsia="Times New Roman 2"/>
                <w:szCs w:val="26"/>
              </w:rPr>
            </w:pPr>
            <w:r w:rsidRPr="009054D8">
              <w:rPr>
                <w:rFonts w:eastAsia="Times New Roman 2"/>
                <w:szCs w:val="26"/>
              </w:rPr>
              <w:t>8. Hệ thống thông báo đã thêm thành công</w:t>
            </w:r>
          </w:p>
        </w:tc>
      </w:tr>
      <w:tr w:rsidR="009054D8" w:rsidRPr="009054D8" w14:paraId="31F703AF" w14:textId="77777777" w:rsidTr="009054D8">
        <w:tc>
          <w:tcPr>
            <w:tcW w:w="3681" w:type="dxa"/>
            <w:hideMark/>
          </w:tcPr>
          <w:p w14:paraId="32F39E48" w14:textId="77777777" w:rsidR="009054D8" w:rsidRPr="009054D8" w:rsidRDefault="009054D8" w:rsidP="009054D8">
            <w:pPr>
              <w:spacing w:before="0"/>
              <w:ind w:firstLine="0"/>
              <w:rPr>
                <w:rFonts w:eastAsia="Times New Roman 2"/>
                <w:szCs w:val="26"/>
              </w:rPr>
            </w:pPr>
          </w:p>
        </w:tc>
        <w:tc>
          <w:tcPr>
            <w:tcW w:w="5736" w:type="dxa"/>
            <w:hideMark/>
          </w:tcPr>
          <w:p w14:paraId="470BFD08" w14:textId="77777777" w:rsidR="009054D8" w:rsidRPr="009054D8" w:rsidRDefault="009054D8" w:rsidP="009054D8">
            <w:pPr>
              <w:spacing w:before="0"/>
              <w:ind w:firstLine="0"/>
              <w:rPr>
                <w:rFonts w:eastAsia="Times New Roman 2"/>
                <w:szCs w:val="26"/>
              </w:rPr>
            </w:pPr>
            <w:r w:rsidRPr="009054D8">
              <w:rPr>
                <w:rFonts w:eastAsia="Times New Roman 2"/>
                <w:szCs w:val="26"/>
              </w:rPr>
              <w:t>9. Hệ thống hiển thị danh sách mới cập nhật</w:t>
            </w:r>
          </w:p>
        </w:tc>
      </w:tr>
      <w:tr w:rsidR="009054D8" w:rsidRPr="009054D8" w14:paraId="25DC861F" w14:textId="77777777" w:rsidTr="009054D8">
        <w:tc>
          <w:tcPr>
            <w:tcW w:w="0" w:type="auto"/>
            <w:gridSpan w:val="2"/>
            <w:hideMark/>
          </w:tcPr>
          <w:p w14:paraId="17D37281" w14:textId="64ABEE1D" w:rsidR="009054D8" w:rsidRPr="009054D8" w:rsidRDefault="009054D8" w:rsidP="009054D8">
            <w:pPr>
              <w:spacing w:before="0"/>
              <w:ind w:firstLine="0"/>
              <w:rPr>
                <w:rFonts w:eastAsia="Times New Roman 2"/>
                <w:szCs w:val="26"/>
                <w:lang w:val="vi-VN"/>
              </w:rPr>
            </w:pPr>
            <w:r>
              <w:rPr>
                <w:rFonts w:eastAsia="Times New Roman 2"/>
                <w:szCs w:val="26"/>
              </w:rPr>
              <w:t xml:space="preserve"> </w:t>
            </w:r>
            <w:r w:rsidRPr="009054D8">
              <w:rPr>
                <w:rFonts w:eastAsia="Times New Roman 2"/>
                <w:szCs w:val="26"/>
              </w:rPr>
              <w:t xml:space="preserve"> LUỒNG SỰ KIỆN PHỤ (Alternative Flows) </w:t>
            </w:r>
            <w:r>
              <w:rPr>
                <w:rFonts w:eastAsia="Times New Roman 2"/>
                <w:szCs w:val="26"/>
              </w:rPr>
              <w:t xml:space="preserve"> </w:t>
            </w:r>
          </w:p>
        </w:tc>
      </w:tr>
      <w:tr w:rsidR="009054D8" w:rsidRPr="009054D8" w14:paraId="053724D5" w14:textId="77777777" w:rsidTr="009054D8">
        <w:tc>
          <w:tcPr>
            <w:tcW w:w="3681" w:type="dxa"/>
            <w:hideMark/>
          </w:tcPr>
          <w:p w14:paraId="18122323"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(Quản lý)</w:t>
            </w:r>
          </w:p>
        </w:tc>
        <w:tc>
          <w:tcPr>
            <w:tcW w:w="5736" w:type="dxa"/>
            <w:hideMark/>
          </w:tcPr>
          <w:p w14:paraId="0ADAC152"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23DA0B85" w14:textId="77777777" w:rsidTr="009054D8">
        <w:tc>
          <w:tcPr>
            <w:tcW w:w="3681" w:type="dxa"/>
            <w:hideMark/>
          </w:tcPr>
          <w:p w14:paraId="2F8CC224" w14:textId="77777777" w:rsidR="009054D8" w:rsidRPr="009054D8" w:rsidRDefault="009054D8" w:rsidP="009054D8">
            <w:pPr>
              <w:spacing w:before="0"/>
              <w:ind w:firstLine="0"/>
              <w:rPr>
                <w:rFonts w:eastAsia="Times New Roman 2"/>
                <w:szCs w:val="26"/>
              </w:rPr>
            </w:pPr>
          </w:p>
        </w:tc>
        <w:tc>
          <w:tcPr>
            <w:tcW w:w="5736" w:type="dxa"/>
            <w:hideMark/>
          </w:tcPr>
          <w:p w14:paraId="4600B2D9" w14:textId="77777777" w:rsidR="009054D8" w:rsidRPr="009054D8" w:rsidRDefault="009054D8" w:rsidP="009054D8">
            <w:pPr>
              <w:spacing w:before="0"/>
              <w:ind w:firstLine="0"/>
              <w:rPr>
                <w:rFonts w:eastAsia="Times New Roman 2"/>
                <w:szCs w:val="26"/>
              </w:rPr>
            </w:pPr>
            <w:r w:rsidRPr="009054D8">
              <w:rPr>
                <w:rFonts w:eastAsia="Times New Roman 2"/>
                <w:szCs w:val="26"/>
              </w:rPr>
              <w:t>5.1 Hiển thị thông báo lỗi dữ liệu nhập không đúng hoặc thiếu</w:t>
            </w:r>
          </w:p>
        </w:tc>
      </w:tr>
      <w:tr w:rsidR="009054D8" w:rsidRPr="009054D8" w14:paraId="134DAEBE" w14:textId="77777777" w:rsidTr="009054D8">
        <w:tc>
          <w:tcPr>
            <w:tcW w:w="3681" w:type="dxa"/>
            <w:hideMark/>
          </w:tcPr>
          <w:p w14:paraId="7EF8BB3D" w14:textId="77777777" w:rsidR="009054D8" w:rsidRPr="009054D8" w:rsidRDefault="009054D8" w:rsidP="009054D8">
            <w:pPr>
              <w:spacing w:before="0"/>
              <w:ind w:firstLine="0"/>
              <w:rPr>
                <w:rFonts w:eastAsia="Times New Roman 2"/>
                <w:szCs w:val="26"/>
              </w:rPr>
            </w:pPr>
          </w:p>
        </w:tc>
        <w:tc>
          <w:tcPr>
            <w:tcW w:w="5736" w:type="dxa"/>
            <w:hideMark/>
          </w:tcPr>
          <w:p w14:paraId="27340FC5" w14:textId="77777777" w:rsidR="009054D8" w:rsidRPr="009054D8" w:rsidRDefault="009054D8" w:rsidP="009054D8">
            <w:pPr>
              <w:spacing w:before="0"/>
              <w:ind w:firstLine="0"/>
              <w:rPr>
                <w:rFonts w:eastAsia="Times New Roman 2"/>
                <w:szCs w:val="26"/>
              </w:rPr>
            </w:pPr>
            <w:r w:rsidRPr="009054D8">
              <w:rPr>
                <w:rFonts w:eastAsia="Times New Roman 2"/>
                <w:szCs w:val="26"/>
              </w:rPr>
              <w:t>5.3 Quay lại bước 2</w:t>
            </w:r>
          </w:p>
        </w:tc>
      </w:tr>
      <w:tr w:rsidR="009054D8" w:rsidRPr="009054D8" w14:paraId="2CE6771E" w14:textId="77777777" w:rsidTr="009054D8">
        <w:tc>
          <w:tcPr>
            <w:tcW w:w="3681" w:type="dxa"/>
            <w:hideMark/>
          </w:tcPr>
          <w:p w14:paraId="26356F04" w14:textId="77777777" w:rsidR="009054D8" w:rsidRPr="009054D8" w:rsidRDefault="009054D8" w:rsidP="009054D8">
            <w:pPr>
              <w:spacing w:before="0"/>
              <w:ind w:firstLine="0"/>
              <w:rPr>
                <w:rFonts w:eastAsia="Times New Roman 2"/>
                <w:szCs w:val="26"/>
              </w:rPr>
            </w:pPr>
          </w:p>
        </w:tc>
        <w:tc>
          <w:tcPr>
            <w:tcW w:w="5736" w:type="dxa"/>
            <w:hideMark/>
          </w:tcPr>
          <w:p w14:paraId="6AF0A492" w14:textId="77777777" w:rsidR="009054D8" w:rsidRPr="009054D8" w:rsidRDefault="009054D8" w:rsidP="009054D8">
            <w:pPr>
              <w:spacing w:before="0"/>
              <w:ind w:firstLine="0"/>
              <w:rPr>
                <w:rFonts w:eastAsia="Times New Roman 2"/>
                <w:szCs w:val="26"/>
              </w:rPr>
            </w:pPr>
            <w:r w:rsidRPr="009054D8">
              <w:rPr>
                <w:rFonts w:eastAsia="Times New Roman 2"/>
                <w:szCs w:val="26"/>
              </w:rPr>
              <w:t>6.1 Hiển thị thông báo lỗi trùng thông tin</w:t>
            </w:r>
          </w:p>
        </w:tc>
      </w:tr>
      <w:tr w:rsidR="009054D8" w:rsidRPr="009054D8" w14:paraId="1ED3CAE2" w14:textId="77777777" w:rsidTr="009054D8">
        <w:tc>
          <w:tcPr>
            <w:tcW w:w="3681" w:type="dxa"/>
            <w:hideMark/>
          </w:tcPr>
          <w:p w14:paraId="207479F7" w14:textId="77777777" w:rsidR="009054D8" w:rsidRPr="009054D8" w:rsidRDefault="009054D8" w:rsidP="009054D8">
            <w:pPr>
              <w:spacing w:before="0"/>
              <w:ind w:firstLine="0"/>
              <w:rPr>
                <w:rFonts w:eastAsia="Times New Roman 2"/>
                <w:szCs w:val="26"/>
              </w:rPr>
            </w:pPr>
          </w:p>
        </w:tc>
        <w:tc>
          <w:tcPr>
            <w:tcW w:w="5736" w:type="dxa"/>
            <w:hideMark/>
          </w:tcPr>
          <w:p w14:paraId="2F77B7D2" w14:textId="77777777" w:rsidR="009054D8" w:rsidRPr="009054D8" w:rsidRDefault="009054D8" w:rsidP="009054D8">
            <w:pPr>
              <w:spacing w:before="0"/>
              <w:ind w:firstLine="0"/>
              <w:rPr>
                <w:rFonts w:eastAsia="Times New Roman 2"/>
                <w:szCs w:val="26"/>
              </w:rPr>
            </w:pPr>
            <w:r w:rsidRPr="009054D8">
              <w:rPr>
                <w:rFonts w:eastAsia="Times New Roman 2"/>
                <w:szCs w:val="26"/>
              </w:rPr>
              <w:t>6.2 Hiển thị thông báo yêu cầu nhập lại</w:t>
            </w:r>
          </w:p>
        </w:tc>
      </w:tr>
      <w:tr w:rsidR="009054D8" w:rsidRPr="009054D8" w14:paraId="23D39F2A" w14:textId="77777777" w:rsidTr="009054D8">
        <w:tc>
          <w:tcPr>
            <w:tcW w:w="3681" w:type="dxa"/>
            <w:hideMark/>
          </w:tcPr>
          <w:p w14:paraId="3E1B008A" w14:textId="77777777" w:rsidR="009054D8" w:rsidRPr="009054D8" w:rsidRDefault="009054D8" w:rsidP="009054D8">
            <w:pPr>
              <w:spacing w:before="0"/>
              <w:ind w:firstLine="0"/>
              <w:rPr>
                <w:rFonts w:eastAsia="Times New Roman 2"/>
                <w:szCs w:val="26"/>
              </w:rPr>
            </w:pPr>
          </w:p>
        </w:tc>
        <w:tc>
          <w:tcPr>
            <w:tcW w:w="5736" w:type="dxa"/>
            <w:hideMark/>
          </w:tcPr>
          <w:p w14:paraId="2CF09011" w14:textId="77777777" w:rsidR="009054D8" w:rsidRPr="009054D8" w:rsidRDefault="009054D8" w:rsidP="009054D8">
            <w:pPr>
              <w:spacing w:before="0"/>
              <w:ind w:firstLine="0"/>
              <w:rPr>
                <w:rFonts w:eastAsia="Times New Roman 2"/>
                <w:szCs w:val="26"/>
              </w:rPr>
            </w:pPr>
            <w:r w:rsidRPr="009054D8">
              <w:rPr>
                <w:rFonts w:eastAsia="Times New Roman 2"/>
                <w:szCs w:val="26"/>
              </w:rPr>
              <w:t>6.3 Quay lại bước 2</w:t>
            </w:r>
          </w:p>
        </w:tc>
      </w:tr>
    </w:tbl>
    <w:p w14:paraId="4FB3FDF8" w14:textId="77777777" w:rsidR="009054D8" w:rsidRPr="009054D8" w:rsidRDefault="009054D8" w:rsidP="00812ACB">
      <w:pPr>
        <w:ind w:firstLine="0"/>
        <w:rPr>
          <w:rFonts w:eastAsia="Times New Roman 2"/>
          <w:szCs w:val="26"/>
          <w:lang w:val="vi-VN"/>
        </w:rPr>
      </w:pPr>
    </w:p>
    <w:p w14:paraId="0E6B43D7" w14:textId="46E42520" w:rsidR="00547FB5" w:rsidRDefault="00547FB5" w:rsidP="00812ACB">
      <w:pPr>
        <w:ind w:firstLine="0"/>
        <w:rPr>
          <w:rFonts w:eastAsia="Times New Roman 2"/>
          <w:i/>
          <w:iCs/>
          <w:szCs w:val="26"/>
        </w:rPr>
      </w:pPr>
      <w:r w:rsidRPr="008971BF">
        <w:rPr>
          <w:rFonts w:eastAsia="Times New Roman 2"/>
          <w:i/>
          <w:iCs/>
          <w:szCs w:val="26"/>
        </w:rPr>
        <w:t>b. Activity Diagram</w:t>
      </w:r>
    </w:p>
    <w:p w14:paraId="65DF3DC7" w14:textId="2A23EF6C" w:rsidR="002B4F89" w:rsidRPr="008971BF" w:rsidRDefault="00CA0898" w:rsidP="00812ACB">
      <w:pPr>
        <w:ind w:firstLine="0"/>
        <w:rPr>
          <w:rFonts w:eastAsia="Times New Roman 2"/>
          <w:szCs w:val="26"/>
        </w:rPr>
      </w:pPr>
      <w:r>
        <w:rPr>
          <w:rFonts w:eastAsia="Times New Roman 2"/>
          <w:noProof/>
          <w:szCs w:val="26"/>
        </w:rPr>
        <w:lastRenderedPageBreak/>
        <w:drawing>
          <wp:inline distT="0" distB="0" distL="0" distR="0" wp14:anchorId="2044FC96" wp14:editId="57D975B2">
            <wp:extent cx="5983605" cy="766635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83605" cy="7666355"/>
                    </a:xfrm>
                    <a:prstGeom prst="rect">
                      <a:avLst/>
                    </a:prstGeom>
                    <a:noFill/>
                    <a:ln>
                      <a:noFill/>
                    </a:ln>
                  </pic:spPr>
                </pic:pic>
              </a:graphicData>
            </a:graphic>
          </wp:inline>
        </w:drawing>
      </w:r>
    </w:p>
    <w:p w14:paraId="4416590F" w14:textId="5643B088" w:rsidR="00547FB5" w:rsidRDefault="00547FB5" w:rsidP="00812ACB">
      <w:pPr>
        <w:ind w:firstLine="0"/>
        <w:rPr>
          <w:rFonts w:eastAsia="Times New Roman 2"/>
          <w:i/>
          <w:iCs/>
          <w:szCs w:val="26"/>
        </w:rPr>
      </w:pPr>
      <w:r w:rsidRPr="008971BF">
        <w:rPr>
          <w:rFonts w:eastAsia="Times New Roman 2"/>
          <w:i/>
          <w:iCs/>
          <w:szCs w:val="26"/>
        </w:rPr>
        <w:t>c. Sequence Diagram</w:t>
      </w:r>
    </w:p>
    <w:p w14:paraId="7DD847A4" w14:textId="16808C5C" w:rsidR="002B4F89" w:rsidRPr="008971BF" w:rsidRDefault="003F7128" w:rsidP="00812ACB">
      <w:pPr>
        <w:ind w:firstLine="0"/>
        <w:rPr>
          <w:rFonts w:eastAsia="Times New Roman 2"/>
          <w:szCs w:val="26"/>
        </w:rPr>
      </w:pPr>
      <w:r>
        <w:rPr>
          <w:rFonts w:eastAsia="Times New Roman 2"/>
          <w:noProof/>
          <w:szCs w:val="26"/>
        </w:rPr>
        <w:lastRenderedPageBreak/>
        <w:drawing>
          <wp:inline distT="0" distB="0" distL="0" distR="0" wp14:anchorId="02D33DD0" wp14:editId="1B3334E2">
            <wp:extent cx="5976620" cy="61302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6620" cy="6130290"/>
                    </a:xfrm>
                    <a:prstGeom prst="rect">
                      <a:avLst/>
                    </a:prstGeom>
                    <a:noFill/>
                    <a:ln>
                      <a:noFill/>
                    </a:ln>
                  </pic:spPr>
                </pic:pic>
              </a:graphicData>
            </a:graphic>
          </wp:inline>
        </w:drawing>
      </w:r>
    </w:p>
    <w:p w14:paraId="6063DE3A" w14:textId="78258810" w:rsidR="00547FB5" w:rsidRPr="008971BF" w:rsidRDefault="00E920FA" w:rsidP="00812ACB">
      <w:pPr>
        <w:ind w:firstLine="0"/>
        <w:rPr>
          <w:rFonts w:eastAsia="Times New Roman 2"/>
          <w:szCs w:val="26"/>
        </w:rPr>
      </w:pPr>
      <w:r>
        <w:rPr>
          <w:rFonts w:eastAsia="Times New Roman 2"/>
          <w:b/>
          <w:bCs/>
          <w:szCs w:val="26"/>
        </w:rPr>
        <w:t>3</w:t>
      </w:r>
      <w:r w:rsidR="00547FB5" w:rsidRPr="008971BF">
        <w:rPr>
          <w:rFonts w:eastAsia="Times New Roman 2"/>
          <w:b/>
          <w:bCs/>
          <w:szCs w:val="26"/>
        </w:rPr>
        <w:t>. UC037_Tiếp nhận bệnh nhân</w:t>
      </w:r>
    </w:p>
    <w:p w14:paraId="16FA9B66" w14:textId="498F0BC2" w:rsidR="009054D8" w:rsidRPr="009054D8" w:rsidRDefault="00547FB5" w:rsidP="009054D8">
      <w:pPr>
        <w:ind w:firstLine="0"/>
        <w:rPr>
          <w:rFonts w:eastAsia="Times New Roman 2"/>
          <w:i/>
          <w:iCs/>
          <w:szCs w:val="26"/>
          <w:lang w:val="vi-VN"/>
        </w:rPr>
      </w:pPr>
      <w:r w:rsidRPr="008971BF">
        <w:rPr>
          <w:rFonts w:eastAsia="Times New Roman 2"/>
          <w:i/>
          <w:iCs/>
          <w:szCs w:val="26"/>
        </w:rPr>
        <w:t>a. Mô tả use case UC037</w:t>
      </w:r>
    </w:p>
    <w:tbl>
      <w:tblPr>
        <w:tblStyle w:val="TableTheme"/>
        <w:tblW w:w="0" w:type="auto"/>
        <w:tblLook w:val="04A0" w:firstRow="1" w:lastRow="0" w:firstColumn="1" w:lastColumn="0" w:noHBand="0" w:noVBand="1"/>
      </w:tblPr>
      <w:tblGrid>
        <w:gridCol w:w="2974"/>
        <w:gridCol w:w="6443"/>
      </w:tblGrid>
      <w:tr w:rsidR="00614A07" w:rsidRPr="009054D8" w14:paraId="43232D8A" w14:textId="77777777" w:rsidTr="007E1EF9">
        <w:tc>
          <w:tcPr>
            <w:tcW w:w="0" w:type="auto"/>
            <w:gridSpan w:val="2"/>
            <w:hideMark/>
          </w:tcPr>
          <w:p w14:paraId="4AAF5380" w14:textId="5D676A08" w:rsidR="00614A07" w:rsidRPr="00614A07" w:rsidRDefault="00614A07" w:rsidP="009054D8">
            <w:pPr>
              <w:spacing w:before="0"/>
              <w:ind w:firstLine="0"/>
              <w:rPr>
                <w:rFonts w:eastAsia="Times New Roman 2"/>
                <w:szCs w:val="26"/>
              </w:rPr>
            </w:pPr>
            <w:r w:rsidRPr="009054D8">
              <w:rPr>
                <w:rFonts w:eastAsia="Times New Roman 2"/>
                <w:szCs w:val="26"/>
              </w:rPr>
              <w:t>Use case:</w:t>
            </w:r>
            <w:r>
              <w:rPr>
                <w:rFonts w:eastAsia="Times New Roman 2"/>
                <w:szCs w:val="26"/>
                <w:lang w:val="vi-VN"/>
              </w:rPr>
              <w:t>U</w:t>
            </w:r>
            <w:r w:rsidRPr="009054D8">
              <w:rPr>
                <w:rFonts w:eastAsia="Times New Roman 2"/>
                <w:szCs w:val="26"/>
              </w:rPr>
              <w:t>C037_Tiếp nhận bệnh nhân</w:t>
            </w:r>
          </w:p>
        </w:tc>
      </w:tr>
      <w:tr w:rsidR="009054D8" w:rsidRPr="009054D8" w14:paraId="6C669B6E" w14:textId="77777777" w:rsidTr="009054D8">
        <w:tc>
          <w:tcPr>
            <w:tcW w:w="0" w:type="auto"/>
            <w:hideMark/>
          </w:tcPr>
          <w:p w14:paraId="3796F162" w14:textId="77777777" w:rsidR="009054D8" w:rsidRPr="009054D8" w:rsidRDefault="009054D8" w:rsidP="009054D8">
            <w:pPr>
              <w:spacing w:before="0"/>
              <w:ind w:firstLine="0"/>
              <w:rPr>
                <w:rFonts w:eastAsia="Times New Roman 2"/>
                <w:szCs w:val="26"/>
              </w:rPr>
            </w:pPr>
            <w:r w:rsidRPr="009054D8">
              <w:rPr>
                <w:rFonts w:eastAsia="Times New Roman 2"/>
                <w:szCs w:val="26"/>
              </w:rPr>
              <w:t>Mục đích:</w:t>
            </w:r>
          </w:p>
        </w:tc>
        <w:tc>
          <w:tcPr>
            <w:tcW w:w="0" w:type="auto"/>
            <w:hideMark/>
          </w:tcPr>
          <w:p w14:paraId="34B705CF" w14:textId="5700D36D" w:rsidR="009054D8" w:rsidRPr="00614A07" w:rsidRDefault="009054D8" w:rsidP="009054D8">
            <w:pPr>
              <w:spacing w:before="0"/>
              <w:ind w:firstLine="0"/>
              <w:rPr>
                <w:rFonts w:eastAsia="Times New Roman 2"/>
                <w:szCs w:val="26"/>
                <w:lang w:val="vi-VN"/>
              </w:rPr>
            </w:pPr>
            <w:r w:rsidRPr="009054D8">
              <w:rPr>
                <w:rFonts w:eastAsia="Times New Roman 2"/>
                <w:szCs w:val="26"/>
              </w:rPr>
              <w:t>Ghi nhận sự có mặt thực tế của bệnh nhân tại phòng khám để đưa vào hàng đợi chờ khám.</w:t>
            </w:r>
          </w:p>
        </w:tc>
      </w:tr>
      <w:tr w:rsidR="009054D8" w:rsidRPr="009054D8" w14:paraId="32FD33E8" w14:textId="77777777" w:rsidTr="009054D8">
        <w:tc>
          <w:tcPr>
            <w:tcW w:w="0" w:type="auto"/>
            <w:hideMark/>
          </w:tcPr>
          <w:p w14:paraId="3765C4DF" w14:textId="77777777" w:rsidR="009054D8" w:rsidRPr="009054D8" w:rsidRDefault="009054D8" w:rsidP="009054D8">
            <w:pPr>
              <w:spacing w:before="0"/>
              <w:ind w:firstLine="0"/>
              <w:rPr>
                <w:rFonts w:eastAsia="Times New Roman 2"/>
                <w:szCs w:val="26"/>
              </w:rPr>
            </w:pPr>
            <w:r w:rsidRPr="009054D8">
              <w:rPr>
                <w:rFonts w:eastAsia="Times New Roman 2"/>
                <w:szCs w:val="26"/>
              </w:rPr>
              <w:t>Mô tả:</w:t>
            </w:r>
          </w:p>
        </w:tc>
        <w:tc>
          <w:tcPr>
            <w:tcW w:w="0" w:type="auto"/>
            <w:hideMark/>
          </w:tcPr>
          <w:p w14:paraId="563E66DE" w14:textId="24195548" w:rsidR="009054D8" w:rsidRPr="009054D8" w:rsidRDefault="009054D8" w:rsidP="009054D8">
            <w:pPr>
              <w:spacing w:before="0"/>
              <w:ind w:firstLine="0"/>
              <w:rPr>
                <w:rFonts w:eastAsia="Times New Roman 2"/>
                <w:szCs w:val="26"/>
              </w:rPr>
            </w:pPr>
            <w:r w:rsidRPr="009054D8">
              <w:rPr>
                <w:rFonts w:eastAsia="Times New Roman 2"/>
                <w:szCs w:val="26"/>
              </w:rPr>
              <w:t>Lễ tân tra cứu hồ sơ bệnh nhân và thực hiện lệnh tiếp nhận</w:t>
            </w:r>
            <w:r w:rsidR="00614A07">
              <w:rPr>
                <w:rFonts w:eastAsia="Times New Roman 2"/>
                <w:szCs w:val="26"/>
              </w:rPr>
              <w:t xml:space="preserve"> </w:t>
            </w:r>
            <w:r w:rsidRPr="009054D8">
              <w:rPr>
                <w:rFonts w:eastAsia="Times New Roman 2"/>
                <w:szCs w:val="26"/>
              </w:rPr>
              <w:t xml:space="preserve">. Hệ thống tự động kiểm tra lịch hẹn để tiến hành Check-in nhanh hoặc yêu cầu khai báo chuyên khoa đối với khách </w:t>
            </w:r>
            <w:r w:rsidRPr="009054D8">
              <w:rPr>
                <w:rFonts w:eastAsia="Times New Roman 2"/>
                <w:szCs w:val="26"/>
              </w:rPr>
              <w:lastRenderedPageBreak/>
              <w:t>vãng lai trước khi chuyển trạng thái bệnh nhân sang luồng chờ khám</w:t>
            </w:r>
            <w:r w:rsidR="00614A07">
              <w:rPr>
                <w:rFonts w:eastAsia="Times New Roman 2"/>
                <w:szCs w:val="26"/>
              </w:rPr>
              <w:t xml:space="preserve"> </w:t>
            </w:r>
            <w:r w:rsidRPr="009054D8">
              <w:rPr>
                <w:rFonts w:eastAsia="Times New Roman 2"/>
                <w:szCs w:val="26"/>
              </w:rPr>
              <w:t>.</w:t>
            </w:r>
          </w:p>
        </w:tc>
      </w:tr>
      <w:tr w:rsidR="009054D8" w:rsidRPr="009054D8" w14:paraId="6D6AC61D" w14:textId="77777777" w:rsidTr="009054D8">
        <w:tc>
          <w:tcPr>
            <w:tcW w:w="0" w:type="auto"/>
            <w:hideMark/>
          </w:tcPr>
          <w:p w14:paraId="36BD1C48" w14:textId="77777777" w:rsidR="009054D8" w:rsidRPr="009054D8" w:rsidRDefault="009054D8" w:rsidP="009054D8">
            <w:pPr>
              <w:spacing w:before="0"/>
              <w:ind w:firstLine="0"/>
              <w:rPr>
                <w:rFonts w:eastAsia="Times New Roman 2"/>
                <w:szCs w:val="26"/>
              </w:rPr>
            </w:pPr>
            <w:r w:rsidRPr="009054D8">
              <w:rPr>
                <w:rFonts w:eastAsia="Times New Roman 2"/>
                <w:szCs w:val="26"/>
              </w:rPr>
              <w:lastRenderedPageBreak/>
              <w:t>Tác nhân:</w:t>
            </w:r>
          </w:p>
        </w:tc>
        <w:tc>
          <w:tcPr>
            <w:tcW w:w="0" w:type="auto"/>
            <w:hideMark/>
          </w:tcPr>
          <w:p w14:paraId="0FF2B733" w14:textId="48858114" w:rsidR="009054D8" w:rsidRPr="009054D8" w:rsidRDefault="009054D8" w:rsidP="009054D8">
            <w:pPr>
              <w:spacing w:before="0"/>
              <w:ind w:firstLine="0"/>
              <w:rPr>
                <w:rFonts w:eastAsia="Times New Roman 2"/>
                <w:szCs w:val="26"/>
              </w:rPr>
            </w:pPr>
            <w:r w:rsidRPr="009054D8">
              <w:rPr>
                <w:rFonts w:eastAsia="Times New Roman 2"/>
                <w:szCs w:val="26"/>
              </w:rPr>
              <w:t>Lễ tân / Nhân viên tiếp nhận</w:t>
            </w:r>
            <w:r w:rsidR="00614A07">
              <w:rPr>
                <w:rFonts w:eastAsia="Times New Roman 2"/>
                <w:szCs w:val="26"/>
              </w:rPr>
              <w:t xml:space="preserve"> </w:t>
            </w:r>
          </w:p>
        </w:tc>
      </w:tr>
      <w:tr w:rsidR="009054D8" w:rsidRPr="009054D8" w14:paraId="2CAEFF7D" w14:textId="77777777" w:rsidTr="009054D8">
        <w:tc>
          <w:tcPr>
            <w:tcW w:w="0" w:type="auto"/>
            <w:hideMark/>
          </w:tcPr>
          <w:p w14:paraId="343F3548"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trước:</w:t>
            </w:r>
          </w:p>
        </w:tc>
        <w:tc>
          <w:tcPr>
            <w:tcW w:w="0" w:type="auto"/>
            <w:hideMark/>
          </w:tcPr>
          <w:p w14:paraId="77EBD09D" w14:textId="07BC56A5" w:rsidR="009054D8" w:rsidRPr="009054D8" w:rsidRDefault="009054D8" w:rsidP="009054D8">
            <w:pPr>
              <w:spacing w:before="0"/>
              <w:ind w:firstLine="0"/>
              <w:rPr>
                <w:rFonts w:eastAsia="Times New Roman 2"/>
                <w:szCs w:val="26"/>
              </w:rPr>
            </w:pPr>
            <w:r w:rsidRPr="009054D8">
              <w:rPr>
                <w:rFonts w:eastAsia="Times New Roman 2"/>
                <w:szCs w:val="26"/>
              </w:rPr>
              <w:t>Bệnh nhân đã có mặt tại quầy lễ tân.</w:t>
            </w:r>
            <w:r w:rsidR="00614A07">
              <w:rPr>
                <w:rFonts w:eastAsia="Times New Roman 2"/>
                <w:szCs w:val="26"/>
              </w:rPr>
              <w:t xml:space="preserve"> </w:t>
            </w:r>
          </w:p>
        </w:tc>
      </w:tr>
      <w:tr w:rsidR="009054D8" w:rsidRPr="009054D8" w14:paraId="4A14DB4C" w14:textId="77777777" w:rsidTr="009054D8">
        <w:tc>
          <w:tcPr>
            <w:tcW w:w="0" w:type="auto"/>
            <w:hideMark/>
          </w:tcPr>
          <w:p w14:paraId="508C19FA"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sau:</w:t>
            </w:r>
          </w:p>
        </w:tc>
        <w:tc>
          <w:tcPr>
            <w:tcW w:w="0" w:type="auto"/>
            <w:hideMark/>
          </w:tcPr>
          <w:p w14:paraId="29CD752C" w14:textId="4BA6178C" w:rsidR="009054D8" w:rsidRPr="009054D8" w:rsidRDefault="009054D8" w:rsidP="009054D8">
            <w:pPr>
              <w:spacing w:before="0"/>
              <w:ind w:firstLine="0"/>
              <w:rPr>
                <w:rFonts w:eastAsia="Times New Roman 2"/>
                <w:szCs w:val="26"/>
              </w:rPr>
            </w:pPr>
            <w:r w:rsidRPr="009054D8">
              <w:rPr>
                <w:rFonts w:eastAsia="Times New Roman 2"/>
                <w:szCs w:val="26"/>
              </w:rPr>
              <w:t>Hồ sơ bệnh nhân được cập nhật trạng thái và đưa vào luồng chờ khám tương ứng.</w:t>
            </w:r>
            <w:r w:rsidR="00614A07">
              <w:rPr>
                <w:rFonts w:eastAsia="Times New Roman 2"/>
                <w:szCs w:val="26"/>
              </w:rPr>
              <w:t xml:space="preserve"> </w:t>
            </w:r>
          </w:p>
        </w:tc>
      </w:tr>
      <w:tr w:rsidR="009054D8" w:rsidRPr="009054D8" w14:paraId="2299720E" w14:textId="77777777" w:rsidTr="009054D8">
        <w:tc>
          <w:tcPr>
            <w:tcW w:w="0" w:type="auto"/>
            <w:gridSpan w:val="2"/>
            <w:hideMark/>
          </w:tcPr>
          <w:p w14:paraId="7F9C19DF" w14:textId="7D534841" w:rsidR="009054D8" w:rsidRPr="009054D8" w:rsidRDefault="009054D8" w:rsidP="009054D8">
            <w:pPr>
              <w:spacing w:before="0"/>
              <w:ind w:firstLine="0"/>
              <w:rPr>
                <w:rFonts w:eastAsia="Times New Roman 2"/>
                <w:szCs w:val="26"/>
              </w:rPr>
            </w:pPr>
            <w:r w:rsidRPr="009054D8">
              <w:rPr>
                <w:rFonts w:eastAsia="Times New Roman 2"/>
                <w:szCs w:val="26"/>
              </w:rPr>
              <w:t xml:space="preserve">   LUỒNG SỰ KIỆN CHÍNH (Basic flows)   </w:t>
            </w:r>
          </w:p>
        </w:tc>
      </w:tr>
      <w:tr w:rsidR="009054D8" w:rsidRPr="009054D8" w14:paraId="1DE25249" w14:textId="77777777" w:rsidTr="009054D8">
        <w:tc>
          <w:tcPr>
            <w:tcW w:w="0" w:type="auto"/>
            <w:hideMark/>
          </w:tcPr>
          <w:p w14:paraId="73B9483E"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(Lễ tân)</w:t>
            </w:r>
          </w:p>
        </w:tc>
        <w:tc>
          <w:tcPr>
            <w:tcW w:w="0" w:type="auto"/>
            <w:hideMark/>
          </w:tcPr>
          <w:p w14:paraId="26156577"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6EA386A4" w14:textId="77777777" w:rsidTr="009054D8">
        <w:tc>
          <w:tcPr>
            <w:tcW w:w="0" w:type="auto"/>
            <w:hideMark/>
          </w:tcPr>
          <w:p w14:paraId="0E7B7C03" w14:textId="28C87DA6" w:rsidR="009054D8" w:rsidRPr="009054D8" w:rsidRDefault="009054D8" w:rsidP="009054D8">
            <w:pPr>
              <w:spacing w:before="0"/>
              <w:ind w:firstLine="0"/>
              <w:rPr>
                <w:rFonts w:eastAsia="Times New Roman 2"/>
                <w:szCs w:val="26"/>
              </w:rPr>
            </w:pPr>
            <w:r w:rsidRPr="009054D8">
              <w:rPr>
                <w:rFonts w:eastAsia="Times New Roman 2"/>
                <w:szCs w:val="26"/>
              </w:rPr>
              <w:t>1. Lễ tân tra cứu hồ sơ bệnh nhân trên hệ thống</w:t>
            </w:r>
            <w:r w:rsidR="00614A07">
              <w:rPr>
                <w:rFonts w:eastAsia="Times New Roman 2"/>
                <w:szCs w:val="26"/>
              </w:rPr>
              <w:t xml:space="preserve"> </w:t>
            </w:r>
            <w:r w:rsidRPr="009054D8">
              <w:rPr>
                <w:rFonts w:eastAsia="Times New Roman 2"/>
                <w:szCs w:val="26"/>
              </w:rPr>
              <w:t>.</w:t>
            </w:r>
          </w:p>
        </w:tc>
        <w:tc>
          <w:tcPr>
            <w:tcW w:w="0" w:type="auto"/>
            <w:hideMark/>
          </w:tcPr>
          <w:p w14:paraId="32512920" w14:textId="77777777" w:rsidR="009054D8" w:rsidRPr="009054D8" w:rsidRDefault="009054D8" w:rsidP="009054D8">
            <w:pPr>
              <w:spacing w:before="0"/>
              <w:ind w:firstLine="0"/>
              <w:rPr>
                <w:rFonts w:eastAsia="Times New Roman 2"/>
                <w:szCs w:val="26"/>
              </w:rPr>
            </w:pPr>
          </w:p>
        </w:tc>
      </w:tr>
      <w:tr w:rsidR="009054D8" w:rsidRPr="009054D8" w14:paraId="4F6FCD74" w14:textId="77777777" w:rsidTr="009054D8">
        <w:tc>
          <w:tcPr>
            <w:tcW w:w="0" w:type="auto"/>
            <w:hideMark/>
          </w:tcPr>
          <w:p w14:paraId="12712F80" w14:textId="77777777" w:rsidR="009054D8" w:rsidRPr="009054D8" w:rsidRDefault="009054D8" w:rsidP="009054D8">
            <w:pPr>
              <w:spacing w:before="0"/>
              <w:ind w:firstLine="0"/>
              <w:rPr>
                <w:rFonts w:eastAsia="Times New Roman 2"/>
                <w:szCs w:val="26"/>
              </w:rPr>
            </w:pPr>
          </w:p>
        </w:tc>
        <w:tc>
          <w:tcPr>
            <w:tcW w:w="0" w:type="auto"/>
            <w:hideMark/>
          </w:tcPr>
          <w:p w14:paraId="1B3806F6" w14:textId="77777777" w:rsidR="009054D8" w:rsidRPr="009054D8" w:rsidRDefault="009054D8" w:rsidP="009054D8">
            <w:pPr>
              <w:spacing w:before="0"/>
              <w:ind w:firstLine="0"/>
              <w:rPr>
                <w:rFonts w:eastAsia="Times New Roman 2"/>
                <w:szCs w:val="26"/>
              </w:rPr>
            </w:pPr>
            <w:r w:rsidRPr="009054D8">
              <w:rPr>
                <w:rFonts w:eastAsia="Times New Roman 2"/>
                <w:szCs w:val="26"/>
              </w:rPr>
              <w:t>2. Hệ thống hiển thị thông tin hồ sơ của bệnh nhân.</w:t>
            </w:r>
          </w:p>
        </w:tc>
      </w:tr>
      <w:tr w:rsidR="009054D8" w:rsidRPr="009054D8" w14:paraId="1F9DCD5C" w14:textId="77777777" w:rsidTr="009054D8">
        <w:tc>
          <w:tcPr>
            <w:tcW w:w="0" w:type="auto"/>
            <w:hideMark/>
          </w:tcPr>
          <w:p w14:paraId="0F29BCED" w14:textId="5DAE98C4" w:rsidR="009054D8" w:rsidRPr="009054D8" w:rsidRDefault="009054D8" w:rsidP="009054D8">
            <w:pPr>
              <w:spacing w:before="0"/>
              <w:ind w:firstLine="0"/>
              <w:rPr>
                <w:rFonts w:eastAsia="Times New Roman 2"/>
                <w:szCs w:val="26"/>
              </w:rPr>
            </w:pPr>
            <w:r w:rsidRPr="009054D8">
              <w:rPr>
                <w:rFonts w:eastAsia="Times New Roman 2"/>
                <w:szCs w:val="26"/>
              </w:rPr>
              <w:t>3. Lễ tân thực hiện lệnh tiếp nhận (nhấn nút tiếp nhận) trên giao diện</w:t>
            </w:r>
            <w:r w:rsidR="00614A07">
              <w:rPr>
                <w:rFonts w:eastAsia="Times New Roman 2"/>
                <w:szCs w:val="26"/>
              </w:rPr>
              <w:t xml:space="preserve"> </w:t>
            </w:r>
            <w:r w:rsidRPr="009054D8">
              <w:rPr>
                <w:rFonts w:eastAsia="Times New Roman 2"/>
                <w:szCs w:val="26"/>
              </w:rPr>
              <w:t>.</w:t>
            </w:r>
          </w:p>
        </w:tc>
        <w:tc>
          <w:tcPr>
            <w:tcW w:w="0" w:type="auto"/>
            <w:hideMark/>
          </w:tcPr>
          <w:p w14:paraId="4F418525" w14:textId="77777777" w:rsidR="009054D8" w:rsidRPr="009054D8" w:rsidRDefault="009054D8" w:rsidP="009054D8">
            <w:pPr>
              <w:spacing w:before="0"/>
              <w:ind w:firstLine="0"/>
              <w:rPr>
                <w:rFonts w:eastAsia="Times New Roman 2"/>
                <w:szCs w:val="26"/>
              </w:rPr>
            </w:pPr>
          </w:p>
        </w:tc>
      </w:tr>
      <w:tr w:rsidR="009054D8" w:rsidRPr="009054D8" w14:paraId="3FD28975" w14:textId="77777777" w:rsidTr="009054D8">
        <w:tc>
          <w:tcPr>
            <w:tcW w:w="0" w:type="auto"/>
            <w:hideMark/>
          </w:tcPr>
          <w:p w14:paraId="03DC1200" w14:textId="77777777" w:rsidR="009054D8" w:rsidRPr="009054D8" w:rsidRDefault="009054D8" w:rsidP="009054D8">
            <w:pPr>
              <w:spacing w:before="0"/>
              <w:ind w:firstLine="0"/>
              <w:rPr>
                <w:rFonts w:eastAsia="Times New Roman 2"/>
                <w:szCs w:val="26"/>
              </w:rPr>
            </w:pPr>
          </w:p>
        </w:tc>
        <w:tc>
          <w:tcPr>
            <w:tcW w:w="0" w:type="auto"/>
            <w:hideMark/>
          </w:tcPr>
          <w:p w14:paraId="2CAB39BB" w14:textId="1F138C07" w:rsidR="009054D8" w:rsidRPr="009054D8" w:rsidRDefault="009054D8" w:rsidP="009054D8">
            <w:pPr>
              <w:spacing w:before="0"/>
              <w:ind w:firstLine="0"/>
              <w:rPr>
                <w:rFonts w:eastAsia="Times New Roman 2"/>
                <w:szCs w:val="26"/>
              </w:rPr>
            </w:pPr>
            <w:r w:rsidRPr="009054D8">
              <w:rPr>
                <w:rFonts w:eastAsia="Times New Roman 2"/>
                <w:szCs w:val="26"/>
              </w:rPr>
              <w:t>4. Hệ thống tự động kiểm tra thông tin lịch hẹn của bệnh nhân</w:t>
            </w:r>
            <w:r w:rsidR="00614A07">
              <w:rPr>
                <w:rFonts w:eastAsia="Times New Roman 2"/>
                <w:szCs w:val="26"/>
              </w:rPr>
              <w:t xml:space="preserve"> </w:t>
            </w:r>
            <w:r w:rsidRPr="009054D8">
              <w:rPr>
                <w:rFonts w:eastAsia="Times New Roman 2"/>
                <w:szCs w:val="26"/>
              </w:rPr>
              <w:t>.</w:t>
            </w:r>
          </w:p>
        </w:tc>
      </w:tr>
      <w:tr w:rsidR="009054D8" w:rsidRPr="009054D8" w14:paraId="0EB384DA" w14:textId="77777777" w:rsidTr="009054D8">
        <w:tc>
          <w:tcPr>
            <w:tcW w:w="0" w:type="auto"/>
            <w:hideMark/>
          </w:tcPr>
          <w:p w14:paraId="0AF03522" w14:textId="77777777" w:rsidR="009054D8" w:rsidRPr="009054D8" w:rsidRDefault="009054D8" w:rsidP="009054D8">
            <w:pPr>
              <w:spacing w:before="0"/>
              <w:ind w:firstLine="0"/>
              <w:rPr>
                <w:rFonts w:eastAsia="Times New Roman 2"/>
                <w:szCs w:val="26"/>
              </w:rPr>
            </w:pPr>
          </w:p>
        </w:tc>
        <w:tc>
          <w:tcPr>
            <w:tcW w:w="0" w:type="auto"/>
            <w:hideMark/>
          </w:tcPr>
          <w:p w14:paraId="3C3314D8" w14:textId="41E541A0" w:rsidR="009054D8" w:rsidRPr="009054D8" w:rsidRDefault="009054D8" w:rsidP="009054D8">
            <w:pPr>
              <w:spacing w:before="0"/>
              <w:ind w:firstLine="0"/>
              <w:rPr>
                <w:rFonts w:eastAsia="Times New Roman 2"/>
                <w:szCs w:val="26"/>
              </w:rPr>
            </w:pPr>
            <w:r w:rsidRPr="009054D8">
              <w:rPr>
                <w:rFonts w:eastAsia="Times New Roman 2"/>
                <w:szCs w:val="26"/>
              </w:rPr>
              <w:t>5. Hệ thống xác nhận bệnh nhân có lịch hẹn và tiến hành Check-in nhanh</w:t>
            </w:r>
            <w:r w:rsidR="00614A07">
              <w:rPr>
                <w:rFonts w:eastAsia="Times New Roman 2"/>
                <w:szCs w:val="26"/>
              </w:rPr>
              <w:t xml:space="preserve"> </w:t>
            </w:r>
            <w:r w:rsidRPr="009054D8">
              <w:rPr>
                <w:rFonts w:eastAsia="Times New Roman 2"/>
                <w:szCs w:val="26"/>
              </w:rPr>
              <w:t>.</w:t>
            </w:r>
          </w:p>
        </w:tc>
      </w:tr>
      <w:tr w:rsidR="009054D8" w:rsidRPr="009054D8" w14:paraId="79E51841" w14:textId="77777777" w:rsidTr="009054D8">
        <w:tc>
          <w:tcPr>
            <w:tcW w:w="0" w:type="auto"/>
            <w:hideMark/>
          </w:tcPr>
          <w:p w14:paraId="17FC65A1" w14:textId="77777777" w:rsidR="009054D8" w:rsidRPr="009054D8" w:rsidRDefault="009054D8" w:rsidP="009054D8">
            <w:pPr>
              <w:spacing w:before="0"/>
              <w:ind w:firstLine="0"/>
              <w:rPr>
                <w:rFonts w:eastAsia="Times New Roman 2"/>
                <w:szCs w:val="26"/>
              </w:rPr>
            </w:pPr>
          </w:p>
        </w:tc>
        <w:tc>
          <w:tcPr>
            <w:tcW w:w="0" w:type="auto"/>
            <w:hideMark/>
          </w:tcPr>
          <w:p w14:paraId="48D3A170" w14:textId="6E542935" w:rsidR="009054D8" w:rsidRPr="009054D8" w:rsidRDefault="009054D8" w:rsidP="009054D8">
            <w:pPr>
              <w:spacing w:before="0"/>
              <w:ind w:firstLine="0"/>
              <w:rPr>
                <w:rFonts w:eastAsia="Times New Roman 2"/>
                <w:szCs w:val="26"/>
              </w:rPr>
            </w:pPr>
            <w:r w:rsidRPr="009054D8">
              <w:rPr>
                <w:rFonts w:eastAsia="Times New Roman 2"/>
                <w:szCs w:val="26"/>
              </w:rPr>
              <w:t>6. Hệ thống chuyển trạng thái bệnh nhân sang luồng chờ khám</w:t>
            </w:r>
            <w:r w:rsidR="00614A07">
              <w:rPr>
                <w:rFonts w:eastAsia="Times New Roman 2"/>
                <w:szCs w:val="26"/>
              </w:rPr>
              <w:t xml:space="preserve"> </w:t>
            </w:r>
            <w:r w:rsidRPr="009054D8">
              <w:rPr>
                <w:rFonts w:eastAsia="Times New Roman 2"/>
                <w:szCs w:val="26"/>
              </w:rPr>
              <w:t>.</w:t>
            </w:r>
          </w:p>
        </w:tc>
      </w:tr>
      <w:tr w:rsidR="009054D8" w:rsidRPr="009054D8" w14:paraId="48A5CD70" w14:textId="77777777" w:rsidTr="009054D8">
        <w:tc>
          <w:tcPr>
            <w:tcW w:w="0" w:type="auto"/>
            <w:hideMark/>
          </w:tcPr>
          <w:p w14:paraId="64E07C42" w14:textId="77777777" w:rsidR="009054D8" w:rsidRPr="009054D8" w:rsidRDefault="009054D8" w:rsidP="009054D8">
            <w:pPr>
              <w:spacing w:before="0"/>
              <w:ind w:firstLine="0"/>
              <w:rPr>
                <w:rFonts w:eastAsia="Times New Roman 2"/>
                <w:szCs w:val="26"/>
              </w:rPr>
            </w:pPr>
          </w:p>
        </w:tc>
        <w:tc>
          <w:tcPr>
            <w:tcW w:w="0" w:type="auto"/>
            <w:hideMark/>
          </w:tcPr>
          <w:p w14:paraId="130BD98E" w14:textId="77777777" w:rsidR="009054D8" w:rsidRPr="009054D8" w:rsidRDefault="009054D8" w:rsidP="009054D8">
            <w:pPr>
              <w:spacing w:before="0"/>
              <w:ind w:firstLine="0"/>
              <w:rPr>
                <w:rFonts w:eastAsia="Times New Roman 2"/>
                <w:szCs w:val="26"/>
              </w:rPr>
            </w:pPr>
            <w:r w:rsidRPr="009054D8">
              <w:rPr>
                <w:rFonts w:eastAsia="Times New Roman 2"/>
                <w:szCs w:val="26"/>
              </w:rPr>
              <w:t>7. Hệ thống thông báo tiếp nhận bệnh nhân thành công.</w:t>
            </w:r>
          </w:p>
        </w:tc>
      </w:tr>
      <w:tr w:rsidR="009054D8" w:rsidRPr="009054D8" w14:paraId="15B7D4D2" w14:textId="77777777" w:rsidTr="009054D8">
        <w:tc>
          <w:tcPr>
            <w:tcW w:w="0" w:type="auto"/>
            <w:gridSpan w:val="2"/>
            <w:hideMark/>
          </w:tcPr>
          <w:p w14:paraId="42F03F43" w14:textId="6DC60C22" w:rsidR="009054D8" w:rsidRPr="009054D8" w:rsidRDefault="009054D8" w:rsidP="009054D8">
            <w:pPr>
              <w:spacing w:before="0"/>
              <w:ind w:firstLine="0"/>
              <w:rPr>
                <w:rFonts w:eastAsia="Times New Roman 2"/>
                <w:szCs w:val="26"/>
                <w:lang w:val="vi-VN"/>
              </w:rPr>
            </w:pPr>
            <w:r w:rsidRPr="009054D8">
              <w:rPr>
                <w:rFonts w:eastAsia="Times New Roman 2"/>
                <w:szCs w:val="26"/>
              </w:rPr>
              <w:t xml:space="preserve">   LUỒNG SỰ KIỆN PHỤ (Alternative Flows)   </w:t>
            </w:r>
          </w:p>
        </w:tc>
      </w:tr>
      <w:tr w:rsidR="009054D8" w:rsidRPr="009054D8" w14:paraId="018B1468" w14:textId="77777777" w:rsidTr="009054D8">
        <w:tc>
          <w:tcPr>
            <w:tcW w:w="0" w:type="auto"/>
            <w:hideMark/>
          </w:tcPr>
          <w:p w14:paraId="486C29D8"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(Lễ tân)</w:t>
            </w:r>
          </w:p>
        </w:tc>
        <w:tc>
          <w:tcPr>
            <w:tcW w:w="0" w:type="auto"/>
            <w:hideMark/>
          </w:tcPr>
          <w:p w14:paraId="788E2E17"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1CCE5719" w14:textId="77777777" w:rsidTr="009054D8">
        <w:tc>
          <w:tcPr>
            <w:tcW w:w="0" w:type="auto"/>
            <w:hideMark/>
          </w:tcPr>
          <w:p w14:paraId="4F9A8A8F" w14:textId="77777777" w:rsidR="009054D8" w:rsidRPr="009054D8" w:rsidRDefault="009054D8" w:rsidP="009054D8">
            <w:pPr>
              <w:spacing w:before="0"/>
              <w:ind w:firstLine="0"/>
              <w:rPr>
                <w:rFonts w:eastAsia="Times New Roman 2"/>
                <w:szCs w:val="26"/>
              </w:rPr>
            </w:pPr>
          </w:p>
        </w:tc>
        <w:tc>
          <w:tcPr>
            <w:tcW w:w="0" w:type="auto"/>
            <w:hideMark/>
          </w:tcPr>
          <w:p w14:paraId="76C2734D" w14:textId="6460B4B3" w:rsidR="009054D8" w:rsidRPr="009054D8" w:rsidRDefault="009054D8" w:rsidP="009054D8">
            <w:pPr>
              <w:spacing w:before="0"/>
              <w:ind w:firstLine="0"/>
              <w:rPr>
                <w:rFonts w:eastAsia="Times New Roman 2"/>
                <w:szCs w:val="26"/>
              </w:rPr>
            </w:pPr>
            <w:r w:rsidRPr="009054D8">
              <w:rPr>
                <w:rFonts w:eastAsia="Times New Roman 2"/>
                <w:szCs w:val="26"/>
              </w:rPr>
              <w:t>4.1 Hệ thống kiểm tra và ghi nhận bệnh nhân không có lịch hẹn trước (Khách vãng lai)</w:t>
            </w:r>
            <w:r w:rsidR="00614A07">
              <w:rPr>
                <w:rFonts w:eastAsia="Times New Roman 2"/>
                <w:szCs w:val="26"/>
              </w:rPr>
              <w:t xml:space="preserve"> </w:t>
            </w:r>
            <w:r w:rsidRPr="009054D8">
              <w:rPr>
                <w:rFonts w:eastAsia="Times New Roman 2"/>
                <w:szCs w:val="26"/>
              </w:rPr>
              <w:t>.</w:t>
            </w:r>
          </w:p>
        </w:tc>
      </w:tr>
      <w:tr w:rsidR="009054D8" w:rsidRPr="009054D8" w14:paraId="7AD08D47" w14:textId="77777777" w:rsidTr="009054D8">
        <w:tc>
          <w:tcPr>
            <w:tcW w:w="0" w:type="auto"/>
            <w:hideMark/>
          </w:tcPr>
          <w:p w14:paraId="32F012F4" w14:textId="77777777" w:rsidR="009054D8" w:rsidRPr="009054D8" w:rsidRDefault="009054D8" w:rsidP="009054D8">
            <w:pPr>
              <w:spacing w:before="0"/>
              <w:ind w:firstLine="0"/>
              <w:rPr>
                <w:rFonts w:eastAsia="Times New Roman 2"/>
                <w:szCs w:val="26"/>
              </w:rPr>
            </w:pPr>
          </w:p>
        </w:tc>
        <w:tc>
          <w:tcPr>
            <w:tcW w:w="0" w:type="auto"/>
            <w:hideMark/>
          </w:tcPr>
          <w:p w14:paraId="3F13EF4F" w14:textId="618E512A" w:rsidR="009054D8" w:rsidRPr="009054D8" w:rsidRDefault="009054D8" w:rsidP="009054D8">
            <w:pPr>
              <w:spacing w:before="0"/>
              <w:ind w:firstLine="0"/>
              <w:rPr>
                <w:rFonts w:eastAsia="Times New Roman 2"/>
                <w:szCs w:val="26"/>
              </w:rPr>
            </w:pPr>
            <w:r w:rsidRPr="009054D8">
              <w:rPr>
                <w:rFonts w:eastAsia="Times New Roman 2"/>
                <w:szCs w:val="26"/>
              </w:rPr>
              <w:t>4.2 Hệ thống hiển thị yêu cầu khai báo chuyên khoa khám</w:t>
            </w:r>
            <w:r w:rsidR="00614A07">
              <w:rPr>
                <w:rFonts w:eastAsia="Times New Roman 2"/>
                <w:szCs w:val="26"/>
              </w:rPr>
              <w:t xml:space="preserve"> </w:t>
            </w:r>
            <w:r w:rsidRPr="009054D8">
              <w:rPr>
                <w:rFonts w:eastAsia="Times New Roman 2"/>
                <w:szCs w:val="26"/>
              </w:rPr>
              <w:t>.</w:t>
            </w:r>
          </w:p>
        </w:tc>
      </w:tr>
      <w:tr w:rsidR="009054D8" w:rsidRPr="009054D8" w14:paraId="328257A8" w14:textId="77777777" w:rsidTr="009054D8">
        <w:tc>
          <w:tcPr>
            <w:tcW w:w="0" w:type="auto"/>
            <w:hideMark/>
          </w:tcPr>
          <w:p w14:paraId="2DC8C5FE" w14:textId="77777777" w:rsidR="009054D8" w:rsidRPr="009054D8" w:rsidRDefault="009054D8" w:rsidP="009054D8">
            <w:pPr>
              <w:spacing w:before="0"/>
              <w:ind w:firstLine="0"/>
              <w:rPr>
                <w:rFonts w:eastAsia="Times New Roman 2"/>
                <w:szCs w:val="26"/>
              </w:rPr>
            </w:pPr>
            <w:r w:rsidRPr="009054D8">
              <w:rPr>
                <w:rFonts w:eastAsia="Times New Roman 2"/>
                <w:szCs w:val="26"/>
              </w:rPr>
              <w:t>4.3 Lễ tân chọn chuyên khoa phù hợp cho bệnh nhân và xác nhận.</w:t>
            </w:r>
          </w:p>
        </w:tc>
        <w:tc>
          <w:tcPr>
            <w:tcW w:w="0" w:type="auto"/>
            <w:hideMark/>
          </w:tcPr>
          <w:p w14:paraId="0A607C04" w14:textId="77777777" w:rsidR="009054D8" w:rsidRPr="009054D8" w:rsidRDefault="009054D8" w:rsidP="009054D8">
            <w:pPr>
              <w:spacing w:before="0"/>
              <w:ind w:firstLine="0"/>
              <w:rPr>
                <w:rFonts w:eastAsia="Times New Roman 2"/>
                <w:szCs w:val="26"/>
              </w:rPr>
            </w:pPr>
          </w:p>
        </w:tc>
      </w:tr>
      <w:tr w:rsidR="009054D8" w:rsidRPr="009054D8" w14:paraId="644B94CD" w14:textId="77777777" w:rsidTr="009054D8">
        <w:tc>
          <w:tcPr>
            <w:tcW w:w="0" w:type="auto"/>
            <w:hideMark/>
          </w:tcPr>
          <w:p w14:paraId="4D699655" w14:textId="77777777" w:rsidR="009054D8" w:rsidRPr="009054D8" w:rsidRDefault="009054D8" w:rsidP="009054D8">
            <w:pPr>
              <w:spacing w:before="0"/>
              <w:ind w:firstLine="0"/>
              <w:rPr>
                <w:rFonts w:eastAsia="Times New Roman 2"/>
                <w:szCs w:val="26"/>
              </w:rPr>
            </w:pPr>
          </w:p>
        </w:tc>
        <w:tc>
          <w:tcPr>
            <w:tcW w:w="0" w:type="auto"/>
            <w:hideMark/>
          </w:tcPr>
          <w:p w14:paraId="66B90D99" w14:textId="66E1A324" w:rsidR="009054D8" w:rsidRPr="009054D8" w:rsidRDefault="009054D8" w:rsidP="009054D8">
            <w:pPr>
              <w:spacing w:before="0"/>
              <w:ind w:firstLine="0"/>
              <w:rPr>
                <w:rFonts w:eastAsia="Times New Roman 2"/>
                <w:szCs w:val="26"/>
              </w:rPr>
            </w:pPr>
            <w:r w:rsidRPr="009054D8">
              <w:rPr>
                <w:rFonts w:eastAsia="Times New Roman 2"/>
                <w:szCs w:val="26"/>
              </w:rPr>
              <w:t>4.4 Hệ thống ghi nhận dữ liệu và quay lại bước 6</w:t>
            </w:r>
            <w:r w:rsidR="00614A07">
              <w:rPr>
                <w:rFonts w:eastAsia="Times New Roman 2"/>
                <w:szCs w:val="26"/>
              </w:rPr>
              <w:t xml:space="preserve"> </w:t>
            </w:r>
            <w:r w:rsidRPr="009054D8">
              <w:rPr>
                <w:rFonts w:eastAsia="Times New Roman 2"/>
                <w:szCs w:val="26"/>
              </w:rPr>
              <w:t>.</w:t>
            </w:r>
          </w:p>
        </w:tc>
      </w:tr>
      <w:tr w:rsidR="009054D8" w:rsidRPr="009054D8" w14:paraId="321454DD" w14:textId="77777777" w:rsidTr="009054D8">
        <w:tc>
          <w:tcPr>
            <w:tcW w:w="0" w:type="auto"/>
            <w:hideMark/>
          </w:tcPr>
          <w:p w14:paraId="42985DBB" w14:textId="77777777" w:rsidR="009054D8" w:rsidRPr="009054D8" w:rsidRDefault="009054D8" w:rsidP="009054D8">
            <w:pPr>
              <w:spacing w:before="0"/>
              <w:ind w:firstLine="0"/>
              <w:rPr>
                <w:rFonts w:eastAsia="Times New Roman 2"/>
                <w:szCs w:val="26"/>
              </w:rPr>
            </w:pPr>
          </w:p>
        </w:tc>
        <w:tc>
          <w:tcPr>
            <w:tcW w:w="0" w:type="auto"/>
            <w:hideMark/>
          </w:tcPr>
          <w:p w14:paraId="6A509FEE" w14:textId="77777777" w:rsidR="009054D8" w:rsidRPr="009054D8" w:rsidRDefault="009054D8" w:rsidP="009054D8">
            <w:pPr>
              <w:spacing w:before="0"/>
              <w:ind w:firstLine="0"/>
              <w:rPr>
                <w:rFonts w:eastAsia="Times New Roman 2"/>
                <w:szCs w:val="26"/>
              </w:rPr>
            </w:pPr>
            <w:r w:rsidRPr="009054D8">
              <w:rPr>
                <w:rFonts w:eastAsia="Times New Roman 2"/>
                <w:szCs w:val="26"/>
              </w:rPr>
              <w:t>1.1 Hệ thống thông báo không tìm thấy hồ sơ (đối với bệnh nhân mới hoàn toàn).</w:t>
            </w:r>
          </w:p>
        </w:tc>
      </w:tr>
      <w:tr w:rsidR="009054D8" w:rsidRPr="009054D8" w14:paraId="5DB27CCE" w14:textId="77777777" w:rsidTr="009054D8">
        <w:tc>
          <w:tcPr>
            <w:tcW w:w="0" w:type="auto"/>
            <w:hideMark/>
          </w:tcPr>
          <w:p w14:paraId="51086F3C" w14:textId="77777777" w:rsidR="009054D8" w:rsidRPr="009054D8" w:rsidRDefault="009054D8" w:rsidP="009054D8">
            <w:pPr>
              <w:spacing w:before="0"/>
              <w:ind w:firstLine="0"/>
              <w:rPr>
                <w:rFonts w:eastAsia="Times New Roman 2"/>
                <w:szCs w:val="26"/>
              </w:rPr>
            </w:pPr>
            <w:r w:rsidRPr="009054D8">
              <w:rPr>
                <w:rFonts w:eastAsia="Times New Roman 2"/>
                <w:szCs w:val="26"/>
              </w:rPr>
              <w:lastRenderedPageBreak/>
              <w:t>1.2 Lễ tân tiến hành tạo mới hồ sơ bệnh nhân (chuyển qua Use Case Thêm mới bệnh nhân).</w:t>
            </w:r>
          </w:p>
        </w:tc>
        <w:tc>
          <w:tcPr>
            <w:tcW w:w="0" w:type="auto"/>
            <w:hideMark/>
          </w:tcPr>
          <w:p w14:paraId="4BA03F8A" w14:textId="77777777" w:rsidR="009054D8" w:rsidRPr="009054D8" w:rsidRDefault="009054D8" w:rsidP="009054D8">
            <w:pPr>
              <w:spacing w:before="0"/>
              <w:ind w:firstLine="0"/>
              <w:rPr>
                <w:rFonts w:eastAsia="Times New Roman 2"/>
                <w:szCs w:val="26"/>
              </w:rPr>
            </w:pPr>
          </w:p>
        </w:tc>
      </w:tr>
    </w:tbl>
    <w:p w14:paraId="7D47A652" w14:textId="77777777" w:rsidR="00547FB5" w:rsidRDefault="00547FB5" w:rsidP="00812ACB">
      <w:pPr>
        <w:ind w:firstLine="0"/>
        <w:rPr>
          <w:rFonts w:eastAsia="Times New Roman 2"/>
          <w:i/>
          <w:iCs/>
          <w:szCs w:val="26"/>
          <w:lang w:val="vi-VN"/>
        </w:rPr>
      </w:pPr>
      <w:r w:rsidRPr="008971BF">
        <w:rPr>
          <w:rFonts w:eastAsia="Times New Roman 2"/>
          <w:i/>
          <w:iCs/>
          <w:szCs w:val="26"/>
        </w:rPr>
        <w:t>b. Activity Diagram</w:t>
      </w:r>
    </w:p>
    <w:p w14:paraId="25287C18" w14:textId="616B7022" w:rsidR="007B5563" w:rsidRPr="007B5563" w:rsidRDefault="007B5563" w:rsidP="00812ACB">
      <w:pPr>
        <w:ind w:firstLine="0"/>
        <w:rPr>
          <w:rFonts w:eastAsia="Times New Roman 2"/>
          <w:szCs w:val="26"/>
          <w:lang w:val="vi-VN"/>
        </w:rPr>
      </w:pPr>
      <w:r>
        <w:rPr>
          <w:rFonts w:eastAsia="Times New Roman 2"/>
          <w:i/>
          <w:iCs/>
          <w:noProof/>
          <w:szCs w:val="26"/>
          <w:lang w:val="vi-VN"/>
        </w:rPr>
        <w:lastRenderedPageBreak/>
        <w:drawing>
          <wp:inline distT="0" distB="0" distL="0" distR="0" wp14:anchorId="31AECFBE" wp14:editId="4024DE28">
            <wp:extent cx="4343400" cy="8572500"/>
            <wp:effectExtent l="0" t="0" r="0" b="0"/>
            <wp:docPr id="1135429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43400" cy="8572500"/>
                    </a:xfrm>
                    <a:prstGeom prst="rect">
                      <a:avLst/>
                    </a:prstGeom>
                    <a:noFill/>
                    <a:ln>
                      <a:noFill/>
                    </a:ln>
                  </pic:spPr>
                </pic:pic>
              </a:graphicData>
            </a:graphic>
          </wp:inline>
        </w:drawing>
      </w:r>
    </w:p>
    <w:p w14:paraId="40C49C56" w14:textId="77777777" w:rsidR="00547FB5" w:rsidRDefault="00547FB5" w:rsidP="00812ACB">
      <w:pPr>
        <w:ind w:firstLine="0"/>
        <w:rPr>
          <w:rFonts w:eastAsia="Times New Roman 2"/>
          <w:i/>
          <w:iCs/>
          <w:szCs w:val="26"/>
          <w:lang w:val="vi-VN"/>
        </w:rPr>
      </w:pPr>
      <w:r w:rsidRPr="008971BF">
        <w:rPr>
          <w:rFonts w:eastAsia="Times New Roman 2"/>
          <w:i/>
          <w:iCs/>
          <w:szCs w:val="26"/>
        </w:rPr>
        <w:lastRenderedPageBreak/>
        <w:t>c. Sequence Diagram</w:t>
      </w:r>
    </w:p>
    <w:p w14:paraId="35C65D88" w14:textId="2EE88B08" w:rsidR="00D839DD" w:rsidRPr="00A923E9" w:rsidRDefault="00D839DD" w:rsidP="00812ACB">
      <w:pPr>
        <w:ind w:firstLine="0"/>
        <w:rPr>
          <w:rFonts w:eastAsia="Times New Roman 2"/>
          <w:szCs w:val="26"/>
        </w:rPr>
      </w:pPr>
      <w:r w:rsidRPr="00D839DD">
        <w:rPr>
          <w:rFonts w:eastAsia="Times New Roman 2"/>
          <w:noProof/>
          <w:szCs w:val="26"/>
          <w:lang w:val="vi-VN"/>
        </w:rPr>
        <w:drawing>
          <wp:inline distT="0" distB="0" distL="0" distR="0" wp14:anchorId="2A2A77D1" wp14:editId="65F013B7">
            <wp:extent cx="5986145" cy="3886200"/>
            <wp:effectExtent l="0" t="0" r="0" b="0"/>
            <wp:docPr id="1216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426" name=""/>
                    <pic:cNvPicPr/>
                  </pic:nvPicPr>
                  <pic:blipFill>
                    <a:blip r:embed="rId31"/>
                    <a:stretch>
                      <a:fillRect/>
                    </a:stretch>
                  </pic:blipFill>
                  <pic:spPr>
                    <a:xfrm>
                      <a:off x="0" y="0"/>
                      <a:ext cx="5986145" cy="3886200"/>
                    </a:xfrm>
                    <a:prstGeom prst="rect">
                      <a:avLst/>
                    </a:prstGeom>
                  </pic:spPr>
                </pic:pic>
              </a:graphicData>
            </a:graphic>
          </wp:inline>
        </w:drawing>
      </w:r>
    </w:p>
    <w:p w14:paraId="610BF57D" w14:textId="6ACF1EF4" w:rsidR="00547FB5" w:rsidRPr="008971BF" w:rsidRDefault="00547FB5" w:rsidP="00063E7D">
      <w:pPr>
        <w:pStyle w:val="Heading1"/>
        <w:numPr>
          <w:ilvl w:val="0"/>
          <w:numId w:val="0"/>
        </w:numPr>
        <w:spacing w:before="493" w:after="0" w:line="374" w:lineRule="exact"/>
        <w:rPr>
          <w:rFonts w:cs="Times New Roman"/>
          <w:sz w:val="26"/>
          <w:szCs w:val="26"/>
          <w:lang w:val="vi-VN"/>
        </w:rPr>
      </w:pPr>
      <w:bookmarkStart w:id="83" w:name="_Toc243155194"/>
      <w:r w:rsidRPr="008971BF">
        <w:rPr>
          <w:rFonts w:eastAsia="Times New Roman 2" w:cs="Times New Roman"/>
          <w:color w:val="000000"/>
          <w:kern w:val="2"/>
          <w:sz w:val="26"/>
          <w:szCs w:val="26"/>
          <w:lang w:val="vi-VN"/>
        </w:rPr>
        <w:lastRenderedPageBreak/>
        <w:t xml:space="preserve">CHƯƠNG </w:t>
      </w:r>
      <w:r w:rsidR="004B469A">
        <w:rPr>
          <w:rFonts w:eastAsia="Times New Roman 2" w:cs="Times New Roman"/>
          <w:color w:val="000000"/>
          <w:kern w:val="2"/>
          <w:sz w:val="26"/>
          <w:szCs w:val="26"/>
          <w:lang w:val="vi-VN"/>
        </w:rPr>
        <w:t>4</w:t>
      </w:r>
      <w:r w:rsidRPr="008971BF">
        <w:rPr>
          <w:rFonts w:eastAsia="Times New Roman 2" w:cs="Times New Roman"/>
          <w:color w:val="000000"/>
          <w:kern w:val="2"/>
          <w:sz w:val="26"/>
          <w:szCs w:val="26"/>
          <w:lang w:val="vi-VN"/>
        </w:rPr>
        <w:t>: THIẾT KẾ VÀ HIỆN THỰC</w:t>
      </w:r>
      <w:bookmarkEnd w:id="83"/>
    </w:p>
    <w:p w14:paraId="7A394128" w14:textId="77777777" w:rsidR="00547FB5" w:rsidRPr="008971BF" w:rsidRDefault="00547FB5" w:rsidP="00063E7D">
      <w:pPr>
        <w:pStyle w:val="Heading2"/>
        <w:numPr>
          <w:ilvl w:val="0"/>
          <w:numId w:val="0"/>
        </w:numPr>
        <w:spacing w:before="211" w:line="304" w:lineRule="exact"/>
        <w:rPr>
          <w:rFonts w:cs="Times New Roman"/>
          <w:szCs w:val="26"/>
        </w:rPr>
      </w:pPr>
      <w:bookmarkStart w:id="84" w:name="_Toc243155195"/>
      <w:r w:rsidRPr="008971BF">
        <w:rPr>
          <w:rFonts w:cs="Times New Roman"/>
          <w:color w:val="000000"/>
          <w:kern w:val="2"/>
          <w:szCs w:val="26"/>
        </w:rPr>
        <w:t>I.</w:t>
      </w:r>
      <w:r w:rsidRPr="008971BF">
        <w:rPr>
          <w:rFonts w:eastAsia="Arial" w:cs="Times New Roman"/>
          <w:color w:val="000000"/>
          <w:szCs w:val="26"/>
        </w:rPr>
        <w:t xml:space="preserve"> </w:t>
      </w:r>
      <w:r w:rsidRPr="008971BF">
        <w:rPr>
          <w:rFonts w:eastAsia="Times New Roman 2" w:cs="Times New Roman"/>
          <w:color w:val="000000"/>
          <w:kern w:val="2"/>
          <w:szCs w:val="26"/>
        </w:rPr>
        <w:t>Thiết kế sơ đồ lớp</w:t>
      </w:r>
      <w:r w:rsidRPr="008971BF">
        <w:rPr>
          <w:rFonts w:cs="Times New Roman"/>
          <w:color w:val="000000"/>
          <w:kern w:val="2"/>
          <w:szCs w:val="26"/>
        </w:rPr>
        <w:t xml:space="preserve"> (Class Diagram)</w:t>
      </w:r>
      <w:bookmarkEnd w:id="84"/>
    </w:p>
    <w:p w14:paraId="01858D34" w14:textId="29CD538F" w:rsidR="00547FB5" w:rsidRPr="008971BF" w:rsidRDefault="00547FB5" w:rsidP="00812ACB">
      <w:pPr>
        <w:pStyle w:val="Heading3"/>
        <w:numPr>
          <w:ilvl w:val="0"/>
          <w:numId w:val="36"/>
        </w:numPr>
        <w:spacing w:before="207" w:line="304" w:lineRule="exact"/>
        <w:ind w:left="0" w:firstLine="0"/>
        <w:rPr>
          <w:rFonts w:cs="Times New Roman"/>
          <w:color w:val="000000"/>
        </w:rPr>
      </w:pPr>
      <w:bookmarkStart w:id="85" w:name="_Toc243155196"/>
      <w:r w:rsidRPr="008971BF">
        <w:rPr>
          <w:rFonts w:cs="Times New Roman"/>
          <w:color w:val="000000"/>
          <w:kern w:val="2"/>
        </w:rPr>
        <w:t>Class Driagram</w:t>
      </w:r>
      <w:bookmarkEnd w:id="85"/>
    </w:p>
    <w:p w14:paraId="7B86A621" w14:textId="450B6CFD" w:rsidR="00547FB5" w:rsidRDefault="004B469A" w:rsidP="00812ACB">
      <w:pPr>
        <w:spacing w:before="203"/>
        <w:ind w:firstLine="0"/>
        <w:rPr>
          <w:szCs w:val="26"/>
          <w:lang w:val="vi-VN"/>
        </w:rPr>
      </w:pPr>
      <w:bookmarkStart w:id="86" w:name="p2w_bm36"/>
      <w:bookmarkStart w:id="87" w:name="p2w_bm37"/>
      <w:bookmarkStart w:id="88" w:name="pgt20"/>
      <w:bookmarkEnd w:id="86"/>
      <w:bookmarkEnd w:id="87"/>
      <w:bookmarkEnd w:id="88"/>
      <w:r w:rsidRPr="009E2275">
        <w:rPr>
          <w:noProof/>
          <w:lang w:val="vi-VN"/>
        </w:rPr>
        <w:drawing>
          <wp:inline distT="0" distB="0" distL="0" distR="0" wp14:anchorId="62611028" wp14:editId="084963E7">
            <wp:extent cx="5986145" cy="3990975"/>
            <wp:effectExtent l="0" t="0" r="0" b="9525"/>
            <wp:docPr id="158785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51990" name=""/>
                    <pic:cNvPicPr/>
                  </pic:nvPicPr>
                  <pic:blipFill>
                    <a:blip r:embed="rId32"/>
                    <a:stretch>
                      <a:fillRect/>
                    </a:stretch>
                  </pic:blipFill>
                  <pic:spPr>
                    <a:xfrm>
                      <a:off x="0" y="0"/>
                      <a:ext cx="5986145" cy="3990975"/>
                    </a:xfrm>
                    <a:prstGeom prst="rect">
                      <a:avLst/>
                    </a:prstGeom>
                  </pic:spPr>
                </pic:pic>
              </a:graphicData>
            </a:graphic>
          </wp:inline>
        </w:drawing>
      </w:r>
    </w:p>
    <w:p w14:paraId="77A04090" w14:textId="77777777" w:rsidR="00547FB5" w:rsidRPr="00631148" w:rsidRDefault="00547FB5" w:rsidP="00812ACB">
      <w:pPr>
        <w:spacing w:before="203"/>
        <w:ind w:firstLine="0"/>
        <w:rPr>
          <w:szCs w:val="26"/>
          <w:lang w:val="vi-VN"/>
        </w:rPr>
      </w:pPr>
    </w:p>
    <w:p w14:paraId="59D9D45D" w14:textId="77777777" w:rsidR="00547FB5" w:rsidRPr="008971BF" w:rsidRDefault="00547FB5" w:rsidP="00812ACB">
      <w:pPr>
        <w:pStyle w:val="Heading3"/>
        <w:numPr>
          <w:ilvl w:val="0"/>
          <w:numId w:val="37"/>
        </w:numPr>
        <w:spacing w:before="0" w:line="314" w:lineRule="exact"/>
        <w:ind w:left="0" w:firstLine="0"/>
        <w:rPr>
          <w:rFonts w:cs="Times New Roman"/>
          <w:color w:val="000000"/>
        </w:rPr>
      </w:pPr>
      <w:bookmarkStart w:id="89" w:name="_Toc243155197"/>
      <w:r w:rsidRPr="008971BF">
        <w:rPr>
          <w:rFonts w:eastAsia="Times New Roman 2" w:cs="Times New Roman"/>
          <w:color w:val="000000"/>
          <w:kern w:val="2"/>
        </w:rPr>
        <w:t>Đặt tả Class Diagram</w:t>
      </w:r>
      <w:bookmarkEnd w:id="89"/>
    </w:p>
    <w:p w14:paraId="14B4DDF6" w14:textId="77777777" w:rsidR="00547FB5" w:rsidRPr="008971BF" w:rsidRDefault="00547FB5" w:rsidP="00812ACB">
      <w:pPr>
        <w:spacing w:after="100" w:afterAutospacing="1"/>
        <w:ind w:firstLine="0"/>
        <w:rPr>
          <w:szCs w:val="26"/>
        </w:rPr>
      </w:pPr>
      <w:r w:rsidRPr="008971BF">
        <w:rPr>
          <w:b/>
          <w:bCs/>
          <w:szCs w:val="26"/>
        </w:rPr>
        <w:t>1. Đặc tả Class VaiTro (Vai Trò)</w:t>
      </w:r>
    </w:p>
    <w:tbl>
      <w:tblPr>
        <w:tblStyle w:val="TableGrid"/>
        <w:tblW w:w="0" w:type="auto"/>
        <w:jc w:val="left"/>
        <w:tblLayout w:type="fixed"/>
        <w:tblLook w:val="04A0" w:firstRow="1" w:lastRow="0" w:firstColumn="1" w:lastColumn="0" w:noHBand="0" w:noVBand="1"/>
      </w:tblPr>
      <w:tblGrid>
        <w:gridCol w:w="844"/>
        <w:gridCol w:w="2468"/>
        <w:gridCol w:w="1214"/>
        <w:gridCol w:w="2268"/>
        <w:gridCol w:w="2437"/>
      </w:tblGrid>
      <w:tr w:rsidR="00547FB5" w:rsidRPr="008971BF" w14:paraId="3FA50ED2" w14:textId="77777777" w:rsidTr="00FE485B">
        <w:trPr>
          <w:jc w:val="left"/>
        </w:trPr>
        <w:tc>
          <w:tcPr>
            <w:tcW w:w="844" w:type="dxa"/>
            <w:vAlign w:val="top"/>
            <w:hideMark/>
          </w:tcPr>
          <w:p w14:paraId="79B3E89A" w14:textId="77777777" w:rsidR="00547FB5" w:rsidRPr="008971BF" w:rsidRDefault="00547FB5" w:rsidP="00FE485B">
            <w:pPr>
              <w:spacing w:before="0" w:after="0" w:line="240" w:lineRule="auto"/>
              <w:ind w:firstLine="0"/>
              <w:jc w:val="left"/>
              <w:rPr>
                <w:szCs w:val="26"/>
              </w:rPr>
            </w:pPr>
            <w:r w:rsidRPr="008971BF">
              <w:rPr>
                <w:b/>
                <w:bCs/>
                <w:szCs w:val="26"/>
              </w:rPr>
              <w:t>STT</w:t>
            </w:r>
          </w:p>
        </w:tc>
        <w:tc>
          <w:tcPr>
            <w:tcW w:w="2468" w:type="dxa"/>
            <w:vAlign w:val="top"/>
            <w:hideMark/>
          </w:tcPr>
          <w:p w14:paraId="05EF4BAB" w14:textId="77777777" w:rsidR="00547FB5" w:rsidRPr="008971BF" w:rsidRDefault="00547FB5" w:rsidP="00FE485B">
            <w:pPr>
              <w:spacing w:before="0" w:after="0" w:line="240" w:lineRule="auto"/>
              <w:ind w:firstLine="0"/>
              <w:jc w:val="left"/>
              <w:rPr>
                <w:szCs w:val="26"/>
              </w:rPr>
            </w:pPr>
            <w:r w:rsidRPr="008971BF">
              <w:rPr>
                <w:b/>
                <w:bCs/>
                <w:szCs w:val="26"/>
              </w:rPr>
              <w:t>Công việc</w:t>
            </w:r>
          </w:p>
        </w:tc>
        <w:tc>
          <w:tcPr>
            <w:tcW w:w="1214" w:type="dxa"/>
            <w:vAlign w:val="top"/>
            <w:hideMark/>
          </w:tcPr>
          <w:p w14:paraId="48368C01" w14:textId="77777777" w:rsidR="00547FB5" w:rsidRPr="008971BF" w:rsidRDefault="00547FB5" w:rsidP="00FE485B">
            <w:pPr>
              <w:spacing w:before="0" w:after="0" w:line="240" w:lineRule="auto"/>
              <w:ind w:firstLine="0"/>
              <w:jc w:val="left"/>
              <w:rPr>
                <w:szCs w:val="26"/>
              </w:rPr>
            </w:pPr>
            <w:r w:rsidRPr="008971BF">
              <w:rPr>
                <w:b/>
                <w:bCs/>
                <w:szCs w:val="26"/>
              </w:rPr>
              <w:t>Kiểu dữ liệu</w:t>
            </w:r>
          </w:p>
        </w:tc>
        <w:tc>
          <w:tcPr>
            <w:tcW w:w="2268" w:type="dxa"/>
            <w:vAlign w:val="top"/>
            <w:hideMark/>
          </w:tcPr>
          <w:p w14:paraId="6FA5D4A2" w14:textId="77777777" w:rsidR="00547FB5" w:rsidRPr="008971BF" w:rsidRDefault="00547FB5" w:rsidP="00FE485B">
            <w:pPr>
              <w:spacing w:before="0" w:after="0" w:line="240" w:lineRule="auto"/>
              <w:ind w:firstLine="0"/>
              <w:jc w:val="left"/>
              <w:rPr>
                <w:szCs w:val="26"/>
              </w:rPr>
            </w:pPr>
            <w:r w:rsidRPr="008971BF">
              <w:rPr>
                <w:b/>
                <w:bCs/>
                <w:szCs w:val="26"/>
              </w:rPr>
              <w:t>Ràng buộc</w:t>
            </w:r>
          </w:p>
        </w:tc>
        <w:tc>
          <w:tcPr>
            <w:tcW w:w="2437" w:type="dxa"/>
            <w:vAlign w:val="top"/>
            <w:hideMark/>
          </w:tcPr>
          <w:p w14:paraId="47DB35A0" w14:textId="77777777" w:rsidR="00547FB5" w:rsidRPr="008971BF" w:rsidRDefault="00547FB5" w:rsidP="00FE485B">
            <w:pPr>
              <w:spacing w:before="0" w:after="0" w:line="240" w:lineRule="auto"/>
              <w:ind w:firstLine="0"/>
              <w:jc w:val="left"/>
              <w:rPr>
                <w:szCs w:val="26"/>
              </w:rPr>
            </w:pPr>
            <w:r w:rsidRPr="008971BF">
              <w:rPr>
                <w:b/>
                <w:bCs/>
                <w:szCs w:val="26"/>
              </w:rPr>
              <w:t>Ghi chú</w:t>
            </w:r>
          </w:p>
        </w:tc>
      </w:tr>
      <w:tr w:rsidR="00547FB5" w:rsidRPr="008971BF" w14:paraId="4FA837B3" w14:textId="77777777" w:rsidTr="00FE485B">
        <w:trPr>
          <w:jc w:val="left"/>
        </w:trPr>
        <w:tc>
          <w:tcPr>
            <w:tcW w:w="844" w:type="dxa"/>
            <w:vAlign w:val="top"/>
            <w:hideMark/>
          </w:tcPr>
          <w:p w14:paraId="3A366402" w14:textId="77777777" w:rsidR="00547FB5" w:rsidRPr="008971BF" w:rsidRDefault="00547FB5" w:rsidP="00FE485B">
            <w:pPr>
              <w:spacing w:before="0" w:after="0" w:line="240" w:lineRule="auto"/>
              <w:ind w:firstLine="0"/>
              <w:jc w:val="left"/>
              <w:rPr>
                <w:szCs w:val="26"/>
              </w:rPr>
            </w:pPr>
            <w:r w:rsidRPr="008971BF">
              <w:rPr>
                <w:b/>
                <w:bCs/>
                <w:szCs w:val="26"/>
              </w:rPr>
              <w:t>1</w:t>
            </w:r>
          </w:p>
        </w:tc>
        <w:tc>
          <w:tcPr>
            <w:tcW w:w="2468" w:type="dxa"/>
            <w:vAlign w:val="top"/>
            <w:hideMark/>
          </w:tcPr>
          <w:p w14:paraId="53A772C6" w14:textId="77777777" w:rsidR="00547FB5" w:rsidRPr="008971BF" w:rsidRDefault="00547FB5" w:rsidP="00FE485B">
            <w:pPr>
              <w:spacing w:before="0" w:after="0" w:line="240" w:lineRule="auto"/>
              <w:ind w:firstLine="0"/>
              <w:jc w:val="left"/>
              <w:rPr>
                <w:szCs w:val="26"/>
              </w:rPr>
            </w:pPr>
            <w:r w:rsidRPr="008971BF">
              <w:rPr>
                <w:b/>
                <w:bCs/>
                <w:szCs w:val="26"/>
              </w:rPr>
              <w:t>Khai báo thuộc tính:</w:t>
            </w:r>
          </w:p>
        </w:tc>
        <w:tc>
          <w:tcPr>
            <w:tcW w:w="1214" w:type="dxa"/>
            <w:vAlign w:val="top"/>
            <w:hideMark/>
          </w:tcPr>
          <w:p w14:paraId="59EAEBCC" w14:textId="77777777" w:rsidR="00547FB5" w:rsidRPr="008971BF" w:rsidRDefault="00547FB5" w:rsidP="00FE485B">
            <w:pPr>
              <w:spacing w:before="0" w:after="0" w:line="240" w:lineRule="auto"/>
              <w:ind w:firstLine="0"/>
              <w:jc w:val="left"/>
              <w:rPr>
                <w:szCs w:val="26"/>
              </w:rPr>
            </w:pPr>
          </w:p>
        </w:tc>
        <w:tc>
          <w:tcPr>
            <w:tcW w:w="2268" w:type="dxa"/>
            <w:vAlign w:val="top"/>
            <w:hideMark/>
          </w:tcPr>
          <w:p w14:paraId="2464D118" w14:textId="77777777" w:rsidR="00547FB5" w:rsidRPr="008971BF" w:rsidRDefault="00547FB5" w:rsidP="00FE485B">
            <w:pPr>
              <w:spacing w:before="0" w:after="0" w:line="240" w:lineRule="auto"/>
              <w:ind w:firstLine="0"/>
              <w:jc w:val="left"/>
              <w:rPr>
                <w:szCs w:val="26"/>
              </w:rPr>
            </w:pPr>
          </w:p>
        </w:tc>
        <w:tc>
          <w:tcPr>
            <w:tcW w:w="2437" w:type="dxa"/>
            <w:vAlign w:val="top"/>
            <w:hideMark/>
          </w:tcPr>
          <w:p w14:paraId="4AB65358" w14:textId="77777777" w:rsidR="00547FB5" w:rsidRPr="008971BF" w:rsidRDefault="00547FB5" w:rsidP="00FE485B">
            <w:pPr>
              <w:spacing w:before="0" w:after="0" w:line="240" w:lineRule="auto"/>
              <w:ind w:firstLine="0"/>
              <w:jc w:val="left"/>
              <w:rPr>
                <w:szCs w:val="26"/>
              </w:rPr>
            </w:pPr>
          </w:p>
        </w:tc>
      </w:tr>
      <w:tr w:rsidR="00547FB5" w:rsidRPr="008971BF" w14:paraId="25E80AAC" w14:textId="77777777" w:rsidTr="00FE485B">
        <w:trPr>
          <w:jc w:val="left"/>
        </w:trPr>
        <w:tc>
          <w:tcPr>
            <w:tcW w:w="844" w:type="dxa"/>
            <w:vAlign w:val="top"/>
            <w:hideMark/>
          </w:tcPr>
          <w:p w14:paraId="036DBAFA" w14:textId="77777777" w:rsidR="00547FB5" w:rsidRPr="008971BF" w:rsidRDefault="00547FB5" w:rsidP="00FE485B">
            <w:pPr>
              <w:spacing w:before="0" w:after="0" w:line="240" w:lineRule="auto"/>
              <w:ind w:firstLine="0"/>
              <w:jc w:val="left"/>
              <w:rPr>
                <w:szCs w:val="26"/>
              </w:rPr>
            </w:pPr>
            <w:r w:rsidRPr="008971BF">
              <w:rPr>
                <w:szCs w:val="26"/>
              </w:rPr>
              <w:t>1.1</w:t>
            </w:r>
          </w:p>
        </w:tc>
        <w:tc>
          <w:tcPr>
            <w:tcW w:w="2468" w:type="dxa"/>
            <w:vAlign w:val="top"/>
            <w:hideMark/>
          </w:tcPr>
          <w:p w14:paraId="23AAC058" w14:textId="77777777" w:rsidR="00547FB5" w:rsidRPr="008971BF" w:rsidRDefault="00547FB5" w:rsidP="00FE485B">
            <w:pPr>
              <w:spacing w:before="0" w:after="0" w:line="240" w:lineRule="auto"/>
              <w:ind w:firstLine="0"/>
              <w:jc w:val="left"/>
              <w:rPr>
                <w:szCs w:val="26"/>
              </w:rPr>
            </w:pPr>
            <w:r w:rsidRPr="008971BF">
              <w:rPr>
                <w:szCs w:val="26"/>
              </w:rPr>
              <w:t>maVaiTro</w:t>
            </w:r>
          </w:p>
        </w:tc>
        <w:tc>
          <w:tcPr>
            <w:tcW w:w="1214" w:type="dxa"/>
            <w:vAlign w:val="top"/>
            <w:hideMark/>
          </w:tcPr>
          <w:p w14:paraId="68A1BA4C" w14:textId="77777777" w:rsidR="00547FB5" w:rsidRPr="008971BF" w:rsidRDefault="00547FB5" w:rsidP="00FE485B">
            <w:pPr>
              <w:spacing w:before="0" w:after="0" w:line="240" w:lineRule="auto"/>
              <w:ind w:firstLine="0"/>
              <w:jc w:val="left"/>
              <w:rPr>
                <w:szCs w:val="26"/>
              </w:rPr>
            </w:pPr>
            <w:r w:rsidRPr="008971BF">
              <w:rPr>
                <w:szCs w:val="26"/>
              </w:rPr>
              <w:t>String</w:t>
            </w:r>
          </w:p>
        </w:tc>
        <w:tc>
          <w:tcPr>
            <w:tcW w:w="2268" w:type="dxa"/>
            <w:vAlign w:val="top"/>
            <w:hideMark/>
          </w:tcPr>
          <w:p w14:paraId="1F74D6A5" w14:textId="77777777" w:rsidR="00547FB5" w:rsidRPr="008971BF" w:rsidRDefault="00547FB5" w:rsidP="00FE485B">
            <w:pPr>
              <w:spacing w:before="0" w:after="0" w:line="240" w:lineRule="auto"/>
              <w:ind w:firstLine="0"/>
              <w:jc w:val="left"/>
              <w:rPr>
                <w:szCs w:val="26"/>
              </w:rPr>
            </w:pPr>
            <w:r w:rsidRPr="008971BF">
              <w:rPr>
                <w:szCs w:val="26"/>
              </w:rPr>
              <w:t>Không được rỗng</w:t>
            </w:r>
          </w:p>
        </w:tc>
        <w:tc>
          <w:tcPr>
            <w:tcW w:w="2437" w:type="dxa"/>
            <w:vAlign w:val="top"/>
            <w:hideMark/>
          </w:tcPr>
          <w:p w14:paraId="605B3408" w14:textId="77777777" w:rsidR="00547FB5" w:rsidRPr="008971BF" w:rsidRDefault="00547FB5" w:rsidP="00FE485B">
            <w:pPr>
              <w:spacing w:before="0" w:after="0" w:line="240" w:lineRule="auto"/>
              <w:ind w:firstLine="0"/>
              <w:jc w:val="left"/>
              <w:rPr>
                <w:szCs w:val="26"/>
              </w:rPr>
            </w:pPr>
            <w:r w:rsidRPr="008971BF">
              <w:rPr>
                <w:szCs w:val="26"/>
              </w:rPr>
              <w:t xml:space="preserve">{id} </w:t>
            </w:r>
          </w:p>
        </w:tc>
      </w:tr>
      <w:tr w:rsidR="00547FB5" w:rsidRPr="008971BF" w14:paraId="745B7056" w14:textId="77777777" w:rsidTr="00FE485B">
        <w:trPr>
          <w:jc w:val="left"/>
        </w:trPr>
        <w:tc>
          <w:tcPr>
            <w:tcW w:w="844" w:type="dxa"/>
            <w:vAlign w:val="top"/>
            <w:hideMark/>
          </w:tcPr>
          <w:p w14:paraId="51EE3450" w14:textId="77777777" w:rsidR="00547FB5" w:rsidRPr="008971BF" w:rsidRDefault="00547FB5" w:rsidP="00FE485B">
            <w:pPr>
              <w:spacing w:before="0" w:after="0" w:line="240" w:lineRule="auto"/>
              <w:ind w:firstLine="0"/>
              <w:jc w:val="left"/>
              <w:rPr>
                <w:szCs w:val="26"/>
              </w:rPr>
            </w:pPr>
            <w:r w:rsidRPr="008971BF">
              <w:rPr>
                <w:szCs w:val="26"/>
              </w:rPr>
              <w:t>1.2</w:t>
            </w:r>
          </w:p>
        </w:tc>
        <w:tc>
          <w:tcPr>
            <w:tcW w:w="2468" w:type="dxa"/>
            <w:vAlign w:val="top"/>
            <w:hideMark/>
          </w:tcPr>
          <w:p w14:paraId="3A59B402" w14:textId="77777777" w:rsidR="00547FB5" w:rsidRPr="008971BF" w:rsidRDefault="00547FB5" w:rsidP="00FE485B">
            <w:pPr>
              <w:spacing w:before="0" w:after="0" w:line="240" w:lineRule="auto"/>
              <w:ind w:firstLine="0"/>
              <w:jc w:val="left"/>
              <w:rPr>
                <w:szCs w:val="26"/>
              </w:rPr>
            </w:pPr>
            <w:r w:rsidRPr="008971BF">
              <w:rPr>
                <w:szCs w:val="26"/>
              </w:rPr>
              <w:t>tenVaiTro</w:t>
            </w:r>
          </w:p>
        </w:tc>
        <w:tc>
          <w:tcPr>
            <w:tcW w:w="1214" w:type="dxa"/>
            <w:vAlign w:val="top"/>
            <w:hideMark/>
          </w:tcPr>
          <w:p w14:paraId="1E5B8D7D" w14:textId="77777777" w:rsidR="00547FB5" w:rsidRPr="008971BF" w:rsidRDefault="00547FB5" w:rsidP="00FE485B">
            <w:pPr>
              <w:spacing w:before="0" w:after="0" w:line="240" w:lineRule="auto"/>
              <w:ind w:firstLine="0"/>
              <w:jc w:val="left"/>
              <w:rPr>
                <w:szCs w:val="26"/>
              </w:rPr>
            </w:pPr>
            <w:r w:rsidRPr="008971BF">
              <w:rPr>
                <w:szCs w:val="26"/>
              </w:rPr>
              <w:t>String</w:t>
            </w:r>
          </w:p>
        </w:tc>
        <w:tc>
          <w:tcPr>
            <w:tcW w:w="2268" w:type="dxa"/>
            <w:vAlign w:val="top"/>
            <w:hideMark/>
          </w:tcPr>
          <w:p w14:paraId="394FC94E" w14:textId="77777777" w:rsidR="00547FB5" w:rsidRPr="008971BF" w:rsidRDefault="00547FB5" w:rsidP="00FE485B">
            <w:pPr>
              <w:spacing w:before="0" w:after="0" w:line="240" w:lineRule="auto"/>
              <w:ind w:firstLine="0"/>
              <w:jc w:val="left"/>
              <w:rPr>
                <w:szCs w:val="26"/>
              </w:rPr>
            </w:pPr>
            <w:r w:rsidRPr="008971BF">
              <w:rPr>
                <w:szCs w:val="26"/>
              </w:rPr>
              <w:t>Không được rỗng</w:t>
            </w:r>
          </w:p>
        </w:tc>
        <w:tc>
          <w:tcPr>
            <w:tcW w:w="2437" w:type="dxa"/>
            <w:vAlign w:val="top"/>
            <w:hideMark/>
          </w:tcPr>
          <w:p w14:paraId="44EA8775" w14:textId="77777777" w:rsidR="00547FB5" w:rsidRPr="008971BF" w:rsidRDefault="00547FB5" w:rsidP="00FE485B">
            <w:pPr>
              <w:spacing w:before="0" w:after="0" w:line="240" w:lineRule="auto"/>
              <w:ind w:firstLine="0"/>
              <w:jc w:val="left"/>
              <w:rPr>
                <w:szCs w:val="26"/>
              </w:rPr>
            </w:pPr>
          </w:p>
        </w:tc>
      </w:tr>
      <w:tr w:rsidR="00547FB5" w:rsidRPr="008971BF" w14:paraId="0C1C3AF6" w14:textId="77777777" w:rsidTr="00FE485B">
        <w:trPr>
          <w:jc w:val="left"/>
        </w:trPr>
        <w:tc>
          <w:tcPr>
            <w:tcW w:w="844" w:type="dxa"/>
            <w:vAlign w:val="top"/>
            <w:hideMark/>
          </w:tcPr>
          <w:p w14:paraId="72F19577" w14:textId="77777777" w:rsidR="00547FB5" w:rsidRPr="008971BF" w:rsidRDefault="00547FB5" w:rsidP="00FE485B">
            <w:pPr>
              <w:spacing w:before="0" w:after="0" w:line="240" w:lineRule="auto"/>
              <w:ind w:firstLine="0"/>
              <w:jc w:val="left"/>
              <w:rPr>
                <w:szCs w:val="26"/>
              </w:rPr>
            </w:pPr>
            <w:r w:rsidRPr="008971BF">
              <w:rPr>
                <w:szCs w:val="26"/>
              </w:rPr>
              <w:t>1.3</w:t>
            </w:r>
          </w:p>
        </w:tc>
        <w:tc>
          <w:tcPr>
            <w:tcW w:w="2468" w:type="dxa"/>
            <w:vAlign w:val="top"/>
            <w:hideMark/>
          </w:tcPr>
          <w:p w14:paraId="38FFEABF" w14:textId="77777777" w:rsidR="00547FB5" w:rsidRPr="008971BF" w:rsidRDefault="00547FB5" w:rsidP="00FE485B">
            <w:pPr>
              <w:spacing w:before="0" w:after="0" w:line="240" w:lineRule="auto"/>
              <w:ind w:firstLine="0"/>
              <w:jc w:val="left"/>
              <w:rPr>
                <w:szCs w:val="26"/>
              </w:rPr>
            </w:pPr>
            <w:r w:rsidRPr="008971BF">
              <w:rPr>
                <w:szCs w:val="26"/>
              </w:rPr>
              <w:t>moTa</w:t>
            </w:r>
          </w:p>
        </w:tc>
        <w:tc>
          <w:tcPr>
            <w:tcW w:w="1214" w:type="dxa"/>
            <w:vAlign w:val="top"/>
            <w:hideMark/>
          </w:tcPr>
          <w:p w14:paraId="4CDD663F" w14:textId="77777777" w:rsidR="00547FB5" w:rsidRPr="008971BF" w:rsidRDefault="00547FB5" w:rsidP="00FE485B">
            <w:pPr>
              <w:spacing w:before="0" w:after="0" w:line="240" w:lineRule="auto"/>
              <w:ind w:firstLine="0"/>
              <w:jc w:val="left"/>
              <w:rPr>
                <w:szCs w:val="26"/>
              </w:rPr>
            </w:pPr>
            <w:r w:rsidRPr="008971BF">
              <w:rPr>
                <w:szCs w:val="26"/>
              </w:rPr>
              <w:t>String</w:t>
            </w:r>
          </w:p>
        </w:tc>
        <w:tc>
          <w:tcPr>
            <w:tcW w:w="2268" w:type="dxa"/>
            <w:vAlign w:val="top"/>
            <w:hideMark/>
          </w:tcPr>
          <w:p w14:paraId="64A855F4" w14:textId="77777777" w:rsidR="00547FB5" w:rsidRPr="008971BF" w:rsidRDefault="00547FB5" w:rsidP="00FE485B">
            <w:pPr>
              <w:spacing w:before="0" w:after="0" w:line="240" w:lineRule="auto"/>
              <w:ind w:firstLine="0"/>
              <w:jc w:val="left"/>
              <w:rPr>
                <w:szCs w:val="26"/>
              </w:rPr>
            </w:pPr>
          </w:p>
        </w:tc>
        <w:tc>
          <w:tcPr>
            <w:tcW w:w="2437" w:type="dxa"/>
            <w:vAlign w:val="top"/>
            <w:hideMark/>
          </w:tcPr>
          <w:p w14:paraId="28F64E07" w14:textId="77777777" w:rsidR="00547FB5" w:rsidRPr="008971BF" w:rsidRDefault="00547FB5" w:rsidP="00FE485B">
            <w:pPr>
              <w:spacing w:before="0" w:after="0" w:line="240" w:lineRule="auto"/>
              <w:ind w:firstLine="0"/>
              <w:jc w:val="left"/>
              <w:rPr>
                <w:szCs w:val="26"/>
              </w:rPr>
            </w:pPr>
          </w:p>
        </w:tc>
      </w:tr>
      <w:tr w:rsidR="00547FB5" w:rsidRPr="008971BF" w14:paraId="0E4AB4C6" w14:textId="77777777" w:rsidTr="00FE485B">
        <w:trPr>
          <w:jc w:val="left"/>
        </w:trPr>
        <w:tc>
          <w:tcPr>
            <w:tcW w:w="844" w:type="dxa"/>
            <w:vAlign w:val="top"/>
            <w:hideMark/>
          </w:tcPr>
          <w:p w14:paraId="320EAFBB" w14:textId="77777777" w:rsidR="00547FB5" w:rsidRPr="008971BF" w:rsidRDefault="00547FB5" w:rsidP="00FE485B">
            <w:pPr>
              <w:spacing w:before="0" w:after="0" w:line="240" w:lineRule="auto"/>
              <w:ind w:firstLine="0"/>
              <w:jc w:val="left"/>
              <w:rPr>
                <w:szCs w:val="26"/>
              </w:rPr>
            </w:pPr>
            <w:r w:rsidRPr="008971BF">
              <w:rPr>
                <w:b/>
                <w:bCs/>
                <w:szCs w:val="26"/>
              </w:rPr>
              <w:t>2</w:t>
            </w:r>
          </w:p>
        </w:tc>
        <w:tc>
          <w:tcPr>
            <w:tcW w:w="2468" w:type="dxa"/>
            <w:vAlign w:val="top"/>
            <w:hideMark/>
          </w:tcPr>
          <w:p w14:paraId="787873E5" w14:textId="77777777" w:rsidR="00547FB5" w:rsidRPr="008971BF" w:rsidRDefault="00547FB5" w:rsidP="00FE485B">
            <w:pPr>
              <w:spacing w:before="0" w:after="0" w:line="240" w:lineRule="auto"/>
              <w:ind w:firstLine="0"/>
              <w:jc w:val="left"/>
              <w:rPr>
                <w:szCs w:val="26"/>
              </w:rPr>
            </w:pPr>
            <w:r w:rsidRPr="008971BF">
              <w:rPr>
                <w:b/>
                <w:bCs/>
                <w:szCs w:val="26"/>
              </w:rPr>
              <w:t>Viết các phương thức</w:t>
            </w:r>
          </w:p>
        </w:tc>
        <w:tc>
          <w:tcPr>
            <w:tcW w:w="1214" w:type="dxa"/>
            <w:vAlign w:val="top"/>
            <w:hideMark/>
          </w:tcPr>
          <w:p w14:paraId="400305A9" w14:textId="77777777" w:rsidR="00547FB5" w:rsidRPr="008971BF" w:rsidRDefault="00547FB5" w:rsidP="00FE485B">
            <w:pPr>
              <w:spacing w:before="0" w:after="0" w:line="240" w:lineRule="auto"/>
              <w:ind w:firstLine="0"/>
              <w:jc w:val="left"/>
              <w:rPr>
                <w:szCs w:val="26"/>
              </w:rPr>
            </w:pPr>
          </w:p>
        </w:tc>
        <w:tc>
          <w:tcPr>
            <w:tcW w:w="2268" w:type="dxa"/>
            <w:vAlign w:val="top"/>
            <w:hideMark/>
          </w:tcPr>
          <w:p w14:paraId="4EFD0CC5" w14:textId="77777777" w:rsidR="00547FB5" w:rsidRPr="008971BF" w:rsidRDefault="00547FB5" w:rsidP="00FE485B">
            <w:pPr>
              <w:spacing w:before="0" w:after="0" w:line="240" w:lineRule="auto"/>
              <w:ind w:firstLine="0"/>
              <w:jc w:val="left"/>
              <w:rPr>
                <w:szCs w:val="26"/>
              </w:rPr>
            </w:pPr>
          </w:p>
        </w:tc>
        <w:tc>
          <w:tcPr>
            <w:tcW w:w="2437" w:type="dxa"/>
            <w:vAlign w:val="top"/>
            <w:hideMark/>
          </w:tcPr>
          <w:p w14:paraId="5CDFBC61" w14:textId="77777777" w:rsidR="00547FB5" w:rsidRPr="008971BF" w:rsidRDefault="00547FB5" w:rsidP="00FE485B">
            <w:pPr>
              <w:spacing w:before="0" w:after="0" w:line="240" w:lineRule="auto"/>
              <w:ind w:firstLine="0"/>
              <w:jc w:val="left"/>
              <w:rPr>
                <w:szCs w:val="26"/>
              </w:rPr>
            </w:pPr>
          </w:p>
        </w:tc>
      </w:tr>
      <w:tr w:rsidR="00547FB5" w:rsidRPr="008971BF" w14:paraId="2EEB6CF0" w14:textId="77777777" w:rsidTr="00FE485B">
        <w:trPr>
          <w:jc w:val="left"/>
        </w:trPr>
        <w:tc>
          <w:tcPr>
            <w:tcW w:w="844" w:type="dxa"/>
            <w:vAlign w:val="top"/>
            <w:hideMark/>
          </w:tcPr>
          <w:p w14:paraId="6305DA1B" w14:textId="77777777" w:rsidR="00547FB5" w:rsidRPr="008971BF" w:rsidRDefault="00547FB5" w:rsidP="00FE485B">
            <w:pPr>
              <w:spacing w:before="0" w:after="0" w:line="240" w:lineRule="auto"/>
              <w:ind w:firstLine="0"/>
              <w:jc w:val="left"/>
              <w:rPr>
                <w:szCs w:val="26"/>
              </w:rPr>
            </w:pPr>
            <w:r w:rsidRPr="008971BF">
              <w:rPr>
                <w:szCs w:val="26"/>
              </w:rPr>
              <w:t>2.1</w:t>
            </w:r>
          </w:p>
        </w:tc>
        <w:tc>
          <w:tcPr>
            <w:tcW w:w="2468" w:type="dxa"/>
            <w:vAlign w:val="top"/>
            <w:hideMark/>
          </w:tcPr>
          <w:p w14:paraId="728D3744" w14:textId="77777777" w:rsidR="00547FB5" w:rsidRPr="008971BF" w:rsidRDefault="00547FB5" w:rsidP="00FE485B">
            <w:pPr>
              <w:spacing w:before="0" w:after="0" w:line="240" w:lineRule="auto"/>
              <w:ind w:firstLine="0"/>
              <w:jc w:val="left"/>
              <w:rPr>
                <w:szCs w:val="26"/>
              </w:rPr>
            </w:pPr>
            <w:r w:rsidRPr="008971BF">
              <w:rPr>
                <w:szCs w:val="26"/>
              </w:rPr>
              <w:t>get/set MaVaiTro()</w:t>
            </w:r>
          </w:p>
        </w:tc>
        <w:tc>
          <w:tcPr>
            <w:tcW w:w="1214" w:type="dxa"/>
            <w:vAlign w:val="top"/>
            <w:hideMark/>
          </w:tcPr>
          <w:p w14:paraId="2E8E1667" w14:textId="77777777" w:rsidR="00547FB5" w:rsidRPr="008971BF" w:rsidRDefault="00547FB5" w:rsidP="00FE485B">
            <w:pPr>
              <w:spacing w:before="0" w:after="0" w:line="240" w:lineRule="auto"/>
              <w:ind w:firstLine="0"/>
              <w:jc w:val="left"/>
              <w:rPr>
                <w:szCs w:val="26"/>
              </w:rPr>
            </w:pPr>
          </w:p>
        </w:tc>
        <w:tc>
          <w:tcPr>
            <w:tcW w:w="2268" w:type="dxa"/>
            <w:vAlign w:val="top"/>
            <w:hideMark/>
          </w:tcPr>
          <w:p w14:paraId="1BFE3A12" w14:textId="77777777" w:rsidR="00547FB5" w:rsidRPr="008971BF" w:rsidRDefault="00547FB5" w:rsidP="00FE485B">
            <w:pPr>
              <w:spacing w:before="0" w:after="0" w:line="240" w:lineRule="auto"/>
              <w:ind w:firstLine="0"/>
              <w:jc w:val="left"/>
              <w:rPr>
                <w:szCs w:val="26"/>
              </w:rPr>
            </w:pPr>
            <w:r w:rsidRPr="008971BF">
              <w:rPr>
                <w:szCs w:val="26"/>
              </w:rPr>
              <w:t>Kiểm tra tham số không được rỗng</w:t>
            </w:r>
          </w:p>
        </w:tc>
        <w:tc>
          <w:tcPr>
            <w:tcW w:w="2437" w:type="dxa"/>
            <w:vAlign w:val="top"/>
            <w:hideMark/>
          </w:tcPr>
          <w:p w14:paraId="0306976A" w14:textId="77777777" w:rsidR="00547FB5" w:rsidRPr="008971BF" w:rsidRDefault="00547FB5" w:rsidP="00FE485B">
            <w:pPr>
              <w:spacing w:before="0" w:after="0" w:line="240" w:lineRule="auto"/>
              <w:ind w:firstLine="0"/>
              <w:jc w:val="left"/>
              <w:rPr>
                <w:szCs w:val="26"/>
              </w:rPr>
            </w:pPr>
            <w:r w:rsidRPr="008971BF">
              <w:rPr>
                <w:szCs w:val="26"/>
              </w:rPr>
              <w:t xml:space="preserve">Throw exception “Mã vai trò không rỗng” </w:t>
            </w:r>
          </w:p>
        </w:tc>
      </w:tr>
      <w:tr w:rsidR="00547FB5" w:rsidRPr="008971BF" w14:paraId="7A54D88E" w14:textId="77777777" w:rsidTr="00FE485B">
        <w:trPr>
          <w:jc w:val="left"/>
        </w:trPr>
        <w:tc>
          <w:tcPr>
            <w:tcW w:w="844" w:type="dxa"/>
            <w:vAlign w:val="top"/>
            <w:hideMark/>
          </w:tcPr>
          <w:p w14:paraId="18BF0C35" w14:textId="77777777" w:rsidR="00547FB5" w:rsidRPr="008971BF" w:rsidRDefault="00547FB5" w:rsidP="00FE485B">
            <w:pPr>
              <w:spacing w:before="0" w:after="0" w:line="240" w:lineRule="auto"/>
              <w:ind w:firstLine="0"/>
              <w:jc w:val="left"/>
              <w:rPr>
                <w:szCs w:val="26"/>
              </w:rPr>
            </w:pPr>
            <w:r w:rsidRPr="008971BF">
              <w:rPr>
                <w:szCs w:val="26"/>
              </w:rPr>
              <w:lastRenderedPageBreak/>
              <w:t>2.2</w:t>
            </w:r>
          </w:p>
        </w:tc>
        <w:tc>
          <w:tcPr>
            <w:tcW w:w="2468" w:type="dxa"/>
            <w:vAlign w:val="top"/>
            <w:hideMark/>
          </w:tcPr>
          <w:p w14:paraId="74440FA3" w14:textId="77777777" w:rsidR="00547FB5" w:rsidRPr="008971BF" w:rsidRDefault="00547FB5" w:rsidP="00FE485B">
            <w:pPr>
              <w:spacing w:before="0" w:after="0" w:line="240" w:lineRule="auto"/>
              <w:ind w:firstLine="0"/>
              <w:jc w:val="left"/>
              <w:rPr>
                <w:szCs w:val="26"/>
              </w:rPr>
            </w:pPr>
            <w:r w:rsidRPr="008971BF">
              <w:rPr>
                <w:szCs w:val="26"/>
              </w:rPr>
              <w:t>get/set TenVaiTro()</w:t>
            </w:r>
          </w:p>
        </w:tc>
        <w:tc>
          <w:tcPr>
            <w:tcW w:w="1214" w:type="dxa"/>
            <w:vAlign w:val="top"/>
            <w:hideMark/>
          </w:tcPr>
          <w:p w14:paraId="7218DDDE" w14:textId="77777777" w:rsidR="00547FB5" w:rsidRPr="008971BF" w:rsidRDefault="00547FB5" w:rsidP="00FE485B">
            <w:pPr>
              <w:spacing w:before="0" w:after="0" w:line="240" w:lineRule="auto"/>
              <w:ind w:firstLine="0"/>
              <w:jc w:val="left"/>
              <w:rPr>
                <w:szCs w:val="26"/>
              </w:rPr>
            </w:pPr>
          </w:p>
        </w:tc>
        <w:tc>
          <w:tcPr>
            <w:tcW w:w="2268" w:type="dxa"/>
            <w:vAlign w:val="top"/>
            <w:hideMark/>
          </w:tcPr>
          <w:p w14:paraId="3F047F04" w14:textId="77777777" w:rsidR="00547FB5" w:rsidRPr="008971BF" w:rsidRDefault="00547FB5" w:rsidP="00FE485B">
            <w:pPr>
              <w:spacing w:before="0" w:after="0" w:line="240" w:lineRule="auto"/>
              <w:ind w:firstLine="0"/>
              <w:jc w:val="left"/>
              <w:rPr>
                <w:szCs w:val="26"/>
              </w:rPr>
            </w:pPr>
            <w:r w:rsidRPr="008971BF">
              <w:rPr>
                <w:szCs w:val="26"/>
              </w:rPr>
              <w:t>Kiểm tra tham số không được rỗng</w:t>
            </w:r>
          </w:p>
        </w:tc>
        <w:tc>
          <w:tcPr>
            <w:tcW w:w="2437" w:type="dxa"/>
            <w:vAlign w:val="top"/>
            <w:hideMark/>
          </w:tcPr>
          <w:p w14:paraId="2A898F8D" w14:textId="77777777" w:rsidR="00547FB5" w:rsidRPr="008971BF" w:rsidRDefault="00547FB5" w:rsidP="00FE485B">
            <w:pPr>
              <w:spacing w:before="0" w:after="0" w:line="240" w:lineRule="auto"/>
              <w:ind w:firstLine="0"/>
              <w:jc w:val="left"/>
              <w:rPr>
                <w:szCs w:val="26"/>
              </w:rPr>
            </w:pPr>
            <w:r w:rsidRPr="008971BF">
              <w:rPr>
                <w:szCs w:val="26"/>
              </w:rPr>
              <w:t xml:space="preserve">Throw exception “Tên vai trò không rỗng” </w:t>
            </w:r>
          </w:p>
        </w:tc>
      </w:tr>
      <w:tr w:rsidR="00547FB5" w:rsidRPr="008971BF" w14:paraId="1838B2DA" w14:textId="77777777" w:rsidTr="00FE485B">
        <w:trPr>
          <w:jc w:val="left"/>
        </w:trPr>
        <w:tc>
          <w:tcPr>
            <w:tcW w:w="844" w:type="dxa"/>
            <w:vAlign w:val="top"/>
            <w:hideMark/>
          </w:tcPr>
          <w:p w14:paraId="2404B29A" w14:textId="77777777" w:rsidR="00547FB5" w:rsidRPr="008971BF" w:rsidRDefault="00547FB5" w:rsidP="00FE485B">
            <w:pPr>
              <w:spacing w:before="0" w:after="0" w:line="240" w:lineRule="auto"/>
              <w:ind w:firstLine="0"/>
              <w:jc w:val="left"/>
              <w:rPr>
                <w:szCs w:val="26"/>
              </w:rPr>
            </w:pPr>
            <w:r w:rsidRPr="008971BF">
              <w:rPr>
                <w:szCs w:val="26"/>
              </w:rPr>
              <w:t>2.3</w:t>
            </w:r>
          </w:p>
        </w:tc>
        <w:tc>
          <w:tcPr>
            <w:tcW w:w="2468" w:type="dxa"/>
            <w:vAlign w:val="top"/>
            <w:hideMark/>
          </w:tcPr>
          <w:p w14:paraId="634490E4" w14:textId="77777777" w:rsidR="00547FB5" w:rsidRPr="008971BF" w:rsidRDefault="00547FB5" w:rsidP="00FE485B">
            <w:pPr>
              <w:spacing w:before="0" w:after="0" w:line="240" w:lineRule="auto"/>
              <w:ind w:firstLine="0"/>
              <w:jc w:val="left"/>
              <w:rPr>
                <w:szCs w:val="26"/>
              </w:rPr>
            </w:pPr>
            <w:r w:rsidRPr="008971BF">
              <w:rPr>
                <w:szCs w:val="26"/>
              </w:rPr>
              <w:t>get/set MoTa()</w:t>
            </w:r>
          </w:p>
        </w:tc>
        <w:tc>
          <w:tcPr>
            <w:tcW w:w="1214" w:type="dxa"/>
            <w:vAlign w:val="top"/>
            <w:hideMark/>
          </w:tcPr>
          <w:p w14:paraId="58775797" w14:textId="77777777" w:rsidR="00547FB5" w:rsidRPr="008971BF" w:rsidRDefault="00547FB5" w:rsidP="00FE485B">
            <w:pPr>
              <w:spacing w:before="0" w:after="0" w:line="240" w:lineRule="auto"/>
              <w:ind w:firstLine="0"/>
              <w:jc w:val="left"/>
              <w:rPr>
                <w:szCs w:val="26"/>
              </w:rPr>
            </w:pPr>
          </w:p>
        </w:tc>
        <w:tc>
          <w:tcPr>
            <w:tcW w:w="2268" w:type="dxa"/>
            <w:vAlign w:val="top"/>
            <w:hideMark/>
          </w:tcPr>
          <w:p w14:paraId="756810BF" w14:textId="77777777" w:rsidR="00547FB5" w:rsidRPr="008971BF" w:rsidRDefault="00547FB5" w:rsidP="00FE485B">
            <w:pPr>
              <w:spacing w:before="0" w:after="0" w:line="240" w:lineRule="auto"/>
              <w:ind w:firstLine="0"/>
              <w:jc w:val="left"/>
              <w:rPr>
                <w:szCs w:val="26"/>
              </w:rPr>
            </w:pPr>
          </w:p>
        </w:tc>
        <w:tc>
          <w:tcPr>
            <w:tcW w:w="2437" w:type="dxa"/>
            <w:vAlign w:val="top"/>
            <w:hideMark/>
          </w:tcPr>
          <w:p w14:paraId="345767DF" w14:textId="77777777" w:rsidR="00547FB5" w:rsidRPr="008971BF" w:rsidRDefault="00547FB5" w:rsidP="00FE485B">
            <w:pPr>
              <w:spacing w:before="0" w:after="0" w:line="240" w:lineRule="auto"/>
              <w:ind w:firstLine="0"/>
              <w:jc w:val="left"/>
              <w:rPr>
                <w:szCs w:val="26"/>
              </w:rPr>
            </w:pPr>
          </w:p>
        </w:tc>
      </w:tr>
      <w:tr w:rsidR="00547FB5" w:rsidRPr="008971BF" w14:paraId="67BD5AB6" w14:textId="77777777" w:rsidTr="00FE485B">
        <w:trPr>
          <w:jc w:val="left"/>
        </w:trPr>
        <w:tc>
          <w:tcPr>
            <w:tcW w:w="844" w:type="dxa"/>
            <w:vAlign w:val="top"/>
            <w:hideMark/>
          </w:tcPr>
          <w:p w14:paraId="52320AB1" w14:textId="77777777" w:rsidR="00547FB5" w:rsidRPr="008971BF" w:rsidRDefault="00547FB5" w:rsidP="00FE485B">
            <w:pPr>
              <w:spacing w:before="0" w:after="0" w:line="240" w:lineRule="auto"/>
              <w:ind w:firstLine="0"/>
              <w:jc w:val="left"/>
              <w:rPr>
                <w:szCs w:val="26"/>
              </w:rPr>
            </w:pPr>
            <w:r w:rsidRPr="008971BF">
              <w:rPr>
                <w:szCs w:val="26"/>
              </w:rPr>
              <w:t>2.4</w:t>
            </w:r>
          </w:p>
        </w:tc>
        <w:tc>
          <w:tcPr>
            <w:tcW w:w="2468" w:type="dxa"/>
            <w:vAlign w:val="top"/>
            <w:hideMark/>
          </w:tcPr>
          <w:p w14:paraId="64D11CAA" w14:textId="77777777" w:rsidR="00547FB5" w:rsidRPr="008971BF" w:rsidRDefault="00547FB5" w:rsidP="00FE485B">
            <w:pPr>
              <w:spacing w:before="0" w:after="0" w:line="240" w:lineRule="auto"/>
              <w:ind w:firstLine="0"/>
              <w:jc w:val="left"/>
              <w:rPr>
                <w:szCs w:val="26"/>
              </w:rPr>
            </w:pPr>
            <w:r w:rsidRPr="008971BF">
              <w:rPr>
                <w:szCs w:val="26"/>
              </w:rPr>
              <w:t>themVaiTro()</w:t>
            </w:r>
          </w:p>
        </w:tc>
        <w:tc>
          <w:tcPr>
            <w:tcW w:w="1214" w:type="dxa"/>
            <w:vAlign w:val="top"/>
            <w:hideMark/>
          </w:tcPr>
          <w:p w14:paraId="454582F8" w14:textId="77777777" w:rsidR="00547FB5" w:rsidRPr="008971BF" w:rsidRDefault="00547FB5" w:rsidP="00FE485B">
            <w:pPr>
              <w:spacing w:before="0" w:after="0" w:line="240" w:lineRule="auto"/>
              <w:ind w:firstLine="0"/>
              <w:jc w:val="left"/>
              <w:rPr>
                <w:szCs w:val="26"/>
              </w:rPr>
            </w:pPr>
            <w:r w:rsidRPr="008971BF">
              <w:rPr>
                <w:szCs w:val="26"/>
              </w:rPr>
              <w:t>void</w:t>
            </w:r>
          </w:p>
        </w:tc>
        <w:tc>
          <w:tcPr>
            <w:tcW w:w="2268" w:type="dxa"/>
            <w:vAlign w:val="top"/>
            <w:hideMark/>
          </w:tcPr>
          <w:p w14:paraId="16BE3C70" w14:textId="77777777" w:rsidR="00547FB5" w:rsidRPr="008971BF" w:rsidRDefault="00547FB5" w:rsidP="00FE485B">
            <w:pPr>
              <w:spacing w:before="0" w:after="0" w:line="240" w:lineRule="auto"/>
              <w:ind w:firstLine="0"/>
              <w:jc w:val="left"/>
              <w:rPr>
                <w:szCs w:val="26"/>
              </w:rPr>
            </w:pPr>
          </w:p>
        </w:tc>
        <w:tc>
          <w:tcPr>
            <w:tcW w:w="2437" w:type="dxa"/>
            <w:vAlign w:val="top"/>
            <w:hideMark/>
          </w:tcPr>
          <w:p w14:paraId="1B214E16" w14:textId="77777777" w:rsidR="00547FB5" w:rsidRPr="008971BF" w:rsidRDefault="00547FB5" w:rsidP="00FE485B">
            <w:pPr>
              <w:spacing w:before="0" w:after="0" w:line="240" w:lineRule="auto"/>
              <w:ind w:firstLine="0"/>
              <w:jc w:val="left"/>
              <w:rPr>
                <w:szCs w:val="26"/>
              </w:rPr>
            </w:pPr>
            <w:r w:rsidRPr="008971BF">
              <w:rPr>
                <w:szCs w:val="26"/>
              </w:rPr>
              <w:t xml:space="preserve">Phương thức nghiệp vụ </w:t>
            </w:r>
          </w:p>
        </w:tc>
      </w:tr>
      <w:tr w:rsidR="00547FB5" w:rsidRPr="008971BF" w14:paraId="51C66BC7" w14:textId="77777777" w:rsidTr="00FE485B">
        <w:trPr>
          <w:jc w:val="left"/>
        </w:trPr>
        <w:tc>
          <w:tcPr>
            <w:tcW w:w="844" w:type="dxa"/>
            <w:vAlign w:val="top"/>
            <w:hideMark/>
          </w:tcPr>
          <w:p w14:paraId="664DE536" w14:textId="77777777" w:rsidR="00547FB5" w:rsidRPr="008971BF" w:rsidRDefault="00547FB5" w:rsidP="00FE485B">
            <w:pPr>
              <w:spacing w:before="0" w:after="0" w:line="240" w:lineRule="auto"/>
              <w:ind w:firstLine="0"/>
              <w:jc w:val="left"/>
              <w:rPr>
                <w:szCs w:val="26"/>
              </w:rPr>
            </w:pPr>
            <w:r w:rsidRPr="008971BF">
              <w:rPr>
                <w:szCs w:val="26"/>
              </w:rPr>
              <w:t>2.5</w:t>
            </w:r>
          </w:p>
        </w:tc>
        <w:tc>
          <w:tcPr>
            <w:tcW w:w="2468" w:type="dxa"/>
            <w:vAlign w:val="top"/>
            <w:hideMark/>
          </w:tcPr>
          <w:p w14:paraId="555F3470" w14:textId="77777777" w:rsidR="00547FB5" w:rsidRPr="008971BF" w:rsidRDefault="00547FB5" w:rsidP="00FE485B">
            <w:pPr>
              <w:spacing w:before="0" w:after="0" w:line="240" w:lineRule="auto"/>
              <w:ind w:firstLine="0"/>
              <w:jc w:val="left"/>
              <w:rPr>
                <w:szCs w:val="26"/>
              </w:rPr>
            </w:pPr>
            <w:r w:rsidRPr="008971BF">
              <w:rPr>
                <w:szCs w:val="26"/>
              </w:rPr>
              <w:t>capNhatVaiTro()</w:t>
            </w:r>
          </w:p>
        </w:tc>
        <w:tc>
          <w:tcPr>
            <w:tcW w:w="1214" w:type="dxa"/>
            <w:vAlign w:val="top"/>
            <w:hideMark/>
          </w:tcPr>
          <w:p w14:paraId="406B9523" w14:textId="77777777" w:rsidR="00547FB5" w:rsidRPr="008971BF" w:rsidRDefault="00547FB5" w:rsidP="00FE485B">
            <w:pPr>
              <w:spacing w:before="0" w:after="0" w:line="240" w:lineRule="auto"/>
              <w:ind w:firstLine="0"/>
              <w:jc w:val="left"/>
              <w:rPr>
                <w:szCs w:val="26"/>
              </w:rPr>
            </w:pPr>
            <w:r w:rsidRPr="008971BF">
              <w:rPr>
                <w:szCs w:val="26"/>
              </w:rPr>
              <w:t>void</w:t>
            </w:r>
          </w:p>
        </w:tc>
        <w:tc>
          <w:tcPr>
            <w:tcW w:w="2268" w:type="dxa"/>
            <w:vAlign w:val="top"/>
            <w:hideMark/>
          </w:tcPr>
          <w:p w14:paraId="7A45417E" w14:textId="77777777" w:rsidR="00547FB5" w:rsidRPr="008971BF" w:rsidRDefault="00547FB5" w:rsidP="00FE485B">
            <w:pPr>
              <w:spacing w:before="0" w:after="0" w:line="240" w:lineRule="auto"/>
              <w:ind w:firstLine="0"/>
              <w:jc w:val="left"/>
              <w:rPr>
                <w:szCs w:val="26"/>
              </w:rPr>
            </w:pPr>
          </w:p>
        </w:tc>
        <w:tc>
          <w:tcPr>
            <w:tcW w:w="2437" w:type="dxa"/>
            <w:vAlign w:val="top"/>
            <w:hideMark/>
          </w:tcPr>
          <w:p w14:paraId="4DEE808C" w14:textId="77777777" w:rsidR="00547FB5" w:rsidRPr="008971BF" w:rsidRDefault="00547FB5" w:rsidP="00FE485B">
            <w:pPr>
              <w:spacing w:before="0" w:after="0" w:line="240" w:lineRule="auto"/>
              <w:ind w:firstLine="0"/>
              <w:jc w:val="left"/>
              <w:rPr>
                <w:szCs w:val="26"/>
              </w:rPr>
            </w:pPr>
            <w:r w:rsidRPr="008971BF">
              <w:rPr>
                <w:szCs w:val="26"/>
              </w:rPr>
              <w:t xml:space="preserve">Phương thức nghiệp vụ </w:t>
            </w:r>
          </w:p>
        </w:tc>
      </w:tr>
      <w:tr w:rsidR="00547FB5" w:rsidRPr="008971BF" w14:paraId="06F8ED4D" w14:textId="77777777" w:rsidTr="00FE485B">
        <w:trPr>
          <w:jc w:val="left"/>
        </w:trPr>
        <w:tc>
          <w:tcPr>
            <w:tcW w:w="844" w:type="dxa"/>
            <w:vAlign w:val="top"/>
            <w:hideMark/>
          </w:tcPr>
          <w:p w14:paraId="442180DE" w14:textId="77777777" w:rsidR="00547FB5" w:rsidRPr="008971BF" w:rsidRDefault="00547FB5" w:rsidP="00FE485B">
            <w:pPr>
              <w:spacing w:before="0" w:after="0" w:line="240" w:lineRule="auto"/>
              <w:ind w:firstLine="0"/>
              <w:jc w:val="left"/>
              <w:rPr>
                <w:szCs w:val="26"/>
              </w:rPr>
            </w:pPr>
            <w:r w:rsidRPr="008971BF">
              <w:rPr>
                <w:szCs w:val="26"/>
              </w:rPr>
              <w:t>2.6</w:t>
            </w:r>
          </w:p>
        </w:tc>
        <w:tc>
          <w:tcPr>
            <w:tcW w:w="2468" w:type="dxa"/>
            <w:vAlign w:val="top"/>
            <w:hideMark/>
          </w:tcPr>
          <w:p w14:paraId="54599ABD" w14:textId="77777777" w:rsidR="00547FB5" w:rsidRPr="008971BF" w:rsidRDefault="00547FB5" w:rsidP="00FE485B">
            <w:pPr>
              <w:spacing w:before="0" w:after="0" w:line="240" w:lineRule="auto"/>
              <w:ind w:firstLine="0"/>
              <w:jc w:val="left"/>
              <w:rPr>
                <w:szCs w:val="26"/>
              </w:rPr>
            </w:pPr>
            <w:r w:rsidRPr="008971BF">
              <w:rPr>
                <w:szCs w:val="26"/>
              </w:rPr>
              <w:t>xoaVaiTro()</w:t>
            </w:r>
          </w:p>
        </w:tc>
        <w:tc>
          <w:tcPr>
            <w:tcW w:w="1214" w:type="dxa"/>
            <w:vAlign w:val="top"/>
            <w:hideMark/>
          </w:tcPr>
          <w:p w14:paraId="0C92398D" w14:textId="77777777" w:rsidR="00547FB5" w:rsidRPr="008971BF" w:rsidRDefault="00547FB5" w:rsidP="00FE485B">
            <w:pPr>
              <w:spacing w:before="0" w:after="0" w:line="240" w:lineRule="auto"/>
              <w:ind w:firstLine="0"/>
              <w:jc w:val="left"/>
              <w:rPr>
                <w:szCs w:val="26"/>
              </w:rPr>
            </w:pPr>
            <w:r w:rsidRPr="008971BF">
              <w:rPr>
                <w:szCs w:val="26"/>
              </w:rPr>
              <w:t>void</w:t>
            </w:r>
          </w:p>
        </w:tc>
        <w:tc>
          <w:tcPr>
            <w:tcW w:w="2268" w:type="dxa"/>
            <w:vAlign w:val="top"/>
            <w:hideMark/>
          </w:tcPr>
          <w:p w14:paraId="60B6977C" w14:textId="77777777" w:rsidR="00547FB5" w:rsidRPr="008971BF" w:rsidRDefault="00547FB5" w:rsidP="00FE485B">
            <w:pPr>
              <w:spacing w:before="0" w:after="0" w:line="240" w:lineRule="auto"/>
              <w:ind w:firstLine="0"/>
              <w:jc w:val="left"/>
              <w:rPr>
                <w:szCs w:val="26"/>
              </w:rPr>
            </w:pPr>
          </w:p>
        </w:tc>
        <w:tc>
          <w:tcPr>
            <w:tcW w:w="2437" w:type="dxa"/>
            <w:vAlign w:val="top"/>
            <w:hideMark/>
          </w:tcPr>
          <w:p w14:paraId="57DE51E7" w14:textId="77777777" w:rsidR="00547FB5" w:rsidRPr="008971BF" w:rsidRDefault="00547FB5" w:rsidP="00FE485B">
            <w:pPr>
              <w:spacing w:before="0" w:after="0" w:line="240" w:lineRule="auto"/>
              <w:ind w:firstLine="0"/>
              <w:jc w:val="left"/>
              <w:rPr>
                <w:szCs w:val="26"/>
              </w:rPr>
            </w:pPr>
            <w:r w:rsidRPr="008971BF">
              <w:rPr>
                <w:szCs w:val="26"/>
              </w:rPr>
              <w:t xml:space="preserve">Phương thức nghiệp vụ </w:t>
            </w:r>
          </w:p>
        </w:tc>
      </w:tr>
      <w:tr w:rsidR="00547FB5" w:rsidRPr="008971BF" w14:paraId="3066A763" w14:textId="77777777" w:rsidTr="00FE485B">
        <w:trPr>
          <w:trHeight w:val="1136"/>
          <w:jc w:val="left"/>
        </w:trPr>
        <w:tc>
          <w:tcPr>
            <w:tcW w:w="844" w:type="dxa"/>
            <w:vAlign w:val="top"/>
            <w:hideMark/>
          </w:tcPr>
          <w:p w14:paraId="16B46968" w14:textId="77777777" w:rsidR="00547FB5" w:rsidRPr="008971BF" w:rsidRDefault="00547FB5" w:rsidP="00FE485B">
            <w:pPr>
              <w:spacing w:before="0" w:after="0" w:line="240" w:lineRule="auto"/>
              <w:ind w:firstLine="0"/>
              <w:jc w:val="left"/>
              <w:rPr>
                <w:szCs w:val="26"/>
              </w:rPr>
            </w:pPr>
            <w:r w:rsidRPr="008971BF">
              <w:rPr>
                <w:b/>
                <w:bCs/>
                <w:szCs w:val="26"/>
              </w:rPr>
              <w:t>3</w:t>
            </w:r>
          </w:p>
        </w:tc>
        <w:tc>
          <w:tcPr>
            <w:tcW w:w="2468" w:type="dxa"/>
            <w:vAlign w:val="top"/>
            <w:hideMark/>
          </w:tcPr>
          <w:p w14:paraId="223C8ABB" w14:textId="77777777" w:rsidR="00547FB5" w:rsidRPr="008971BF" w:rsidRDefault="00547FB5" w:rsidP="00FE485B">
            <w:pPr>
              <w:spacing w:before="0" w:after="0" w:line="240" w:lineRule="auto"/>
              <w:ind w:firstLine="0"/>
              <w:jc w:val="left"/>
              <w:rPr>
                <w:szCs w:val="26"/>
              </w:rPr>
            </w:pPr>
            <w:r w:rsidRPr="008971BF">
              <w:rPr>
                <w:b/>
                <w:bCs/>
                <w:szCs w:val="26"/>
              </w:rPr>
              <w:t>Viết các constructor</w:t>
            </w:r>
          </w:p>
        </w:tc>
        <w:tc>
          <w:tcPr>
            <w:tcW w:w="1214" w:type="dxa"/>
            <w:vAlign w:val="top"/>
            <w:hideMark/>
          </w:tcPr>
          <w:p w14:paraId="07A2FA82" w14:textId="77777777" w:rsidR="00547FB5" w:rsidRPr="008971BF" w:rsidRDefault="00547FB5" w:rsidP="00FE485B">
            <w:pPr>
              <w:spacing w:before="0" w:after="0" w:line="240" w:lineRule="auto"/>
              <w:ind w:firstLine="0"/>
              <w:jc w:val="left"/>
              <w:rPr>
                <w:szCs w:val="26"/>
              </w:rPr>
            </w:pPr>
          </w:p>
        </w:tc>
        <w:tc>
          <w:tcPr>
            <w:tcW w:w="2268" w:type="dxa"/>
            <w:vAlign w:val="top"/>
            <w:hideMark/>
          </w:tcPr>
          <w:p w14:paraId="12710726" w14:textId="77777777" w:rsidR="00547FB5" w:rsidRPr="005F7544" w:rsidRDefault="00547FB5" w:rsidP="00FE485B">
            <w:pPr>
              <w:spacing w:before="0" w:after="0" w:line="240" w:lineRule="auto"/>
              <w:ind w:firstLine="0"/>
              <w:jc w:val="left"/>
              <w:rPr>
                <w:szCs w:val="26"/>
                <w:lang w:val="vi-VN"/>
              </w:rPr>
            </w:pPr>
            <w:r w:rsidRPr="008971BF">
              <w:rPr>
                <w:szCs w:val="26"/>
              </w:rPr>
              <w:t>- Mặc nhiên</w:t>
            </w:r>
          </w:p>
          <w:p w14:paraId="152BFFF2" w14:textId="77777777" w:rsidR="00547FB5" w:rsidRPr="005F7544" w:rsidRDefault="00547FB5" w:rsidP="00FE485B">
            <w:pPr>
              <w:spacing w:before="0" w:after="0" w:line="240" w:lineRule="auto"/>
              <w:ind w:firstLine="0"/>
              <w:jc w:val="left"/>
              <w:rPr>
                <w:szCs w:val="26"/>
                <w:lang w:val="vi-VN"/>
              </w:rPr>
            </w:pPr>
            <w:r w:rsidRPr="008971BF">
              <w:rPr>
                <w:szCs w:val="26"/>
              </w:rPr>
              <w:t>- Đầy đủ tham số</w:t>
            </w:r>
          </w:p>
          <w:p w14:paraId="540690CC" w14:textId="77777777" w:rsidR="00547FB5" w:rsidRPr="008971BF" w:rsidRDefault="00547FB5" w:rsidP="00FE485B">
            <w:pPr>
              <w:spacing w:before="0" w:after="0" w:line="240" w:lineRule="auto"/>
              <w:ind w:firstLine="0"/>
              <w:jc w:val="left"/>
              <w:rPr>
                <w:szCs w:val="26"/>
              </w:rPr>
            </w:pPr>
            <w:r w:rsidRPr="008971BF">
              <w:rPr>
                <w:szCs w:val="26"/>
              </w:rPr>
              <w:t>- Copy constructor</w:t>
            </w:r>
          </w:p>
        </w:tc>
        <w:tc>
          <w:tcPr>
            <w:tcW w:w="2437" w:type="dxa"/>
            <w:vAlign w:val="top"/>
            <w:hideMark/>
          </w:tcPr>
          <w:p w14:paraId="1AEDD08E" w14:textId="77777777" w:rsidR="00547FB5" w:rsidRPr="008971BF" w:rsidRDefault="00547FB5" w:rsidP="00FE485B">
            <w:pPr>
              <w:spacing w:before="0" w:after="0" w:line="240" w:lineRule="auto"/>
              <w:ind w:firstLine="0"/>
              <w:jc w:val="left"/>
              <w:rPr>
                <w:szCs w:val="26"/>
              </w:rPr>
            </w:pPr>
          </w:p>
        </w:tc>
      </w:tr>
      <w:tr w:rsidR="00547FB5" w:rsidRPr="008971BF" w14:paraId="645A1149" w14:textId="77777777" w:rsidTr="00FE485B">
        <w:trPr>
          <w:jc w:val="left"/>
        </w:trPr>
        <w:tc>
          <w:tcPr>
            <w:tcW w:w="844" w:type="dxa"/>
            <w:vAlign w:val="top"/>
            <w:hideMark/>
          </w:tcPr>
          <w:p w14:paraId="6D304599" w14:textId="77777777" w:rsidR="00547FB5" w:rsidRPr="008971BF" w:rsidRDefault="00547FB5" w:rsidP="00FE485B">
            <w:pPr>
              <w:spacing w:before="0" w:after="0" w:line="240" w:lineRule="auto"/>
              <w:ind w:firstLine="0"/>
              <w:jc w:val="left"/>
              <w:rPr>
                <w:szCs w:val="26"/>
              </w:rPr>
            </w:pPr>
            <w:r w:rsidRPr="008971BF">
              <w:rPr>
                <w:b/>
                <w:bCs/>
                <w:szCs w:val="26"/>
              </w:rPr>
              <w:t>4</w:t>
            </w:r>
          </w:p>
        </w:tc>
        <w:tc>
          <w:tcPr>
            <w:tcW w:w="2468" w:type="dxa"/>
            <w:vAlign w:val="top"/>
            <w:hideMark/>
          </w:tcPr>
          <w:p w14:paraId="6FEAE71B" w14:textId="77777777" w:rsidR="00547FB5" w:rsidRPr="008971BF" w:rsidRDefault="00547FB5" w:rsidP="00FE485B">
            <w:pPr>
              <w:spacing w:before="0" w:after="0" w:line="240" w:lineRule="auto"/>
              <w:ind w:firstLine="0"/>
              <w:jc w:val="left"/>
              <w:rPr>
                <w:szCs w:val="26"/>
              </w:rPr>
            </w:pPr>
            <w:r w:rsidRPr="008971BF">
              <w:rPr>
                <w:b/>
                <w:bCs/>
                <w:szCs w:val="26"/>
              </w:rPr>
              <w:t>Viết phương thức toString()</w:t>
            </w:r>
          </w:p>
        </w:tc>
        <w:tc>
          <w:tcPr>
            <w:tcW w:w="1214" w:type="dxa"/>
            <w:vAlign w:val="top"/>
            <w:hideMark/>
          </w:tcPr>
          <w:p w14:paraId="21B0DFA3" w14:textId="77777777" w:rsidR="00547FB5" w:rsidRPr="008971BF" w:rsidRDefault="00547FB5" w:rsidP="00FE485B">
            <w:pPr>
              <w:spacing w:before="0" w:after="0" w:line="240" w:lineRule="auto"/>
              <w:ind w:firstLine="0"/>
              <w:jc w:val="left"/>
              <w:rPr>
                <w:szCs w:val="26"/>
              </w:rPr>
            </w:pPr>
            <w:r w:rsidRPr="008971BF">
              <w:rPr>
                <w:szCs w:val="26"/>
              </w:rPr>
              <w:t>String</w:t>
            </w:r>
          </w:p>
        </w:tc>
        <w:tc>
          <w:tcPr>
            <w:tcW w:w="2268" w:type="dxa"/>
            <w:vAlign w:val="top"/>
            <w:hideMark/>
          </w:tcPr>
          <w:p w14:paraId="19802830" w14:textId="77777777" w:rsidR="00547FB5" w:rsidRPr="008971BF" w:rsidRDefault="00547FB5" w:rsidP="00FE485B">
            <w:pPr>
              <w:spacing w:before="0" w:after="0" w:line="240" w:lineRule="auto"/>
              <w:ind w:firstLine="0"/>
              <w:jc w:val="left"/>
              <w:rPr>
                <w:szCs w:val="26"/>
              </w:rPr>
            </w:pPr>
          </w:p>
        </w:tc>
        <w:tc>
          <w:tcPr>
            <w:tcW w:w="2437" w:type="dxa"/>
            <w:vAlign w:val="top"/>
            <w:hideMark/>
          </w:tcPr>
          <w:p w14:paraId="64928736" w14:textId="77777777" w:rsidR="00547FB5" w:rsidRPr="008971BF" w:rsidRDefault="00547FB5" w:rsidP="00FE485B">
            <w:pPr>
              <w:spacing w:before="0" w:after="0" w:line="240" w:lineRule="auto"/>
              <w:ind w:firstLine="0"/>
              <w:jc w:val="left"/>
              <w:rPr>
                <w:szCs w:val="26"/>
              </w:rPr>
            </w:pPr>
            <w:r w:rsidRPr="008971BF">
              <w:rPr>
                <w:szCs w:val="26"/>
              </w:rPr>
              <w:t xml:space="preserve">Trả về chuỗi thuộc tính vai trò </w:t>
            </w:r>
          </w:p>
        </w:tc>
      </w:tr>
    </w:tbl>
    <w:p w14:paraId="6E560238" w14:textId="77777777" w:rsidR="00547FB5" w:rsidRPr="008971BF" w:rsidRDefault="00547FB5" w:rsidP="00812ACB">
      <w:pPr>
        <w:spacing w:after="100" w:afterAutospacing="1"/>
        <w:ind w:firstLine="0"/>
        <w:rPr>
          <w:szCs w:val="26"/>
        </w:rPr>
      </w:pPr>
      <w:r w:rsidRPr="008971BF">
        <w:rPr>
          <w:b/>
          <w:bCs/>
          <w:szCs w:val="26"/>
        </w:rPr>
        <w:t>2. Đặc tả Class TaiKhoan (Tài Khoản)</w:t>
      </w:r>
    </w:p>
    <w:tbl>
      <w:tblPr>
        <w:tblStyle w:val="TableGrid"/>
        <w:tblW w:w="0" w:type="auto"/>
        <w:jc w:val="left"/>
        <w:tblLayout w:type="fixed"/>
        <w:tblLook w:val="04A0" w:firstRow="1" w:lastRow="0" w:firstColumn="1" w:lastColumn="0" w:noHBand="0" w:noVBand="1"/>
      </w:tblPr>
      <w:tblGrid>
        <w:gridCol w:w="844"/>
        <w:gridCol w:w="2818"/>
        <w:gridCol w:w="1321"/>
        <w:gridCol w:w="2306"/>
        <w:gridCol w:w="1942"/>
      </w:tblGrid>
      <w:tr w:rsidR="00547FB5" w:rsidRPr="008971BF" w14:paraId="5EACEE32" w14:textId="77777777" w:rsidTr="00FE485B">
        <w:trPr>
          <w:jc w:val="left"/>
        </w:trPr>
        <w:tc>
          <w:tcPr>
            <w:tcW w:w="844" w:type="dxa"/>
            <w:vAlign w:val="top"/>
            <w:hideMark/>
          </w:tcPr>
          <w:p w14:paraId="74A02357" w14:textId="77777777" w:rsidR="00547FB5" w:rsidRPr="008971BF" w:rsidRDefault="00547FB5" w:rsidP="00FE485B">
            <w:pPr>
              <w:spacing w:before="0" w:after="0"/>
              <w:ind w:firstLine="0"/>
              <w:jc w:val="left"/>
              <w:rPr>
                <w:szCs w:val="26"/>
              </w:rPr>
            </w:pPr>
            <w:r w:rsidRPr="008971BF">
              <w:rPr>
                <w:b/>
                <w:bCs/>
                <w:szCs w:val="26"/>
              </w:rPr>
              <w:t>STT</w:t>
            </w:r>
          </w:p>
        </w:tc>
        <w:tc>
          <w:tcPr>
            <w:tcW w:w="2818" w:type="dxa"/>
            <w:vAlign w:val="top"/>
            <w:hideMark/>
          </w:tcPr>
          <w:p w14:paraId="3E78AA54" w14:textId="77777777" w:rsidR="00547FB5" w:rsidRPr="008971BF" w:rsidRDefault="00547FB5" w:rsidP="00FE485B">
            <w:pPr>
              <w:spacing w:before="0" w:after="0"/>
              <w:ind w:firstLine="0"/>
              <w:jc w:val="left"/>
              <w:rPr>
                <w:szCs w:val="26"/>
              </w:rPr>
            </w:pPr>
            <w:r w:rsidRPr="008971BF">
              <w:rPr>
                <w:b/>
                <w:bCs/>
                <w:szCs w:val="26"/>
              </w:rPr>
              <w:t>Công việc</w:t>
            </w:r>
          </w:p>
        </w:tc>
        <w:tc>
          <w:tcPr>
            <w:tcW w:w="1321" w:type="dxa"/>
            <w:vAlign w:val="top"/>
            <w:hideMark/>
          </w:tcPr>
          <w:p w14:paraId="362B3DBF" w14:textId="77777777" w:rsidR="00547FB5" w:rsidRPr="008971BF" w:rsidRDefault="00547FB5" w:rsidP="00FE485B">
            <w:pPr>
              <w:spacing w:before="0" w:after="0"/>
              <w:ind w:firstLine="0"/>
              <w:jc w:val="left"/>
              <w:rPr>
                <w:szCs w:val="26"/>
              </w:rPr>
            </w:pPr>
            <w:r w:rsidRPr="008971BF">
              <w:rPr>
                <w:b/>
                <w:bCs/>
                <w:szCs w:val="26"/>
              </w:rPr>
              <w:t>Kiểu dữ liệu</w:t>
            </w:r>
          </w:p>
        </w:tc>
        <w:tc>
          <w:tcPr>
            <w:tcW w:w="2306" w:type="dxa"/>
            <w:vAlign w:val="top"/>
            <w:hideMark/>
          </w:tcPr>
          <w:p w14:paraId="33EC8B13" w14:textId="77777777" w:rsidR="00547FB5" w:rsidRPr="008971BF" w:rsidRDefault="00547FB5" w:rsidP="00FE485B">
            <w:pPr>
              <w:spacing w:before="0" w:after="0"/>
              <w:ind w:firstLine="0"/>
              <w:jc w:val="left"/>
              <w:rPr>
                <w:szCs w:val="26"/>
              </w:rPr>
            </w:pPr>
            <w:r w:rsidRPr="008971BF">
              <w:rPr>
                <w:b/>
                <w:bCs/>
                <w:szCs w:val="26"/>
              </w:rPr>
              <w:t>Ràng buộc</w:t>
            </w:r>
          </w:p>
        </w:tc>
        <w:tc>
          <w:tcPr>
            <w:tcW w:w="1942" w:type="dxa"/>
            <w:vAlign w:val="top"/>
            <w:hideMark/>
          </w:tcPr>
          <w:p w14:paraId="14A024B5"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42C65B72" w14:textId="77777777" w:rsidTr="00FE485B">
        <w:trPr>
          <w:jc w:val="left"/>
        </w:trPr>
        <w:tc>
          <w:tcPr>
            <w:tcW w:w="844" w:type="dxa"/>
            <w:vAlign w:val="top"/>
            <w:hideMark/>
          </w:tcPr>
          <w:p w14:paraId="2B3AE814" w14:textId="77777777" w:rsidR="00547FB5" w:rsidRPr="008971BF" w:rsidRDefault="00547FB5" w:rsidP="00FE485B">
            <w:pPr>
              <w:spacing w:before="0" w:after="0"/>
              <w:ind w:firstLine="0"/>
              <w:jc w:val="left"/>
              <w:rPr>
                <w:szCs w:val="26"/>
              </w:rPr>
            </w:pPr>
            <w:r w:rsidRPr="008971BF">
              <w:rPr>
                <w:b/>
                <w:bCs/>
                <w:szCs w:val="26"/>
              </w:rPr>
              <w:t>1</w:t>
            </w:r>
          </w:p>
        </w:tc>
        <w:tc>
          <w:tcPr>
            <w:tcW w:w="2818" w:type="dxa"/>
            <w:vAlign w:val="top"/>
            <w:hideMark/>
          </w:tcPr>
          <w:p w14:paraId="0DE62108"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321" w:type="dxa"/>
            <w:vAlign w:val="top"/>
            <w:hideMark/>
          </w:tcPr>
          <w:p w14:paraId="508DFA9C" w14:textId="77777777" w:rsidR="00547FB5" w:rsidRPr="008971BF" w:rsidRDefault="00547FB5" w:rsidP="00FE485B">
            <w:pPr>
              <w:spacing w:before="0" w:after="0"/>
              <w:ind w:firstLine="0"/>
              <w:jc w:val="left"/>
              <w:rPr>
                <w:szCs w:val="26"/>
              </w:rPr>
            </w:pPr>
          </w:p>
        </w:tc>
        <w:tc>
          <w:tcPr>
            <w:tcW w:w="2306" w:type="dxa"/>
            <w:vAlign w:val="top"/>
            <w:hideMark/>
          </w:tcPr>
          <w:p w14:paraId="71D4102E" w14:textId="77777777" w:rsidR="00547FB5" w:rsidRPr="008971BF" w:rsidRDefault="00547FB5" w:rsidP="00FE485B">
            <w:pPr>
              <w:spacing w:before="0" w:after="0"/>
              <w:ind w:firstLine="0"/>
              <w:jc w:val="left"/>
              <w:rPr>
                <w:szCs w:val="26"/>
              </w:rPr>
            </w:pPr>
          </w:p>
        </w:tc>
        <w:tc>
          <w:tcPr>
            <w:tcW w:w="1942" w:type="dxa"/>
            <w:vAlign w:val="top"/>
            <w:hideMark/>
          </w:tcPr>
          <w:p w14:paraId="6F7DA8EC" w14:textId="77777777" w:rsidR="00547FB5" w:rsidRPr="008971BF" w:rsidRDefault="00547FB5" w:rsidP="00FE485B">
            <w:pPr>
              <w:spacing w:before="0" w:after="0"/>
              <w:ind w:firstLine="0"/>
              <w:jc w:val="left"/>
              <w:rPr>
                <w:szCs w:val="26"/>
              </w:rPr>
            </w:pPr>
          </w:p>
        </w:tc>
      </w:tr>
      <w:tr w:rsidR="00547FB5" w:rsidRPr="008971BF" w14:paraId="12C329F8" w14:textId="77777777" w:rsidTr="00FE485B">
        <w:trPr>
          <w:jc w:val="left"/>
        </w:trPr>
        <w:tc>
          <w:tcPr>
            <w:tcW w:w="844" w:type="dxa"/>
            <w:vAlign w:val="top"/>
            <w:hideMark/>
          </w:tcPr>
          <w:p w14:paraId="4EAF0C0A" w14:textId="77777777" w:rsidR="00547FB5" w:rsidRPr="008971BF" w:rsidRDefault="00547FB5" w:rsidP="00FE485B">
            <w:pPr>
              <w:spacing w:before="0" w:after="0"/>
              <w:ind w:firstLine="0"/>
              <w:jc w:val="left"/>
              <w:rPr>
                <w:szCs w:val="26"/>
              </w:rPr>
            </w:pPr>
            <w:r w:rsidRPr="008971BF">
              <w:rPr>
                <w:szCs w:val="26"/>
              </w:rPr>
              <w:t>1.1</w:t>
            </w:r>
          </w:p>
        </w:tc>
        <w:tc>
          <w:tcPr>
            <w:tcW w:w="2818" w:type="dxa"/>
            <w:vAlign w:val="top"/>
            <w:hideMark/>
          </w:tcPr>
          <w:p w14:paraId="2C6DBD7E" w14:textId="77777777" w:rsidR="00547FB5" w:rsidRPr="008971BF" w:rsidRDefault="00547FB5" w:rsidP="00FE485B">
            <w:pPr>
              <w:spacing w:before="0" w:after="0"/>
              <w:ind w:firstLine="0"/>
              <w:jc w:val="left"/>
              <w:rPr>
                <w:szCs w:val="26"/>
              </w:rPr>
            </w:pPr>
            <w:r w:rsidRPr="008971BF">
              <w:rPr>
                <w:szCs w:val="26"/>
              </w:rPr>
              <w:t>maTK</w:t>
            </w:r>
          </w:p>
        </w:tc>
        <w:tc>
          <w:tcPr>
            <w:tcW w:w="1321" w:type="dxa"/>
            <w:vAlign w:val="top"/>
            <w:hideMark/>
          </w:tcPr>
          <w:p w14:paraId="090B46CB" w14:textId="77777777" w:rsidR="00547FB5" w:rsidRPr="008971BF" w:rsidRDefault="00547FB5" w:rsidP="00FE485B">
            <w:pPr>
              <w:spacing w:before="0" w:after="0"/>
              <w:ind w:firstLine="0"/>
              <w:jc w:val="left"/>
              <w:rPr>
                <w:szCs w:val="26"/>
              </w:rPr>
            </w:pPr>
            <w:r w:rsidRPr="008971BF">
              <w:rPr>
                <w:szCs w:val="26"/>
              </w:rPr>
              <w:t>String</w:t>
            </w:r>
          </w:p>
        </w:tc>
        <w:tc>
          <w:tcPr>
            <w:tcW w:w="2306" w:type="dxa"/>
            <w:vAlign w:val="top"/>
            <w:hideMark/>
          </w:tcPr>
          <w:p w14:paraId="10A7A02F" w14:textId="77777777" w:rsidR="00547FB5" w:rsidRPr="008971BF" w:rsidRDefault="00547FB5" w:rsidP="00FE485B">
            <w:pPr>
              <w:spacing w:before="0" w:after="0"/>
              <w:ind w:firstLine="0"/>
              <w:jc w:val="left"/>
              <w:rPr>
                <w:szCs w:val="26"/>
              </w:rPr>
            </w:pPr>
          </w:p>
        </w:tc>
        <w:tc>
          <w:tcPr>
            <w:tcW w:w="1942" w:type="dxa"/>
            <w:vAlign w:val="top"/>
            <w:hideMark/>
          </w:tcPr>
          <w:p w14:paraId="09B8D4AA"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5A32C81F" w14:textId="77777777" w:rsidTr="00FE485B">
        <w:trPr>
          <w:jc w:val="left"/>
        </w:trPr>
        <w:tc>
          <w:tcPr>
            <w:tcW w:w="844" w:type="dxa"/>
            <w:vAlign w:val="top"/>
            <w:hideMark/>
          </w:tcPr>
          <w:p w14:paraId="642DC903" w14:textId="77777777" w:rsidR="00547FB5" w:rsidRPr="008971BF" w:rsidRDefault="00547FB5" w:rsidP="00FE485B">
            <w:pPr>
              <w:spacing w:before="0" w:after="0"/>
              <w:ind w:firstLine="0"/>
              <w:jc w:val="left"/>
              <w:rPr>
                <w:szCs w:val="26"/>
              </w:rPr>
            </w:pPr>
            <w:r w:rsidRPr="008971BF">
              <w:rPr>
                <w:szCs w:val="26"/>
              </w:rPr>
              <w:t>1.2</w:t>
            </w:r>
          </w:p>
        </w:tc>
        <w:tc>
          <w:tcPr>
            <w:tcW w:w="2818" w:type="dxa"/>
            <w:vAlign w:val="top"/>
            <w:hideMark/>
          </w:tcPr>
          <w:p w14:paraId="4B856197" w14:textId="77777777" w:rsidR="00547FB5" w:rsidRPr="008971BF" w:rsidRDefault="00547FB5" w:rsidP="00FE485B">
            <w:pPr>
              <w:spacing w:before="0" w:after="0"/>
              <w:ind w:firstLine="0"/>
              <w:jc w:val="left"/>
              <w:rPr>
                <w:szCs w:val="26"/>
              </w:rPr>
            </w:pPr>
            <w:r w:rsidRPr="008971BF">
              <w:rPr>
                <w:szCs w:val="26"/>
              </w:rPr>
              <w:t>tenDangNhap</w:t>
            </w:r>
          </w:p>
        </w:tc>
        <w:tc>
          <w:tcPr>
            <w:tcW w:w="1321" w:type="dxa"/>
            <w:vAlign w:val="top"/>
            <w:hideMark/>
          </w:tcPr>
          <w:p w14:paraId="56FDAE1A" w14:textId="77777777" w:rsidR="00547FB5" w:rsidRPr="008971BF" w:rsidRDefault="00547FB5" w:rsidP="00FE485B">
            <w:pPr>
              <w:spacing w:before="0" w:after="0"/>
              <w:ind w:firstLine="0"/>
              <w:jc w:val="left"/>
              <w:rPr>
                <w:szCs w:val="26"/>
              </w:rPr>
            </w:pPr>
            <w:r w:rsidRPr="008971BF">
              <w:rPr>
                <w:szCs w:val="26"/>
              </w:rPr>
              <w:t>String</w:t>
            </w:r>
          </w:p>
        </w:tc>
        <w:tc>
          <w:tcPr>
            <w:tcW w:w="2306" w:type="dxa"/>
            <w:vAlign w:val="top"/>
            <w:hideMark/>
          </w:tcPr>
          <w:p w14:paraId="5D0D09E3" w14:textId="77777777" w:rsidR="00547FB5" w:rsidRPr="008971BF" w:rsidRDefault="00547FB5" w:rsidP="00FE485B">
            <w:pPr>
              <w:spacing w:before="0" w:after="0"/>
              <w:ind w:firstLine="0"/>
              <w:jc w:val="left"/>
              <w:rPr>
                <w:szCs w:val="26"/>
              </w:rPr>
            </w:pPr>
            <w:r w:rsidRPr="008971BF">
              <w:rPr>
                <w:szCs w:val="26"/>
              </w:rPr>
              <w:t>Không được rỗng</w:t>
            </w:r>
          </w:p>
        </w:tc>
        <w:tc>
          <w:tcPr>
            <w:tcW w:w="1942" w:type="dxa"/>
            <w:vAlign w:val="top"/>
            <w:hideMark/>
          </w:tcPr>
          <w:p w14:paraId="58413FA0" w14:textId="77777777" w:rsidR="00547FB5" w:rsidRPr="008971BF" w:rsidRDefault="00547FB5" w:rsidP="00FE485B">
            <w:pPr>
              <w:spacing w:before="0" w:after="0"/>
              <w:ind w:firstLine="0"/>
              <w:jc w:val="left"/>
              <w:rPr>
                <w:szCs w:val="26"/>
              </w:rPr>
            </w:pPr>
          </w:p>
        </w:tc>
      </w:tr>
      <w:tr w:rsidR="00547FB5" w:rsidRPr="008971BF" w14:paraId="2B5279BD" w14:textId="77777777" w:rsidTr="00FE485B">
        <w:trPr>
          <w:jc w:val="left"/>
        </w:trPr>
        <w:tc>
          <w:tcPr>
            <w:tcW w:w="844" w:type="dxa"/>
            <w:vAlign w:val="top"/>
            <w:hideMark/>
          </w:tcPr>
          <w:p w14:paraId="693435C9" w14:textId="77777777" w:rsidR="00547FB5" w:rsidRPr="008971BF" w:rsidRDefault="00547FB5" w:rsidP="00FE485B">
            <w:pPr>
              <w:spacing w:before="0" w:after="0"/>
              <w:ind w:firstLine="0"/>
              <w:jc w:val="left"/>
              <w:rPr>
                <w:szCs w:val="26"/>
              </w:rPr>
            </w:pPr>
            <w:r w:rsidRPr="008971BF">
              <w:rPr>
                <w:szCs w:val="26"/>
              </w:rPr>
              <w:t>1.3</w:t>
            </w:r>
          </w:p>
        </w:tc>
        <w:tc>
          <w:tcPr>
            <w:tcW w:w="2818" w:type="dxa"/>
            <w:vAlign w:val="top"/>
            <w:hideMark/>
          </w:tcPr>
          <w:p w14:paraId="130048C6" w14:textId="77777777" w:rsidR="00547FB5" w:rsidRPr="008971BF" w:rsidRDefault="00547FB5" w:rsidP="00FE485B">
            <w:pPr>
              <w:spacing w:before="0" w:after="0"/>
              <w:ind w:firstLine="0"/>
              <w:jc w:val="left"/>
              <w:rPr>
                <w:szCs w:val="26"/>
              </w:rPr>
            </w:pPr>
            <w:r w:rsidRPr="008971BF">
              <w:rPr>
                <w:szCs w:val="26"/>
              </w:rPr>
              <w:t>matKhau</w:t>
            </w:r>
          </w:p>
        </w:tc>
        <w:tc>
          <w:tcPr>
            <w:tcW w:w="1321" w:type="dxa"/>
            <w:vAlign w:val="top"/>
            <w:hideMark/>
          </w:tcPr>
          <w:p w14:paraId="0CF484DC" w14:textId="77777777" w:rsidR="00547FB5" w:rsidRPr="008971BF" w:rsidRDefault="00547FB5" w:rsidP="00FE485B">
            <w:pPr>
              <w:spacing w:before="0" w:after="0"/>
              <w:ind w:firstLine="0"/>
              <w:jc w:val="left"/>
              <w:rPr>
                <w:szCs w:val="26"/>
              </w:rPr>
            </w:pPr>
            <w:r w:rsidRPr="008971BF">
              <w:rPr>
                <w:szCs w:val="26"/>
              </w:rPr>
              <w:t>String</w:t>
            </w:r>
          </w:p>
        </w:tc>
        <w:tc>
          <w:tcPr>
            <w:tcW w:w="2306" w:type="dxa"/>
            <w:vAlign w:val="top"/>
            <w:hideMark/>
          </w:tcPr>
          <w:p w14:paraId="1B99B6DA" w14:textId="77777777" w:rsidR="00547FB5" w:rsidRPr="008971BF" w:rsidRDefault="00547FB5" w:rsidP="00FE485B">
            <w:pPr>
              <w:spacing w:before="0" w:after="0"/>
              <w:ind w:firstLine="0"/>
              <w:jc w:val="left"/>
              <w:rPr>
                <w:szCs w:val="26"/>
              </w:rPr>
            </w:pPr>
            <w:r w:rsidRPr="008971BF">
              <w:rPr>
                <w:szCs w:val="26"/>
              </w:rPr>
              <w:t>Ít nhất 6 ký tự</w:t>
            </w:r>
          </w:p>
        </w:tc>
        <w:tc>
          <w:tcPr>
            <w:tcW w:w="1942" w:type="dxa"/>
            <w:vAlign w:val="top"/>
            <w:hideMark/>
          </w:tcPr>
          <w:p w14:paraId="7308953F" w14:textId="77777777" w:rsidR="00547FB5" w:rsidRPr="008971BF" w:rsidRDefault="00547FB5" w:rsidP="00FE485B">
            <w:pPr>
              <w:spacing w:before="0" w:after="0"/>
              <w:ind w:firstLine="0"/>
              <w:jc w:val="left"/>
              <w:rPr>
                <w:szCs w:val="26"/>
              </w:rPr>
            </w:pPr>
          </w:p>
        </w:tc>
      </w:tr>
      <w:tr w:rsidR="00547FB5" w:rsidRPr="008971BF" w14:paraId="06FD901C" w14:textId="77777777" w:rsidTr="00FE485B">
        <w:trPr>
          <w:jc w:val="left"/>
        </w:trPr>
        <w:tc>
          <w:tcPr>
            <w:tcW w:w="844" w:type="dxa"/>
            <w:vAlign w:val="top"/>
            <w:hideMark/>
          </w:tcPr>
          <w:p w14:paraId="16151836" w14:textId="77777777" w:rsidR="00547FB5" w:rsidRPr="008971BF" w:rsidRDefault="00547FB5" w:rsidP="00FE485B">
            <w:pPr>
              <w:spacing w:before="0" w:after="0"/>
              <w:ind w:firstLine="0"/>
              <w:jc w:val="left"/>
              <w:rPr>
                <w:szCs w:val="26"/>
              </w:rPr>
            </w:pPr>
            <w:r w:rsidRPr="008971BF">
              <w:rPr>
                <w:szCs w:val="26"/>
              </w:rPr>
              <w:t>1.4</w:t>
            </w:r>
          </w:p>
        </w:tc>
        <w:tc>
          <w:tcPr>
            <w:tcW w:w="2818" w:type="dxa"/>
            <w:vAlign w:val="top"/>
            <w:hideMark/>
          </w:tcPr>
          <w:p w14:paraId="424E8D35" w14:textId="77777777" w:rsidR="00547FB5" w:rsidRPr="008971BF" w:rsidRDefault="00547FB5" w:rsidP="00FE485B">
            <w:pPr>
              <w:spacing w:before="0" w:after="0"/>
              <w:ind w:firstLine="0"/>
              <w:jc w:val="left"/>
              <w:rPr>
                <w:szCs w:val="26"/>
              </w:rPr>
            </w:pPr>
            <w:r w:rsidRPr="008971BF">
              <w:rPr>
                <w:szCs w:val="26"/>
              </w:rPr>
              <w:t>trangThai</w:t>
            </w:r>
          </w:p>
        </w:tc>
        <w:tc>
          <w:tcPr>
            <w:tcW w:w="1321" w:type="dxa"/>
            <w:vAlign w:val="top"/>
            <w:hideMark/>
          </w:tcPr>
          <w:p w14:paraId="5A8C0FEE" w14:textId="77777777" w:rsidR="00547FB5" w:rsidRPr="008971BF" w:rsidRDefault="00547FB5" w:rsidP="00FE485B">
            <w:pPr>
              <w:spacing w:before="0" w:after="0"/>
              <w:ind w:firstLine="0"/>
              <w:jc w:val="left"/>
              <w:rPr>
                <w:szCs w:val="26"/>
              </w:rPr>
            </w:pPr>
            <w:r w:rsidRPr="008971BF">
              <w:rPr>
                <w:szCs w:val="26"/>
              </w:rPr>
              <w:t>String</w:t>
            </w:r>
          </w:p>
        </w:tc>
        <w:tc>
          <w:tcPr>
            <w:tcW w:w="2306" w:type="dxa"/>
            <w:vAlign w:val="top"/>
            <w:hideMark/>
          </w:tcPr>
          <w:p w14:paraId="4A4C09F5" w14:textId="77777777" w:rsidR="00547FB5" w:rsidRPr="008971BF" w:rsidRDefault="00547FB5" w:rsidP="00FE485B">
            <w:pPr>
              <w:spacing w:before="0" w:after="0"/>
              <w:ind w:firstLine="0"/>
              <w:jc w:val="left"/>
              <w:rPr>
                <w:szCs w:val="26"/>
              </w:rPr>
            </w:pPr>
            <w:r w:rsidRPr="008971BF">
              <w:rPr>
                <w:szCs w:val="26"/>
              </w:rPr>
              <w:t>"Hoạt động" hoặc "Bị khóa"</w:t>
            </w:r>
          </w:p>
        </w:tc>
        <w:tc>
          <w:tcPr>
            <w:tcW w:w="1942" w:type="dxa"/>
            <w:vAlign w:val="top"/>
            <w:hideMark/>
          </w:tcPr>
          <w:p w14:paraId="6226D671" w14:textId="77777777" w:rsidR="00547FB5" w:rsidRPr="008971BF" w:rsidRDefault="00547FB5" w:rsidP="00FE485B">
            <w:pPr>
              <w:spacing w:before="0" w:after="0"/>
              <w:ind w:firstLine="0"/>
              <w:jc w:val="left"/>
              <w:rPr>
                <w:szCs w:val="26"/>
              </w:rPr>
            </w:pPr>
          </w:p>
        </w:tc>
      </w:tr>
      <w:tr w:rsidR="00547FB5" w:rsidRPr="008971BF" w14:paraId="3FA08740" w14:textId="77777777" w:rsidTr="00FE485B">
        <w:trPr>
          <w:jc w:val="left"/>
        </w:trPr>
        <w:tc>
          <w:tcPr>
            <w:tcW w:w="844" w:type="dxa"/>
            <w:vAlign w:val="top"/>
            <w:hideMark/>
          </w:tcPr>
          <w:p w14:paraId="488E3A98" w14:textId="77777777" w:rsidR="00547FB5" w:rsidRPr="008971BF" w:rsidRDefault="00547FB5" w:rsidP="00FE485B">
            <w:pPr>
              <w:spacing w:before="0" w:after="0"/>
              <w:ind w:firstLine="0"/>
              <w:jc w:val="left"/>
              <w:rPr>
                <w:szCs w:val="26"/>
              </w:rPr>
            </w:pPr>
            <w:r w:rsidRPr="008971BF">
              <w:rPr>
                <w:szCs w:val="26"/>
              </w:rPr>
              <w:t>1.5</w:t>
            </w:r>
          </w:p>
        </w:tc>
        <w:tc>
          <w:tcPr>
            <w:tcW w:w="2818" w:type="dxa"/>
            <w:vAlign w:val="top"/>
            <w:hideMark/>
          </w:tcPr>
          <w:p w14:paraId="136AAA72" w14:textId="77777777" w:rsidR="00547FB5" w:rsidRPr="008971BF" w:rsidRDefault="00547FB5" w:rsidP="00FE485B">
            <w:pPr>
              <w:spacing w:before="0" w:after="0"/>
              <w:ind w:firstLine="0"/>
              <w:jc w:val="left"/>
              <w:rPr>
                <w:szCs w:val="26"/>
              </w:rPr>
            </w:pPr>
            <w:r w:rsidRPr="008971BF">
              <w:rPr>
                <w:szCs w:val="26"/>
              </w:rPr>
              <w:t>ngayTao</w:t>
            </w:r>
          </w:p>
        </w:tc>
        <w:tc>
          <w:tcPr>
            <w:tcW w:w="1321" w:type="dxa"/>
            <w:vAlign w:val="top"/>
            <w:hideMark/>
          </w:tcPr>
          <w:p w14:paraId="7E1986FD" w14:textId="77777777" w:rsidR="00547FB5" w:rsidRPr="008971BF" w:rsidRDefault="00547FB5" w:rsidP="00FE485B">
            <w:pPr>
              <w:spacing w:before="0" w:after="0"/>
              <w:ind w:firstLine="0"/>
              <w:jc w:val="left"/>
              <w:rPr>
                <w:szCs w:val="26"/>
              </w:rPr>
            </w:pPr>
            <w:r w:rsidRPr="008971BF">
              <w:rPr>
                <w:szCs w:val="26"/>
              </w:rPr>
              <w:t>Date</w:t>
            </w:r>
          </w:p>
        </w:tc>
        <w:tc>
          <w:tcPr>
            <w:tcW w:w="2306" w:type="dxa"/>
            <w:vAlign w:val="top"/>
            <w:hideMark/>
          </w:tcPr>
          <w:p w14:paraId="345CA53A" w14:textId="77777777" w:rsidR="00547FB5" w:rsidRPr="008971BF" w:rsidRDefault="00547FB5" w:rsidP="00FE485B">
            <w:pPr>
              <w:spacing w:before="0" w:after="0"/>
              <w:ind w:firstLine="0"/>
              <w:jc w:val="left"/>
              <w:rPr>
                <w:szCs w:val="26"/>
              </w:rPr>
            </w:pPr>
          </w:p>
        </w:tc>
        <w:tc>
          <w:tcPr>
            <w:tcW w:w="1942" w:type="dxa"/>
            <w:vAlign w:val="top"/>
            <w:hideMark/>
          </w:tcPr>
          <w:p w14:paraId="613B6BB9" w14:textId="77777777" w:rsidR="00547FB5" w:rsidRPr="008971BF" w:rsidRDefault="00547FB5" w:rsidP="00FE485B">
            <w:pPr>
              <w:spacing w:before="0" w:after="0"/>
              <w:ind w:firstLine="0"/>
              <w:jc w:val="left"/>
              <w:rPr>
                <w:szCs w:val="26"/>
              </w:rPr>
            </w:pPr>
          </w:p>
        </w:tc>
      </w:tr>
      <w:tr w:rsidR="00547FB5" w:rsidRPr="008971BF" w14:paraId="0D9AC106" w14:textId="77777777" w:rsidTr="00FE485B">
        <w:trPr>
          <w:jc w:val="left"/>
        </w:trPr>
        <w:tc>
          <w:tcPr>
            <w:tcW w:w="844" w:type="dxa"/>
            <w:vAlign w:val="top"/>
            <w:hideMark/>
          </w:tcPr>
          <w:p w14:paraId="0C71836F" w14:textId="77777777" w:rsidR="00547FB5" w:rsidRPr="008971BF" w:rsidRDefault="00547FB5" w:rsidP="00FE485B">
            <w:pPr>
              <w:spacing w:before="0" w:after="0"/>
              <w:ind w:firstLine="0"/>
              <w:jc w:val="left"/>
              <w:rPr>
                <w:szCs w:val="26"/>
              </w:rPr>
            </w:pPr>
            <w:r w:rsidRPr="008971BF">
              <w:rPr>
                <w:szCs w:val="26"/>
              </w:rPr>
              <w:t>1.6</w:t>
            </w:r>
          </w:p>
        </w:tc>
        <w:tc>
          <w:tcPr>
            <w:tcW w:w="2818" w:type="dxa"/>
            <w:vAlign w:val="top"/>
            <w:hideMark/>
          </w:tcPr>
          <w:p w14:paraId="79CC035A" w14:textId="77777777" w:rsidR="00547FB5" w:rsidRPr="008971BF" w:rsidRDefault="00547FB5" w:rsidP="00FE485B">
            <w:pPr>
              <w:spacing w:before="0" w:after="0"/>
              <w:ind w:firstLine="0"/>
              <w:jc w:val="left"/>
              <w:rPr>
                <w:szCs w:val="26"/>
              </w:rPr>
            </w:pPr>
            <w:r w:rsidRPr="008971BF">
              <w:rPr>
                <w:szCs w:val="26"/>
              </w:rPr>
              <w:t>ngayDangNhapCuoi</w:t>
            </w:r>
          </w:p>
        </w:tc>
        <w:tc>
          <w:tcPr>
            <w:tcW w:w="1321" w:type="dxa"/>
            <w:vAlign w:val="top"/>
            <w:hideMark/>
          </w:tcPr>
          <w:p w14:paraId="22A97F38" w14:textId="77777777" w:rsidR="00547FB5" w:rsidRPr="008971BF" w:rsidRDefault="00547FB5" w:rsidP="00FE485B">
            <w:pPr>
              <w:spacing w:before="0" w:after="0"/>
              <w:ind w:firstLine="0"/>
              <w:jc w:val="left"/>
              <w:rPr>
                <w:szCs w:val="26"/>
              </w:rPr>
            </w:pPr>
            <w:r w:rsidRPr="008971BF">
              <w:rPr>
                <w:szCs w:val="26"/>
              </w:rPr>
              <w:t>Date</w:t>
            </w:r>
          </w:p>
        </w:tc>
        <w:tc>
          <w:tcPr>
            <w:tcW w:w="2306" w:type="dxa"/>
            <w:vAlign w:val="top"/>
            <w:hideMark/>
          </w:tcPr>
          <w:p w14:paraId="5B8253FE" w14:textId="77777777" w:rsidR="00547FB5" w:rsidRPr="008971BF" w:rsidRDefault="00547FB5" w:rsidP="00FE485B">
            <w:pPr>
              <w:spacing w:before="0" w:after="0"/>
              <w:ind w:firstLine="0"/>
              <w:jc w:val="left"/>
              <w:rPr>
                <w:szCs w:val="26"/>
              </w:rPr>
            </w:pPr>
          </w:p>
        </w:tc>
        <w:tc>
          <w:tcPr>
            <w:tcW w:w="1942" w:type="dxa"/>
            <w:vAlign w:val="top"/>
            <w:hideMark/>
          </w:tcPr>
          <w:p w14:paraId="31DD3082" w14:textId="77777777" w:rsidR="00547FB5" w:rsidRPr="008971BF" w:rsidRDefault="00547FB5" w:rsidP="00FE485B">
            <w:pPr>
              <w:spacing w:before="0" w:after="0"/>
              <w:ind w:firstLine="0"/>
              <w:jc w:val="left"/>
              <w:rPr>
                <w:szCs w:val="26"/>
              </w:rPr>
            </w:pPr>
          </w:p>
        </w:tc>
      </w:tr>
      <w:tr w:rsidR="00547FB5" w:rsidRPr="008971BF" w14:paraId="37828E91" w14:textId="77777777" w:rsidTr="00FE485B">
        <w:trPr>
          <w:jc w:val="left"/>
        </w:trPr>
        <w:tc>
          <w:tcPr>
            <w:tcW w:w="844" w:type="dxa"/>
            <w:vAlign w:val="top"/>
            <w:hideMark/>
          </w:tcPr>
          <w:p w14:paraId="04EBB5D6" w14:textId="77777777" w:rsidR="00547FB5" w:rsidRPr="008971BF" w:rsidRDefault="00547FB5" w:rsidP="00FE485B">
            <w:pPr>
              <w:spacing w:before="0" w:after="0"/>
              <w:ind w:firstLine="0"/>
              <w:jc w:val="left"/>
              <w:rPr>
                <w:szCs w:val="26"/>
              </w:rPr>
            </w:pPr>
            <w:r w:rsidRPr="008971BF">
              <w:rPr>
                <w:b/>
                <w:bCs/>
                <w:szCs w:val="26"/>
              </w:rPr>
              <w:t>2</w:t>
            </w:r>
          </w:p>
        </w:tc>
        <w:tc>
          <w:tcPr>
            <w:tcW w:w="2818" w:type="dxa"/>
            <w:vAlign w:val="top"/>
            <w:hideMark/>
          </w:tcPr>
          <w:p w14:paraId="61AB7E20"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321" w:type="dxa"/>
            <w:vAlign w:val="top"/>
            <w:hideMark/>
          </w:tcPr>
          <w:p w14:paraId="0B1271FD" w14:textId="77777777" w:rsidR="00547FB5" w:rsidRPr="008971BF" w:rsidRDefault="00547FB5" w:rsidP="00FE485B">
            <w:pPr>
              <w:spacing w:before="0" w:after="0"/>
              <w:ind w:firstLine="0"/>
              <w:jc w:val="left"/>
              <w:rPr>
                <w:szCs w:val="26"/>
              </w:rPr>
            </w:pPr>
          </w:p>
        </w:tc>
        <w:tc>
          <w:tcPr>
            <w:tcW w:w="2306" w:type="dxa"/>
            <w:vAlign w:val="top"/>
            <w:hideMark/>
          </w:tcPr>
          <w:p w14:paraId="5DAB9AA6" w14:textId="77777777" w:rsidR="00547FB5" w:rsidRPr="008971BF" w:rsidRDefault="00547FB5" w:rsidP="00FE485B">
            <w:pPr>
              <w:spacing w:before="0" w:after="0"/>
              <w:ind w:firstLine="0"/>
              <w:jc w:val="left"/>
              <w:rPr>
                <w:szCs w:val="26"/>
              </w:rPr>
            </w:pPr>
          </w:p>
        </w:tc>
        <w:tc>
          <w:tcPr>
            <w:tcW w:w="1942" w:type="dxa"/>
            <w:vAlign w:val="top"/>
            <w:hideMark/>
          </w:tcPr>
          <w:p w14:paraId="1B58C4CC" w14:textId="77777777" w:rsidR="00547FB5" w:rsidRPr="008971BF" w:rsidRDefault="00547FB5" w:rsidP="00FE485B">
            <w:pPr>
              <w:spacing w:before="0" w:after="0"/>
              <w:ind w:firstLine="0"/>
              <w:jc w:val="left"/>
              <w:rPr>
                <w:szCs w:val="26"/>
              </w:rPr>
            </w:pPr>
          </w:p>
        </w:tc>
      </w:tr>
      <w:tr w:rsidR="00547FB5" w:rsidRPr="008971BF" w14:paraId="6DB42F40" w14:textId="77777777" w:rsidTr="00FE485B">
        <w:trPr>
          <w:jc w:val="left"/>
        </w:trPr>
        <w:tc>
          <w:tcPr>
            <w:tcW w:w="844" w:type="dxa"/>
            <w:vAlign w:val="top"/>
            <w:hideMark/>
          </w:tcPr>
          <w:p w14:paraId="26A41CF4" w14:textId="77777777" w:rsidR="00547FB5" w:rsidRPr="008971BF" w:rsidRDefault="00547FB5" w:rsidP="00FE485B">
            <w:pPr>
              <w:spacing w:before="0" w:after="0"/>
              <w:ind w:firstLine="0"/>
              <w:jc w:val="left"/>
              <w:rPr>
                <w:szCs w:val="26"/>
              </w:rPr>
            </w:pPr>
            <w:r w:rsidRPr="008971BF">
              <w:rPr>
                <w:szCs w:val="26"/>
              </w:rPr>
              <w:t>2.1</w:t>
            </w:r>
          </w:p>
        </w:tc>
        <w:tc>
          <w:tcPr>
            <w:tcW w:w="2818" w:type="dxa"/>
            <w:vAlign w:val="top"/>
            <w:hideMark/>
          </w:tcPr>
          <w:p w14:paraId="00F7930A" w14:textId="77777777" w:rsidR="00547FB5" w:rsidRPr="008971BF" w:rsidRDefault="00547FB5" w:rsidP="00FE485B">
            <w:pPr>
              <w:spacing w:before="0" w:after="0"/>
              <w:ind w:firstLine="0"/>
              <w:jc w:val="left"/>
              <w:rPr>
                <w:szCs w:val="26"/>
              </w:rPr>
            </w:pPr>
            <w:r w:rsidRPr="008971BF">
              <w:rPr>
                <w:szCs w:val="26"/>
              </w:rPr>
              <w:t>get/set cho các thuộc tính</w:t>
            </w:r>
          </w:p>
        </w:tc>
        <w:tc>
          <w:tcPr>
            <w:tcW w:w="1321" w:type="dxa"/>
            <w:vAlign w:val="top"/>
            <w:hideMark/>
          </w:tcPr>
          <w:p w14:paraId="34D0844E" w14:textId="77777777" w:rsidR="00547FB5" w:rsidRPr="008971BF" w:rsidRDefault="00547FB5" w:rsidP="00FE485B">
            <w:pPr>
              <w:spacing w:before="0" w:after="0"/>
              <w:ind w:firstLine="0"/>
              <w:jc w:val="left"/>
              <w:rPr>
                <w:szCs w:val="26"/>
              </w:rPr>
            </w:pPr>
          </w:p>
        </w:tc>
        <w:tc>
          <w:tcPr>
            <w:tcW w:w="2306" w:type="dxa"/>
            <w:vAlign w:val="top"/>
            <w:hideMark/>
          </w:tcPr>
          <w:p w14:paraId="3E707B7B" w14:textId="77777777" w:rsidR="00547FB5" w:rsidRPr="008971BF" w:rsidRDefault="00547FB5" w:rsidP="00FE485B">
            <w:pPr>
              <w:spacing w:before="0" w:after="0"/>
              <w:ind w:firstLine="0"/>
              <w:jc w:val="left"/>
              <w:rPr>
                <w:szCs w:val="26"/>
              </w:rPr>
            </w:pPr>
            <w:r w:rsidRPr="008971BF">
              <w:rPr>
                <w:szCs w:val="26"/>
              </w:rPr>
              <w:t>Kiểm tra tính hợp lệ</w:t>
            </w:r>
          </w:p>
        </w:tc>
        <w:tc>
          <w:tcPr>
            <w:tcW w:w="1942" w:type="dxa"/>
            <w:vAlign w:val="top"/>
            <w:hideMark/>
          </w:tcPr>
          <w:p w14:paraId="7C3DE62C" w14:textId="77777777" w:rsidR="00547FB5" w:rsidRPr="008971BF" w:rsidRDefault="00547FB5" w:rsidP="00FE485B">
            <w:pPr>
              <w:spacing w:before="0" w:after="0"/>
              <w:ind w:firstLine="0"/>
              <w:jc w:val="left"/>
              <w:rPr>
                <w:szCs w:val="26"/>
              </w:rPr>
            </w:pPr>
          </w:p>
        </w:tc>
      </w:tr>
      <w:tr w:rsidR="00547FB5" w:rsidRPr="008971BF" w14:paraId="0BD1787F" w14:textId="77777777" w:rsidTr="00FE485B">
        <w:trPr>
          <w:jc w:val="left"/>
        </w:trPr>
        <w:tc>
          <w:tcPr>
            <w:tcW w:w="844" w:type="dxa"/>
            <w:vAlign w:val="top"/>
            <w:hideMark/>
          </w:tcPr>
          <w:p w14:paraId="3485A176" w14:textId="77777777" w:rsidR="00547FB5" w:rsidRPr="008971BF" w:rsidRDefault="00547FB5" w:rsidP="00FE485B">
            <w:pPr>
              <w:spacing w:before="0" w:after="0"/>
              <w:ind w:firstLine="0"/>
              <w:jc w:val="left"/>
              <w:rPr>
                <w:szCs w:val="26"/>
              </w:rPr>
            </w:pPr>
            <w:r w:rsidRPr="008971BF">
              <w:rPr>
                <w:szCs w:val="26"/>
              </w:rPr>
              <w:t>2.2</w:t>
            </w:r>
          </w:p>
        </w:tc>
        <w:tc>
          <w:tcPr>
            <w:tcW w:w="2818" w:type="dxa"/>
            <w:vAlign w:val="top"/>
            <w:hideMark/>
          </w:tcPr>
          <w:p w14:paraId="05900569" w14:textId="77777777" w:rsidR="00547FB5" w:rsidRPr="008971BF" w:rsidRDefault="00547FB5" w:rsidP="00FE485B">
            <w:pPr>
              <w:spacing w:before="0" w:after="0"/>
              <w:ind w:firstLine="0"/>
              <w:jc w:val="left"/>
              <w:rPr>
                <w:szCs w:val="26"/>
              </w:rPr>
            </w:pPr>
            <w:r w:rsidRPr="008971BF">
              <w:rPr>
                <w:szCs w:val="26"/>
              </w:rPr>
              <w:t>dangNhap()</w:t>
            </w:r>
          </w:p>
        </w:tc>
        <w:tc>
          <w:tcPr>
            <w:tcW w:w="1321" w:type="dxa"/>
            <w:vAlign w:val="top"/>
            <w:hideMark/>
          </w:tcPr>
          <w:p w14:paraId="012C42F2" w14:textId="77777777" w:rsidR="00547FB5" w:rsidRPr="008971BF" w:rsidRDefault="00547FB5" w:rsidP="00FE485B">
            <w:pPr>
              <w:spacing w:before="0" w:after="0"/>
              <w:ind w:firstLine="0"/>
              <w:jc w:val="left"/>
              <w:rPr>
                <w:szCs w:val="26"/>
              </w:rPr>
            </w:pPr>
            <w:r w:rsidRPr="008971BF">
              <w:rPr>
                <w:szCs w:val="26"/>
              </w:rPr>
              <w:t>void</w:t>
            </w:r>
          </w:p>
        </w:tc>
        <w:tc>
          <w:tcPr>
            <w:tcW w:w="2306" w:type="dxa"/>
            <w:vAlign w:val="top"/>
            <w:hideMark/>
          </w:tcPr>
          <w:p w14:paraId="1A11016D" w14:textId="77777777" w:rsidR="00547FB5" w:rsidRPr="008971BF" w:rsidRDefault="00547FB5" w:rsidP="00FE485B">
            <w:pPr>
              <w:spacing w:before="0" w:after="0"/>
              <w:ind w:firstLine="0"/>
              <w:jc w:val="left"/>
              <w:rPr>
                <w:szCs w:val="26"/>
              </w:rPr>
            </w:pPr>
          </w:p>
        </w:tc>
        <w:tc>
          <w:tcPr>
            <w:tcW w:w="1942" w:type="dxa"/>
            <w:vAlign w:val="top"/>
            <w:hideMark/>
          </w:tcPr>
          <w:p w14:paraId="19707F54" w14:textId="77777777" w:rsidR="00547FB5" w:rsidRPr="008971BF" w:rsidRDefault="00547FB5" w:rsidP="00FE485B">
            <w:pPr>
              <w:spacing w:before="0" w:after="0"/>
              <w:ind w:firstLine="0"/>
              <w:jc w:val="left"/>
              <w:rPr>
                <w:szCs w:val="26"/>
              </w:rPr>
            </w:pPr>
          </w:p>
        </w:tc>
      </w:tr>
      <w:tr w:rsidR="00547FB5" w:rsidRPr="008971BF" w14:paraId="15AEBD24" w14:textId="77777777" w:rsidTr="00FE485B">
        <w:trPr>
          <w:jc w:val="left"/>
        </w:trPr>
        <w:tc>
          <w:tcPr>
            <w:tcW w:w="844" w:type="dxa"/>
            <w:vAlign w:val="top"/>
            <w:hideMark/>
          </w:tcPr>
          <w:p w14:paraId="7E085A17" w14:textId="77777777" w:rsidR="00547FB5" w:rsidRPr="008971BF" w:rsidRDefault="00547FB5" w:rsidP="00FE485B">
            <w:pPr>
              <w:spacing w:before="0" w:after="0"/>
              <w:ind w:firstLine="0"/>
              <w:jc w:val="left"/>
              <w:rPr>
                <w:szCs w:val="26"/>
              </w:rPr>
            </w:pPr>
            <w:r w:rsidRPr="008971BF">
              <w:rPr>
                <w:szCs w:val="26"/>
              </w:rPr>
              <w:t>2.3</w:t>
            </w:r>
          </w:p>
        </w:tc>
        <w:tc>
          <w:tcPr>
            <w:tcW w:w="2818" w:type="dxa"/>
            <w:vAlign w:val="top"/>
            <w:hideMark/>
          </w:tcPr>
          <w:p w14:paraId="21752486" w14:textId="77777777" w:rsidR="00547FB5" w:rsidRPr="008971BF" w:rsidRDefault="00547FB5" w:rsidP="00FE485B">
            <w:pPr>
              <w:spacing w:before="0" w:after="0"/>
              <w:ind w:firstLine="0"/>
              <w:jc w:val="left"/>
              <w:rPr>
                <w:szCs w:val="26"/>
              </w:rPr>
            </w:pPr>
            <w:r w:rsidRPr="008971BF">
              <w:rPr>
                <w:szCs w:val="26"/>
              </w:rPr>
              <w:t>dangXuat()</w:t>
            </w:r>
          </w:p>
        </w:tc>
        <w:tc>
          <w:tcPr>
            <w:tcW w:w="1321" w:type="dxa"/>
            <w:vAlign w:val="top"/>
            <w:hideMark/>
          </w:tcPr>
          <w:p w14:paraId="2606E3CD" w14:textId="77777777" w:rsidR="00547FB5" w:rsidRPr="008971BF" w:rsidRDefault="00547FB5" w:rsidP="00FE485B">
            <w:pPr>
              <w:spacing w:before="0" w:after="0"/>
              <w:ind w:firstLine="0"/>
              <w:jc w:val="left"/>
              <w:rPr>
                <w:szCs w:val="26"/>
              </w:rPr>
            </w:pPr>
            <w:r w:rsidRPr="008971BF">
              <w:rPr>
                <w:szCs w:val="26"/>
              </w:rPr>
              <w:t>void</w:t>
            </w:r>
          </w:p>
        </w:tc>
        <w:tc>
          <w:tcPr>
            <w:tcW w:w="2306" w:type="dxa"/>
            <w:vAlign w:val="top"/>
            <w:hideMark/>
          </w:tcPr>
          <w:p w14:paraId="715DEF02" w14:textId="77777777" w:rsidR="00547FB5" w:rsidRPr="008971BF" w:rsidRDefault="00547FB5" w:rsidP="00FE485B">
            <w:pPr>
              <w:spacing w:before="0" w:after="0"/>
              <w:ind w:firstLine="0"/>
              <w:jc w:val="left"/>
              <w:rPr>
                <w:szCs w:val="26"/>
              </w:rPr>
            </w:pPr>
          </w:p>
        </w:tc>
        <w:tc>
          <w:tcPr>
            <w:tcW w:w="1942" w:type="dxa"/>
            <w:vAlign w:val="top"/>
            <w:hideMark/>
          </w:tcPr>
          <w:p w14:paraId="3BA72121" w14:textId="77777777" w:rsidR="00547FB5" w:rsidRPr="008971BF" w:rsidRDefault="00547FB5" w:rsidP="00FE485B">
            <w:pPr>
              <w:spacing w:before="0" w:after="0"/>
              <w:ind w:firstLine="0"/>
              <w:jc w:val="left"/>
              <w:rPr>
                <w:szCs w:val="26"/>
              </w:rPr>
            </w:pPr>
          </w:p>
        </w:tc>
      </w:tr>
      <w:tr w:rsidR="00547FB5" w:rsidRPr="008971BF" w14:paraId="15DC1D0F" w14:textId="77777777" w:rsidTr="00FE485B">
        <w:trPr>
          <w:jc w:val="left"/>
        </w:trPr>
        <w:tc>
          <w:tcPr>
            <w:tcW w:w="844" w:type="dxa"/>
            <w:vAlign w:val="top"/>
            <w:hideMark/>
          </w:tcPr>
          <w:p w14:paraId="6B9AD2DC" w14:textId="77777777" w:rsidR="00547FB5" w:rsidRPr="008971BF" w:rsidRDefault="00547FB5" w:rsidP="00FE485B">
            <w:pPr>
              <w:spacing w:before="0" w:after="0"/>
              <w:ind w:firstLine="0"/>
              <w:jc w:val="left"/>
              <w:rPr>
                <w:szCs w:val="26"/>
              </w:rPr>
            </w:pPr>
            <w:r w:rsidRPr="008971BF">
              <w:rPr>
                <w:szCs w:val="26"/>
              </w:rPr>
              <w:t>2.4</w:t>
            </w:r>
          </w:p>
        </w:tc>
        <w:tc>
          <w:tcPr>
            <w:tcW w:w="2818" w:type="dxa"/>
            <w:vAlign w:val="top"/>
            <w:hideMark/>
          </w:tcPr>
          <w:p w14:paraId="2D983863" w14:textId="77777777" w:rsidR="00547FB5" w:rsidRPr="008971BF" w:rsidRDefault="00547FB5" w:rsidP="00FE485B">
            <w:pPr>
              <w:spacing w:before="0" w:after="0"/>
              <w:ind w:firstLine="0"/>
              <w:jc w:val="left"/>
              <w:rPr>
                <w:szCs w:val="26"/>
              </w:rPr>
            </w:pPr>
            <w:r w:rsidRPr="008971BF">
              <w:rPr>
                <w:szCs w:val="26"/>
              </w:rPr>
              <w:t>doiMatKhau()</w:t>
            </w:r>
          </w:p>
        </w:tc>
        <w:tc>
          <w:tcPr>
            <w:tcW w:w="1321" w:type="dxa"/>
            <w:vAlign w:val="top"/>
            <w:hideMark/>
          </w:tcPr>
          <w:p w14:paraId="43B7E82F" w14:textId="77777777" w:rsidR="00547FB5" w:rsidRPr="008971BF" w:rsidRDefault="00547FB5" w:rsidP="00FE485B">
            <w:pPr>
              <w:spacing w:before="0" w:after="0"/>
              <w:ind w:firstLine="0"/>
              <w:jc w:val="left"/>
              <w:rPr>
                <w:szCs w:val="26"/>
              </w:rPr>
            </w:pPr>
            <w:r w:rsidRPr="008971BF">
              <w:rPr>
                <w:szCs w:val="26"/>
              </w:rPr>
              <w:t>void</w:t>
            </w:r>
          </w:p>
        </w:tc>
        <w:tc>
          <w:tcPr>
            <w:tcW w:w="2306" w:type="dxa"/>
            <w:vAlign w:val="top"/>
            <w:hideMark/>
          </w:tcPr>
          <w:p w14:paraId="01533216" w14:textId="77777777" w:rsidR="00547FB5" w:rsidRPr="008971BF" w:rsidRDefault="00547FB5" w:rsidP="00FE485B">
            <w:pPr>
              <w:spacing w:before="0" w:after="0"/>
              <w:ind w:firstLine="0"/>
              <w:jc w:val="left"/>
              <w:rPr>
                <w:szCs w:val="26"/>
              </w:rPr>
            </w:pPr>
          </w:p>
        </w:tc>
        <w:tc>
          <w:tcPr>
            <w:tcW w:w="1942" w:type="dxa"/>
            <w:vAlign w:val="top"/>
            <w:hideMark/>
          </w:tcPr>
          <w:p w14:paraId="6FB535C1" w14:textId="77777777" w:rsidR="00547FB5" w:rsidRPr="008971BF" w:rsidRDefault="00547FB5" w:rsidP="00FE485B">
            <w:pPr>
              <w:spacing w:before="0" w:after="0"/>
              <w:ind w:firstLine="0"/>
              <w:jc w:val="left"/>
              <w:rPr>
                <w:szCs w:val="26"/>
              </w:rPr>
            </w:pPr>
          </w:p>
        </w:tc>
      </w:tr>
      <w:tr w:rsidR="00547FB5" w:rsidRPr="008971BF" w14:paraId="7170ECFD" w14:textId="77777777" w:rsidTr="00FE485B">
        <w:trPr>
          <w:jc w:val="left"/>
        </w:trPr>
        <w:tc>
          <w:tcPr>
            <w:tcW w:w="844" w:type="dxa"/>
            <w:vAlign w:val="top"/>
            <w:hideMark/>
          </w:tcPr>
          <w:p w14:paraId="385395B3" w14:textId="77777777" w:rsidR="00547FB5" w:rsidRPr="008971BF" w:rsidRDefault="00547FB5" w:rsidP="00FE485B">
            <w:pPr>
              <w:spacing w:before="0" w:after="0"/>
              <w:ind w:firstLine="0"/>
              <w:jc w:val="left"/>
              <w:rPr>
                <w:szCs w:val="26"/>
              </w:rPr>
            </w:pPr>
            <w:r w:rsidRPr="008971BF">
              <w:rPr>
                <w:szCs w:val="26"/>
              </w:rPr>
              <w:t>2.5</w:t>
            </w:r>
          </w:p>
        </w:tc>
        <w:tc>
          <w:tcPr>
            <w:tcW w:w="2818" w:type="dxa"/>
            <w:vAlign w:val="top"/>
            <w:hideMark/>
          </w:tcPr>
          <w:p w14:paraId="79A2D847" w14:textId="77777777" w:rsidR="00547FB5" w:rsidRPr="008971BF" w:rsidRDefault="00547FB5" w:rsidP="00FE485B">
            <w:pPr>
              <w:spacing w:before="0" w:after="0"/>
              <w:ind w:firstLine="0"/>
              <w:jc w:val="left"/>
              <w:rPr>
                <w:szCs w:val="26"/>
              </w:rPr>
            </w:pPr>
            <w:r w:rsidRPr="008971BF">
              <w:rPr>
                <w:szCs w:val="26"/>
              </w:rPr>
              <w:t>khoaTaiKhoan()</w:t>
            </w:r>
          </w:p>
        </w:tc>
        <w:tc>
          <w:tcPr>
            <w:tcW w:w="1321" w:type="dxa"/>
            <w:vAlign w:val="top"/>
            <w:hideMark/>
          </w:tcPr>
          <w:p w14:paraId="77501D57" w14:textId="77777777" w:rsidR="00547FB5" w:rsidRPr="008971BF" w:rsidRDefault="00547FB5" w:rsidP="00FE485B">
            <w:pPr>
              <w:spacing w:before="0" w:after="0"/>
              <w:ind w:firstLine="0"/>
              <w:jc w:val="left"/>
              <w:rPr>
                <w:szCs w:val="26"/>
              </w:rPr>
            </w:pPr>
            <w:r w:rsidRPr="008971BF">
              <w:rPr>
                <w:szCs w:val="26"/>
              </w:rPr>
              <w:t>void</w:t>
            </w:r>
          </w:p>
        </w:tc>
        <w:tc>
          <w:tcPr>
            <w:tcW w:w="2306" w:type="dxa"/>
            <w:vAlign w:val="top"/>
            <w:hideMark/>
          </w:tcPr>
          <w:p w14:paraId="5782950E" w14:textId="77777777" w:rsidR="00547FB5" w:rsidRPr="008971BF" w:rsidRDefault="00547FB5" w:rsidP="00FE485B">
            <w:pPr>
              <w:spacing w:before="0" w:after="0"/>
              <w:ind w:firstLine="0"/>
              <w:jc w:val="left"/>
              <w:rPr>
                <w:szCs w:val="26"/>
              </w:rPr>
            </w:pPr>
          </w:p>
        </w:tc>
        <w:tc>
          <w:tcPr>
            <w:tcW w:w="1942" w:type="dxa"/>
            <w:vAlign w:val="top"/>
            <w:hideMark/>
          </w:tcPr>
          <w:p w14:paraId="479D1D11" w14:textId="77777777" w:rsidR="00547FB5" w:rsidRPr="008971BF" w:rsidRDefault="00547FB5" w:rsidP="00FE485B">
            <w:pPr>
              <w:spacing w:before="0" w:after="0"/>
              <w:ind w:firstLine="0"/>
              <w:jc w:val="left"/>
              <w:rPr>
                <w:szCs w:val="26"/>
              </w:rPr>
            </w:pPr>
          </w:p>
        </w:tc>
      </w:tr>
      <w:tr w:rsidR="00547FB5" w:rsidRPr="008971BF" w14:paraId="6A9232D5" w14:textId="77777777" w:rsidTr="00FE485B">
        <w:trPr>
          <w:jc w:val="left"/>
        </w:trPr>
        <w:tc>
          <w:tcPr>
            <w:tcW w:w="844" w:type="dxa"/>
            <w:vAlign w:val="top"/>
            <w:hideMark/>
          </w:tcPr>
          <w:p w14:paraId="1440A19F" w14:textId="77777777" w:rsidR="00547FB5" w:rsidRPr="008971BF" w:rsidRDefault="00547FB5" w:rsidP="00FE485B">
            <w:pPr>
              <w:spacing w:before="0" w:after="0"/>
              <w:ind w:firstLine="0"/>
              <w:jc w:val="left"/>
              <w:rPr>
                <w:szCs w:val="26"/>
              </w:rPr>
            </w:pPr>
            <w:r w:rsidRPr="008971BF">
              <w:rPr>
                <w:szCs w:val="26"/>
              </w:rPr>
              <w:t>2.6</w:t>
            </w:r>
          </w:p>
        </w:tc>
        <w:tc>
          <w:tcPr>
            <w:tcW w:w="2818" w:type="dxa"/>
            <w:vAlign w:val="top"/>
            <w:hideMark/>
          </w:tcPr>
          <w:p w14:paraId="0E85000B" w14:textId="77777777" w:rsidR="00547FB5" w:rsidRPr="008971BF" w:rsidRDefault="00547FB5" w:rsidP="00FE485B">
            <w:pPr>
              <w:spacing w:before="0" w:after="0"/>
              <w:ind w:firstLine="0"/>
              <w:jc w:val="left"/>
              <w:rPr>
                <w:szCs w:val="26"/>
              </w:rPr>
            </w:pPr>
            <w:r w:rsidRPr="008971BF">
              <w:rPr>
                <w:szCs w:val="26"/>
              </w:rPr>
              <w:t>moKhoaTaiKhoan()</w:t>
            </w:r>
          </w:p>
        </w:tc>
        <w:tc>
          <w:tcPr>
            <w:tcW w:w="1321" w:type="dxa"/>
            <w:vAlign w:val="top"/>
            <w:hideMark/>
          </w:tcPr>
          <w:p w14:paraId="1F5F7114" w14:textId="77777777" w:rsidR="00547FB5" w:rsidRPr="008971BF" w:rsidRDefault="00547FB5" w:rsidP="00FE485B">
            <w:pPr>
              <w:spacing w:before="0" w:after="0"/>
              <w:ind w:firstLine="0"/>
              <w:jc w:val="left"/>
              <w:rPr>
                <w:szCs w:val="26"/>
              </w:rPr>
            </w:pPr>
            <w:r w:rsidRPr="008971BF">
              <w:rPr>
                <w:szCs w:val="26"/>
              </w:rPr>
              <w:t>void</w:t>
            </w:r>
          </w:p>
        </w:tc>
        <w:tc>
          <w:tcPr>
            <w:tcW w:w="2306" w:type="dxa"/>
            <w:vAlign w:val="top"/>
            <w:hideMark/>
          </w:tcPr>
          <w:p w14:paraId="2B81BFE5" w14:textId="77777777" w:rsidR="00547FB5" w:rsidRPr="008971BF" w:rsidRDefault="00547FB5" w:rsidP="00FE485B">
            <w:pPr>
              <w:spacing w:before="0" w:after="0"/>
              <w:ind w:firstLine="0"/>
              <w:jc w:val="left"/>
              <w:rPr>
                <w:szCs w:val="26"/>
              </w:rPr>
            </w:pPr>
          </w:p>
        </w:tc>
        <w:tc>
          <w:tcPr>
            <w:tcW w:w="1942" w:type="dxa"/>
            <w:vAlign w:val="top"/>
            <w:hideMark/>
          </w:tcPr>
          <w:p w14:paraId="2BAB6D70" w14:textId="77777777" w:rsidR="00547FB5" w:rsidRPr="008971BF" w:rsidRDefault="00547FB5" w:rsidP="00FE485B">
            <w:pPr>
              <w:spacing w:before="0" w:after="0"/>
              <w:ind w:firstLine="0"/>
              <w:jc w:val="left"/>
              <w:rPr>
                <w:szCs w:val="26"/>
              </w:rPr>
            </w:pPr>
          </w:p>
        </w:tc>
      </w:tr>
      <w:tr w:rsidR="00547FB5" w:rsidRPr="008971BF" w14:paraId="5712FBC7" w14:textId="77777777" w:rsidTr="00FE485B">
        <w:trPr>
          <w:jc w:val="left"/>
        </w:trPr>
        <w:tc>
          <w:tcPr>
            <w:tcW w:w="844" w:type="dxa"/>
            <w:vAlign w:val="top"/>
            <w:hideMark/>
          </w:tcPr>
          <w:p w14:paraId="05B50AB8" w14:textId="77777777" w:rsidR="00547FB5" w:rsidRPr="008971BF" w:rsidRDefault="00547FB5" w:rsidP="00FE485B">
            <w:pPr>
              <w:spacing w:before="0" w:after="0"/>
              <w:ind w:firstLine="0"/>
              <w:jc w:val="left"/>
              <w:rPr>
                <w:szCs w:val="26"/>
              </w:rPr>
            </w:pPr>
            <w:r w:rsidRPr="008971BF">
              <w:rPr>
                <w:b/>
                <w:bCs/>
                <w:szCs w:val="26"/>
              </w:rPr>
              <w:t>3</w:t>
            </w:r>
          </w:p>
        </w:tc>
        <w:tc>
          <w:tcPr>
            <w:tcW w:w="2818" w:type="dxa"/>
            <w:vAlign w:val="top"/>
            <w:hideMark/>
          </w:tcPr>
          <w:p w14:paraId="0D68F98E"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321" w:type="dxa"/>
            <w:vAlign w:val="top"/>
            <w:hideMark/>
          </w:tcPr>
          <w:p w14:paraId="0F3A85B8" w14:textId="77777777" w:rsidR="00547FB5" w:rsidRPr="008971BF" w:rsidRDefault="00547FB5" w:rsidP="00FE485B">
            <w:pPr>
              <w:spacing w:before="0" w:after="0"/>
              <w:ind w:firstLine="0"/>
              <w:jc w:val="left"/>
              <w:rPr>
                <w:szCs w:val="26"/>
              </w:rPr>
            </w:pPr>
          </w:p>
        </w:tc>
        <w:tc>
          <w:tcPr>
            <w:tcW w:w="2306" w:type="dxa"/>
            <w:vAlign w:val="top"/>
            <w:hideMark/>
          </w:tcPr>
          <w:p w14:paraId="5328A21C" w14:textId="77777777" w:rsidR="00547FB5" w:rsidRPr="005F7544" w:rsidRDefault="00547FB5" w:rsidP="00FE485B">
            <w:pPr>
              <w:spacing w:before="0" w:after="0"/>
              <w:ind w:firstLine="0"/>
              <w:jc w:val="left"/>
              <w:rPr>
                <w:szCs w:val="26"/>
                <w:lang w:val="vi-VN"/>
              </w:rPr>
            </w:pPr>
            <w:r w:rsidRPr="008971BF">
              <w:rPr>
                <w:szCs w:val="26"/>
              </w:rPr>
              <w:t>- Mặc nhiên</w:t>
            </w:r>
          </w:p>
          <w:p w14:paraId="58DFE3D6" w14:textId="77777777" w:rsidR="00547FB5" w:rsidRPr="005F7544" w:rsidRDefault="00547FB5" w:rsidP="00FE485B">
            <w:pPr>
              <w:spacing w:before="0" w:after="0" w:line="276" w:lineRule="auto"/>
              <w:ind w:firstLine="0"/>
              <w:jc w:val="left"/>
              <w:rPr>
                <w:szCs w:val="26"/>
                <w:lang w:val="vi-VN"/>
              </w:rPr>
            </w:pPr>
            <w:r w:rsidRPr="008971BF">
              <w:rPr>
                <w:szCs w:val="26"/>
              </w:rPr>
              <w:lastRenderedPageBreak/>
              <w:t>- Đầy đủ tham số</w:t>
            </w:r>
          </w:p>
          <w:p w14:paraId="20347684" w14:textId="77777777" w:rsidR="00547FB5" w:rsidRPr="008971BF" w:rsidRDefault="00547FB5" w:rsidP="00FE485B">
            <w:pPr>
              <w:spacing w:before="0" w:after="0"/>
              <w:ind w:firstLine="0"/>
              <w:jc w:val="left"/>
              <w:rPr>
                <w:szCs w:val="26"/>
              </w:rPr>
            </w:pPr>
            <w:r w:rsidRPr="008971BF">
              <w:rPr>
                <w:szCs w:val="26"/>
              </w:rPr>
              <w:t>- Copy constructor</w:t>
            </w:r>
          </w:p>
        </w:tc>
        <w:tc>
          <w:tcPr>
            <w:tcW w:w="1942" w:type="dxa"/>
            <w:vAlign w:val="top"/>
            <w:hideMark/>
          </w:tcPr>
          <w:p w14:paraId="17B35D67" w14:textId="77777777" w:rsidR="00547FB5" w:rsidRPr="008971BF" w:rsidRDefault="00547FB5" w:rsidP="00FE485B">
            <w:pPr>
              <w:spacing w:before="0" w:after="0"/>
              <w:ind w:firstLine="0"/>
              <w:jc w:val="left"/>
              <w:rPr>
                <w:szCs w:val="26"/>
              </w:rPr>
            </w:pPr>
          </w:p>
        </w:tc>
      </w:tr>
      <w:tr w:rsidR="00547FB5" w:rsidRPr="008971BF" w14:paraId="037E425C" w14:textId="77777777" w:rsidTr="00FE485B">
        <w:trPr>
          <w:jc w:val="left"/>
        </w:trPr>
        <w:tc>
          <w:tcPr>
            <w:tcW w:w="844" w:type="dxa"/>
            <w:vAlign w:val="top"/>
            <w:hideMark/>
          </w:tcPr>
          <w:p w14:paraId="0E51E673" w14:textId="77777777" w:rsidR="00547FB5" w:rsidRPr="008971BF" w:rsidRDefault="00547FB5" w:rsidP="00FE485B">
            <w:pPr>
              <w:spacing w:before="0" w:after="0"/>
              <w:ind w:firstLine="0"/>
              <w:jc w:val="left"/>
              <w:rPr>
                <w:szCs w:val="26"/>
              </w:rPr>
            </w:pPr>
            <w:r w:rsidRPr="008971BF">
              <w:rPr>
                <w:b/>
                <w:bCs/>
                <w:szCs w:val="26"/>
              </w:rPr>
              <w:t>4</w:t>
            </w:r>
          </w:p>
        </w:tc>
        <w:tc>
          <w:tcPr>
            <w:tcW w:w="2818" w:type="dxa"/>
            <w:vAlign w:val="top"/>
            <w:hideMark/>
          </w:tcPr>
          <w:p w14:paraId="7702857E"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321" w:type="dxa"/>
            <w:vAlign w:val="top"/>
            <w:hideMark/>
          </w:tcPr>
          <w:p w14:paraId="36C82A0F" w14:textId="77777777" w:rsidR="00547FB5" w:rsidRPr="008971BF" w:rsidRDefault="00547FB5" w:rsidP="00FE485B">
            <w:pPr>
              <w:spacing w:before="0" w:after="0"/>
              <w:ind w:firstLine="0"/>
              <w:jc w:val="left"/>
              <w:rPr>
                <w:szCs w:val="26"/>
              </w:rPr>
            </w:pPr>
            <w:r w:rsidRPr="008971BF">
              <w:rPr>
                <w:szCs w:val="26"/>
              </w:rPr>
              <w:t>String</w:t>
            </w:r>
          </w:p>
        </w:tc>
        <w:tc>
          <w:tcPr>
            <w:tcW w:w="2306" w:type="dxa"/>
            <w:vAlign w:val="top"/>
            <w:hideMark/>
          </w:tcPr>
          <w:p w14:paraId="380261E2" w14:textId="77777777" w:rsidR="00547FB5" w:rsidRPr="008971BF" w:rsidRDefault="00547FB5" w:rsidP="00FE485B">
            <w:pPr>
              <w:spacing w:before="0" w:after="0"/>
              <w:ind w:firstLine="0"/>
              <w:jc w:val="left"/>
              <w:rPr>
                <w:szCs w:val="26"/>
              </w:rPr>
            </w:pPr>
          </w:p>
        </w:tc>
        <w:tc>
          <w:tcPr>
            <w:tcW w:w="1942" w:type="dxa"/>
            <w:vAlign w:val="top"/>
            <w:hideMark/>
          </w:tcPr>
          <w:p w14:paraId="4E71EC2C" w14:textId="77777777" w:rsidR="00547FB5" w:rsidRPr="008971BF" w:rsidRDefault="00547FB5" w:rsidP="00FE485B">
            <w:pPr>
              <w:spacing w:before="0" w:after="0"/>
              <w:ind w:firstLine="0"/>
              <w:jc w:val="left"/>
              <w:rPr>
                <w:szCs w:val="26"/>
              </w:rPr>
            </w:pPr>
            <w:r w:rsidRPr="008971BF">
              <w:rPr>
                <w:szCs w:val="26"/>
              </w:rPr>
              <w:t xml:space="preserve">Trả về thông tin tài khoản </w:t>
            </w:r>
          </w:p>
        </w:tc>
      </w:tr>
    </w:tbl>
    <w:p w14:paraId="1DC465E4" w14:textId="77777777" w:rsidR="00547FB5" w:rsidRPr="008971BF" w:rsidRDefault="00547FB5" w:rsidP="00812ACB">
      <w:pPr>
        <w:spacing w:after="100" w:afterAutospacing="1"/>
        <w:ind w:firstLine="0"/>
        <w:rPr>
          <w:szCs w:val="26"/>
        </w:rPr>
      </w:pPr>
      <w:r w:rsidRPr="008971BF">
        <w:rPr>
          <w:b/>
          <w:bCs/>
          <w:szCs w:val="26"/>
        </w:rPr>
        <w:t>3. Đặc tả Class NhanVien (Nhân Viên)</w:t>
      </w:r>
    </w:p>
    <w:tbl>
      <w:tblPr>
        <w:tblStyle w:val="TableGrid"/>
        <w:tblW w:w="0" w:type="auto"/>
        <w:jc w:val="left"/>
        <w:tblLayout w:type="fixed"/>
        <w:tblLook w:val="04A0" w:firstRow="1" w:lastRow="0" w:firstColumn="1" w:lastColumn="0" w:noHBand="0" w:noVBand="1"/>
      </w:tblPr>
      <w:tblGrid>
        <w:gridCol w:w="844"/>
        <w:gridCol w:w="2730"/>
        <w:gridCol w:w="1242"/>
        <w:gridCol w:w="2189"/>
        <w:gridCol w:w="2226"/>
      </w:tblGrid>
      <w:tr w:rsidR="00547FB5" w:rsidRPr="008971BF" w14:paraId="1EB521B9" w14:textId="77777777" w:rsidTr="00FE485B">
        <w:trPr>
          <w:jc w:val="left"/>
        </w:trPr>
        <w:tc>
          <w:tcPr>
            <w:tcW w:w="844" w:type="dxa"/>
            <w:vAlign w:val="top"/>
            <w:hideMark/>
          </w:tcPr>
          <w:p w14:paraId="1285A496" w14:textId="77777777" w:rsidR="00547FB5" w:rsidRPr="008971BF" w:rsidRDefault="00547FB5" w:rsidP="00FE485B">
            <w:pPr>
              <w:spacing w:before="0" w:after="0"/>
              <w:ind w:firstLine="0"/>
              <w:jc w:val="left"/>
              <w:rPr>
                <w:szCs w:val="26"/>
              </w:rPr>
            </w:pPr>
            <w:r w:rsidRPr="008971BF">
              <w:rPr>
                <w:b/>
                <w:bCs/>
                <w:szCs w:val="26"/>
              </w:rPr>
              <w:t>STT</w:t>
            </w:r>
          </w:p>
        </w:tc>
        <w:tc>
          <w:tcPr>
            <w:tcW w:w="2730" w:type="dxa"/>
            <w:vAlign w:val="top"/>
            <w:hideMark/>
          </w:tcPr>
          <w:p w14:paraId="2C07D048" w14:textId="77777777" w:rsidR="00547FB5" w:rsidRPr="008971BF" w:rsidRDefault="00547FB5" w:rsidP="00FE485B">
            <w:pPr>
              <w:spacing w:before="0" w:after="0"/>
              <w:ind w:firstLine="0"/>
              <w:jc w:val="left"/>
              <w:rPr>
                <w:szCs w:val="26"/>
              </w:rPr>
            </w:pPr>
            <w:r w:rsidRPr="008971BF">
              <w:rPr>
                <w:b/>
                <w:bCs/>
                <w:szCs w:val="26"/>
              </w:rPr>
              <w:t>Công việc</w:t>
            </w:r>
          </w:p>
        </w:tc>
        <w:tc>
          <w:tcPr>
            <w:tcW w:w="1242" w:type="dxa"/>
            <w:vAlign w:val="top"/>
            <w:hideMark/>
          </w:tcPr>
          <w:p w14:paraId="42CE2011" w14:textId="77777777" w:rsidR="00547FB5" w:rsidRPr="008971BF" w:rsidRDefault="00547FB5" w:rsidP="00FE485B">
            <w:pPr>
              <w:spacing w:before="0" w:after="0"/>
              <w:ind w:firstLine="0"/>
              <w:jc w:val="left"/>
              <w:rPr>
                <w:szCs w:val="26"/>
              </w:rPr>
            </w:pPr>
            <w:r w:rsidRPr="008971BF">
              <w:rPr>
                <w:b/>
                <w:bCs/>
                <w:szCs w:val="26"/>
              </w:rPr>
              <w:t>Kiểu dữ liệu</w:t>
            </w:r>
          </w:p>
        </w:tc>
        <w:tc>
          <w:tcPr>
            <w:tcW w:w="2189" w:type="dxa"/>
            <w:vAlign w:val="top"/>
            <w:hideMark/>
          </w:tcPr>
          <w:p w14:paraId="78B0F1B5" w14:textId="77777777" w:rsidR="00547FB5" w:rsidRPr="008971BF" w:rsidRDefault="00547FB5" w:rsidP="00FE485B">
            <w:pPr>
              <w:spacing w:before="0" w:after="0"/>
              <w:ind w:firstLine="0"/>
              <w:jc w:val="left"/>
              <w:rPr>
                <w:szCs w:val="26"/>
              </w:rPr>
            </w:pPr>
            <w:r w:rsidRPr="008971BF">
              <w:rPr>
                <w:b/>
                <w:bCs/>
                <w:szCs w:val="26"/>
              </w:rPr>
              <w:t>Ràng buộc</w:t>
            </w:r>
          </w:p>
        </w:tc>
        <w:tc>
          <w:tcPr>
            <w:tcW w:w="2226" w:type="dxa"/>
            <w:vAlign w:val="top"/>
            <w:hideMark/>
          </w:tcPr>
          <w:p w14:paraId="37359C2C"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769469E1" w14:textId="77777777" w:rsidTr="00FE485B">
        <w:trPr>
          <w:jc w:val="left"/>
        </w:trPr>
        <w:tc>
          <w:tcPr>
            <w:tcW w:w="844" w:type="dxa"/>
            <w:vAlign w:val="top"/>
            <w:hideMark/>
          </w:tcPr>
          <w:p w14:paraId="25DB729A" w14:textId="77777777" w:rsidR="00547FB5" w:rsidRPr="008971BF" w:rsidRDefault="00547FB5" w:rsidP="00FE485B">
            <w:pPr>
              <w:spacing w:before="0" w:after="0"/>
              <w:ind w:firstLine="0"/>
              <w:jc w:val="left"/>
              <w:rPr>
                <w:szCs w:val="26"/>
              </w:rPr>
            </w:pPr>
            <w:r w:rsidRPr="008971BF">
              <w:rPr>
                <w:b/>
                <w:bCs/>
                <w:szCs w:val="26"/>
              </w:rPr>
              <w:t>1</w:t>
            </w:r>
          </w:p>
        </w:tc>
        <w:tc>
          <w:tcPr>
            <w:tcW w:w="2730" w:type="dxa"/>
            <w:vAlign w:val="top"/>
            <w:hideMark/>
          </w:tcPr>
          <w:p w14:paraId="6EC840DB"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242" w:type="dxa"/>
            <w:vAlign w:val="top"/>
            <w:hideMark/>
          </w:tcPr>
          <w:p w14:paraId="136CF345" w14:textId="77777777" w:rsidR="00547FB5" w:rsidRPr="008971BF" w:rsidRDefault="00547FB5" w:rsidP="00FE485B">
            <w:pPr>
              <w:spacing w:before="0" w:after="0"/>
              <w:ind w:firstLine="0"/>
              <w:jc w:val="left"/>
              <w:rPr>
                <w:szCs w:val="26"/>
              </w:rPr>
            </w:pPr>
          </w:p>
        </w:tc>
        <w:tc>
          <w:tcPr>
            <w:tcW w:w="2189" w:type="dxa"/>
            <w:vAlign w:val="top"/>
            <w:hideMark/>
          </w:tcPr>
          <w:p w14:paraId="55BD4C25" w14:textId="77777777" w:rsidR="00547FB5" w:rsidRPr="008971BF" w:rsidRDefault="00547FB5" w:rsidP="00FE485B">
            <w:pPr>
              <w:spacing w:before="0" w:after="0"/>
              <w:ind w:firstLine="0"/>
              <w:jc w:val="left"/>
              <w:rPr>
                <w:szCs w:val="26"/>
              </w:rPr>
            </w:pPr>
          </w:p>
        </w:tc>
        <w:tc>
          <w:tcPr>
            <w:tcW w:w="2226" w:type="dxa"/>
            <w:vAlign w:val="top"/>
            <w:hideMark/>
          </w:tcPr>
          <w:p w14:paraId="5A1F1C7A" w14:textId="77777777" w:rsidR="00547FB5" w:rsidRPr="008971BF" w:rsidRDefault="00547FB5" w:rsidP="00FE485B">
            <w:pPr>
              <w:spacing w:before="0" w:after="0"/>
              <w:ind w:firstLine="0"/>
              <w:jc w:val="left"/>
              <w:rPr>
                <w:szCs w:val="26"/>
              </w:rPr>
            </w:pPr>
          </w:p>
        </w:tc>
      </w:tr>
      <w:tr w:rsidR="00547FB5" w:rsidRPr="008971BF" w14:paraId="47A7872E" w14:textId="77777777" w:rsidTr="00FE485B">
        <w:trPr>
          <w:jc w:val="left"/>
        </w:trPr>
        <w:tc>
          <w:tcPr>
            <w:tcW w:w="844" w:type="dxa"/>
            <w:vAlign w:val="top"/>
            <w:hideMark/>
          </w:tcPr>
          <w:p w14:paraId="36AEDCB7" w14:textId="77777777" w:rsidR="00547FB5" w:rsidRPr="008971BF" w:rsidRDefault="00547FB5" w:rsidP="00FE485B">
            <w:pPr>
              <w:spacing w:before="0" w:after="0"/>
              <w:ind w:firstLine="0"/>
              <w:jc w:val="left"/>
              <w:rPr>
                <w:szCs w:val="26"/>
              </w:rPr>
            </w:pPr>
            <w:r w:rsidRPr="008971BF">
              <w:rPr>
                <w:szCs w:val="26"/>
              </w:rPr>
              <w:t>1.1</w:t>
            </w:r>
          </w:p>
        </w:tc>
        <w:tc>
          <w:tcPr>
            <w:tcW w:w="2730" w:type="dxa"/>
            <w:vAlign w:val="top"/>
            <w:hideMark/>
          </w:tcPr>
          <w:p w14:paraId="6D563B9C" w14:textId="77777777" w:rsidR="00547FB5" w:rsidRPr="008971BF" w:rsidRDefault="00547FB5" w:rsidP="00FE485B">
            <w:pPr>
              <w:spacing w:before="0" w:after="0"/>
              <w:ind w:firstLine="0"/>
              <w:jc w:val="left"/>
              <w:rPr>
                <w:szCs w:val="26"/>
              </w:rPr>
            </w:pPr>
            <w:r w:rsidRPr="008971BF">
              <w:rPr>
                <w:szCs w:val="26"/>
              </w:rPr>
              <w:t>maNV</w:t>
            </w:r>
          </w:p>
        </w:tc>
        <w:tc>
          <w:tcPr>
            <w:tcW w:w="1242" w:type="dxa"/>
            <w:vAlign w:val="top"/>
            <w:hideMark/>
          </w:tcPr>
          <w:p w14:paraId="2039B56D" w14:textId="77777777" w:rsidR="00547FB5" w:rsidRPr="008971BF" w:rsidRDefault="00547FB5" w:rsidP="00FE485B">
            <w:pPr>
              <w:spacing w:before="0" w:after="0"/>
              <w:ind w:firstLine="0"/>
              <w:jc w:val="left"/>
              <w:rPr>
                <w:szCs w:val="26"/>
              </w:rPr>
            </w:pPr>
            <w:r w:rsidRPr="008971BF">
              <w:rPr>
                <w:szCs w:val="26"/>
              </w:rPr>
              <w:t>String</w:t>
            </w:r>
          </w:p>
        </w:tc>
        <w:tc>
          <w:tcPr>
            <w:tcW w:w="2189" w:type="dxa"/>
            <w:vAlign w:val="top"/>
            <w:hideMark/>
          </w:tcPr>
          <w:p w14:paraId="60F1E3D9" w14:textId="77777777" w:rsidR="00547FB5" w:rsidRPr="008971BF" w:rsidRDefault="00547FB5" w:rsidP="00FE485B">
            <w:pPr>
              <w:spacing w:before="0" w:after="0"/>
              <w:ind w:firstLine="0"/>
              <w:jc w:val="left"/>
              <w:rPr>
                <w:szCs w:val="26"/>
              </w:rPr>
            </w:pPr>
            <w:r w:rsidRPr="008971BF">
              <w:rPr>
                <w:szCs w:val="26"/>
              </w:rPr>
              <w:t>Dãy gồm 6 ký tự</w:t>
            </w:r>
          </w:p>
        </w:tc>
        <w:tc>
          <w:tcPr>
            <w:tcW w:w="2226" w:type="dxa"/>
            <w:vAlign w:val="top"/>
            <w:hideMark/>
          </w:tcPr>
          <w:p w14:paraId="3ABEE016"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52432B0B" w14:textId="77777777" w:rsidTr="00FE485B">
        <w:trPr>
          <w:jc w:val="left"/>
        </w:trPr>
        <w:tc>
          <w:tcPr>
            <w:tcW w:w="844" w:type="dxa"/>
            <w:vAlign w:val="top"/>
            <w:hideMark/>
          </w:tcPr>
          <w:p w14:paraId="00F9CBBA" w14:textId="77777777" w:rsidR="00547FB5" w:rsidRPr="008971BF" w:rsidRDefault="00547FB5" w:rsidP="00FE485B">
            <w:pPr>
              <w:spacing w:before="0" w:after="0"/>
              <w:ind w:firstLine="0"/>
              <w:jc w:val="left"/>
              <w:rPr>
                <w:szCs w:val="26"/>
              </w:rPr>
            </w:pPr>
            <w:r w:rsidRPr="008971BF">
              <w:rPr>
                <w:szCs w:val="26"/>
              </w:rPr>
              <w:t>1.2</w:t>
            </w:r>
          </w:p>
        </w:tc>
        <w:tc>
          <w:tcPr>
            <w:tcW w:w="2730" w:type="dxa"/>
            <w:vAlign w:val="top"/>
            <w:hideMark/>
          </w:tcPr>
          <w:p w14:paraId="0A095426" w14:textId="77777777" w:rsidR="00547FB5" w:rsidRPr="008971BF" w:rsidRDefault="00547FB5" w:rsidP="00FE485B">
            <w:pPr>
              <w:spacing w:before="0" w:after="0"/>
              <w:ind w:firstLine="0"/>
              <w:jc w:val="left"/>
              <w:rPr>
                <w:szCs w:val="26"/>
              </w:rPr>
            </w:pPr>
            <w:r w:rsidRPr="008971BF">
              <w:rPr>
                <w:szCs w:val="26"/>
              </w:rPr>
              <w:t>hoTen</w:t>
            </w:r>
          </w:p>
        </w:tc>
        <w:tc>
          <w:tcPr>
            <w:tcW w:w="1242" w:type="dxa"/>
            <w:vAlign w:val="top"/>
            <w:hideMark/>
          </w:tcPr>
          <w:p w14:paraId="22EDE46A" w14:textId="77777777" w:rsidR="00547FB5" w:rsidRPr="008971BF" w:rsidRDefault="00547FB5" w:rsidP="00FE485B">
            <w:pPr>
              <w:spacing w:before="0" w:after="0"/>
              <w:ind w:firstLine="0"/>
              <w:jc w:val="left"/>
              <w:rPr>
                <w:szCs w:val="26"/>
              </w:rPr>
            </w:pPr>
            <w:r w:rsidRPr="008971BF">
              <w:rPr>
                <w:szCs w:val="26"/>
              </w:rPr>
              <w:t>String</w:t>
            </w:r>
          </w:p>
        </w:tc>
        <w:tc>
          <w:tcPr>
            <w:tcW w:w="2189" w:type="dxa"/>
            <w:vAlign w:val="top"/>
            <w:hideMark/>
          </w:tcPr>
          <w:p w14:paraId="1B6074BD" w14:textId="77777777" w:rsidR="00547FB5" w:rsidRPr="008971BF" w:rsidRDefault="00547FB5" w:rsidP="00FE485B">
            <w:pPr>
              <w:spacing w:before="0" w:after="0"/>
              <w:ind w:firstLine="0"/>
              <w:jc w:val="left"/>
              <w:rPr>
                <w:szCs w:val="26"/>
              </w:rPr>
            </w:pPr>
            <w:r w:rsidRPr="008971BF">
              <w:rPr>
                <w:szCs w:val="26"/>
              </w:rPr>
              <w:t>Không được rỗng</w:t>
            </w:r>
          </w:p>
        </w:tc>
        <w:tc>
          <w:tcPr>
            <w:tcW w:w="2226" w:type="dxa"/>
            <w:vAlign w:val="top"/>
            <w:hideMark/>
          </w:tcPr>
          <w:p w14:paraId="5E6B37A9" w14:textId="77777777" w:rsidR="00547FB5" w:rsidRPr="008971BF" w:rsidRDefault="00547FB5" w:rsidP="00FE485B">
            <w:pPr>
              <w:spacing w:before="0" w:after="0"/>
              <w:ind w:firstLine="0"/>
              <w:jc w:val="left"/>
              <w:rPr>
                <w:szCs w:val="26"/>
              </w:rPr>
            </w:pPr>
          </w:p>
        </w:tc>
      </w:tr>
      <w:tr w:rsidR="00547FB5" w:rsidRPr="008971BF" w14:paraId="2B484D8E" w14:textId="77777777" w:rsidTr="00FE485B">
        <w:trPr>
          <w:jc w:val="left"/>
        </w:trPr>
        <w:tc>
          <w:tcPr>
            <w:tcW w:w="844" w:type="dxa"/>
            <w:vAlign w:val="top"/>
            <w:hideMark/>
          </w:tcPr>
          <w:p w14:paraId="75D722A7" w14:textId="77777777" w:rsidR="00547FB5" w:rsidRPr="008971BF" w:rsidRDefault="00547FB5" w:rsidP="00FE485B">
            <w:pPr>
              <w:spacing w:before="0" w:after="0"/>
              <w:ind w:firstLine="0"/>
              <w:jc w:val="left"/>
              <w:rPr>
                <w:szCs w:val="26"/>
              </w:rPr>
            </w:pPr>
            <w:r w:rsidRPr="008971BF">
              <w:rPr>
                <w:szCs w:val="26"/>
              </w:rPr>
              <w:t>1.3</w:t>
            </w:r>
          </w:p>
        </w:tc>
        <w:tc>
          <w:tcPr>
            <w:tcW w:w="2730" w:type="dxa"/>
            <w:vAlign w:val="top"/>
            <w:hideMark/>
          </w:tcPr>
          <w:p w14:paraId="595962D1" w14:textId="77777777" w:rsidR="00547FB5" w:rsidRPr="008971BF" w:rsidRDefault="00547FB5" w:rsidP="00FE485B">
            <w:pPr>
              <w:spacing w:before="0" w:after="0"/>
              <w:ind w:firstLine="0"/>
              <w:jc w:val="left"/>
              <w:rPr>
                <w:szCs w:val="26"/>
              </w:rPr>
            </w:pPr>
            <w:r w:rsidRPr="008971BF">
              <w:rPr>
                <w:szCs w:val="26"/>
              </w:rPr>
              <w:t>gioiTinh</w:t>
            </w:r>
          </w:p>
        </w:tc>
        <w:tc>
          <w:tcPr>
            <w:tcW w:w="1242" w:type="dxa"/>
            <w:vAlign w:val="top"/>
            <w:hideMark/>
          </w:tcPr>
          <w:p w14:paraId="5530D965" w14:textId="77777777" w:rsidR="00547FB5" w:rsidRPr="008971BF" w:rsidRDefault="00547FB5" w:rsidP="00FE485B">
            <w:pPr>
              <w:spacing w:before="0" w:after="0"/>
              <w:ind w:firstLine="0"/>
              <w:jc w:val="left"/>
              <w:rPr>
                <w:szCs w:val="26"/>
              </w:rPr>
            </w:pPr>
            <w:r w:rsidRPr="008971BF">
              <w:rPr>
                <w:szCs w:val="26"/>
              </w:rPr>
              <w:t>String</w:t>
            </w:r>
          </w:p>
        </w:tc>
        <w:tc>
          <w:tcPr>
            <w:tcW w:w="2189" w:type="dxa"/>
            <w:vAlign w:val="top"/>
            <w:hideMark/>
          </w:tcPr>
          <w:p w14:paraId="4E10DFFE" w14:textId="77777777" w:rsidR="00547FB5" w:rsidRPr="008971BF" w:rsidRDefault="00547FB5" w:rsidP="00FE485B">
            <w:pPr>
              <w:spacing w:before="0" w:after="0"/>
              <w:ind w:firstLine="0"/>
              <w:jc w:val="left"/>
              <w:rPr>
                <w:szCs w:val="26"/>
              </w:rPr>
            </w:pPr>
            <w:r w:rsidRPr="008971BF">
              <w:rPr>
                <w:szCs w:val="26"/>
              </w:rPr>
              <w:t>"Nam" hoặc "Nữ"</w:t>
            </w:r>
          </w:p>
        </w:tc>
        <w:tc>
          <w:tcPr>
            <w:tcW w:w="2226" w:type="dxa"/>
            <w:vAlign w:val="top"/>
            <w:hideMark/>
          </w:tcPr>
          <w:p w14:paraId="786DE71D" w14:textId="77777777" w:rsidR="00547FB5" w:rsidRPr="008971BF" w:rsidRDefault="00547FB5" w:rsidP="00FE485B">
            <w:pPr>
              <w:spacing w:before="0" w:after="0"/>
              <w:ind w:firstLine="0"/>
              <w:jc w:val="left"/>
              <w:rPr>
                <w:szCs w:val="26"/>
              </w:rPr>
            </w:pPr>
          </w:p>
        </w:tc>
      </w:tr>
      <w:tr w:rsidR="00547FB5" w:rsidRPr="008971BF" w14:paraId="76870FC0" w14:textId="77777777" w:rsidTr="00FE485B">
        <w:trPr>
          <w:jc w:val="left"/>
        </w:trPr>
        <w:tc>
          <w:tcPr>
            <w:tcW w:w="844" w:type="dxa"/>
            <w:vAlign w:val="top"/>
            <w:hideMark/>
          </w:tcPr>
          <w:p w14:paraId="0FD40A8B" w14:textId="77777777" w:rsidR="00547FB5" w:rsidRPr="008971BF" w:rsidRDefault="00547FB5" w:rsidP="00FE485B">
            <w:pPr>
              <w:spacing w:before="0" w:after="0"/>
              <w:ind w:firstLine="0"/>
              <w:jc w:val="left"/>
              <w:rPr>
                <w:szCs w:val="26"/>
              </w:rPr>
            </w:pPr>
            <w:r w:rsidRPr="008971BF">
              <w:rPr>
                <w:szCs w:val="26"/>
              </w:rPr>
              <w:t>1.4</w:t>
            </w:r>
          </w:p>
        </w:tc>
        <w:tc>
          <w:tcPr>
            <w:tcW w:w="2730" w:type="dxa"/>
            <w:vAlign w:val="top"/>
            <w:hideMark/>
          </w:tcPr>
          <w:p w14:paraId="54A534B0" w14:textId="77777777" w:rsidR="00547FB5" w:rsidRPr="008971BF" w:rsidRDefault="00547FB5" w:rsidP="00FE485B">
            <w:pPr>
              <w:spacing w:before="0" w:after="0"/>
              <w:ind w:firstLine="0"/>
              <w:jc w:val="left"/>
              <w:rPr>
                <w:szCs w:val="26"/>
              </w:rPr>
            </w:pPr>
            <w:r w:rsidRPr="008971BF">
              <w:rPr>
                <w:szCs w:val="26"/>
              </w:rPr>
              <w:t>ngaySinh</w:t>
            </w:r>
          </w:p>
        </w:tc>
        <w:tc>
          <w:tcPr>
            <w:tcW w:w="1242" w:type="dxa"/>
            <w:vAlign w:val="top"/>
            <w:hideMark/>
          </w:tcPr>
          <w:p w14:paraId="60E314A2" w14:textId="77777777" w:rsidR="00547FB5" w:rsidRPr="008971BF" w:rsidRDefault="00547FB5" w:rsidP="00FE485B">
            <w:pPr>
              <w:spacing w:before="0" w:after="0"/>
              <w:ind w:firstLine="0"/>
              <w:jc w:val="left"/>
              <w:rPr>
                <w:szCs w:val="26"/>
              </w:rPr>
            </w:pPr>
            <w:r w:rsidRPr="008971BF">
              <w:rPr>
                <w:szCs w:val="26"/>
              </w:rPr>
              <w:t>Date</w:t>
            </w:r>
          </w:p>
        </w:tc>
        <w:tc>
          <w:tcPr>
            <w:tcW w:w="2189" w:type="dxa"/>
            <w:vAlign w:val="top"/>
            <w:hideMark/>
          </w:tcPr>
          <w:p w14:paraId="029B7CBF" w14:textId="77777777" w:rsidR="00547FB5" w:rsidRPr="008971BF" w:rsidRDefault="00547FB5" w:rsidP="00FE485B">
            <w:pPr>
              <w:spacing w:before="0" w:after="0"/>
              <w:ind w:firstLine="0"/>
              <w:jc w:val="left"/>
              <w:rPr>
                <w:szCs w:val="26"/>
              </w:rPr>
            </w:pPr>
            <w:r w:rsidRPr="008971BF">
              <w:rPr>
                <w:szCs w:val="26"/>
              </w:rPr>
              <w:t>Tuổi phải &gt;= 18</w:t>
            </w:r>
          </w:p>
        </w:tc>
        <w:tc>
          <w:tcPr>
            <w:tcW w:w="2226" w:type="dxa"/>
            <w:vAlign w:val="top"/>
            <w:hideMark/>
          </w:tcPr>
          <w:p w14:paraId="220D6276" w14:textId="77777777" w:rsidR="00547FB5" w:rsidRPr="008971BF" w:rsidRDefault="00547FB5" w:rsidP="00FE485B">
            <w:pPr>
              <w:spacing w:before="0" w:after="0"/>
              <w:ind w:firstLine="0"/>
              <w:jc w:val="left"/>
              <w:rPr>
                <w:szCs w:val="26"/>
              </w:rPr>
            </w:pPr>
          </w:p>
        </w:tc>
      </w:tr>
      <w:tr w:rsidR="00547FB5" w:rsidRPr="008971BF" w14:paraId="7E61D11E" w14:textId="77777777" w:rsidTr="00FE485B">
        <w:trPr>
          <w:jc w:val="left"/>
        </w:trPr>
        <w:tc>
          <w:tcPr>
            <w:tcW w:w="844" w:type="dxa"/>
            <w:vAlign w:val="top"/>
            <w:hideMark/>
          </w:tcPr>
          <w:p w14:paraId="36742326" w14:textId="77777777" w:rsidR="00547FB5" w:rsidRPr="008971BF" w:rsidRDefault="00547FB5" w:rsidP="00FE485B">
            <w:pPr>
              <w:spacing w:before="0" w:after="0"/>
              <w:ind w:firstLine="0"/>
              <w:jc w:val="left"/>
              <w:rPr>
                <w:szCs w:val="26"/>
              </w:rPr>
            </w:pPr>
            <w:r w:rsidRPr="008971BF">
              <w:rPr>
                <w:szCs w:val="26"/>
              </w:rPr>
              <w:t>1.5</w:t>
            </w:r>
          </w:p>
        </w:tc>
        <w:tc>
          <w:tcPr>
            <w:tcW w:w="2730" w:type="dxa"/>
            <w:vAlign w:val="top"/>
            <w:hideMark/>
          </w:tcPr>
          <w:p w14:paraId="20753FF3" w14:textId="77777777" w:rsidR="00547FB5" w:rsidRPr="008971BF" w:rsidRDefault="00547FB5" w:rsidP="00FE485B">
            <w:pPr>
              <w:spacing w:before="0" w:after="0"/>
              <w:ind w:firstLine="0"/>
              <w:jc w:val="left"/>
              <w:rPr>
                <w:szCs w:val="26"/>
              </w:rPr>
            </w:pPr>
            <w:r w:rsidRPr="008971BF">
              <w:rPr>
                <w:szCs w:val="26"/>
              </w:rPr>
              <w:t>sdt</w:t>
            </w:r>
          </w:p>
        </w:tc>
        <w:tc>
          <w:tcPr>
            <w:tcW w:w="1242" w:type="dxa"/>
            <w:vAlign w:val="top"/>
            <w:hideMark/>
          </w:tcPr>
          <w:p w14:paraId="4D230A45" w14:textId="77777777" w:rsidR="00547FB5" w:rsidRPr="008971BF" w:rsidRDefault="00547FB5" w:rsidP="00FE485B">
            <w:pPr>
              <w:spacing w:before="0" w:after="0"/>
              <w:ind w:firstLine="0"/>
              <w:jc w:val="left"/>
              <w:rPr>
                <w:szCs w:val="26"/>
              </w:rPr>
            </w:pPr>
            <w:r w:rsidRPr="008971BF">
              <w:rPr>
                <w:szCs w:val="26"/>
              </w:rPr>
              <w:t>String</w:t>
            </w:r>
          </w:p>
        </w:tc>
        <w:tc>
          <w:tcPr>
            <w:tcW w:w="2189" w:type="dxa"/>
            <w:vAlign w:val="top"/>
            <w:hideMark/>
          </w:tcPr>
          <w:p w14:paraId="544DCD5C" w14:textId="77777777" w:rsidR="00547FB5" w:rsidRPr="008971BF" w:rsidRDefault="00547FB5" w:rsidP="00FE485B">
            <w:pPr>
              <w:spacing w:before="0" w:after="0"/>
              <w:ind w:firstLine="0"/>
              <w:jc w:val="left"/>
              <w:rPr>
                <w:szCs w:val="26"/>
              </w:rPr>
            </w:pPr>
            <w:r w:rsidRPr="008971BF">
              <w:rPr>
                <w:szCs w:val="26"/>
              </w:rPr>
              <w:t>Đúng 10 ký tự, bắt đầu bằng 0</w:t>
            </w:r>
          </w:p>
        </w:tc>
        <w:tc>
          <w:tcPr>
            <w:tcW w:w="2226" w:type="dxa"/>
            <w:vAlign w:val="top"/>
            <w:hideMark/>
          </w:tcPr>
          <w:p w14:paraId="47CC2986" w14:textId="77777777" w:rsidR="00547FB5" w:rsidRPr="008971BF" w:rsidRDefault="00547FB5" w:rsidP="00FE485B">
            <w:pPr>
              <w:spacing w:before="0" w:after="0"/>
              <w:ind w:firstLine="0"/>
              <w:jc w:val="left"/>
              <w:rPr>
                <w:szCs w:val="26"/>
              </w:rPr>
            </w:pPr>
          </w:p>
        </w:tc>
      </w:tr>
      <w:tr w:rsidR="00547FB5" w:rsidRPr="008971BF" w14:paraId="09FF6A08" w14:textId="77777777" w:rsidTr="00FE485B">
        <w:trPr>
          <w:jc w:val="left"/>
        </w:trPr>
        <w:tc>
          <w:tcPr>
            <w:tcW w:w="844" w:type="dxa"/>
            <w:vAlign w:val="top"/>
            <w:hideMark/>
          </w:tcPr>
          <w:p w14:paraId="09A06B21" w14:textId="77777777" w:rsidR="00547FB5" w:rsidRPr="008971BF" w:rsidRDefault="00547FB5" w:rsidP="00FE485B">
            <w:pPr>
              <w:spacing w:before="0" w:after="0"/>
              <w:ind w:firstLine="0"/>
              <w:jc w:val="left"/>
              <w:rPr>
                <w:szCs w:val="26"/>
              </w:rPr>
            </w:pPr>
            <w:r w:rsidRPr="008971BF">
              <w:rPr>
                <w:szCs w:val="26"/>
              </w:rPr>
              <w:t>1.6</w:t>
            </w:r>
          </w:p>
        </w:tc>
        <w:tc>
          <w:tcPr>
            <w:tcW w:w="2730" w:type="dxa"/>
            <w:vAlign w:val="top"/>
            <w:hideMark/>
          </w:tcPr>
          <w:p w14:paraId="6A3A94F2" w14:textId="77777777" w:rsidR="00547FB5" w:rsidRPr="008971BF" w:rsidRDefault="00547FB5" w:rsidP="00FE485B">
            <w:pPr>
              <w:spacing w:before="0" w:after="0"/>
              <w:ind w:firstLine="0"/>
              <w:jc w:val="left"/>
              <w:rPr>
                <w:szCs w:val="26"/>
              </w:rPr>
            </w:pPr>
            <w:r w:rsidRPr="008971BF">
              <w:rPr>
                <w:szCs w:val="26"/>
              </w:rPr>
              <w:t>email</w:t>
            </w:r>
          </w:p>
        </w:tc>
        <w:tc>
          <w:tcPr>
            <w:tcW w:w="1242" w:type="dxa"/>
            <w:vAlign w:val="top"/>
            <w:hideMark/>
          </w:tcPr>
          <w:p w14:paraId="6470FE73" w14:textId="77777777" w:rsidR="00547FB5" w:rsidRPr="008971BF" w:rsidRDefault="00547FB5" w:rsidP="00FE485B">
            <w:pPr>
              <w:spacing w:before="0" w:after="0"/>
              <w:ind w:firstLine="0"/>
              <w:jc w:val="left"/>
              <w:rPr>
                <w:szCs w:val="26"/>
              </w:rPr>
            </w:pPr>
            <w:r w:rsidRPr="008971BF">
              <w:rPr>
                <w:szCs w:val="26"/>
              </w:rPr>
              <w:t>String</w:t>
            </w:r>
          </w:p>
        </w:tc>
        <w:tc>
          <w:tcPr>
            <w:tcW w:w="2189" w:type="dxa"/>
            <w:vAlign w:val="top"/>
            <w:hideMark/>
          </w:tcPr>
          <w:p w14:paraId="5DDE6940" w14:textId="77777777" w:rsidR="00547FB5" w:rsidRPr="008971BF" w:rsidRDefault="00547FB5" w:rsidP="00FE485B">
            <w:pPr>
              <w:spacing w:before="0" w:after="0"/>
              <w:ind w:firstLine="0"/>
              <w:jc w:val="left"/>
              <w:rPr>
                <w:szCs w:val="26"/>
              </w:rPr>
            </w:pPr>
            <w:r w:rsidRPr="008971BF">
              <w:rPr>
                <w:szCs w:val="26"/>
              </w:rPr>
              <w:t>Cấu trúc email hợp lệ</w:t>
            </w:r>
          </w:p>
        </w:tc>
        <w:tc>
          <w:tcPr>
            <w:tcW w:w="2226" w:type="dxa"/>
            <w:vAlign w:val="top"/>
            <w:hideMark/>
          </w:tcPr>
          <w:p w14:paraId="3878B689" w14:textId="77777777" w:rsidR="00547FB5" w:rsidRPr="008971BF" w:rsidRDefault="00547FB5" w:rsidP="00FE485B">
            <w:pPr>
              <w:spacing w:before="0" w:after="0"/>
              <w:ind w:firstLine="0"/>
              <w:jc w:val="left"/>
              <w:rPr>
                <w:szCs w:val="26"/>
              </w:rPr>
            </w:pPr>
          </w:p>
        </w:tc>
      </w:tr>
      <w:tr w:rsidR="00547FB5" w:rsidRPr="008971BF" w14:paraId="659B8A4B" w14:textId="77777777" w:rsidTr="00FE485B">
        <w:trPr>
          <w:jc w:val="left"/>
        </w:trPr>
        <w:tc>
          <w:tcPr>
            <w:tcW w:w="844" w:type="dxa"/>
            <w:vAlign w:val="top"/>
            <w:hideMark/>
          </w:tcPr>
          <w:p w14:paraId="26937A97" w14:textId="77777777" w:rsidR="00547FB5" w:rsidRPr="008971BF" w:rsidRDefault="00547FB5" w:rsidP="00FE485B">
            <w:pPr>
              <w:spacing w:before="0" w:after="0"/>
              <w:ind w:firstLine="0"/>
              <w:jc w:val="left"/>
              <w:rPr>
                <w:szCs w:val="26"/>
              </w:rPr>
            </w:pPr>
            <w:r w:rsidRPr="008971BF">
              <w:rPr>
                <w:szCs w:val="26"/>
              </w:rPr>
              <w:t>1.7</w:t>
            </w:r>
          </w:p>
        </w:tc>
        <w:tc>
          <w:tcPr>
            <w:tcW w:w="2730" w:type="dxa"/>
            <w:vAlign w:val="top"/>
            <w:hideMark/>
          </w:tcPr>
          <w:p w14:paraId="02D2C9DA" w14:textId="77777777" w:rsidR="00547FB5" w:rsidRPr="008971BF" w:rsidRDefault="00547FB5" w:rsidP="00FE485B">
            <w:pPr>
              <w:spacing w:before="0" w:after="0"/>
              <w:ind w:firstLine="0"/>
              <w:jc w:val="left"/>
              <w:rPr>
                <w:szCs w:val="26"/>
              </w:rPr>
            </w:pPr>
            <w:r w:rsidRPr="008971BF">
              <w:rPr>
                <w:szCs w:val="26"/>
              </w:rPr>
              <w:t>diaChi</w:t>
            </w:r>
          </w:p>
        </w:tc>
        <w:tc>
          <w:tcPr>
            <w:tcW w:w="1242" w:type="dxa"/>
            <w:vAlign w:val="top"/>
            <w:hideMark/>
          </w:tcPr>
          <w:p w14:paraId="6B965F3F" w14:textId="77777777" w:rsidR="00547FB5" w:rsidRPr="008971BF" w:rsidRDefault="00547FB5" w:rsidP="00FE485B">
            <w:pPr>
              <w:spacing w:before="0" w:after="0"/>
              <w:ind w:firstLine="0"/>
              <w:jc w:val="left"/>
              <w:rPr>
                <w:szCs w:val="26"/>
              </w:rPr>
            </w:pPr>
            <w:r w:rsidRPr="008971BF">
              <w:rPr>
                <w:szCs w:val="26"/>
              </w:rPr>
              <w:t>String</w:t>
            </w:r>
          </w:p>
        </w:tc>
        <w:tc>
          <w:tcPr>
            <w:tcW w:w="2189" w:type="dxa"/>
            <w:vAlign w:val="top"/>
            <w:hideMark/>
          </w:tcPr>
          <w:p w14:paraId="02D0F6CB" w14:textId="77777777" w:rsidR="00547FB5" w:rsidRPr="008971BF" w:rsidRDefault="00547FB5" w:rsidP="00FE485B">
            <w:pPr>
              <w:spacing w:before="0" w:after="0"/>
              <w:ind w:firstLine="0"/>
              <w:jc w:val="left"/>
              <w:rPr>
                <w:szCs w:val="26"/>
              </w:rPr>
            </w:pPr>
            <w:r w:rsidRPr="008971BF">
              <w:rPr>
                <w:szCs w:val="26"/>
              </w:rPr>
              <w:t>Không được rỗng</w:t>
            </w:r>
          </w:p>
        </w:tc>
        <w:tc>
          <w:tcPr>
            <w:tcW w:w="2226" w:type="dxa"/>
            <w:vAlign w:val="top"/>
            <w:hideMark/>
          </w:tcPr>
          <w:p w14:paraId="25987A60" w14:textId="77777777" w:rsidR="00547FB5" w:rsidRPr="008971BF" w:rsidRDefault="00547FB5" w:rsidP="00FE485B">
            <w:pPr>
              <w:spacing w:before="0" w:after="0"/>
              <w:ind w:firstLine="0"/>
              <w:jc w:val="left"/>
              <w:rPr>
                <w:szCs w:val="26"/>
              </w:rPr>
            </w:pPr>
          </w:p>
        </w:tc>
      </w:tr>
      <w:tr w:rsidR="00547FB5" w:rsidRPr="008971BF" w14:paraId="69E59B6E" w14:textId="77777777" w:rsidTr="00FE485B">
        <w:trPr>
          <w:jc w:val="left"/>
        </w:trPr>
        <w:tc>
          <w:tcPr>
            <w:tcW w:w="844" w:type="dxa"/>
            <w:vAlign w:val="top"/>
            <w:hideMark/>
          </w:tcPr>
          <w:p w14:paraId="1B1552CA" w14:textId="77777777" w:rsidR="00547FB5" w:rsidRPr="008971BF" w:rsidRDefault="00547FB5" w:rsidP="00FE485B">
            <w:pPr>
              <w:spacing w:before="0" w:after="0"/>
              <w:ind w:firstLine="0"/>
              <w:jc w:val="left"/>
              <w:rPr>
                <w:szCs w:val="26"/>
              </w:rPr>
            </w:pPr>
            <w:r w:rsidRPr="008971BF">
              <w:rPr>
                <w:szCs w:val="26"/>
              </w:rPr>
              <w:t>1.8</w:t>
            </w:r>
          </w:p>
        </w:tc>
        <w:tc>
          <w:tcPr>
            <w:tcW w:w="2730" w:type="dxa"/>
            <w:vAlign w:val="top"/>
            <w:hideMark/>
          </w:tcPr>
          <w:p w14:paraId="1C15C64F" w14:textId="77777777" w:rsidR="00547FB5" w:rsidRPr="008971BF" w:rsidRDefault="00547FB5" w:rsidP="00FE485B">
            <w:pPr>
              <w:spacing w:before="0" w:after="0"/>
              <w:ind w:firstLine="0"/>
              <w:jc w:val="left"/>
              <w:rPr>
                <w:szCs w:val="26"/>
              </w:rPr>
            </w:pPr>
            <w:r w:rsidRPr="008971BF">
              <w:rPr>
                <w:szCs w:val="26"/>
              </w:rPr>
              <w:t>chucVu</w:t>
            </w:r>
          </w:p>
        </w:tc>
        <w:tc>
          <w:tcPr>
            <w:tcW w:w="1242" w:type="dxa"/>
            <w:vAlign w:val="top"/>
            <w:hideMark/>
          </w:tcPr>
          <w:p w14:paraId="0A657DA6" w14:textId="77777777" w:rsidR="00547FB5" w:rsidRPr="008971BF" w:rsidRDefault="00547FB5" w:rsidP="00FE485B">
            <w:pPr>
              <w:spacing w:before="0" w:after="0"/>
              <w:ind w:firstLine="0"/>
              <w:jc w:val="left"/>
              <w:rPr>
                <w:szCs w:val="26"/>
              </w:rPr>
            </w:pPr>
            <w:r w:rsidRPr="008971BF">
              <w:rPr>
                <w:szCs w:val="26"/>
              </w:rPr>
              <w:t>String</w:t>
            </w:r>
          </w:p>
        </w:tc>
        <w:tc>
          <w:tcPr>
            <w:tcW w:w="2189" w:type="dxa"/>
            <w:vAlign w:val="top"/>
            <w:hideMark/>
          </w:tcPr>
          <w:p w14:paraId="7291FE93" w14:textId="77777777" w:rsidR="00547FB5" w:rsidRPr="008971BF" w:rsidRDefault="00547FB5" w:rsidP="00FE485B">
            <w:pPr>
              <w:spacing w:before="0" w:after="0"/>
              <w:ind w:firstLine="0"/>
              <w:jc w:val="left"/>
              <w:rPr>
                <w:szCs w:val="26"/>
              </w:rPr>
            </w:pPr>
          </w:p>
        </w:tc>
        <w:tc>
          <w:tcPr>
            <w:tcW w:w="2226" w:type="dxa"/>
            <w:vAlign w:val="top"/>
            <w:hideMark/>
          </w:tcPr>
          <w:p w14:paraId="65E05339" w14:textId="77777777" w:rsidR="00547FB5" w:rsidRPr="008971BF" w:rsidRDefault="00547FB5" w:rsidP="00FE485B">
            <w:pPr>
              <w:spacing w:before="0" w:after="0"/>
              <w:ind w:firstLine="0"/>
              <w:jc w:val="left"/>
              <w:rPr>
                <w:szCs w:val="26"/>
              </w:rPr>
            </w:pPr>
          </w:p>
        </w:tc>
      </w:tr>
      <w:tr w:rsidR="00547FB5" w:rsidRPr="008971BF" w14:paraId="018A89AB" w14:textId="77777777" w:rsidTr="00FE485B">
        <w:trPr>
          <w:jc w:val="left"/>
        </w:trPr>
        <w:tc>
          <w:tcPr>
            <w:tcW w:w="844" w:type="dxa"/>
            <w:vAlign w:val="top"/>
            <w:hideMark/>
          </w:tcPr>
          <w:p w14:paraId="2888B01E" w14:textId="77777777" w:rsidR="00547FB5" w:rsidRPr="008971BF" w:rsidRDefault="00547FB5" w:rsidP="00FE485B">
            <w:pPr>
              <w:spacing w:before="0" w:after="0"/>
              <w:ind w:firstLine="0"/>
              <w:jc w:val="left"/>
              <w:rPr>
                <w:szCs w:val="26"/>
              </w:rPr>
            </w:pPr>
            <w:r w:rsidRPr="008971BF">
              <w:rPr>
                <w:szCs w:val="26"/>
              </w:rPr>
              <w:t>1.9</w:t>
            </w:r>
          </w:p>
        </w:tc>
        <w:tc>
          <w:tcPr>
            <w:tcW w:w="2730" w:type="dxa"/>
            <w:vAlign w:val="top"/>
            <w:hideMark/>
          </w:tcPr>
          <w:p w14:paraId="1ED92A9E" w14:textId="77777777" w:rsidR="00547FB5" w:rsidRPr="008971BF" w:rsidRDefault="00547FB5" w:rsidP="00FE485B">
            <w:pPr>
              <w:spacing w:before="0" w:after="0"/>
              <w:ind w:firstLine="0"/>
              <w:jc w:val="left"/>
              <w:rPr>
                <w:szCs w:val="26"/>
              </w:rPr>
            </w:pPr>
            <w:r w:rsidRPr="008971BF">
              <w:rPr>
                <w:szCs w:val="26"/>
              </w:rPr>
              <w:t>trangThai</w:t>
            </w:r>
          </w:p>
        </w:tc>
        <w:tc>
          <w:tcPr>
            <w:tcW w:w="1242" w:type="dxa"/>
            <w:vAlign w:val="top"/>
            <w:hideMark/>
          </w:tcPr>
          <w:p w14:paraId="0C44C053" w14:textId="77777777" w:rsidR="00547FB5" w:rsidRPr="008971BF" w:rsidRDefault="00547FB5" w:rsidP="00FE485B">
            <w:pPr>
              <w:spacing w:before="0" w:after="0"/>
              <w:ind w:firstLine="0"/>
              <w:jc w:val="left"/>
              <w:rPr>
                <w:szCs w:val="26"/>
              </w:rPr>
            </w:pPr>
            <w:r w:rsidRPr="008971BF">
              <w:rPr>
                <w:szCs w:val="26"/>
              </w:rPr>
              <w:t>String</w:t>
            </w:r>
          </w:p>
        </w:tc>
        <w:tc>
          <w:tcPr>
            <w:tcW w:w="2189" w:type="dxa"/>
            <w:vAlign w:val="top"/>
            <w:hideMark/>
          </w:tcPr>
          <w:p w14:paraId="4492EA39" w14:textId="77777777" w:rsidR="00547FB5" w:rsidRPr="008971BF" w:rsidRDefault="00547FB5" w:rsidP="00FE485B">
            <w:pPr>
              <w:spacing w:before="0" w:after="0"/>
              <w:ind w:firstLine="0"/>
              <w:jc w:val="left"/>
              <w:rPr>
                <w:szCs w:val="26"/>
              </w:rPr>
            </w:pPr>
            <w:r w:rsidRPr="008971BF">
              <w:rPr>
                <w:szCs w:val="26"/>
              </w:rPr>
              <w:t>Hoạt động / Tạm nghỉ</w:t>
            </w:r>
          </w:p>
        </w:tc>
        <w:tc>
          <w:tcPr>
            <w:tcW w:w="2226" w:type="dxa"/>
            <w:vAlign w:val="top"/>
            <w:hideMark/>
          </w:tcPr>
          <w:p w14:paraId="53305DC7" w14:textId="77777777" w:rsidR="00547FB5" w:rsidRPr="008971BF" w:rsidRDefault="00547FB5" w:rsidP="00FE485B">
            <w:pPr>
              <w:spacing w:before="0" w:after="0"/>
              <w:ind w:firstLine="0"/>
              <w:jc w:val="left"/>
              <w:rPr>
                <w:szCs w:val="26"/>
              </w:rPr>
            </w:pPr>
          </w:p>
        </w:tc>
      </w:tr>
      <w:tr w:rsidR="00547FB5" w:rsidRPr="008971BF" w14:paraId="78FFB1E8" w14:textId="77777777" w:rsidTr="00FE485B">
        <w:trPr>
          <w:jc w:val="left"/>
        </w:trPr>
        <w:tc>
          <w:tcPr>
            <w:tcW w:w="844" w:type="dxa"/>
            <w:vAlign w:val="top"/>
            <w:hideMark/>
          </w:tcPr>
          <w:p w14:paraId="3AD00797" w14:textId="77777777" w:rsidR="00547FB5" w:rsidRPr="008971BF" w:rsidRDefault="00547FB5" w:rsidP="00FE485B">
            <w:pPr>
              <w:spacing w:before="0" w:after="0"/>
              <w:ind w:firstLine="0"/>
              <w:jc w:val="left"/>
              <w:rPr>
                <w:szCs w:val="26"/>
              </w:rPr>
            </w:pPr>
            <w:r w:rsidRPr="008971BF">
              <w:rPr>
                <w:b/>
                <w:bCs/>
                <w:szCs w:val="26"/>
              </w:rPr>
              <w:t>2</w:t>
            </w:r>
          </w:p>
        </w:tc>
        <w:tc>
          <w:tcPr>
            <w:tcW w:w="2730" w:type="dxa"/>
            <w:vAlign w:val="top"/>
            <w:hideMark/>
          </w:tcPr>
          <w:p w14:paraId="59BFF49C"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242" w:type="dxa"/>
            <w:vAlign w:val="top"/>
            <w:hideMark/>
          </w:tcPr>
          <w:p w14:paraId="3417F84A" w14:textId="77777777" w:rsidR="00547FB5" w:rsidRPr="008971BF" w:rsidRDefault="00547FB5" w:rsidP="00FE485B">
            <w:pPr>
              <w:spacing w:before="0" w:after="0"/>
              <w:ind w:firstLine="0"/>
              <w:jc w:val="left"/>
              <w:rPr>
                <w:szCs w:val="26"/>
              </w:rPr>
            </w:pPr>
          </w:p>
        </w:tc>
        <w:tc>
          <w:tcPr>
            <w:tcW w:w="2189" w:type="dxa"/>
            <w:vAlign w:val="top"/>
            <w:hideMark/>
          </w:tcPr>
          <w:p w14:paraId="169CECC7" w14:textId="77777777" w:rsidR="00547FB5" w:rsidRPr="008971BF" w:rsidRDefault="00547FB5" w:rsidP="00FE485B">
            <w:pPr>
              <w:spacing w:before="0" w:after="0"/>
              <w:ind w:firstLine="0"/>
              <w:jc w:val="left"/>
              <w:rPr>
                <w:szCs w:val="26"/>
              </w:rPr>
            </w:pPr>
          </w:p>
        </w:tc>
        <w:tc>
          <w:tcPr>
            <w:tcW w:w="2226" w:type="dxa"/>
            <w:vAlign w:val="top"/>
            <w:hideMark/>
          </w:tcPr>
          <w:p w14:paraId="1D34431F" w14:textId="77777777" w:rsidR="00547FB5" w:rsidRPr="008971BF" w:rsidRDefault="00547FB5" w:rsidP="00FE485B">
            <w:pPr>
              <w:spacing w:before="0" w:after="0"/>
              <w:ind w:firstLine="0"/>
              <w:jc w:val="left"/>
              <w:rPr>
                <w:szCs w:val="26"/>
              </w:rPr>
            </w:pPr>
          </w:p>
        </w:tc>
      </w:tr>
      <w:tr w:rsidR="00547FB5" w:rsidRPr="008971BF" w14:paraId="1CC05D8E" w14:textId="77777777" w:rsidTr="00FE485B">
        <w:trPr>
          <w:jc w:val="left"/>
        </w:trPr>
        <w:tc>
          <w:tcPr>
            <w:tcW w:w="844" w:type="dxa"/>
            <w:vAlign w:val="top"/>
            <w:hideMark/>
          </w:tcPr>
          <w:p w14:paraId="04591396" w14:textId="77777777" w:rsidR="00547FB5" w:rsidRPr="008971BF" w:rsidRDefault="00547FB5" w:rsidP="00FE485B">
            <w:pPr>
              <w:spacing w:before="0" w:after="0"/>
              <w:ind w:firstLine="0"/>
              <w:jc w:val="left"/>
              <w:rPr>
                <w:szCs w:val="26"/>
              </w:rPr>
            </w:pPr>
            <w:r w:rsidRPr="008971BF">
              <w:rPr>
                <w:szCs w:val="26"/>
              </w:rPr>
              <w:t>2.1</w:t>
            </w:r>
          </w:p>
        </w:tc>
        <w:tc>
          <w:tcPr>
            <w:tcW w:w="2730" w:type="dxa"/>
            <w:vAlign w:val="top"/>
            <w:hideMark/>
          </w:tcPr>
          <w:p w14:paraId="6851102C" w14:textId="77777777" w:rsidR="00547FB5" w:rsidRPr="008971BF" w:rsidRDefault="00547FB5" w:rsidP="00FE485B">
            <w:pPr>
              <w:spacing w:before="0" w:after="0"/>
              <w:ind w:firstLine="0"/>
              <w:jc w:val="left"/>
              <w:rPr>
                <w:szCs w:val="26"/>
              </w:rPr>
            </w:pPr>
            <w:r w:rsidRPr="008971BF">
              <w:rPr>
                <w:szCs w:val="26"/>
              </w:rPr>
              <w:t>setHoTen(String)</w:t>
            </w:r>
          </w:p>
        </w:tc>
        <w:tc>
          <w:tcPr>
            <w:tcW w:w="1242" w:type="dxa"/>
            <w:vAlign w:val="top"/>
            <w:hideMark/>
          </w:tcPr>
          <w:p w14:paraId="08E6480C" w14:textId="77777777" w:rsidR="00547FB5" w:rsidRPr="008971BF" w:rsidRDefault="00547FB5" w:rsidP="00FE485B">
            <w:pPr>
              <w:spacing w:before="0" w:after="0"/>
              <w:ind w:firstLine="0"/>
              <w:jc w:val="left"/>
              <w:rPr>
                <w:szCs w:val="26"/>
              </w:rPr>
            </w:pPr>
            <w:r w:rsidRPr="008971BF">
              <w:rPr>
                <w:szCs w:val="26"/>
              </w:rPr>
              <w:t>void</w:t>
            </w:r>
          </w:p>
        </w:tc>
        <w:tc>
          <w:tcPr>
            <w:tcW w:w="2189" w:type="dxa"/>
            <w:vAlign w:val="top"/>
            <w:hideMark/>
          </w:tcPr>
          <w:p w14:paraId="0566A298" w14:textId="77777777" w:rsidR="00547FB5" w:rsidRPr="008971BF" w:rsidRDefault="00547FB5" w:rsidP="00FE485B">
            <w:pPr>
              <w:spacing w:before="0" w:after="0"/>
              <w:ind w:firstLine="0"/>
              <w:jc w:val="left"/>
              <w:rPr>
                <w:szCs w:val="26"/>
              </w:rPr>
            </w:pPr>
            <w:r w:rsidRPr="008971BF">
              <w:rPr>
                <w:szCs w:val="26"/>
              </w:rPr>
              <w:t>Không rỗng</w:t>
            </w:r>
          </w:p>
        </w:tc>
        <w:tc>
          <w:tcPr>
            <w:tcW w:w="2226" w:type="dxa"/>
            <w:vAlign w:val="top"/>
            <w:hideMark/>
          </w:tcPr>
          <w:p w14:paraId="4D785777" w14:textId="77777777" w:rsidR="00547FB5" w:rsidRPr="008971BF" w:rsidRDefault="00547FB5" w:rsidP="00FE485B">
            <w:pPr>
              <w:spacing w:before="0" w:after="0"/>
              <w:ind w:firstLine="0"/>
              <w:jc w:val="left"/>
              <w:rPr>
                <w:szCs w:val="26"/>
              </w:rPr>
            </w:pPr>
            <w:r w:rsidRPr="008971BF">
              <w:rPr>
                <w:szCs w:val="26"/>
              </w:rPr>
              <w:t xml:space="preserve">Throw exception </w:t>
            </w:r>
          </w:p>
        </w:tc>
      </w:tr>
      <w:tr w:rsidR="00547FB5" w:rsidRPr="008971BF" w14:paraId="0B360C2A" w14:textId="77777777" w:rsidTr="00FE485B">
        <w:trPr>
          <w:jc w:val="left"/>
        </w:trPr>
        <w:tc>
          <w:tcPr>
            <w:tcW w:w="844" w:type="dxa"/>
            <w:vAlign w:val="top"/>
            <w:hideMark/>
          </w:tcPr>
          <w:p w14:paraId="1AD1C497" w14:textId="77777777" w:rsidR="00547FB5" w:rsidRPr="008971BF" w:rsidRDefault="00547FB5" w:rsidP="00FE485B">
            <w:pPr>
              <w:spacing w:before="0" w:after="0"/>
              <w:ind w:firstLine="0"/>
              <w:jc w:val="left"/>
              <w:rPr>
                <w:szCs w:val="26"/>
              </w:rPr>
            </w:pPr>
            <w:r w:rsidRPr="008971BF">
              <w:rPr>
                <w:szCs w:val="26"/>
              </w:rPr>
              <w:t>2.2</w:t>
            </w:r>
          </w:p>
        </w:tc>
        <w:tc>
          <w:tcPr>
            <w:tcW w:w="2730" w:type="dxa"/>
            <w:vAlign w:val="top"/>
            <w:hideMark/>
          </w:tcPr>
          <w:p w14:paraId="7C6F8A93" w14:textId="77777777" w:rsidR="00547FB5" w:rsidRPr="008971BF" w:rsidRDefault="00547FB5" w:rsidP="00FE485B">
            <w:pPr>
              <w:spacing w:before="0" w:after="0"/>
              <w:ind w:firstLine="0"/>
              <w:jc w:val="left"/>
              <w:rPr>
                <w:szCs w:val="26"/>
              </w:rPr>
            </w:pPr>
            <w:r w:rsidRPr="008971BF">
              <w:rPr>
                <w:szCs w:val="26"/>
              </w:rPr>
              <w:t>setNgaySinh(Date)</w:t>
            </w:r>
          </w:p>
        </w:tc>
        <w:tc>
          <w:tcPr>
            <w:tcW w:w="1242" w:type="dxa"/>
            <w:vAlign w:val="top"/>
            <w:hideMark/>
          </w:tcPr>
          <w:p w14:paraId="5E2432AB" w14:textId="77777777" w:rsidR="00547FB5" w:rsidRPr="008971BF" w:rsidRDefault="00547FB5" w:rsidP="00FE485B">
            <w:pPr>
              <w:spacing w:before="0" w:after="0"/>
              <w:ind w:firstLine="0"/>
              <w:jc w:val="left"/>
              <w:rPr>
                <w:szCs w:val="26"/>
              </w:rPr>
            </w:pPr>
            <w:r w:rsidRPr="008971BF">
              <w:rPr>
                <w:szCs w:val="26"/>
              </w:rPr>
              <w:t>void</w:t>
            </w:r>
          </w:p>
        </w:tc>
        <w:tc>
          <w:tcPr>
            <w:tcW w:w="2189" w:type="dxa"/>
            <w:vAlign w:val="top"/>
            <w:hideMark/>
          </w:tcPr>
          <w:p w14:paraId="2DB8C155" w14:textId="77777777" w:rsidR="00547FB5" w:rsidRPr="008971BF" w:rsidRDefault="00547FB5" w:rsidP="00FE485B">
            <w:pPr>
              <w:spacing w:before="0" w:after="0"/>
              <w:ind w:firstLine="0"/>
              <w:jc w:val="left"/>
              <w:rPr>
                <w:szCs w:val="26"/>
              </w:rPr>
            </w:pPr>
            <w:r w:rsidRPr="008971BF">
              <w:rPr>
                <w:szCs w:val="26"/>
              </w:rPr>
              <w:t>Tuổi &gt;= 18</w:t>
            </w:r>
          </w:p>
        </w:tc>
        <w:tc>
          <w:tcPr>
            <w:tcW w:w="2226" w:type="dxa"/>
            <w:vAlign w:val="top"/>
            <w:hideMark/>
          </w:tcPr>
          <w:p w14:paraId="23DDB358" w14:textId="77777777" w:rsidR="00547FB5" w:rsidRPr="008971BF" w:rsidRDefault="00547FB5" w:rsidP="00FE485B">
            <w:pPr>
              <w:spacing w:before="0" w:after="0"/>
              <w:ind w:firstLine="0"/>
              <w:jc w:val="left"/>
              <w:rPr>
                <w:szCs w:val="26"/>
              </w:rPr>
            </w:pPr>
            <w:r w:rsidRPr="008971BF">
              <w:rPr>
                <w:szCs w:val="26"/>
              </w:rPr>
              <w:t xml:space="preserve">Throw exception </w:t>
            </w:r>
          </w:p>
        </w:tc>
      </w:tr>
      <w:tr w:rsidR="00547FB5" w:rsidRPr="008971BF" w14:paraId="6ED426AA" w14:textId="77777777" w:rsidTr="00FE485B">
        <w:trPr>
          <w:jc w:val="left"/>
        </w:trPr>
        <w:tc>
          <w:tcPr>
            <w:tcW w:w="844" w:type="dxa"/>
            <w:vAlign w:val="top"/>
            <w:hideMark/>
          </w:tcPr>
          <w:p w14:paraId="337D6EE4" w14:textId="77777777" w:rsidR="00547FB5" w:rsidRPr="008971BF" w:rsidRDefault="00547FB5" w:rsidP="00FE485B">
            <w:pPr>
              <w:spacing w:before="0" w:after="0"/>
              <w:ind w:firstLine="0"/>
              <w:jc w:val="left"/>
              <w:rPr>
                <w:szCs w:val="26"/>
              </w:rPr>
            </w:pPr>
            <w:r w:rsidRPr="008971BF">
              <w:rPr>
                <w:szCs w:val="26"/>
              </w:rPr>
              <w:t>2.3</w:t>
            </w:r>
          </w:p>
        </w:tc>
        <w:tc>
          <w:tcPr>
            <w:tcW w:w="2730" w:type="dxa"/>
            <w:vAlign w:val="top"/>
            <w:hideMark/>
          </w:tcPr>
          <w:p w14:paraId="6E13ED2D" w14:textId="77777777" w:rsidR="00547FB5" w:rsidRPr="008971BF" w:rsidRDefault="00547FB5" w:rsidP="00FE485B">
            <w:pPr>
              <w:spacing w:before="0" w:after="0"/>
              <w:ind w:firstLine="0"/>
              <w:jc w:val="left"/>
              <w:rPr>
                <w:szCs w:val="26"/>
              </w:rPr>
            </w:pPr>
            <w:r w:rsidRPr="008971BF">
              <w:rPr>
                <w:szCs w:val="26"/>
              </w:rPr>
              <w:t>setSdt(String)</w:t>
            </w:r>
          </w:p>
        </w:tc>
        <w:tc>
          <w:tcPr>
            <w:tcW w:w="1242" w:type="dxa"/>
            <w:vAlign w:val="top"/>
            <w:hideMark/>
          </w:tcPr>
          <w:p w14:paraId="0D7EDB13" w14:textId="77777777" w:rsidR="00547FB5" w:rsidRPr="008971BF" w:rsidRDefault="00547FB5" w:rsidP="00FE485B">
            <w:pPr>
              <w:spacing w:before="0" w:after="0"/>
              <w:ind w:firstLine="0"/>
              <w:jc w:val="left"/>
              <w:rPr>
                <w:szCs w:val="26"/>
              </w:rPr>
            </w:pPr>
            <w:r w:rsidRPr="008971BF">
              <w:rPr>
                <w:szCs w:val="26"/>
              </w:rPr>
              <w:t>void</w:t>
            </w:r>
          </w:p>
        </w:tc>
        <w:tc>
          <w:tcPr>
            <w:tcW w:w="2189" w:type="dxa"/>
            <w:vAlign w:val="top"/>
            <w:hideMark/>
          </w:tcPr>
          <w:p w14:paraId="56A727F7" w14:textId="77777777" w:rsidR="00547FB5" w:rsidRPr="008971BF" w:rsidRDefault="00547FB5" w:rsidP="00FE485B">
            <w:pPr>
              <w:spacing w:before="0" w:after="0"/>
              <w:ind w:firstLine="0"/>
              <w:jc w:val="left"/>
              <w:rPr>
                <w:szCs w:val="26"/>
              </w:rPr>
            </w:pPr>
            <w:r w:rsidRPr="008971BF">
              <w:rPr>
                <w:szCs w:val="26"/>
              </w:rPr>
              <w:t>Hợp lệ 10 số</w:t>
            </w:r>
          </w:p>
        </w:tc>
        <w:tc>
          <w:tcPr>
            <w:tcW w:w="2226" w:type="dxa"/>
            <w:vAlign w:val="top"/>
            <w:hideMark/>
          </w:tcPr>
          <w:p w14:paraId="65B5142E" w14:textId="77777777" w:rsidR="00547FB5" w:rsidRPr="008971BF" w:rsidRDefault="00547FB5" w:rsidP="00FE485B">
            <w:pPr>
              <w:spacing w:before="0" w:after="0"/>
              <w:ind w:firstLine="0"/>
              <w:jc w:val="left"/>
              <w:rPr>
                <w:szCs w:val="26"/>
              </w:rPr>
            </w:pPr>
            <w:r w:rsidRPr="008971BF">
              <w:rPr>
                <w:szCs w:val="26"/>
              </w:rPr>
              <w:t xml:space="preserve">Throw exception </w:t>
            </w:r>
          </w:p>
        </w:tc>
      </w:tr>
      <w:tr w:rsidR="00547FB5" w:rsidRPr="008971BF" w14:paraId="2CECA277" w14:textId="77777777" w:rsidTr="00FE485B">
        <w:trPr>
          <w:jc w:val="left"/>
        </w:trPr>
        <w:tc>
          <w:tcPr>
            <w:tcW w:w="844" w:type="dxa"/>
            <w:vAlign w:val="top"/>
            <w:hideMark/>
          </w:tcPr>
          <w:p w14:paraId="5BDC2E8F" w14:textId="77777777" w:rsidR="00547FB5" w:rsidRPr="008971BF" w:rsidRDefault="00547FB5" w:rsidP="00FE485B">
            <w:pPr>
              <w:spacing w:before="0" w:after="0"/>
              <w:ind w:firstLine="0"/>
              <w:jc w:val="left"/>
              <w:rPr>
                <w:szCs w:val="26"/>
              </w:rPr>
            </w:pPr>
            <w:r w:rsidRPr="008971BF">
              <w:rPr>
                <w:szCs w:val="26"/>
              </w:rPr>
              <w:t>2.4</w:t>
            </w:r>
          </w:p>
        </w:tc>
        <w:tc>
          <w:tcPr>
            <w:tcW w:w="2730" w:type="dxa"/>
            <w:vAlign w:val="top"/>
            <w:hideMark/>
          </w:tcPr>
          <w:p w14:paraId="28F305E2" w14:textId="77777777" w:rsidR="00547FB5" w:rsidRPr="008971BF" w:rsidRDefault="00547FB5" w:rsidP="00FE485B">
            <w:pPr>
              <w:spacing w:before="0" w:after="0"/>
              <w:ind w:firstLine="0"/>
              <w:jc w:val="left"/>
              <w:rPr>
                <w:szCs w:val="26"/>
              </w:rPr>
            </w:pPr>
            <w:r w:rsidRPr="008971BF">
              <w:rPr>
                <w:szCs w:val="26"/>
              </w:rPr>
              <w:t>themNhanVien()</w:t>
            </w:r>
          </w:p>
        </w:tc>
        <w:tc>
          <w:tcPr>
            <w:tcW w:w="1242" w:type="dxa"/>
            <w:vAlign w:val="top"/>
            <w:hideMark/>
          </w:tcPr>
          <w:p w14:paraId="0E357217" w14:textId="77777777" w:rsidR="00547FB5" w:rsidRPr="008971BF" w:rsidRDefault="00547FB5" w:rsidP="00FE485B">
            <w:pPr>
              <w:spacing w:before="0" w:after="0"/>
              <w:ind w:firstLine="0"/>
              <w:jc w:val="left"/>
              <w:rPr>
                <w:szCs w:val="26"/>
              </w:rPr>
            </w:pPr>
            <w:r w:rsidRPr="008971BF">
              <w:rPr>
                <w:szCs w:val="26"/>
              </w:rPr>
              <w:t>void</w:t>
            </w:r>
          </w:p>
        </w:tc>
        <w:tc>
          <w:tcPr>
            <w:tcW w:w="2189" w:type="dxa"/>
            <w:vAlign w:val="top"/>
            <w:hideMark/>
          </w:tcPr>
          <w:p w14:paraId="33669EAB" w14:textId="77777777" w:rsidR="00547FB5" w:rsidRPr="008971BF" w:rsidRDefault="00547FB5" w:rsidP="00FE485B">
            <w:pPr>
              <w:spacing w:before="0" w:after="0"/>
              <w:ind w:firstLine="0"/>
              <w:jc w:val="left"/>
              <w:rPr>
                <w:szCs w:val="26"/>
              </w:rPr>
            </w:pPr>
          </w:p>
        </w:tc>
        <w:tc>
          <w:tcPr>
            <w:tcW w:w="2226" w:type="dxa"/>
            <w:vAlign w:val="top"/>
            <w:hideMark/>
          </w:tcPr>
          <w:p w14:paraId="02E1D673" w14:textId="77777777" w:rsidR="00547FB5" w:rsidRPr="008971BF" w:rsidRDefault="00547FB5" w:rsidP="00FE485B">
            <w:pPr>
              <w:spacing w:before="0" w:after="0"/>
              <w:ind w:firstLine="0"/>
              <w:jc w:val="left"/>
              <w:rPr>
                <w:szCs w:val="26"/>
              </w:rPr>
            </w:pPr>
          </w:p>
        </w:tc>
      </w:tr>
      <w:tr w:rsidR="00547FB5" w:rsidRPr="008971BF" w14:paraId="61AFF3B5" w14:textId="77777777" w:rsidTr="00FE485B">
        <w:trPr>
          <w:jc w:val="left"/>
        </w:trPr>
        <w:tc>
          <w:tcPr>
            <w:tcW w:w="844" w:type="dxa"/>
            <w:vAlign w:val="top"/>
            <w:hideMark/>
          </w:tcPr>
          <w:p w14:paraId="0D217AEA" w14:textId="77777777" w:rsidR="00547FB5" w:rsidRPr="008971BF" w:rsidRDefault="00547FB5" w:rsidP="00FE485B">
            <w:pPr>
              <w:spacing w:before="0" w:after="0"/>
              <w:ind w:firstLine="0"/>
              <w:jc w:val="left"/>
              <w:rPr>
                <w:szCs w:val="26"/>
              </w:rPr>
            </w:pPr>
            <w:r w:rsidRPr="008971BF">
              <w:rPr>
                <w:szCs w:val="26"/>
              </w:rPr>
              <w:t>2.5</w:t>
            </w:r>
          </w:p>
        </w:tc>
        <w:tc>
          <w:tcPr>
            <w:tcW w:w="2730" w:type="dxa"/>
            <w:vAlign w:val="top"/>
            <w:hideMark/>
          </w:tcPr>
          <w:p w14:paraId="587518A8" w14:textId="77777777" w:rsidR="00547FB5" w:rsidRPr="008971BF" w:rsidRDefault="00547FB5" w:rsidP="00FE485B">
            <w:pPr>
              <w:spacing w:before="0" w:after="0"/>
              <w:ind w:firstLine="0"/>
              <w:jc w:val="left"/>
              <w:rPr>
                <w:szCs w:val="26"/>
              </w:rPr>
            </w:pPr>
            <w:r w:rsidRPr="008971BF">
              <w:rPr>
                <w:szCs w:val="26"/>
              </w:rPr>
              <w:t>capNhatNhanVien()</w:t>
            </w:r>
          </w:p>
        </w:tc>
        <w:tc>
          <w:tcPr>
            <w:tcW w:w="1242" w:type="dxa"/>
            <w:vAlign w:val="top"/>
            <w:hideMark/>
          </w:tcPr>
          <w:p w14:paraId="1F3FC0F8" w14:textId="77777777" w:rsidR="00547FB5" w:rsidRPr="008971BF" w:rsidRDefault="00547FB5" w:rsidP="00FE485B">
            <w:pPr>
              <w:spacing w:before="0" w:after="0"/>
              <w:ind w:firstLine="0"/>
              <w:jc w:val="left"/>
              <w:rPr>
                <w:szCs w:val="26"/>
              </w:rPr>
            </w:pPr>
            <w:r w:rsidRPr="008971BF">
              <w:rPr>
                <w:szCs w:val="26"/>
              </w:rPr>
              <w:t>void</w:t>
            </w:r>
          </w:p>
        </w:tc>
        <w:tc>
          <w:tcPr>
            <w:tcW w:w="2189" w:type="dxa"/>
            <w:vAlign w:val="top"/>
            <w:hideMark/>
          </w:tcPr>
          <w:p w14:paraId="6BDABF0F" w14:textId="77777777" w:rsidR="00547FB5" w:rsidRPr="008971BF" w:rsidRDefault="00547FB5" w:rsidP="00FE485B">
            <w:pPr>
              <w:spacing w:before="0" w:after="0"/>
              <w:ind w:firstLine="0"/>
              <w:jc w:val="left"/>
              <w:rPr>
                <w:szCs w:val="26"/>
              </w:rPr>
            </w:pPr>
          </w:p>
        </w:tc>
        <w:tc>
          <w:tcPr>
            <w:tcW w:w="2226" w:type="dxa"/>
            <w:vAlign w:val="top"/>
            <w:hideMark/>
          </w:tcPr>
          <w:p w14:paraId="41E0A1E7" w14:textId="77777777" w:rsidR="00547FB5" w:rsidRPr="008971BF" w:rsidRDefault="00547FB5" w:rsidP="00FE485B">
            <w:pPr>
              <w:spacing w:before="0" w:after="0"/>
              <w:ind w:firstLine="0"/>
              <w:jc w:val="left"/>
              <w:rPr>
                <w:szCs w:val="26"/>
              </w:rPr>
            </w:pPr>
          </w:p>
        </w:tc>
      </w:tr>
      <w:tr w:rsidR="00547FB5" w:rsidRPr="008971BF" w14:paraId="32870D08" w14:textId="77777777" w:rsidTr="00FE485B">
        <w:trPr>
          <w:jc w:val="left"/>
        </w:trPr>
        <w:tc>
          <w:tcPr>
            <w:tcW w:w="844" w:type="dxa"/>
            <w:vAlign w:val="top"/>
            <w:hideMark/>
          </w:tcPr>
          <w:p w14:paraId="362549F6" w14:textId="77777777" w:rsidR="00547FB5" w:rsidRPr="008971BF" w:rsidRDefault="00547FB5" w:rsidP="00FE485B">
            <w:pPr>
              <w:spacing w:before="0" w:after="0"/>
              <w:ind w:firstLine="0"/>
              <w:jc w:val="left"/>
              <w:rPr>
                <w:szCs w:val="26"/>
              </w:rPr>
            </w:pPr>
            <w:r w:rsidRPr="008971BF">
              <w:rPr>
                <w:szCs w:val="26"/>
              </w:rPr>
              <w:t>2.6</w:t>
            </w:r>
          </w:p>
        </w:tc>
        <w:tc>
          <w:tcPr>
            <w:tcW w:w="2730" w:type="dxa"/>
            <w:vAlign w:val="top"/>
            <w:hideMark/>
          </w:tcPr>
          <w:p w14:paraId="4F9328B9" w14:textId="77777777" w:rsidR="00547FB5" w:rsidRPr="008971BF" w:rsidRDefault="00547FB5" w:rsidP="00FE485B">
            <w:pPr>
              <w:spacing w:before="0" w:after="0"/>
              <w:ind w:firstLine="0"/>
              <w:jc w:val="left"/>
              <w:rPr>
                <w:szCs w:val="26"/>
              </w:rPr>
            </w:pPr>
            <w:r w:rsidRPr="008971BF">
              <w:rPr>
                <w:szCs w:val="26"/>
              </w:rPr>
              <w:t>xoaNhanVien()</w:t>
            </w:r>
          </w:p>
        </w:tc>
        <w:tc>
          <w:tcPr>
            <w:tcW w:w="1242" w:type="dxa"/>
            <w:vAlign w:val="top"/>
            <w:hideMark/>
          </w:tcPr>
          <w:p w14:paraId="5B8E308D" w14:textId="77777777" w:rsidR="00547FB5" w:rsidRPr="008971BF" w:rsidRDefault="00547FB5" w:rsidP="00FE485B">
            <w:pPr>
              <w:spacing w:before="0" w:after="0"/>
              <w:ind w:firstLine="0"/>
              <w:jc w:val="left"/>
              <w:rPr>
                <w:szCs w:val="26"/>
              </w:rPr>
            </w:pPr>
            <w:r w:rsidRPr="008971BF">
              <w:rPr>
                <w:szCs w:val="26"/>
              </w:rPr>
              <w:t>void</w:t>
            </w:r>
          </w:p>
        </w:tc>
        <w:tc>
          <w:tcPr>
            <w:tcW w:w="2189" w:type="dxa"/>
            <w:vAlign w:val="top"/>
            <w:hideMark/>
          </w:tcPr>
          <w:p w14:paraId="78E967E9" w14:textId="77777777" w:rsidR="00547FB5" w:rsidRPr="008971BF" w:rsidRDefault="00547FB5" w:rsidP="00FE485B">
            <w:pPr>
              <w:spacing w:before="0" w:after="0"/>
              <w:ind w:firstLine="0"/>
              <w:jc w:val="left"/>
              <w:rPr>
                <w:szCs w:val="26"/>
              </w:rPr>
            </w:pPr>
          </w:p>
        </w:tc>
        <w:tc>
          <w:tcPr>
            <w:tcW w:w="2226" w:type="dxa"/>
            <w:vAlign w:val="top"/>
            <w:hideMark/>
          </w:tcPr>
          <w:p w14:paraId="2D445BEB" w14:textId="77777777" w:rsidR="00547FB5" w:rsidRPr="008971BF" w:rsidRDefault="00547FB5" w:rsidP="00FE485B">
            <w:pPr>
              <w:spacing w:before="0" w:after="0"/>
              <w:ind w:firstLine="0"/>
              <w:jc w:val="left"/>
              <w:rPr>
                <w:szCs w:val="26"/>
              </w:rPr>
            </w:pPr>
          </w:p>
        </w:tc>
      </w:tr>
      <w:tr w:rsidR="00547FB5" w:rsidRPr="008971BF" w14:paraId="52EFE269" w14:textId="77777777" w:rsidTr="00FE485B">
        <w:trPr>
          <w:jc w:val="left"/>
        </w:trPr>
        <w:tc>
          <w:tcPr>
            <w:tcW w:w="844" w:type="dxa"/>
            <w:vAlign w:val="top"/>
            <w:hideMark/>
          </w:tcPr>
          <w:p w14:paraId="020BAA67" w14:textId="77777777" w:rsidR="00547FB5" w:rsidRPr="008971BF" w:rsidRDefault="00547FB5" w:rsidP="00FE485B">
            <w:pPr>
              <w:spacing w:before="0" w:after="0"/>
              <w:ind w:firstLine="0"/>
              <w:jc w:val="left"/>
              <w:rPr>
                <w:szCs w:val="26"/>
              </w:rPr>
            </w:pPr>
            <w:r w:rsidRPr="008971BF">
              <w:rPr>
                <w:szCs w:val="26"/>
              </w:rPr>
              <w:t>2.7</w:t>
            </w:r>
          </w:p>
        </w:tc>
        <w:tc>
          <w:tcPr>
            <w:tcW w:w="2730" w:type="dxa"/>
            <w:vAlign w:val="top"/>
            <w:hideMark/>
          </w:tcPr>
          <w:p w14:paraId="1494D144" w14:textId="77777777" w:rsidR="00547FB5" w:rsidRPr="008971BF" w:rsidRDefault="00547FB5" w:rsidP="00FE485B">
            <w:pPr>
              <w:spacing w:before="0" w:after="0"/>
              <w:ind w:firstLine="0"/>
              <w:jc w:val="left"/>
              <w:rPr>
                <w:szCs w:val="26"/>
              </w:rPr>
            </w:pPr>
            <w:r w:rsidRPr="008971BF">
              <w:rPr>
                <w:szCs w:val="26"/>
              </w:rPr>
              <w:t>timKiemNhanVien()</w:t>
            </w:r>
          </w:p>
        </w:tc>
        <w:tc>
          <w:tcPr>
            <w:tcW w:w="1242" w:type="dxa"/>
            <w:vAlign w:val="top"/>
            <w:hideMark/>
          </w:tcPr>
          <w:p w14:paraId="2C2CD8C0" w14:textId="77777777" w:rsidR="00547FB5" w:rsidRPr="008971BF" w:rsidRDefault="00547FB5" w:rsidP="00FE485B">
            <w:pPr>
              <w:spacing w:before="0" w:after="0"/>
              <w:ind w:firstLine="0"/>
              <w:jc w:val="left"/>
              <w:rPr>
                <w:szCs w:val="26"/>
              </w:rPr>
            </w:pPr>
            <w:r w:rsidRPr="008971BF">
              <w:rPr>
                <w:szCs w:val="26"/>
              </w:rPr>
              <w:t>void</w:t>
            </w:r>
          </w:p>
        </w:tc>
        <w:tc>
          <w:tcPr>
            <w:tcW w:w="2189" w:type="dxa"/>
            <w:vAlign w:val="top"/>
            <w:hideMark/>
          </w:tcPr>
          <w:p w14:paraId="4F840D53" w14:textId="77777777" w:rsidR="00547FB5" w:rsidRPr="008971BF" w:rsidRDefault="00547FB5" w:rsidP="00FE485B">
            <w:pPr>
              <w:spacing w:before="0" w:after="0"/>
              <w:ind w:firstLine="0"/>
              <w:jc w:val="left"/>
              <w:rPr>
                <w:szCs w:val="26"/>
              </w:rPr>
            </w:pPr>
          </w:p>
        </w:tc>
        <w:tc>
          <w:tcPr>
            <w:tcW w:w="2226" w:type="dxa"/>
            <w:vAlign w:val="top"/>
            <w:hideMark/>
          </w:tcPr>
          <w:p w14:paraId="17FFFF3F" w14:textId="77777777" w:rsidR="00547FB5" w:rsidRPr="008971BF" w:rsidRDefault="00547FB5" w:rsidP="00FE485B">
            <w:pPr>
              <w:spacing w:before="0" w:after="0"/>
              <w:ind w:firstLine="0"/>
              <w:jc w:val="left"/>
              <w:rPr>
                <w:szCs w:val="26"/>
              </w:rPr>
            </w:pPr>
          </w:p>
        </w:tc>
      </w:tr>
      <w:tr w:rsidR="00547FB5" w:rsidRPr="008971BF" w14:paraId="42ABF4B1" w14:textId="77777777" w:rsidTr="00FE485B">
        <w:trPr>
          <w:jc w:val="left"/>
        </w:trPr>
        <w:tc>
          <w:tcPr>
            <w:tcW w:w="844" w:type="dxa"/>
            <w:vAlign w:val="top"/>
            <w:hideMark/>
          </w:tcPr>
          <w:p w14:paraId="57CDBDC5" w14:textId="77777777" w:rsidR="00547FB5" w:rsidRPr="008971BF" w:rsidRDefault="00547FB5" w:rsidP="00FE485B">
            <w:pPr>
              <w:spacing w:before="0" w:after="0"/>
              <w:ind w:firstLine="0"/>
              <w:jc w:val="left"/>
              <w:rPr>
                <w:szCs w:val="26"/>
              </w:rPr>
            </w:pPr>
            <w:r w:rsidRPr="008971BF">
              <w:rPr>
                <w:b/>
                <w:bCs/>
                <w:szCs w:val="26"/>
              </w:rPr>
              <w:t>3</w:t>
            </w:r>
          </w:p>
        </w:tc>
        <w:tc>
          <w:tcPr>
            <w:tcW w:w="2730" w:type="dxa"/>
            <w:vAlign w:val="top"/>
            <w:hideMark/>
          </w:tcPr>
          <w:p w14:paraId="0AF6106D"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242" w:type="dxa"/>
            <w:vAlign w:val="top"/>
            <w:hideMark/>
          </w:tcPr>
          <w:p w14:paraId="1CE0E19E" w14:textId="77777777" w:rsidR="00547FB5" w:rsidRPr="008971BF" w:rsidRDefault="00547FB5" w:rsidP="00FE485B">
            <w:pPr>
              <w:spacing w:before="0" w:after="0"/>
              <w:ind w:firstLine="0"/>
              <w:jc w:val="left"/>
              <w:rPr>
                <w:szCs w:val="26"/>
              </w:rPr>
            </w:pPr>
          </w:p>
        </w:tc>
        <w:tc>
          <w:tcPr>
            <w:tcW w:w="2189" w:type="dxa"/>
            <w:vAlign w:val="top"/>
            <w:hideMark/>
          </w:tcPr>
          <w:p w14:paraId="7A3C30D4" w14:textId="77777777" w:rsidR="00547FB5" w:rsidRPr="005F7544" w:rsidRDefault="00547FB5" w:rsidP="00FE485B">
            <w:pPr>
              <w:spacing w:before="0" w:after="0"/>
              <w:ind w:firstLine="0"/>
              <w:jc w:val="left"/>
              <w:rPr>
                <w:szCs w:val="26"/>
              </w:rPr>
            </w:pPr>
            <w:r w:rsidRPr="008971BF">
              <w:rPr>
                <w:szCs w:val="26"/>
              </w:rPr>
              <w:t>- Mặc nhiên</w:t>
            </w:r>
          </w:p>
          <w:p w14:paraId="722A2B53" w14:textId="77777777" w:rsidR="00547FB5" w:rsidRPr="005F7544" w:rsidRDefault="00547FB5" w:rsidP="00FE485B">
            <w:pPr>
              <w:spacing w:before="0" w:after="0"/>
              <w:ind w:firstLine="0"/>
              <w:jc w:val="left"/>
              <w:rPr>
                <w:szCs w:val="26"/>
                <w:lang w:val="vi-VN"/>
              </w:rPr>
            </w:pPr>
            <w:r w:rsidRPr="008971BF">
              <w:rPr>
                <w:szCs w:val="26"/>
              </w:rPr>
              <w:t>- Đầy đủ tham số</w:t>
            </w:r>
          </w:p>
          <w:p w14:paraId="56CD0829" w14:textId="77777777" w:rsidR="00547FB5" w:rsidRPr="008971BF" w:rsidRDefault="00547FB5" w:rsidP="00FE485B">
            <w:pPr>
              <w:spacing w:before="0" w:after="0"/>
              <w:ind w:firstLine="0"/>
              <w:jc w:val="left"/>
              <w:rPr>
                <w:szCs w:val="26"/>
              </w:rPr>
            </w:pPr>
            <w:r w:rsidRPr="008971BF">
              <w:rPr>
                <w:szCs w:val="26"/>
              </w:rPr>
              <w:lastRenderedPageBreak/>
              <w:t>- Copy constructor</w:t>
            </w:r>
          </w:p>
        </w:tc>
        <w:tc>
          <w:tcPr>
            <w:tcW w:w="2226" w:type="dxa"/>
            <w:vAlign w:val="top"/>
            <w:hideMark/>
          </w:tcPr>
          <w:p w14:paraId="12BEF439" w14:textId="77777777" w:rsidR="00547FB5" w:rsidRPr="008971BF" w:rsidRDefault="00547FB5" w:rsidP="00FE485B">
            <w:pPr>
              <w:spacing w:before="0" w:after="0"/>
              <w:ind w:firstLine="0"/>
              <w:jc w:val="left"/>
              <w:rPr>
                <w:szCs w:val="26"/>
              </w:rPr>
            </w:pPr>
          </w:p>
        </w:tc>
      </w:tr>
      <w:tr w:rsidR="00547FB5" w:rsidRPr="008971BF" w14:paraId="0DD2B4FD" w14:textId="77777777" w:rsidTr="00FE485B">
        <w:trPr>
          <w:jc w:val="left"/>
        </w:trPr>
        <w:tc>
          <w:tcPr>
            <w:tcW w:w="844" w:type="dxa"/>
            <w:vAlign w:val="top"/>
            <w:hideMark/>
          </w:tcPr>
          <w:p w14:paraId="59D6F6CD" w14:textId="77777777" w:rsidR="00547FB5" w:rsidRPr="008971BF" w:rsidRDefault="00547FB5" w:rsidP="00FE485B">
            <w:pPr>
              <w:spacing w:before="0" w:after="0"/>
              <w:ind w:firstLine="0"/>
              <w:jc w:val="left"/>
              <w:rPr>
                <w:szCs w:val="26"/>
              </w:rPr>
            </w:pPr>
            <w:r w:rsidRPr="008971BF">
              <w:rPr>
                <w:b/>
                <w:bCs/>
                <w:szCs w:val="26"/>
              </w:rPr>
              <w:t>4</w:t>
            </w:r>
          </w:p>
        </w:tc>
        <w:tc>
          <w:tcPr>
            <w:tcW w:w="2730" w:type="dxa"/>
            <w:vAlign w:val="top"/>
            <w:hideMark/>
          </w:tcPr>
          <w:p w14:paraId="26C701C6"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242" w:type="dxa"/>
            <w:vAlign w:val="top"/>
            <w:hideMark/>
          </w:tcPr>
          <w:p w14:paraId="3B9BC09A" w14:textId="77777777" w:rsidR="00547FB5" w:rsidRPr="008971BF" w:rsidRDefault="00547FB5" w:rsidP="00FE485B">
            <w:pPr>
              <w:spacing w:before="0" w:after="0"/>
              <w:ind w:firstLine="0"/>
              <w:jc w:val="left"/>
              <w:rPr>
                <w:szCs w:val="26"/>
              </w:rPr>
            </w:pPr>
            <w:r w:rsidRPr="008971BF">
              <w:rPr>
                <w:szCs w:val="26"/>
              </w:rPr>
              <w:t>String</w:t>
            </w:r>
          </w:p>
        </w:tc>
        <w:tc>
          <w:tcPr>
            <w:tcW w:w="2189" w:type="dxa"/>
            <w:vAlign w:val="top"/>
            <w:hideMark/>
          </w:tcPr>
          <w:p w14:paraId="6138AC36" w14:textId="77777777" w:rsidR="00547FB5" w:rsidRPr="008971BF" w:rsidRDefault="00547FB5" w:rsidP="00FE485B">
            <w:pPr>
              <w:spacing w:before="0" w:after="0"/>
              <w:ind w:firstLine="0"/>
              <w:jc w:val="left"/>
              <w:rPr>
                <w:szCs w:val="26"/>
              </w:rPr>
            </w:pPr>
          </w:p>
        </w:tc>
        <w:tc>
          <w:tcPr>
            <w:tcW w:w="2226" w:type="dxa"/>
            <w:vAlign w:val="top"/>
            <w:hideMark/>
          </w:tcPr>
          <w:p w14:paraId="56336C68" w14:textId="77777777" w:rsidR="00547FB5" w:rsidRPr="008971BF" w:rsidRDefault="00547FB5" w:rsidP="00FE485B">
            <w:pPr>
              <w:spacing w:before="0" w:after="0"/>
              <w:ind w:firstLine="0"/>
              <w:jc w:val="left"/>
              <w:rPr>
                <w:szCs w:val="26"/>
              </w:rPr>
            </w:pPr>
            <w:r w:rsidRPr="008971BF">
              <w:rPr>
                <w:szCs w:val="26"/>
              </w:rPr>
              <w:t xml:space="preserve">Trả về chuỗi thuộc tính nhân viên </w:t>
            </w:r>
          </w:p>
        </w:tc>
      </w:tr>
    </w:tbl>
    <w:p w14:paraId="67761444" w14:textId="77777777" w:rsidR="00547FB5" w:rsidRPr="008971BF" w:rsidRDefault="00547FB5" w:rsidP="00812ACB">
      <w:pPr>
        <w:spacing w:after="100" w:afterAutospacing="1"/>
        <w:ind w:firstLine="0"/>
        <w:rPr>
          <w:szCs w:val="26"/>
        </w:rPr>
      </w:pPr>
      <w:r w:rsidRPr="008971BF">
        <w:rPr>
          <w:b/>
          <w:bCs/>
          <w:szCs w:val="26"/>
        </w:rPr>
        <w:t>4. Đặc tả Class QuanTriVien (Quản Trị Viên)</w:t>
      </w:r>
    </w:p>
    <w:tbl>
      <w:tblPr>
        <w:tblStyle w:val="TableGrid"/>
        <w:tblW w:w="0" w:type="auto"/>
        <w:tblLayout w:type="fixed"/>
        <w:tblLook w:val="04A0" w:firstRow="1" w:lastRow="0" w:firstColumn="1" w:lastColumn="0" w:noHBand="0" w:noVBand="1"/>
      </w:tblPr>
      <w:tblGrid>
        <w:gridCol w:w="844"/>
        <w:gridCol w:w="2834"/>
        <w:gridCol w:w="1386"/>
        <w:gridCol w:w="1673"/>
        <w:gridCol w:w="2494"/>
      </w:tblGrid>
      <w:tr w:rsidR="00547FB5" w:rsidRPr="008971BF" w14:paraId="6C55C1D6" w14:textId="77777777" w:rsidTr="00FE485B">
        <w:tc>
          <w:tcPr>
            <w:tcW w:w="844" w:type="dxa"/>
            <w:vAlign w:val="top"/>
            <w:hideMark/>
          </w:tcPr>
          <w:p w14:paraId="37F4640C" w14:textId="77777777" w:rsidR="00547FB5" w:rsidRPr="008971BF" w:rsidRDefault="00547FB5" w:rsidP="00FE485B">
            <w:pPr>
              <w:spacing w:before="0" w:after="0"/>
              <w:ind w:firstLine="0"/>
              <w:jc w:val="left"/>
              <w:rPr>
                <w:szCs w:val="26"/>
              </w:rPr>
            </w:pPr>
            <w:r w:rsidRPr="008971BF">
              <w:rPr>
                <w:b/>
                <w:bCs/>
                <w:szCs w:val="26"/>
              </w:rPr>
              <w:t>STT</w:t>
            </w:r>
          </w:p>
        </w:tc>
        <w:tc>
          <w:tcPr>
            <w:tcW w:w="2834" w:type="dxa"/>
            <w:vAlign w:val="top"/>
            <w:hideMark/>
          </w:tcPr>
          <w:p w14:paraId="35AEF70D" w14:textId="77777777" w:rsidR="00547FB5" w:rsidRPr="008971BF" w:rsidRDefault="00547FB5" w:rsidP="00FE485B">
            <w:pPr>
              <w:spacing w:before="0" w:after="0"/>
              <w:ind w:firstLine="0"/>
              <w:jc w:val="left"/>
              <w:rPr>
                <w:szCs w:val="26"/>
              </w:rPr>
            </w:pPr>
            <w:r w:rsidRPr="008971BF">
              <w:rPr>
                <w:b/>
                <w:bCs/>
                <w:szCs w:val="26"/>
              </w:rPr>
              <w:t>Công việc</w:t>
            </w:r>
          </w:p>
        </w:tc>
        <w:tc>
          <w:tcPr>
            <w:tcW w:w="1386" w:type="dxa"/>
            <w:vAlign w:val="top"/>
            <w:hideMark/>
          </w:tcPr>
          <w:p w14:paraId="14488DA2" w14:textId="77777777" w:rsidR="00547FB5" w:rsidRPr="008971BF" w:rsidRDefault="00547FB5" w:rsidP="00FE485B">
            <w:pPr>
              <w:spacing w:before="0" w:after="0"/>
              <w:ind w:firstLine="0"/>
              <w:jc w:val="left"/>
              <w:rPr>
                <w:szCs w:val="26"/>
              </w:rPr>
            </w:pPr>
            <w:r w:rsidRPr="008971BF">
              <w:rPr>
                <w:b/>
                <w:bCs/>
                <w:szCs w:val="26"/>
              </w:rPr>
              <w:t>Kiểu dữ liệu</w:t>
            </w:r>
          </w:p>
        </w:tc>
        <w:tc>
          <w:tcPr>
            <w:tcW w:w="1673" w:type="dxa"/>
            <w:vAlign w:val="top"/>
            <w:hideMark/>
          </w:tcPr>
          <w:p w14:paraId="3E6E4682" w14:textId="77777777" w:rsidR="00547FB5" w:rsidRPr="008971BF" w:rsidRDefault="00547FB5" w:rsidP="00FE485B">
            <w:pPr>
              <w:spacing w:before="0" w:after="0"/>
              <w:ind w:firstLine="0"/>
              <w:jc w:val="left"/>
              <w:rPr>
                <w:szCs w:val="26"/>
              </w:rPr>
            </w:pPr>
            <w:r w:rsidRPr="008971BF">
              <w:rPr>
                <w:b/>
                <w:bCs/>
                <w:szCs w:val="26"/>
              </w:rPr>
              <w:t>Ràng buộc</w:t>
            </w:r>
          </w:p>
        </w:tc>
        <w:tc>
          <w:tcPr>
            <w:tcW w:w="2494" w:type="dxa"/>
            <w:vAlign w:val="top"/>
            <w:hideMark/>
          </w:tcPr>
          <w:p w14:paraId="2793CE15"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0DC1B880" w14:textId="77777777" w:rsidTr="00FE485B">
        <w:tc>
          <w:tcPr>
            <w:tcW w:w="844" w:type="dxa"/>
            <w:vAlign w:val="top"/>
            <w:hideMark/>
          </w:tcPr>
          <w:p w14:paraId="30FA1026" w14:textId="77777777" w:rsidR="00547FB5" w:rsidRPr="008971BF" w:rsidRDefault="00547FB5" w:rsidP="00FE485B">
            <w:pPr>
              <w:spacing w:before="0" w:after="0"/>
              <w:ind w:firstLine="0"/>
              <w:jc w:val="left"/>
              <w:rPr>
                <w:szCs w:val="26"/>
              </w:rPr>
            </w:pPr>
            <w:r w:rsidRPr="008971BF">
              <w:rPr>
                <w:b/>
                <w:bCs/>
                <w:szCs w:val="26"/>
              </w:rPr>
              <w:t>1</w:t>
            </w:r>
          </w:p>
        </w:tc>
        <w:tc>
          <w:tcPr>
            <w:tcW w:w="2834" w:type="dxa"/>
            <w:vAlign w:val="top"/>
            <w:hideMark/>
          </w:tcPr>
          <w:p w14:paraId="044A60BE"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386" w:type="dxa"/>
            <w:vAlign w:val="top"/>
            <w:hideMark/>
          </w:tcPr>
          <w:p w14:paraId="346E11D2" w14:textId="77777777" w:rsidR="00547FB5" w:rsidRPr="008971BF" w:rsidRDefault="00547FB5" w:rsidP="00FE485B">
            <w:pPr>
              <w:spacing w:before="0" w:after="0"/>
              <w:ind w:firstLine="0"/>
              <w:jc w:val="left"/>
              <w:rPr>
                <w:szCs w:val="26"/>
              </w:rPr>
            </w:pPr>
          </w:p>
        </w:tc>
        <w:tc>
          <w:tcPr>
            <w:tcW w:w="1673" w:type="dxa"/>
            <w:vAlign w:val="top"/>
            <w:hideMark/>
          </w:tcPr>
          <w:p w14:paraId="7DAE72FC" w14:textId="77777777" w:rsidR="00547FB5" w:rsidRPr="008971BF" w:rsidRDefault="00547FB5" w:rsidP="00FE485B">
            <w:pPr>
              <w:spacing w:before="0" w:after="0"/>
              <w:ind w:firstLine="0"/>
              <w:jc w:val="left"/>
              <w:rPr>
                <w:szCs w:val="26"/>
              </w:rPr>
            </w:pPr>
          </w:p>
        </w:tc>
        <w:tc>
          <w:tcPr>
            <w:tcW w:w="2494" w:type="dxa"/>
            <w:vAlign w:val="top"/>
            <w:hideMark/>
          </w:tcPr>
          <w:p w14:paraId="287E3B9D" w14:textId="77777777" w:rsidR="00547FB5" w:rsidRPr="008971BF" w:rsidRDefault="00547FB5" w:rsidP="00FE485B">
            <w:pPr>
              <w:spacing w:before="0" w:after="0"/>
              <w:ind w:firstLine="0"/>
              <w:jc w:val="left"/>
              <w:rPr>
                <w:szCs w:val="26"/>
              </w:rPr>
            </w:pPr>
            <w:r w:rsidRPr="008971BF">
              <w:rPr>
                <w:szCs w:val="26"/>
              </w:rPr>
              <w:t xml:space="preserve">Kế thừa NhanVien </w:t>
            </w:r>
          </w:p>
        </w:tc>
      </w:tr>
      <w:tr w:rsidR="00547FB5" w:rsidRPr="008971BF" w14:paraId="7ABC24ED" w14:textId="77777777" w:rsidTr="00FE485B">
        <w:tc>
          <w:tcPr>
            <w:tcW w:w="844" w:type="dxa"/>
            <w:vAlign w:val="top"/>
            <w:hideMark/>
          </w:tcPr>
          <w:p w14:paraId="5BCFBE65" w14:textId="77777777" w:rsidR="00547FB5" w:rsidRPr="008971BF" w:rsidRDefault="00547FB5" w:rsidP="00FE485B">
            <w:pPr>
              <w:spacing w:before="0" w:after="0"/>
              <w:ind w:firstLine="0"/>
              <w:jc w:val="left"/>
              <w:rPr>
                <w:szCs w:val="26"/>
              </w:rPr>
            </w:pPr>
            <w:r w:rsidRPr="008971BF">
              <w:rPr>
                <w:szCs w:val="26"/>
              </w:rPr>
              <w:t>1.1</w:t>
            </w:r>
          </w:p>
        </w:tc>
        <w:tc>
          <w:tcPr>
            <w:tcW w:w="2834" w:type="dxa"/>
            <w:vAlign w:val="top"/>
            <w:hideMark/>
          </w:tcPr>
          <w:p w14:paraId="4BC815DD" w14:textId="77777777" w:rsidR="00547FB5" w:rsidRPr="008971BF" w:rsidRDefault="00547FB5" w:rsidP="00FE485B">
            <w:pPr>
              <w:spacing w:before="0" w:after="0"/>
              <w:ind w:firstLine="0"/>
              <w:jc w:val="left"/>
              <w:rPr>
                <w:szCs w:val="26"/>
              </w:rPr>
            </w:pPr>
            <w:r w:rsidRPr="008971BF">
              <w:rPr>
                <w:szCs w:val="26"/>
              </w:rPr>
              <w:t>capDoQuyen</w:t>
            </w:r>
          </w:p>
        </w:tc>
        <w:tc>
          <w:tcPr>
            <w:tcW w:w="1386" w:type="dxa"/>
            <w:vAlign w:val="top"/>
            <w:hideMark/>
          </w:tcPr>
          <w:p w14:paraId="55FB8BB6" w14:textId="77777777" w:rsidR="00547FB5" w:rsidRPr="008971BF" w:rsidRDefault="00547FB5" w:rsidP="00FE485B">
            <w:pPr>
              <w:spacing w:before="0" w:after="0"/>
              <w:ind w:firstLine="0"/>
              <w:jc w:val="left"/>
              <w:rPr>
                <w:szCs w:val="26"/>
              </w:rPr>
            </w:pPr>
            <w:r w:rsidRPr="008971BF">
              <w:rPr>
                <w:szCs w:val="26"/>
              </w:rPr>
              <w:t>String</w:t>
            </w:r>
          </w:p>
        </w:tc>
        <w:tc>
          <w:tcPr>
            <w:tcW w:w="1673" w:type="dxa"/>
            <w:vAlign w:val="top"/>
            <w:hideMark/>
          </w:tcPr>
          <w:p w14:paraId="2E2BA973" w14:textId="77777777" w:rsidR="00547FB5" w:rsidRPr="008971BF" w:rsidRDefault="00547FB5" w:rsidP="00FE485B">
            <w:pPr>
              <w:spacing w:before="0" w:after="0"/>
              <w:ind w:firstLine="0"/>
              <w:jc w:val="left"/>
              <w:rPr>
                <w:szCs w:val="26"/>
              </w:rPr>
            </w:pPr>
            <w:r w:rsidRPr="008971BF">
              <w:rPr>
                <w:szCs w:val="26"/>
              </w:rPr>
              <w:t>Không được rỗng</w:t>
            </w:r>
          </w:p>
        </w:tc>
        <w:tc>
          <w:tcPr>
            <w:tcW w:w="2494" w:type="dxa"/>
            <w:vAlign w:val="top"/>
            <w:hideMark/>
          </w:tcPr>
          <w:p w14:paraId="5C105C92" w14:textId="77777777" w:rsidR="00547FB5" w:rsidRPr="008971BF" w:rsidRDefault="00547FB5" w:rsidP="00FE485B">
            <w:pPr>
              <w:spacing w:before="0" w:after="0"/>
              <w:ind w:firstLine="0"/>
              <w:jc w:val="left"/>
              <w:rPr>
                <w:szCs w:val="26"/>
              </w:rPr>
            </w:pPr>
            <w:r w:rsidRPr="008971BF">
              <w:rPr>
                <w:szCs w:val="26"/>
              </w:rPr>
              <w:t xml:space="preserve">Ví dụ: Admin, SuperAdmin </w:t>
            </w:r>
          </w:p>
        </w:tc>
      </w:tr>
      <w:tr w:rsidR="00547FB5" w:rsidRPr="008971BF" w14:paraId="06960014" w14:textId="77777777" w:rsidTr="00FE485B">
        <w:tc>
          <w:tcPr>
            <w:tcW w:w="844" w:type="dxa"/>
            <w:vAlign w:val="top"/>
            <w:hideMark/>
          </w:tcPr>
          <w:p w14:paraId="1EE19AC6" w14:textId="77777777" w:rsidR="00547FB5" w:rsidRPr="008971BF" w:rsidRDefault="00547FB5" w:rsidP="00FE485B">
            <w:pPr>
              <w:spacing w:before="0" w:after="0"/>
              <w:ind w:firstLine="0"/>
              <w:jc w:val="left"/>
              <w:rPr>
                <w:szCs w:val="26"/>
              </w:rPr>
            </w:pPr>
            <w:r w:rsidRPr="008971BF">
              <w:rPr>
                <w:b/>
                <w:bCs/>
                <w:szCs w:val="26"/>
              </w:rPr>
              <w:t>2</w:t>
            </w:r>
          </w:p>
        </w:tc>
        <w:tc>
          <w:tcPr>
            <w:tcW w:w="2834" w:type="dxa"/>
            <w:vAlign w:val="top"/>
            <w:hideMark/>
          </w:tcPr>
          <w:p w14:paraId="4FFB6F60"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386" w:type="dxa"/>
            <w:vAlign w:val="top"/>
            <w:hideMark/>
          </w:tcPr>
          <w:p w14:paraId="7BECA0B8" w14:textId="77777777" w:rsidR="00547FB5" w:rsidRPr="008971BF" w:rsidRDefault="00547FB5" w:rsidP="00FE485B">
            <w:pPr>
              <w:spacing w:before="0" w:after="0"/>
              <w:ind w:firstLine="0"/>
              <w:jc w:val="left"/>
              <w:rPr>
                <w:szCs w:val="26"/>
              </w:rPr>
            </w:pPr>
          </w:p>
        </w:tc>
        <w:tc>
          <w:tcPr>
            <w:tcW w:w="1673" w:type="dxa"/>
            <w:vAlign w:val="top"/>
            <w:hideMark/>
          </w:tcPr>
          <w:p w14:paraId="3FDEB3CC" w14:textId="77777777" w:rsidR="00547FB5" w:rsidRPr="008971BF" w:rsidRDefault="00547FB5" w:rsidP="00FE485B">
            <w:pPr>
              <w:spacing w:before="0" w:after="0"/>
              <w:ind w:firstLine="0"/>
              <w:jc w:val="left"/>
              <w:rPr>
                <w:szCs w:val="26"/>
              </w:rPr>
            </w:pPr>
          </w:p>
        </w:tc>
        <w:tc>
          <w:tcPr>
            <w:tcW w:w="2494" w:type="dxa"/>
            <w:vAlign w:val="top"/>
            <w:hideMark/>
          </w:tcPr>
          <w:p w14:paraId="5DA463D0" w14:textId="77777777" w:rsidR="00547FB5" w:rsidRPr="008971BF" w:rsidRDefault="00547FB5" w:rsidP="00FE485B">
            <w:pPr>
              <w:spacing w:before="0" w:after="0"/>
              <w:ind w:firstLine="0"/>
              <w:jc w:val="left"/>
              <w:rPr>
                <w:szCs w:val="26"/>
              </w:rPr>
            </w:pPr>
          </w:p>
        </w:tc>
      </w:tr>
      <w:tr w:rsidR="00547FB5" w:rsidRPr="008971BF" w14:paraId="720825DF" w14:textId="77777777" w:rsidTr="00FE485B">
        <w:tc>
          <w:tcPr>
            <w:tcW w:w="844" w:type="dxa"/>
            <w:vAlign w:val="top"/>
            <w:hideMark/>
          </w:tcPr>
          <w:p w14:paraId="438DA6C1" w14:textId="77777777" w:rsidR="00547FB5" w:rsidRPr="008971BF" w:rsidRDefault="00547FB5" w:rsidP="00FE485B">
            <w:pPr>
              <w:spacing w:before="0" w:after="0"/>
              <w:ind w:firstLine="0"/>
              <w:jc w:val="left"/>
              <w:rPr>
                <w:szCs w:val="26"/>
              </w:rPr>
            </w:pPr>
            <w:r w:rsidRPr="008971BF">
              <w:rPr>
                <w:szCs w:val="26"/>
              </w:rPr>
              <w:t>2.1</w:t>
            </w:r>
          </w:p>
        </w:tc>
        <w:tc>
          <w:tcPr>
            <w:tcW w:w="2834" w:type="dxa"/>
            <w:vAlign w:val="top"/>
            <w:hideMark/>
          </w:tcPr>
          <w:p w14:paraId="2C430964" w14:textId="77777777" w:rsidR="00547FB5" w:rsidRPr="008971BF" w:rsidRDefault="00547FB5" w:rsidP="00FE485B">
            <w:pPr>
              <w:spacing w:before="0" w:after="0"/>
              <w:ind w:firstLine="0"/>
              <w:jc w:val="left"/>
              <w:rPr>
                <w:szCs w:val="26"/>
              </w:rPr>
            </w:pPr>
            <w:r w:rsidRPr="008971BF">
              <w:rPr>
                <w:szCs w:val="26"/>
              </w:rPr>
              <w:t>quanLyHeThong()</w:t>
            </w:r>
          </w:p>
        </w:tc>
        <w:tc>
          <w:tcPr>
            <w:tcW w:w="1386" w:type="dxa"/>
            <w:vAlign w:val="top"/>
            <w:hideMark/>
          </w:tcPr>
          <w:p w14:paraId="22CBFB8D" w14:textId="77777777" w:rsidR="00547FB5" w:rsidRPr="008971BF" w:rsidRDefault="00547FB5" w:rsidP="00FE485B">
            <w:pPr>
              <w:spacing w:before="0" w:after="0"/>
              <w:ind w:firstLine="0"/>
              <w:jc w:val="left"/>
              <w:rPr>
                <w:szCs w:val="26"/>
              </w:rPr>
            </w:pPr>
            <w:r w:rsidRPr="008971BF">
              <w:rPr>
                <w:szCs w:val="26"/>
              </w:rPr>
              <w:t>void</w:t>
            </w:r>
          </w:p>
        </w:tc>
        <w:tc>
          <w:tcPr>
            <w:tcW w:w="1673" w:type="dxa"/>
            <w:vAlign w:val="top"/>
            <w:hideMark/>
          </w:tcPr>
          <w:p w14:paraId="067E08DF" w14:textId="77777777" w:rsidR="00547FB5" w:rsidRPr="008971BF" w:rsidRDefault="00547FB5" w:rsidP="00FE485B">
            <w:pPr>
              <w:spacing w:before="0" w:after="0"/>
              <w:ind w:firstLine="0"/>
              <w:jc w:val="left"/>
              <w:rPr>
                <w:szCs w:val="26"/>
              </w:rPr>
            </w:pPr>
          </w:p>
        </w:tc>
        <w:tc>
          <w:tcPr>
            <w:tcW w:w="2494" w:type="dxa"/>
            <w:vAlign w:val="top"/>
            <w:hideMark/>
          </w:tcPr>
          <w:p w14:paraId="2C2712C7" w14:textId="77777777" w:rsidR="00547FB5" w:rsidRPr="008971BF" w:rsidRDefault="00547FB5" w:rsidP="00FE485B">
            <w:pPr>
              <w:spacing w:before="0" w:after="0"/>
              <w:ind w:firstLine="0"/>
              <w:jc w:val="left"/>
              <w:rPr>
                <w:szCs w:val="26"/>
              </w:rPr>
            </w:pPr>
            <w:r w:rsidRPr="008971BF">
              <w:rPr>
                <w:szCs w:val="26"/>
              </w:rPr>
              <w:t xml:space="preserve">Phương thức nghiệp vụ </w:t>
            </w:r>
          </w:p>
        </w:tc>
      </w:tr>
      <w:tr w:rsidR="00547FB5" w:rsidRPr="008971BF" w14:paraId="4B8DA415" w14:textId="77777777" w:rsidTr="00FE485B">
        <w:tc>
          <w:tcPr>
            <w:tcW w:w="844" w:type="dxa"/>
            <w:vAlign w:val="top"/>
            <w:hideMark/>
          </w:tcPr>
          <w:p w14:paraId="3DA1C416" w14:textId="77777777" w:rsidR="00547FB5" w:rsidRPr="008971BF" w:rsidRDefault="00547FB5" w:rsidP="00FE485B">
            <w:pPr>
              <w:spacing w:before="0" w:after="0"/>
              <w:ind w:firstLine="0"/>
              <w:jc w:val="left"/>
              <w:rPr>
                <w:szCs w:val="26"/>
              </w:rPr>
            </w:pPr>
            <w:r w:rsidRPr="008971BF">
              <w:rPr>
                <w:b/>
                <w:bCs/>
                <w:szCs w:val="26"/>
              </w:rPr>
              <w:t>3</w:t>
            </w:r>
          </w:p>
        </w:tc>
        <w:tc>
          <w:tcPr>
            <w:tcW w:w="2834" w:type="dxa"/>
            <w:vAlign w:val="top"/>
            <w:hideMark/>
          </w:tcPr>
          <w:p w14:paraId="01EC6560"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386" w:type="dxa"/>
            <w:vAlign w:val="top"/>
            <w:hideMark/>
          </w:tcPr>
          <w:p w14:paraId="64F9BE22" w14:textId="77777777" w:rsidR="00547FB5" w:rsidRPr="008971BF" w:rsidRDefault="00547FB5" w:rsidP="00FE485B">
            <w:pPr>
              <w:spacing w:before="0" w:after="0"/>
              <w:ind w:firstLine="0"/>
              <w:jc w:val="left"/>
              <w:rPr>
                <w:szCs w:val="26"/>
              </w:rPr>
            </w:pPr>
          </w:p>
        </w:tc>
        <w:tc>
          <w:tcPr>
            <w:tcW w:w="1673" w:type="dxa"/>
            <w:vAlign w:val="top"/>
            <w:hideMark/>
          </w:tcPr>
          <w:p w14:paraId="5C000946" w14:textId="77777777" w:rsidR="00547FB5" w:rsidRPr="005845A6" w:rsidRDefault="00547FB5" w:rsidP="00FE485B">
            <w:pPr>
              <w:spacing w:before="0" w:after="0"/>
              <w:ind w:firstLine="0"/>
              <w:jc w:val="left"/>
              <w:rPr>
                <w:szCs w:val="26"/>
                <w:lang w:val="vi-VN"/>
              </w:rPr>
            </w:pPr>
            <w:r w:rsidRPr="008971BF">
              <w:rPr>
                <w:szCs w:val="26"/>
              </w:rPr>
              <w:t>- Mặc nhiên</w:t>
            </w:r>
          </w:p>
          <w:p w14:paraId="56C39723" w14:textId="288A0038" w:rsidR="00FE485B" w:rsidRPr="00FE485B" w:rsidRDefault="00547FB5" w:rsidP="00FE485B">
            <w:pPr>
              <w:spacing w:before="0" w:after="0"/>
              <w:ind w:firstLine="0"/>
              <w:jc w:val="left"/>
              <w:rPr>
                <w:szCs w:val="26"/>
                <w:lang w:val="vi-VN"/>
              </w:rPr>
            </w:pPr>
            <w:r w:rsidRPr="008971BF">
              <w:rPr>
                <w:szCs w:val="26"/>
              </w:rPr>
              <w:t>- Đầy đủ tham số</w:t>
            </w:r>
          </w:p>
          <w:p w14:paraId="67C25FB6" w14:textId="77777777" w:rsidR="00547FB5" w:rsidRPr="008971BF" w:rsidRDefault="00547FB5" w:rsidP="00FE485B">
            <w:pPr>
              <w:spacing w:before="0" w:after="0"/>
              <w:ind w:firstLine="0"/>
              <w:jc w:val="left"/>
              <w:rPr>
                <w:szCs w:val="26"/>
              </w:rPr>
            </w:pPr>
            <w:r w:rsidRPr="008971BF">
              <w:rPr>
                <w:szCs w:val="26"/>
              </w:rPr>
              <w:t>- Copy</w:t>
            </w:r>
          </w:p>
        </w:tc>
        <w:tc>
          <w:tcPr>
            <w:tcW w:w="2494" w:type="dxa"/>
            <w:vAlign w:val="top"/>
            <w:hideMark/>
          </w:tcPr>
          <w:p w14:paraId="26DEC739" w14:textId="77777777" w:rsidR="00547FB5" w:rsidRPr="008971BF" w:rsidRDefault="00547FB5" w:rsidP="00FE485B">
            <w:pPr>
              <w:spacing w:before="0" w:after="0"/>
              <w:ind w:firstLine="0"/>
              <w:jc w:val="left"/>
              <w:rPr>
                <w:szCs w:val="26"/>
              </w:rPr>
            </w:pPr>
            <w:r w:rsidRPr="008971BF">
              <w:rPr>
                <w:szCs w:val="26"/>
              </w:rPr>
              <w:t xml:space="preserve">Gọi base() </w:t>
            </w:r>
          </w:p>
        </w:tc>
      </w:tr>
      <w:tr w:rsidR="00547FB5" w:rsidRPr="008971BF" w14:paraId="5FA01549" w14:textId="77777777" w:rsidTr="00FE485B">
        <w:tc>
          <w:tcPr>
            <w:tcW w:w="844" w:type="dxa"/>
            <w:vAlign w:val="top"/>
            <w:hideMark/>
          </w:tcPr>
          <w:p w14:paraId="13DC9352" w14:textId="77777777" w:rsidR="00547FB5" w:rsidRPr="008971BF" w:rsidRDefault="00547FB5" w:rsidP="00FE485B">
            <w:pPr>
              <w:spacing w:before="0" w:after="0"/>
              <w:ind w:firstLine="0"/>
              <w:jc w:val="left"/>
              <w:rPr>
                <w:szCs w:val="26"/>
              </w:rPr>
            </w:pPr>
            <w:r w:rsidRPr="008971BF">
              <w:rPr>
                <w:b/>
                <w:bCs/>
                <w:szCs w:val="26"/>
              </w:rPr>
              <w:t>4</w:t>
            </w:r>
          </w:p>
        </w:tc>
        <w:tc>
          <w:tcPr>
            <w:tcW w:w="2834" w:type="dxa"/>
            <w:vAlign w:val="top"/>
            <w:hideMark/>
          </w:tcPr>
          <w:p w14:paraId="100C7487"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386" w:type="dxa"/>
            <w:vAlign w:val="top"/>
            <w:hideMark/>
          </w:tcPr>
          <w:p w14:paraId="48DF1A50" w14:textId="77777777" w:rsidR="00547FB5" w:rsidRPr="008971BF" w:rsidRDefault="00547FB5" w:rsidP="00FE485B">
            <w:pPr>
              <w:spacing w:before="0" w:after="0"/>
              <w:ind w:firstLine="0"/>
              <w:jc w:val="left"/>
              <w:rPr>
                <w:szCs w:val="26"/>
              </w:rPr>
            </w:pPr>
            <w:r w:rsidRPr="008971BF">
              <w:rPr>
                <w:szCs w:val="26"/>
              </w:rPr>
              <w:t>String</w:t>
            </w:r>
          </w:p>
        </w:tc>
        <w:tc>
          <w:tcPr>
            <w:tcW w:w="1673" w:type="dxa"/>
            <w:vAlign w:val="top"/>
            <w:hideMark/>
          </w:tcPr>
          <w:p w14:paraId="32013C8A" w14:textId="77777777" w:rsidR="00547FB5" w:rsidRPr="008971BF" w:rsidRDefault="00547FB5" w:rsidP="00FE485B">
            <w:pPr>
              <w:spacing w:before="0" w:after="0"/>
              <w:ind w:firstLine="0"/>
              <w:jc w:val="left"/>
              <w:rPr>
                <w:szCs w:val="26"/>
              </w:rPr>
            </w:pPr>
          </w:p>
        </w:tc>
        <w:tc>
          <w:tcPr>
            <w:tcW w:w="2494" w:type="dxa"/>
            <w:vAlign w:val="top"/>
            <w:hideMark/>
          </w:tcPr>
          <w:p w14:paraId="747C4CED" w14:textId="77777777" w:rsidR="00547FB5" w:rsidRPr="008971BF" w:rsidRDefault="00547FB5" w:rsidP="00FE485B">
            <w:pPr>
              <w:spacing w:before="0" w:after="0"/>
              <w:ind w:firstLine="0"/>
              <w:jc w:val="left"/>
              <w:rPr>
                <w:szCs w:val="26"/>
              </w:rPr>
            </w:pPr>
          </w:p>
        </w:tc>
      </w:tr>
    </w:tbl>
    <w:p w14:paraId="1B5D6EA8" w14:textId="77777777" w:rsidR="00547FB5" w:rsidRPr="008971BF" w:rsidRDefault="00547FB5" w:rsidP="00812ACB">
      <w:pPr>
        <w:spacing w:after="100" w:afterAutospacing="1"/>
        <w:ind w:firstLine="0"/>
        <w:rPr>
          <w:szCs w:val="26"/>
        </w:rPr>
      </w:pPr>
      <w:r w:rsidRPr="008971BF">
        <w:rPr>
          <w:b/>
          <w:bCs/>
          <w:szCs w:val="26"/>
        </w:rPr>
        <w:t>5. Đặc tả Class QuanLy (Quản Lý)</w:t>
      </w:r>
    </w:p>
    <w:tbl>
      <w:tblPr>
        <w:tblStyle w:val="TableGrid"/>
        <w:tblW w:w="0" w:type="auto"/>
        <w:jc w:val="left"/>
        <w:tblLayout w:type="fixed"/>
        <w:tblLook w:val="04A0" w:firstRow="1" w:lastRow="0" w:firstColumn="1" w:lastColumn="0" w:noHBand="0" w:noVBand="1"/>
      </w:tblPr>
      <w:tblGrid>
        <w:gridCol w:w="844"/>
        <w:gridCol w:w="2836"/>
        <w:gridCol w:w="1467"/>
        <w:gridCol w:w="1797"/>
        <w:gridCol w:w="2287"/>
      </w:tblGrid>
      <w:tr w:rsidR="00547FB5" w:rsidRPr="008971BF" w14:paraId="7D8A4B2C" w14:textId="77777777" w:rsidTr="00FE485B">
        <w:trPr>
          <w:jc w:val="left"/>
        </w:trPr>
        <w:tc>
          <w:tcPr>
            <w:tcW w:w="844" w:type="dxa"/>
            <w:vAlign w:val="top"/>
            <w:hideMark/>
          </w:tcPr>
          <w:p w14:paraId="6A6AF467" w14:textId="77777777" w:rsidR="00547FB5" w:rsidRPr="008971BF" w:rsidRDefault="00547FB5" w:rsidP="00FE485B">
            <w:pPr>
              <w:spacing w:before="0" w:after="0"/>
              <w:ind w:firstLine="0"/>
              <w:jc w:val="left"/>
              <w:rPr>
                <w:szCs w:val="26"/>
              </w:rPr>
            </w:pPr>
            <w:r w:rsidRPr="008971BF">
              <w:rPr>
                <w:b/>
                <w:bCs/>
                <w:szCs w:val="26"/>
              </w:rPr>
              <w:t>STT</w:t>
            </w:r>
          </w:p>
        </w:tc>
        <w:tc>
          <w:tcPr>
            <w:tcW w:w="2836" w:type="dxa"/>
            <w:vAlign w:val="top"/>
            <w:hideMark/>
          </w:tcPr>
          <w:p w14:paraId="242EF74D" w14:textId="77777777" w:rsidR="00547FB5" w:rsidRPr="008971BF" w:rsidRDefault="00547FB5" w:rsidP="00FE485B">
            <w:pPr>
              <w:spacing w:before="0" w:after="0"/>
              <w:ind w:firstLine="0"/>
              <w:jc w:val="left"/>
              <w:rPr>
                <w:szCs w:val="26"/>
              </w:rPr>
            </w:pPr>
            <w:r w:rsidRPr="008971BF">
              <w:rPr>
                <w:b/>
                <w:bCs/>
                <w:szCs w:val="26"/>
              </w:rPr>
              <w:t>Công việc</w:t>
            </w:r>
          </w:p>
        </w:tc>
        <w:tc>
          <w:tcPr>
            <w:tcW w:w="1467" w:type="dxa"/>
            <w:vAlign w:val="top"/>
            <w:hideMark/>
          </w:tcPr>
          <w:p w14:paraId="38D1FD52" w14:textId="77777777" w:rsidR="00547FB5" w:rsidRPr="008971BF" w:rsidRDefault="00547FB5" w:rsidP="00FE485B">
            <w:pPr>
              <w:spacing w:before="0" w:after="0"/>
              <w:ind w:firstLine="0"/>
              <w:jc w:val="left"/>
              <w:rPr>
                <w:szCs w:val="26"/>
              </w:rPr>
            </w:pPr>
            <w:r w:rsidRPr="008971BF">
              <w:rPr>
                <w:b/>
                <w:bCs/>
                <w:szCs w:val="26"/>
              </w:rPr>
              <w:t>Kiểu dữ liệu</w:t>
            </w:r>
          </w:p>
        </w:tc>
        <w:tc>
          <w:tcPr>
            <w:tcW w:w="1797" w:type="dxa"/>
            <w:vAlign w:val="top"/>
            <w:hideMark/>
          </w:tcPr>
          <w:p w14:paraId="6AEFFD0A" w14:textId="77777777" w:rsidR="00547FB5" w:rsidRPr="008971BF" w:rsidRDefault="00547FB5" w:rsidP="00FE485B">
            <w:pPr>
              <w:spacing w:before="0" w:after="0"/>
              <w:ind w:firstLine="0"/>
              <w:jc w:val="left"/>
              <w:rPr>
                <w:szCs w:val="26"/>
              </w:rPr>
            </w:pPr>
            <w:r w:rsidRPr="008971BF">
              <w:rPr>
                <w:b/>
                <w:bCs/>
                <w:szCs w:val="26"/>
              </w:rPr>
              <w:t>Ràng buộc</w:t>
            </w:r>
          </w:p>
        </w:tc>
        <w:tc>
          <w:tcPr>
            <w:tcW w:w="2287" w:type="dxa"/>
            <w:vAlign w:val="top"/>
            <w:hideMark/>
          </w:tcPr>
          <w:p w14:paraId="13CB6910"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3120DAB6" w14:textId="77777777" w:rsidTr="00FE485B">
        <w:trPr>
          <w:jc w:val="left"/>
        </w:trPr>
        <w:tc>
          <w:tcPr>
            <w:tcW w:w="844" w:type="dxa"/>
            <w:vAlign w:val="top"/>
            <w:hideMark/>
          </w:tcPr>
          <w:p w14:paraId="3D72D850" w14:textId="77777777" w:rsidR="00547FB5" w:rsidRPr="008971BF" w:rsidRDefault="00547FB5" w:rsidP="00FE485B">
            <w:pPr>
              <w:spacing w:before="0" w:after="0"/>
              <w:ind w:firstLine="0"/>
              <w:jc w:val="left"/>
              <w:rPr>
                <w:szCs w:val="26"/>
              </w:rPr>
            </w:pPr>
            <w:r w:rsidRPr="008971BF">
              <w:rPr>
                <w:b/>
                <w:bCs/>
                <w:szCs w:val="26"/>
              </w:rPr>
              <w:t>1</w:t>
            </w:r>
          </w:p>
        </w:tc>
        <w:tc>
          <w:tcPr>
            <w:tcW w:w="2836" w:type="dxa"/>
            <w:vAlign w:val="top"/>
            <w:hideMark/>
          </w:tcPr>
          <w:p w14:paraId="79E13C51"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467" w:type="dxa"/>
            <w:vAlign w:val="top"/>
            <w:hideMark/>
          </w:tcPr>
          <w:p w14:paraId="50D3E5A9" w14:textId="77777777" w:rsidR="00547FB5" w:rsidRPr="008971BF" w:rsidRDefault="00547FB5" w:rsidP="00FE485B">
            <w:pPr>
              <w:spacing w:before="0" w:after="0"/>
              <w:ind w:firstLine="0"/>
              <w:jc w:val="left"/>
              <w:rPr>
                <w:szCs w:val="26"/>
              </w:rPr>
            </w:pPr>
          </w:p>
        </w:tc>
        <w:tc>
          <w:tcPr>
            <w:tcW w:w="1797" w:type="dxa"/>
            <w:vAlign w:val="top"/>
            <w:hideMark/>
          </w:tcPr>
          <w:p w14:paraId="6C1E7682" w14:textId="77777777" w:rsidR="00547FB5" w:rsidRPr="008971BF" w:rsidRDefault="00547FB5" w:rsidP="00FE485B">
            <w:pPr>
              <w:spacing w:before="0" w:after="0"/>
              <w:ind w:firstLine="0"/>
              <w:jc w:val="left"/>
              <w:rPr>
                <w:szCs w:val="26"/>
              </w:rPr>
            </w:pPr>
          </w:p>
        </w:tc>
        <w:tc>
          <w:tcPr>
            <w:tcW w:w="2287" w:type="dxa"/>
            <w:vAlign w:val="top"/>
            <w:hideMark/>
          </w:tcPr>
          <w:p w14:paraId="67B54B91" w14:textId="77777777" w:rsidR="00547FB5" w:rsidRPr="008971BF" w:rsidRDefault="00547FB5" w:rsidP="00FE485B">
            <w:pPr>
              <w:spacing w:before="0" w:after="0"/>
              <w:ind w:firstLine="0"/>
              <w:jc w:val="left"/>
              <w:rPr>
                <w:szCs w:val="26"/>
              </w:rPr>
            </w:pPr>
            <w:r w:rsidRPr="008971BF">
              <w:rPr>
                <w:szCs w:val="26"/>
              </w:rPr>
              <w:t xml:space="preserve">Kế thừa NhanVien </w:t>
            </w:r>
          </w:p>
        </w:tc>
      </w:tr>
      <w:tr w:rsidR="00547FB5" w:rsidRPr="008971BF" w14:paraId="5F3EFEF7" w14:textId="77777777" w:rsidTr="00FE485B">
        <w:trPr>
          <w:jc w:val="left"/>
        </w:trPr>
        <w:tc>
          <w:tcPr>
            <w:tcW w:w="844" w:type="dxa"/>
            <w:vAlign w:val="top"/>
            <w:hideMark/>
          </w:tcPr>
          <w:p w14:paraId="54733435" w14:textId="77777777" w:rsidR="00547FB5" w:rsidRPr="008971BF" w:rsidRDefault="00547FB5" w:rsidP="00FE485B">
            <w:pPr>
              <w:spacing w:before="0" w:after="0"/>
              <w:ind w:firstLine="0"/>
              <w:jc w:val="left"/>
              <w:rPr>
                <w:szCs w:val="26"/>
              </w:rPr>
            </w:pPr>
            <w:r w:rsidRPr="008971BF">
              <w:rPr>
                <w:szCs w:val="26"/>
              </w:rPr>
              <w:t>1.1</w:t>
            </w:r>
          </w:p>
        </w:tc>
        <w:tc>
          <w:tcPr>
            <w:tcW w:w="2836" w:type="dxa"/>
            <w:vAlign w:val="top"/>
            <w:hideMark/>
          </w:tcPr>
          <w:p w14:paraId="62A6C904" w14:textId="77777777" w:rsidR="00547FB5" w:rsidRPr="008971BF" w:rsidRDefault="00547FB5" w:rsidP="00FE485B">
            <w:pPr>
              <w:spacing w:before="0" w:after="0"/>
              <w:ind w:firstLine="0"/>
              <w:jc w:val="left"/>
              <w:rPr>
                <w:szCs w:val="26"/>
              </w:rPr>
            </w:pPr>
            <w:r w:rsidRPr="008971BF">
              <w:rPr>
                <w:szCs w:val="26"/>
              </w:rPr>
              <w:t>phongBan</w:t>
            </w:r>
          </w:p>
        </w:tc>
        <w:tc>
          <w:tcPr>
            <w:tcW w:w="1467" w:type="dxa"/>
            <w:vAlign w:val="top"/>
            <w:hideMark/>
          </w:tcPr>
          <w:p w14:paraId="337A90A5" w14:textId="77777777" w:rsidR="00547FB5" w:rsidRPr="008971BF" w:rsidRDefault="00547FB5" w:rsidP="00FE485B">
            <w:pPr>
              <w:spacing w:before="0" w:after="0"/>
              <w:ind w:firstLine="0"/>
              <w:jc w:val="left"/>
              <w:rPr>
                <w:szCs w:val="26"/>
              </w:rPr>
            </w:pPr>
            <w:r w:rsidRPr="008971BF">
              <w:rPr>
                <w:szCs w:val="26"/>
              </w:rPr>
              <w:t>String</w:t>
            </w:r>
          </w:p>
        </w:tc>
        <w:tc>
          <w:tcPr>
            <w:tcW w:w="1797" w:type="dxa"/>
            <w:vAlign w:val="top"/>
            <w:hideMark/>
          </w:tcPr>
          <w:p w14:paraId="000BDCE4" w14:textId="77777777" w:rsidR="00547FB5" w:rsidRPr="008971BF" w:rsidRDefault="00547FB5" w:rsidP="00FE485B">
            <w:pPr>
              <w:spacing w:before="0" w:after="0"/>
              <w:ind w:firstLine="0"/>
              <w:jc w:val="left"/>
              <w:rPr>
                <w:szCs w:val="26"/>
              </w:rPr>
            </w:pPr>
            <w:r w:rsidRPr="008971BF">
              <w:rPr>
                <w:szCs w:val="26"/>
              </w:rPr>
              <w:t>Không được rỗng</w:t>
            </w:r>
          </w:p>
        </w:tc>
        <w:tc>
          <w:tcPr>
            <w:tcW w:w="2287" w:type="dxa"/>
            <w:vAlign w:val="top"/>
            <w:hideMark/>
          </w:tcPr>
          <w:p w14:paraId="6225CD39" w14:textId="77777777" w:rsidR="00547FB5" w:rsidRPr="008971BF" w:rsidRDefault="00547FB5" w:rsidP="00FE485B">
            <w:pPr>
              <w:spacing w:before="0" w:after="0"/>
              <w:ind w:firstLine="0"/>
              <w:jc w:val="left"/>
              <w:rPr>
                <w:szCs w:val="26"/>
              </w:rPr>
            </w:pPr>
            <w:r w:rsidRPr="008971BF">
              <w:rPr>
                <w:szCs w:val="26"/>
              </w:rPr>
              <w:t xml:space="preserve">Tên phòng ban </w:t>
            </w:r>
          </w:p>
        </w:tc>
      </w:tr>
      <w:tr w:rsidR="00547FB5" w:rsidRPr="008971BF" w14:paraId="1D8EC0C8" w14:textId="77777777" w:rsidTr="00FE485B">
        <w:trPr>
          <w:jc w:val="left"/>
        </w:trPr>
        <w:tc>
          <w:tcPr>
            <w:tcW w:w="844" w:type="dxa"/>
            <w:vAlign w:val="top"/>
            <w:hideMark/>
          </w:tcPr>
          <w:p w14:paraId="0EC8297E" w14:textId="77777777" w:rsidR="00547FB5" w:rsidRPr="008971BF" w:rsidRDefault="00547FB5" w:rsidP="00FE485B">
            <w:pPr>
              <w:spacing w:before="0" w:after="0"/>
              <w:ind w:firstLine="0"/>
              <w:jc w:val="left"/>
              <w:rPr>
                <w:szCs w:val="26"/>
              </w:rPr>
            </w:pPr>
            <w:r w:rsidRPr="008971BF">
              <w:rPr>
                <w:b/>
                <w:bCs/>
                <w:szCs w:val="26"/>
              </w:rPr>
              <w:t>2</w:t>
            </w:r>
          </w:p>
        </w:tc>
        <w:tc>
          <w:tcPr>
            <w:tcW w:w="2836" w:type="dxa"/>
            <w:vAlign w:val="top"/>
            <w:hideMark/>
          </w:tcPr>
          <w:p w14:paraId="2FEC7F7F"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467" w:type="dxa"/>
            <w:vAlign w:val="top"/>
            <w:hideMark/>
          </w:tcPr>
          <w:p w14:paraId="1EE3F1DF" w14:textId="77777777" w:rsidR="00547FB5" w:rsidRPr="008971BF" w:rsidRDefault="00547FB5" w:rsidP="00FE485B">
            <w:pPr>
              <w:spacing w:before="0" w:after="0"/>
              <w:ind w:firstLine="0"/>
              <w:jc w:val="left"/>
              <w:rPr>
                <w:szCs w:val="26"/>
              </w:rPr>
            </w:pPr>
          </w:p>
        </w:tc>
        <w:tc>
          <w:tcPr>
            <w:tcW w:w="1797" w:type="dxa"/>
            <w:vAlign w:val="top"/>
            <w:hideMark/>
          </w:tcPr>
          <w:p w14:paraId="29C2BD79" w14:textId="77777777" w:rsidR="00547FB5" w:rsidRPr="008971BF" w:rsidRDefault="00547FB5" w:rsidP="00FE485B">
            <w:pPr>
              <w:spacing w:before="0" w:after="0"/>
              <w:ind w:firstLine="0"/>
              <w:jc w:val="left"/>
              <w:rPr>
                <w:szCs w:val="26"/>
              </w:rPr>
            </w:pPr>
          </w:p>
        </w:tc>
        <w:tc>
          <w:tcPr>
            <w:tcW w:w="2287" w:type="dxa"/>
            <w:vAlign w:val="top"/>
            <w:hideMark/>
          </w:tcPr>
          <w:p w14:paraId="2EEB8D0C" w14:textId="77777777" w:rsidR="00547FB5" w:rsidRPr="008971BF" w:rsidRDefault="00547FB5" w:rsidP="00FE485B">
            <w:pPr>
              <w:spacing w:before="0" w:after="0"/>
              <w:ind w:firstLine="0"/>
              <w:jc w:val="left"/>
              <w:rPr>
                <w:szCs w:val="26"/>
              </w:rPr>
            </w:pPr>
          </w:p>
        </w:tc>
      </w:tr>
      <w:tr w:rsidR="00547FB5" w:rsidRPr="008971BF" w14:paraId="0AB68586" w14:textId="77777777" w:rsidTr="00FE485B">
        <w:trPr>
          <w:jc w:val="left"/>
        </w:trPr>
        <w:tc>
          <w:tcPr>
            <w:tcW w:w="844" w:type="dxa"/>
            <w:vAlign w:val="top"/>
            <w:hideMark/>
          </w:tcPr>
          <w:p w14:paraId="08866DB6" w14:textId="77777777" w:rsidR="00547FB5" w:rsidRPr="008971BF" w:rsidRDefault="00547FB5" w:rsidP="00FE485B">
            <w:pPr>
              <w:spacing w:before="0" w:after="0"/>
              <w:ind w:firstLine="0"/>
              <w:jc w:val="left"/>
              <w:rPr>
                <w:szCs w:val="26"/>
              </w:rPr>
            </w:pPr>
            <w:r w:rsidRPr="008971BF">
              <w:rPr>
                <w:szCs w:val="26"/>
              </w:rPr>
              <w:t>2.1</w:t>
            </w:r>
          </w:p>
        </w:tc>
        <w:tc>
          <w:tcPr>
            <w:tcW w:w="2836" w:type="dxa"/>
            <w:vAlign w:val="top"/>
            <w:hideMark/>
          </w:tcPr>
          <w:p w14:paraId="282B834F" w14:textId="77777777" w:rsidR="00547FB5" w:rsidRPr="008971BF" w:rsidRDefault="00547FB5" w:rsidP="00FE485B">
            <w:pPr>
              <w:spacing w:before="0" w:after="0"/>
              <w:ind w:firstLine="0"/>
              <w:jc w:val="left"/>
              <w:rPr>
                <w:szCs w:val="26"/>
              </w:rPr>
            </w:pPr>
            <w:r w:rsidRPr="008971BF">
              <w:rPr>
                <w:szCs w:val="26"/>
              </w:rPr>
              <w:t>xemBaoCao()</w:t>
            </w:r>
          </w:p>
        </w:tc>
        <w:tc>
          <w:tcPr>
            <w:tcW w:w="1467" w:type="dxa"/>
            <w:vAlign w:val="top"/>
            <w:hideMark/>
          </w:tcPr>
          <w:p w14:paraId="28593D46" w14:textId="77777777" w:rsidR="00547FB5" w:rsidRPr="008971BF" w:rsidRDefault="00547FB5" w:rsidP="00FE485B">
            <w:pPr>
              <w:spacing w:before="0" w:after="0"/>
              <w:ind w:firstLine="0"/>
              <w:jc w:val="left"/>
              <w:rPr>
                <w:szCs w:val="26"/>
              </w:rPr>
            </w:pPr>
            <w:r w:rsidRPr="008971BF">
              <w:rPr>
                <w:szCs w:val="26"/>
              </w:rPr>
              <w:t>void</w:t>
            </w:r>
          </w:p>
        </w:tc>
        <w:tc>
          <w:tcPr>
            <w:tcW w:w="1797" w:type="dxa"/>
            <w:vAlign w:val="top"/>
            <w:hideMark/>
          </w:tcPr>
          <w:p w14:paraId="02907C87" w14:textId="77777777" w:rsidR="00547FB5" w:rsidRPr="008971BF" w:rsidRDefault="00547FB5" w:rsidP="00FE485B">
            <w:pPr>
              <w:spacing w:before="0" w:after="0"/>
              <w:ind w:firstLine="0"/>
              <w:jc w:val="left"/>
              <w:rPr>
                <w:szCs w:val="26"/>
              </w:rPr>
            </w:pPr>
          </w:p>
        </w:tc>
        <w:tc>
          <w:tcPr>
            <w:tcW w:w="2287" w:type="dxa"/>
            <w:vAlign w:val="top"/>
            <w:hideMark/>
          </w:tcPr>
          <w:p w14:paraId="7C05EF34" w14:textId="77777777" w:rsidR="00547FB5" w:rsidRPr="008971BF" w:rsidRDefault="00547FB5" w:rsidP="00FE485B">
            <w:pPr>
              <w:spacing w:before="0" w:after="0"/>
              <w:ind w:firstLine="0"/>
              <w:jc w:val="left"/>
              <w:rPr>
                <w:szCs w:val="26"/>
              </w:rPr>
            </w:pPr>
            <w:r w:rsidRPr="008971BF">
              <w:rPr>
                <w:szCs w:val="26"/>
              </w:rPr>
              <w:t xml:space="preserve">Phương thức nghiệp vụ </w:t>
            </w:r>
          </w:p>
        </w:tc>
      </w:tr>
      <w:tr w:rsidR="00547FB5" w:rsidRPr="008971BF" w14:paraId="67816E03" w14:textId="77777777" w:rsidTr="00FE485B">
        <w:trPr>
          <w:jc w:val="left"/>
        </w:trPr>
        <w:tc>
          <w:tcPr>
            <w:tcW w:w="844" w:type="dxa"/>
            <w:vAlign w:val="top"/>
            <w:hideMark/>
          </w:tcPr>
          <w:p w14:paraId="172D11D1" w14:textId="77777777" w:rsidR="00547FB5" w:rsidRPr="008971BF" w:rsidRDefault="00547FB5" w:rsidP="00FE485B">
            <w:pPr>
              <w:spacing w:before="0" w:after="0"/>
              <w:ind w:firstLine="0"/>
              <w:jc w:val="left"/>
              <w:rPr>
                <w:szCs w:val="26"/>
              </w:rPr>
            </w:pPr>
            <w:r w:rsidRPr="008971BF">
              <w:rPr>
                <w:b/>
                <w:bCs/>
                <w:szCs w:val="26"/>
              </w:rPr>
              <w:t>3</w:t>
            </w:r>
          </w:p>
        </w:tc>
        <w:tc>
          <w:tcPr>
            <w:tcW w:w="2836" w:type="dxa"/>
            <w:vAlign w:val="top"/>
            <w:hideMark/>
          </w:tcPr>
          <w:p w14:paraId="371131E1"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467" w:type="dxa"/>
            <w:vAlign w:val="top"/>
            <w:hideMark/>
          </w:tcPr>
          <w:p w14:paraId="29B34BFF" w14:textId="77777777" w:rsidR="00547FB5" w:rsidRPr="008971BF" w:rsidRDefault="00547FB5" w:rsidP="00FE485B">
            <w:pPr>
              <w:spacing w:before="0" w:after="0"/>
              <w:ind w:firstLine="0"/>
              <w:jc w:val="left"/>
              <w:rPr>
                <w:szCs w:val="26"/>
              </w:rPr>
            </w:pPr>
          </w:p>
        </w:tc>
        <w:tc>
          <w:tcPr>
            <w:tcW w:w="1797" w:type="dxa"/>
            <w:vAlign w:val="top"/>
            <w:hideMark/>
          </w:tcPr>
          <w:p w14:paraId="5E774582" w14:textId="77777777" w:rsidR="00547FB5" w:rsidRPr="005F7544" w:rsidRDefault="00547FB5" w:rsidP="00FE485B">
            <w:pPr>
              <w:spacing w:before="0" w:after="0"/>
              <w:ind w:firstLine="0"/>
              <w:jc w:val="left"/>
              <w:rPr>
                <w:szCs w:val="26"/>
                <w:lang w:val="vi-VN"/>
              </w:rPr>
            </w:pPr>
            <w:r w:rsidRPr="008971BF">
              <w:rPr>
                <w:szCs w:val="26"/>
              </w:rPr>
              <w:t>- Mặc nhiên</w:t>
            </w:r>
          </w:p>
          <w:p w14:paraId="20B27E32" w14:textId="77777777" w:rsidR="00547FB5" w:rsidRPr="008971BF" w:rsidRDefault="00547FB5" w:rsidP="00FE485B">
            <w:pPr>
              <w:spacing w:before="0" w:after="0"/>
              <w:ind w:firstLine="0"/>
              <w:jc w:val="left"/>
              <w:rPr>
                <w:szCs w:val="26"/>
              </w:rPr>
            </w:pPr>
            <w:r w:rsidRPr="008971BF">
              <w:rPr>
                <w:szCs w:val="26"/>
              </w:rPr>
              <w:lastRenderedPageBreak/>
              <w:t>- Đầy đủ tham số</w:t>
            </w:r>
          </w:p>
        </w:tc>
        <w:tc>
          <w:tcPr>
            <w:tcW w:w="2287" w:type="dxa"/>
            <w:vAlign w:val="top"/>
            <w:hideMark/>
          </w:tcPr>
          <w:p w14:paraId="7AA00234" w14:textId="77777777" w:rsidR="00547FB5" w:rsidRPr="008971BF" w:rsidRDefault="00547FB5" w:rsidP="00FE485B">
            <w:pPr>
              <w:spacing w:before="0" w:after="0"/>
              <w:ind w:firstLine="0"/>
              <w:jc w:val="left"/>
              <w:rPr>
                <w:szCs w:val="26"/>
              </w:rPr>
            </w:pPr>
            <w:r w:rsidRPr="008971BF">
              <w:rPr>
                <w:szCs w:val="26"/>
              </w:rPr>
              <w:lastRenderedPageBreak/>
              <w:t xml:space="preserve">Gọi base() </w:t>
            </w:r>
          </w:p>
        </w:tc>
      </w:tr>
      <w:tr w:rsidR="00547FB5" w:rsidRPr="008971BF" w14:paraId="031C3B55" w14:textId="77777777" w:rsidTr="00FE485B">
        <w:trPr>
          <w:jc w:val="left"/>
        </w:trPr>
        <w:tc>
          <w:tcPr>
            <w:tcW w:w="844" w:type="dxa"/>
            <w:vAlign w:val="top"/>
            <w:hideMark/>
          </w:tcPr>
          <w:p w14:paraId="6B66634C" w14:textId="77777777" w:rsidR="00547FB5" w:rsidRPr="008971BF" w:rsidRDefault="00547FB5" w:rsidP="00FE485B">
            <w:pPr>
              <w:spacing w:before="0" w:after="0"/>
              <w:ind w:firstLine="0"/>
              <w:jc w:val="left"/>
              <w:rPr>
                <w:szCs w:val="26"/>
              </w:rPr>
            </w:pPr>
            <w:r w:rsidRPr="008971BF">
              <w:rPr>
                <w:b/>
                <w:bCs/>
                <w:szCs w:val="26"/>
              </w:rPr>
              <w:t>4</w:t>
            </w:r>
          </w:p>
        </w:tc>
        <w:tc>
          <w:tcPr>
            <w:tcW w:w="2836" w:type="dxa"/>
            <w:vAlign w:val="top"/>
            <w:hideMark/>
          </w:tcPr>
          <w:p w14:paraId="51FC3E43"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467" w:type="dxa"/>
            <w:vAlign w:val="top"/>
            <w:hideMark/>
          </w:tcPr>
          <w:p w14:paraId="54ED80A8" w14:textId="77777777" w:rsidR="00547FB5" w:rsidRPr="008971BF" w:rsidRDefault="00547FB5" w:rsidP="00FE485B">
            <w:pPr>
              <w:spacing w:before="0" w:after="0"/>
              <w:ind w:firstLine="0"/>
              <w:jc w:val="left"/>
              <w:rPr>
                <w:szCs w:val="26"/>
              </w:rPr>
            </w:pPr>
            <w:r w:rsidRPr="008971BF">
              <w:rPr>
                <w:szCs w:val="26"/>
              </w:rPr>
              <w:t>String</w:t>
            </w:r>
          </w:p>
        </w:tc>
        <w:tc>
          <w:tcPr>
            <w:tcW w:w="1797" w:type="dxa"/>
            <w:vAlign w:val="top"/>
            <w:hideMark/>
          </w:tcPr>
          <w:p w14:paraId="366D9196" w14:textId="77777777" w:rsidR="00547FB5" w:rsidRPr="008971BF" w:rsidRDefault="00547FB5" w:rsidP="00FE485B">
            <w:pPr>
              <w:spacing w:before="0" w:after="0"/>
              <w:ind w:firstLine="0"/>
              <w:jc w:val="left"/>
              <w:rPr>
                <w:szCs w:val="26"/>
              </w:rPr>
            </w:pPr>
          </w:p>
        </w:tc>
        <w:tc>
          <w:tcPr>
            <w:tcW w:w="2287" w:type="dxa"/>
            <w:vAlign w:val="top"/>
            <w:hideMark/>
          </w:tcPr>
          <w:p w14:paraId="2476F831" w14:textId="77777777" w:rsidR="00547FB5" w:rsidRPr="008971BF" w:rsidRDefault="00547FB5" w:rsidP="00FE485B">
            <w:pPr>
              <w:spacing w:before="0" w:after="0"/>
              <w:ind w:firstLine="0"/>
              <w:jc w:val="left"/>
              <w:rPr>
                <w:szCs w:val="26"/>
              </w:rPr>
            </w:pPr>
          </w:p>
        </w:tc>
      </w:tr>
    </w:tbl>
    <w:p w14:paraId="6D1CE2F3" w14:textId="77777777" w:rsidR="00547FB5" w:rsidRPr="008971BF" w:rsidRDefault="00547FB5" w:rsidP="00812ACB">
      <w:pPr>
        <w:spacing w:after="100" w:afterAutospacing="1"/>
        <w:ind w:firstLine="0"/>
        <w:rPr>
          <w:szCs w:val="26"/>
        </w:rPr>
      </w:pPr>
      <w:r w:rsidRPr="008971BF">
        <w:rPr>
          <w:b/>
          <w:bCs/>
          <w:szCs w:val="26"/>
        </w:rPr>
        <w:t>6. Đặc tả Class LeTan (Lễ Tân)</w:t>
      </w:r>
    </w:p>
    <w:tbl>
      <w:tblPr>
        <w:tblStyle w:val="TableGrid"/>
        <w:tblW w:w="0" w:type="auto"/>
        <w:jc w:val="left"/>
        <w:tblLayout w:type="fixed"/>
        <w:tblLook w:val="04A0" w:firstRow="1" w:lastRow="0" w:firstColumn="1" w:lastColumn="0" w:noHBand="0" w:noVBand="1"/>
      </w:tblPr>
      <w:tblGrid>
        <w:gridCol w:w="844"/>
        <w:gridCol w:w="3011"/>
        <w:gridCol w:w="1446"/>
        <w:gridCol w:w="1765"/>
        <w:gridCol w:w="2165"/>
      </w:tblGrid>
      <w:tr w:rsidR="00547FB5" w:rsidRPr="008971BF" w14:paraId="64CCED32" w14:textId="77777777" w:rsidTr="00FE485B">
        <w:trPr>
          <w:jc w:val="left"/>
        </w:trPr>
        <w:tc>
          <w:tcPr>
            <w:tcW w:w="844" w:type="dxa"/>
            <w:vAlign w:val="top"/>
            <w:hideMark/>
          </w:tcPr>
          <w:p w14:paraId="083B7187" w14:textId="77777777" w:rsidR="00547FB5" w:rsidRPr="008971BF" w:rsidRDefault="00547FB5" w:rsidP="00FE485B">
            <w:pPr>
              <w:spacing w:before="0" w:after="0"/>
              <w:ind w:firstLine="0"/>
              <w:jc w:val="left"/>
              <w:rPr>
                <w:szCs w:val="26"/>
              </w:rPr>
            </w:pPr>
            <w:r w:rsidRPr="008971BF">
              <w:rPr>
                <w:b/>
                <w:bCs/>
                <w:szCs w:val="26"/>
              </w:rPr>
              <w:t>STT</w:t>
            </w:r>
          </w:p>
        </w:tc>
        <w:tc>
          <w:tcPr>
            <w:tcW w:w="3011" w:type="dxa"/>
            <w:vAlign w:val="top"/>
            <w:hideMark/>
          </w:tcPr>
          <w:p w14:paraId="6B7F0C27" w14:textId="77777777" w:rsidR="00547FB5" w:rsidRPr="008971BF" w:rsidRDefault="00547FB5" w:rsidP="00FE485B">
            <w:pPr>
              <w:spacing w:before="0" w:after="0"/>
              <w:ind w:firstLine="0"/>
              <w:jc w:val="left"/>
              <w:rPr>
                <w:szCs w:val="26"/>
              </w:rPr>
            </w:pPr>
            <w:r w:rsidRPr="008971BF">
              <w:rPr>
                <w:b/>
                <w:bCs/>
                <w:szCs w:val="26"/>
              </w:rPr>
              <w:t>Công việc</w:t>
            </w:r>
          </w:p>
        </w:tc>
        <w:tc>
          <w:tcPr>
            <w:tcW w:w="1446" w:type="dxa"/>
            <w:vAlign w:val="top"/>
            <w:hideMark/>
          </w:tcPr>
          <w:p w14:paraId="04021248" w14:textId="77777777" w:rsidR="00547FB5" w:rsidRPr="008971BF" w:rsidRDefault="00547FB5" w:rsidP="00FE485B">
            <w:pPr>
              <w:spacing w:before="0" w:after="0"/>
              <w:ind w:firstLine="0"/>
              <w:jc w:val="left"/>
              <w:rPr>
                <w:szCs w:val="26"/>
              </w:rPr>
            </w:pPr>
            <w:r w:rsidRPr="008971BF">
              <w:rPr>
                <w:b/>
                <w:bCs/>
                <w:szCs w:val="26"/>
              </w:rPr>
              <w:t>Kiểu dữ liệu</w:t>
            </w:r>
          </w:p>
        </w:tc>
        <w:tc>
          <w:tcPr>
            <w:tcW w:w="1765" w:type="dxa"/>
            <w:vAlign w:val="top"/>
            <w:hideMark/>
          </w:tcPr>
          <w:p w14:paraId="5E840D06" w14:textId="77777777" w:rsidR="00547FB5" w:rsidRPr="008971BF" w:rsidRDefault="00547FB5" w:rsidP="00FE485B">
            <w:pPr>
              <w:spacing w:before="0" w:after="0"/>
              <w:ind w:firstLine="0"/>
              <w:jc w:val="left"/>
              <w:rPr>
                <w:szCs w:val="26"/>
              </w:rPr>
            </w:pPr>
            <w:r w:rsidRPr="008971BF">
              <w:rPr>
                <w:b/>
                <w:bCs/>
                <w:szCs w:val="26"/>
              </w:rPr>
              <w:t>Ràng buộc</w:t>
            </w:r>
          </w:p>
        </w:tc>
        <w:tc>
          <w:tcPr>
            <w:tcW w:w="2165" w:type="dxa"/>
            <w:vAlign w:val="top"/>
            <w:hideMark/>
          </w:tcPr>
          <w:p w14:paraId="0AF49A37"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64F6F9C0" w14:textId="77777777" w:rsidTr="00FE485B">
        <w:trPr>
          <w:jc w:val="left"/>
        </w:trPr>
        <w:tc>
          <w:tcPr>
            <w:tcW w:w="844" w:type="dxa"/>
            <w:vAlign w:val="top"/>
            <w:hideMark/>
          </w:tcPr>
          <w:p w14:paraId="24B4805E" w14:textId="77777777" w:rsidR="00547FB5" w:rsidRPr="008971BF" w:rsidRDefault="00547FB5" w:rsidP="00FE485B">
            <w:pPr>
              <w:spacing w:before="0" w:after="0"/>
              <w:ind w:firstLine="0"/>
              <w:jc w:val="left"/>
              <w:rPr>
                <w:szCs w:val="26"/>
              </w:rPr>
            </w:pPr>
            <w:r w:rsidRPr="008971BF">
              <w:rPr>
                <w:b/>
                <w:bCs/>
                <w:szCs w:val="26"/>
              </w:rPr>
              <w:t>1</w:t>
            </w:r>
          </w:p>
        </w:tc>
        <w:tc>
          <w:tcPr>
            <w:tcW w:w="3011" w:type="dxa"/>
            <w:vAlign w:val="top"/>
            <w:hideMark/>
          </w:tcPr>
          <w:p w14:paraId="3BAD4A86"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446" w:type="dxa"/>
            <w:vAlign w:val="top"/>
            <w:hideMark/>
          </w:tcPr>
          <w:p w14:paraId="0210CF40" w14:textId="77777777" w:rsidR="00547FB5" w:rsidRPr="008971BF" w:rsidRDefault="00547FB5" w:rsidP="00FE485B">
            <w:pPr>
              <w:spacing w:before="0" w:after="0"/>
              <w:ind w:firstLine="0"/>
              <w:jc w:val="left"/>
              <w:rPr>
                <w:szCs w:val="26"/>
              </w:rPr>
            </w:pPr>
          </w:p>
        </w:tc>
        <w:tc>
          <w:tcPr>
            <w:tcW w:w="1765" w:type="dxa"/>
            <w:vAlign w:val="top"/>
            <w:hideMark/>
          </w:tcPr>
          <w:p w14:paraId="59EB722F" w14:textId="77777777" w:rsidR="00547FB5" w:rsidRPr="008971BF" w:rsidRDefault="00547FB5" w:rsidP="00FE485B">
            <w:pPr>
              <w:spacing w:before="0" w:after="0"/>
              <w:ind w:firstLine="0"/>
              <w:jc w:val="left"/>
              <w:rPr>
                <w:szCs w:val="26"/>
              </w:rPr>
            </w:pPr>
          </w:p>
        </w:tc>
        <w:tc>
          <w:tcPr>
            <w:tcW w:w="2165" w:type="dxa"/>
            <w:vAlign w:val="top"/>
            <w:hideMark/>
          </w:tcPr>
          <w:p w14:paraId="38886E29" w14:textId="77777777" w:rsidR="00547FB5" w:rsidRPr="008971BF" w:rsidRDefault="00547FB5" w:rsidP="00FE485B">
            <w:pPr>
              <w:spacing w:before="0" w:after="0"/>
              <w:ind w:firstLine="0"/>
              <w:jc w:val="left"/>
              <w:rPr>
                <w:szCs w:val="26"/>
              </w:rPr>
            </w:pPr>
            <w:r w:rsidRPr="008971BF">
              <w:rPr>
                <w:szCs w:val="26"/>
              </w:rPr>
              <w:t xml:space="preserve">Kế thừa NhanVien </w:t>
            </w:r>
          </w:p>
        </w:tc>
      </w:tr>
      <w:tr w:rsidR="00547FB5" w:rsidRPr="008971BF" w14:paraId="5AE3F8F4" w14:textId="77777777" w:rsidTr="00FE485B">
        <w:trPr>
          <w:jc w:val="left"/>
        </w:trPr>
        <w:tc>
          <w:tcPr>
            <w:tcW w:w="844" w:type="dxa"/>
            <w:vAlign w:val="top"/>
            <w:hideMark/>
          </w:tcPr>
          <w:p w14:paraId="71D8394D" w14:textId="77777777" w:rsidR="00547FB5" w:rsidRPr="008971BF" w:rsidRDefault="00547FB5" w:rsidP="00FE485B">
            <w:pPr>
              <w:spacing w:before="0" w:after="0"/>
              <w:ind w:firstLine="0"/>
              <w:jc w:val="left"/>
              <w:rPr>
                <w:szCs w:val="26"/>
              </w:rPr>
            </w:pPr>
            <w:r w:rsidRPr="008971BF">
              <w:rPr>
                <w:szCs w:val="26"/>
              </w:rPr>
              <w:t>1.1</w:t>
            </w:r>
          </w:p>
        </w:tc>
        <w:tc>
          <w:tcPr>
            <w:tcW w:w="3011" w:type="dxa"/>
            <w:vAlign w:val="top"/>
            <w:hideMark/>
          </w:tcPr>
          <w:p w14:paraId="0F1B3729" w14:textId="77777777" w:rsidR="00547FB5" w:rsidRPr="008971BF" w:rsidRDefault="00547FB5" w:rsidP="00FE485B">
            <w:pPr>
              <w:spacing w:before="0" w:after="0"/>
              <w:ind w:firstLine="0"/>
              <w:jc w:val="left"/>
              <w:rPr>
                <w:szCs w:val="26"/>
              </w:rPr>
            </w:pPr>
            <w:r w:rsidRPr="008971BF">
              <w:rPr>
                <w:szCs w:val="26"/>
              </w:rPr>
              <w:t>caLamViec</w:t>
            </w:r>
          </w:p>
        </w:tc>
        <w:tc>
          <w:tcPr>
            <w:tcW w:w="1446" w:type="dxa"/>
            <w:vAlign w:val="top"/>
            <w:hideMark/>
          </w:tcPr>
          <w:p w14:paraId="221FE0DC" w14:textId="77777777" w:rsidR="00547FB5" w:rsidRPr="008971BF" w:rsidRDefault="00547FB5" w:rsidP="00FE485B">
            <w:pPr>
              <w:spacing w:before="0" w:after="0"/>
              <w:ind w:firstLine="0"/>
              <w:jc w:val="left"/>
              <w:rPr>
                <w:szCs w:val="26"/>
              </w:rPr>
            </w:pPr>
            <w:r w:rsidRPr="008971BF">
              <w:rPr>
                <w:szCs w:val="26"/>
              </w:rPr>
              <w:t>String</w:t>
            </w:r>
          </w:p>
        </w:tc>
        <w:tc>
          <w:tcPr>
            <w:tcW w:w="1765" w:type="dxa"/>
            <w:vAlign w:val="top"/>
            <w:hideMark/>
          </w:tcPr>
          <w:p w14:paraId="3C021DE8" w14:textId="77777777" w:rsidR="00547FB5" w:rsidRPr="008971BF" w:rsidRDefault="00547FB5" w:rsidP="00FE485B">
            <w:pPr>
              <w:spacing w:before="0" w:after="0"/>
              <w:ind w:firstLine="0"/>
              <w:jc w:val="left"/>
              <w:rPr>
                <w:szCs w:val="26"/>
              </w:rPr>
            </w:pPr>
            <w:r w:rsidRPr="008971BF">
              <w:rPr>
                <w:szCs w:val="26"/>
              </w:rPr>
              <w:t>Không được rỗng</w:t>
            </w:r>
          </w:p>
        </w:tc>
        <w:tc>
          <w:tcPr>
            <w:tcW w:w="2165" w:type="dxa"/>
            <w:vAlign w:val="top"/>
            <w:hideMark/>
          </w:tcPr>
          <w:p w14:paraId="384219C9" w14:textId="77777777" w:rsidR="00547FB5" w:rsidRPr="008971BF" w:rsidRDefault="00547FB5" w:rsidP="00FE485B">
            <w:pPr>
              <w:spacing w:before="0" w:after="0"/>
              <w:ind w:firstLine="0"/>
              <w:jc w:val="left"/>
              <w:rPr>
                <w:szCs w:val="26"/>
              </w:rPr>
            </w:pPr>
          </w:p>
        </w:tc>
      </w:tr>
      <w:tr w:rsidR="00547FB5" w:rsidRPr="008971BF" w14:paraId="3DA817C9" w14:textId="77777777" w:rsidTr="00FE485B">
        <w:trPr>
          <w:jc w:val="left"/>
        </w:trPr>
        <w:tc>
          <w:tcPr>
            <w:tcW w:w="844" w:type="dxa"/>
            <w:vAlign w:val="top"/>
            <w:hideMark/>
          </w:tcPr>
          <w:p w14:paraId="76D286AC" w14:textId="77777777" w:rsidR="00547FB5" w:rsidRPr="008971BF" w:rsidRDefault="00547FB5" w:rsidP="00FE485B">
            <w:pPr>
              <w:spacing w:before="0" w:after="0"/>
              <w:ind w:firstLine="0"/>
              <w:jc w:val="left"/>
              <w:rPr>
                <w:szCs w:val="26"/>
              </w:rPr>
            </w:pPr>
            <w:r w:rsidRPr="008971BF">
              <w:rPr>
                <w:b/>
                <w:bCs/>
                <w:szCs w:val="26"/>
              </w:rPr>
              <w:t>2</w:t>
            </w:r>
          </w:p>
        </w:tc>
        <w:tc>
          <w:tcPr>
            <w:tcW w:w="3011" w:type="dxa"/>
            <w:vAlign w:val="top"/>
            <w:hideMark/>
          </w:tcPr>
          <w:p w14:paraId="0585731E"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446" w:type="dxa"/>
            <w:vAlign w:val="top"/>
            <w:hideMark/>
          </w:tcPr>
          <w:p w14:paraId="6B9DF879" w14:textId="77777777" w:rsidR="00547FB5" w:rsidRPr="008971BF" w:rsidRDefault="00547FB5" w:rsidP="00FE485B">
            <w:pPr>
              <w:spacing w:before="0" w:after="0"/>
              <w:ind w:firstLine="0"/>
              <w:jc w:val="left"/>
              <w:rPr>
                <w:szCs w:val="26"/>
              </w:rPr>
            </w:pPr>
          </w:p>
        </w:tc>
        <w:tc>
          <w:tcPr>
            <w:tcW w:w="1765" w:type="dxa"/>
            <w:vAlign w:val="top"/>
            <w:hideMark/>
          </w:tcPr>
          <w:p w14:paraId="26522B1A" w14:textId="77777777" w:rsidR="00547FB5" w:rsidRPr="008971BF" w:rsidRDefault="00547FB5" w:rsidP="00FE485B">
            <w:pPr>
              <w:spacing w:before="0" w:after="0"/>
              <w:ind w:firstLine="0"/>
              <w:jc w:val="left"/>
              <w:rPr>
                <w:szCs w:val="26"/>
              </w:rPr>
            </w:pPr>
          </w:p>
        </w:tc>
        <w:tc>
          <w:tcPr>
            <w:tcW w:w="2165" w:type="dxa"/>
            <w:vAlign w:val="top"/>
            <w:hideMark/>
          </w:tcPr>
          <w:p w14:paraId="394C42B6" w14:textId="77777777" w:rsidR="00547FB5" w:rsidRPr="008971BF" w:rsidRDefault="00547FB5" w:rsidP="00FE485B">
            <w:pPr>
              <w:spacing w:before="0" w:after="0"/>
              <w:ind w:firstLine="0"/>
              <w:jc w:val="left"/>
              <w:rPr>
                <w:szCs w:val="26"/>
              </w:rPr>
            </w:pPr>
          </w:p>
        </w:tc>
      </w:tr>
      <w:tr w:rsidR="00547FB5" w:rsidRPr="008971BF" w14:paraId="10B654FE" w14:textId="77777777" w:rsidTr="00FE485B">
        <w:trPr>
          <w:jc w:val="left"/>
        </w:trPr>
        <w:tc>
          <w:tcPr>
            <w:tcW w:w="844" w:type="dxa"/>
            <w:vAlign w:val="top"/>
            <w:hideMark/>
          </w:tcPr>
          <w:p w14:paraId="74A5416C" w14:textId="77777777" w:rsidR="00547FB5" w:rsidRPr="008971BF" w:rsidRDefault="00547FB5" w:rsidP="00FE485B">
            <w:pPr>
              <w:spacing w:before="0" w:after="0"/>
              <w:ind w:firstLine="0"/>
              <w:jc w:val="left"/>
              <w:rPr>
                <w:szCs w:val="26"/>
              </w:rPr>
            </w:pPr>
            <w:r w:rsidRPr="008971BF">
              <w:rPr>
                <w:szCs w:val="26"/>
              </w:rPr>
              <w:t>2.1</w:t>
            </w:r>
          </w:p>
        </w:tc>
        <w:tc>
          <w:tcPr>
            <w:tcW w:w="3011" w:type="dxa"/>
            <w:vAlign w:val="top"/>
            <w:hideMark/>
          </w:tcPr>
          <w:p w14:paraId="02CBD069" w14:textId="77777777" w:rsidR="00547FB5" w:rsidRPr="008971BF" w:rsidRDefault="00547FB5" w:rsidP="00FE485B">
            <w:pPr>
              <w:spacing w:before="0" w:after="0"/>
              <w:ind w:firstLine="0"/>
              <w:jc w:val="left"/>
              <w:rPr>
                <w:szCs w:val="26"/>
              </w:rPr>
            </w:pPr>
            <w:r w:rsidRPr="008971BF">
              <w:rPr>
                <w:szCs w:val="26"/>
              </w:rPr>
              <w:t>tiepNhanBenhNhan()</w:t>
            </w:r>
          </w:p>
        </w:tc>
        <w:tc>
          <w:tcPr>
            <w:tcW w:w="1446" w:type="dxa"/>
            <w:vAlign w:val="top"/>
            <w:hideMark/>
          </w:tcPr>
          <w:p w14:paraId="60070F81" w14:textId="77777777" w:rsidR="00547FB5" w:rsidRPr="008971BF" w:rsidRDefault="00547FB5" w:rsidP="00FE485B">
            <w:pPr>
              <w:spacing w:before="0" w:after="0"/>
              <w:ind w:firstLine="0"/>
              <w:jc w:val="left"/>
              <w:rPr>
                <w:szCs w:val="26"/>
              </w:rPr>
            </w:pPr>
            <w:r w:rsidRPr="008971BF">
              <w:rPr>
                <w:szCs w:val="26"/>
              </w:rPr>
              <w:t>void</w:t>
            </w:r>
          </w:p>
        </w:tc>
        <w:tc>
          <w:tcPr>
            <w:tcW w:w="1765" w:type="dxa"/>
            <w:vAlign w:val="top"/>
            <w:hideMark/>
          </w:tcPr>
          <w:p w14:paraId="09EAAD06" w14:textId="77777777" w:rsidR="00547FB5" w:rsidRPr="008971BF" w:rsidRDefault="00547FB5" w:rsidP="00FE485B">
            <w:pPr>
              <w:spacing w:before="0" w:after="0"/>
              <w:ind w:firstLine="0"/>
              <w:jc w:val="left"/>
              <w:rPr>
                <w:szCs w:val="26"/>
              </w:rPr>
            </w:pPr>
          </w:p>
        </w:tc>
        <w:tc>
          <w:tcPr>
            <w:tcW w:w="2165" w:type="dxa"/>
            <w:vAlign w:val="top"/>
            <w:hideMark/>
          </w:tcPr>
          <w:p w14:paraId="0AFC6B8A" w14:textId="77777777" w:rsidR="00547FB5" w:rsidRPr="008971BF" w:rsidRDefault="00547FB5" w:rsidP="00FE485B">
            <w:pPr>
              <w:spacing w:before="0" w:after="0"/>
              <w:ind w:firstLine="0"/>
              <w:jc w:val="left"/>
              <w:rPr>
                <w:szCs w:val="26"/>
              </w:rPr>
            </w:pPr>
          </w:p>
        </w:tc>
      </w:tr>
      <w:tr w:rsidR="00547FB5" w:rsidRPr="008971BF" w14:paraId="0936417F" w14:textId="77777777" w:rsidTr="00FE485B">
        <w:trPr>
          <w:jc w:val="left"/>
        </w:trPr>
        <w:tc>
          <w:tcPr>
            <w:tcW w:w="844" w:type="dxa"/>
            <w:vAlign w:val="top"/>
            <w:hideMark/>
          </w:tcPr>
          <w:p w14:paraId="3DE74F2B" w14:textId="77777777" w:rsidR="00547FB5" w:rsidRPr="008971BF" w:rsidRDefault="00547FB5" w:rsidP="00FE485B">
            <w:pPr>
              <w:spacing w:before="0" w:after="0"/>
              <w:ind w:firstLine="0"/>
              <w:jc w:val="left"/>
              <w:rPr>
                <w:szCs w:val="26"/>
              </w:rPr>
            </w:pPr>
            <w:r w:rsidRPr="008971BF">
              <w:rPr>
                <w:szCs w:val="26"/>
              </w:rPr>
              <w:t>2.2</w:t>
            </w:r>
          </w:p>
        </w:tc>
        <w:tc>
          <w:tcPr>
            <w:tcW w:w="3011" w:type="dxa"/>
            <w:vAlign w:val="top"/>
            <w:hideMark/>
          </w:tcPr>
          <w:p w14:paraId="6DD4F59E" w14:textId="77777777" w:rsidR="00547FB5" w:rsidRPr="008971BF" w:rsidRDefault="00547FB5" w:rsidP="00FE485B">
            <w:pPr>
              <w:spacing w:before="0" w:after="0"/>
              <w:ind w:firstLine="0"/>
              <w:jc w:val="left"/>
              <w:rPr>
                <w:szCs w:val="26"/>
              </w:rPr>
            </w:pPr>
            <w:r w:rsidRPr="008971BF">
              <w:rPr>
                <w:szCs w:val="26"/>
              </w:rPr>
              <w:t>datLichHen()</w:t>
            </w:r>
          </w:p>
        </w:tc>
        <w:tc>
          <w:tcPr>
            <w:tcW w:w="1446" w:type="dxa"/>
            <w:vAlign w:val="top"/>
            <w:hideMark/>
          </w:tcPr>
          <w:p w14:paraId="1DDF95CD" w14:textId="77777777" w:rsidR="00547FB5" w:rsidRPr="008971BF" w:rsidRDefault="00547FB5" w:rsidP="00FE485B">
            <w:pPr>
              <w:spacing w:before="0" w:after="0"/>
              <w:ind w:firstLine="0"/>
              <w:jc w:val="left"/>
              <w:rPr>
                <w:szCs w:val="26"/>
              </w:rPr>
            </w:pPr>
            <w:r w:rsidRPr="008971BF">
              <w:rPr>
                <w:szCs w:val="26"/>
              </w:rPr>
              <w:t>void</w:t>
            </w:r>
          </w:p>
        </w:tc>
        <w:tc>
          <w:tcPr>
            <w:tcW w:w="1765" w:type="dxa"/>
            <w:vAlign w:val="top"/>
            <w:hideMark/>
          </w:tcPr>
          <w:p w14:paraId="2582A66D" w14:textId="77777777" w:rsidR="00547FB5" w:rsidRPr="008971BF" w:rsidRDefault="00547FB5" w:rsidP="00FE485B">
            <w:pPr>
              <w:spacing w:before="0" w:after="0"/>
              <w:ind w:firstLine="0"/>
              <w:jc w:val="left"/>
              <w:rPr>
                <w:szCs w:val="26"/>
              </w:rPr>
            </w:pPr>
          </w:p>
        </w:tc>
        <w:tc>
          <w:tcPr>
            <w:tcW w:w="2165" w:type="dxa"/>
            <w:vAlign w:val="top"/>
            <w:hideMark/>
          </w:tcPr>
          <w:p w14:paraId="20376BFB" w14:textId="77777777" w:rsidR="00547FB5" w:rsidRPr="008971BF" w:rsidRDefault="00547FB5" w:rsidP="00FE485B">
            <w:pPr>
              <w:spacing w:before="0" w:after="0"/>
              <w:ind w:firstLine="0"/>
              <w:jc w:val="left"/>
              <w:rPr>
                <w:szCs w:val="26"/>
              </w:rPr>
            </w:pPr>
          </w:p>
        </w:tc>
      </w:tr>
      <w:tr w:rsidR="00547FB5" w:rsidRPr="008971BF" w14:paraId="7E124031" w14:textId="77777777" w:rsidTr="00FE485B">
        <w:trPr>
          <w:jc w:val="left"/>
        </w:trPr>
        <w:tc>
          <w:tcPr>
            <w:tcW w:w="844" w:type="dxa"/>
            <w:vAlign w:val="top"/>
            <w:hideMark/>
          </w:tcPr>
          <w:p w14:paraId="017B594A" w14:textId="77777777" w:rsidR="00547FB5" w:rsidRPr="008971BF" w:rsidRDefault="00547FB5" w:rsidP="00FE485B">
            <w:pPr>
              <w:spacing w:before="0" w:after="0"/>
              <w:ind w:firstLine="0"/>
              <w:jc w:val="left"/>
              <w:rPr>
                <w:szCs w:val="26"/>
              </w:rPr>
            </w:pPr>
            <w:r w:rsidRPr="008971BF">
              <w:rPr>
                <w:b/>
                <w:bCs/>
                <w:szCs w:val="26"/>
              </w:rPr>
              <w:t>3</w:t>
            </w:r>
          </w:p>
        </w:tc>
        <w:tc>
          <w:tcPr>
            <w:tcW w:w="3011" w:type="dxa"/>
            <w:vAlign w:val="top"/>
            <w:hideMark/>
          </w:tcPr>
          <w:p w14:paraId="741D2F8A"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446" w:type="dxa"/>
            <w:vAlign w:val="top"/>
            <w:hideMark/>
          </w:tcPr>
          <w:p w14:paraId="1EB5C22A" w14:textId="77777777" w:rsidR="00547FB5" w:rsidRPr="008971BF" w:rsidRDefault="00547FB5" w:rsidP="00FE485B">
            <w:pPr>
              <w:spacing w:before="0" w:after="0"/>
              <w:ind w:firstLine="0"/>
              <w:jc w:val="left"/>
              <w:rPr>
                <w:szCs w:val="26"/>
              </w:rPr>
            </w:pPr>
          </w:p>
        </w:tc>
        <w:tc>
          <w:tcPr>
            <w:tcW w:w="1765" w:type="dxa"/>
            <w:vAlign w:val="top"/>
            <w:hideMark/>
          </w:tcPr>
          <w:p w14:paraId="3DE67C08" w14:textId="77777777" w:rsidR="00547FB5" w:rsidRPr="005F7544" w:rsidRDefault="00547FB5" w:rsidP="00FE485B">
            <w:pPr>
              <w:spacing w:before="0" w:after="0"/>
              <w:ind w:firstLine="0"/>
              <w:jc w:val="left"/>
              <w:rPr>
                <w:szCs w:val="26"/>
                <w:lang w:val="vi-VN"/>
              </w:rPr>
            </w:pPr>
            <w:r w:rsidRPr="008971BF">
              <w:rPr>
                <w:szCs w:val="26"/>
              </w:rPr>
              <w:t>- Mặc nhiên</w:t>
            </w:r>
          </w:p>
          <w:p w14:paraId="4E311047" w14:textId="77777777" w:rsidR="00547FB5" w:rsidRPr="008971BF" w:rsidRDefault="00547FB5" w:rsidP="00FE485B">
            <w:pPr>
              <w:spacing w:before="0" w:after="0"/>
              <w:ind w:firstLine="0"/>
              <w:jc w:val="left"/>
              <w:rPr>
                <w:szCs w:val="26"/>
              </w:rPr>
            </w:pPr>
            <w:r w:rsidRPr="008971BF">
              <w:rPr>
                <w:szCs w:val="26"/>
              </w:rPr>
              <w:t>- Đầy đủ tham số</w:t>
            </w:r>
          </w:p>
        </w:tc>
        <w:tc>
          <w:tcPr>
            <w:tcW w:w="2165" w:type="dxa"/>
            <w:vAlign w:val="top"/>
            <w:hideMark/>
          </w:tcPr>
          <w:p w14:paraId="4B4A57AC" w14:textId="77777777" w:rsidR="00547FB5" w:rsidRPr="008971BF" w:rsidRDefault="00547FB5" w:rsidP="00FE485B">
            <w:pPr>
              <w:spacing w:before="0" w:after="0"/>
              <w:ind w:firstLine="0"/>
              <w:jc w:val="left"/>
              <w:rPr>
                <w:szCs w:val="26"/>
              </w:rPr>
            </w:pPr>
            <w:r w:rsidRPr="008971BF">
              <w:rPr>
                <w:szCs w:val="26"/>
              </w:rPr>
              <w:t xml:space="preserve">Gọi base() </w:t>
            </w:r>
          </w:p>
        </w:tc>
      </w:tr>
      <w:tr w:rsidR="00547FB5" w:rsidRPr="008971BF" w14:paraId="08D2E4C3" w14:textId="77777777" w:rsidTr="00FE485B">
        <w:trPr>
          <w:jc w:val="left"/>
        </w:trPr>
        <w:tc>
          <w:tcPr>
            <w:tcW w:w="844" w:type="dxa"/>
            <w:vAlign w:val="top"/>
            <w:hideMark/>
          </w:tcPr>
          <w:p w14:paraId="1D35886C" w14:textId="77777777" w:rsidR="00547FB5" w:rsidRPr="008971BF" w:rsidRDefault="00547FB5" w:rsidP="00FE485B">
            <w:pPr>
              <w:spacing w:before="0" w:after="0"/>
              <w:ind w:firstLine="0"/>
              <w:jc w:val="left"/>
              <w:rPr>
                <w:szCs w:val="26"/>
              </w:rPr>
            </w:pPr>
            <w:r w:rsidRPr="008971BF">
              <w:rPr>
                <w:b/>
                <w:bCs/>
                <w:szCs w:val="26"/>
              </w:rPr>
              <w:t>4</w:t>
            </w:r>
          </w:p>
        </w:tc>
        <w:tc>
          <w:tcPr>
            <w:tcW w:w="3011" w:type="dxa"/>
            <w:vAlign w:val="top"/>
            <w:hideMark/>
          </w:tcPr>
          <w:p w14:paraId="29BF4B03"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446" w:type="dxa"/>
            <w:vAlign w:val="top"/>
            <w:hideMark/>
          </w:tcPr>
          <w:p w14:paraId="2AAD7946" w14:textId="77777777" w:rsidR="00547FB5" w:rsidRPr="008971BF" w:rsidRDefault="00547FB5" w:rsidP="00FE485B">
            <w:pPr>
              <w:spacing w:before="0" w:after="0"/>
              <w:ind w:firstLine="0"/>
              <w:jc w:val="left"/>
              <w:rPr>
                <w:szCs w:val="26"/>
              </w:rPr>
            </w:pPr>
            <w:r w:rsidRPr="008971BF">
              <w:rPr>
                <w:szCs w:val="26"/>
              </w:rPr>
              <w:t>String</w:t>
            </w:r>
          </w:p>
        </w:tc>
        <w:tc>
          <w:tcPr>
            <w:tcW w:w="1765" w:type="dxa"/>
            <w:vAlign w:val="top"/>
            <w:hideMark/>
          </w:tcPr>
          <w:p w14:paraId="5C123B55" w14:textId="77777777" w:rsidR="00547FB5" w:rsidRPr="008971BF" w:rsidRDefault="00547FB5" w:rsidP="00FE485B">
            <w:pPr>
              <w:spacing w:before="0" w:after="0"/>
              <w:ind w:firstLine="0"/>
              <w:jc w:val="left"/>
              <w:rPr>
                <w:szCs w:val="26"/>
              </w:rPr>
            </w:pPr>
          </w:p>
        </w:tc>
        <w:tc>
          <w:tcPr>
            <w:tcW w:w="2165" w:type="dxa"/>
            <w:vAlign w:val="top"/>
            <w:hideMark/>
          </w:tcPr>
          <w:p w14:paraId="427B21F7" w14:textId="77777777" w:rsidR="00547FB5" w:rsidRPr="008971BF" w:rsidRDefault="00547FB5" w:rsidP="00FE485B">
            <w:pPr>
              <w:spacing w:before="0" w:after="0"/>
              <w:ind w:firstLine="0"/>
              <w:jc w:val="left"/>
              <w:rPr>
                <w:szCs w:val="26"/>
              </w:rPr>
            </w:pPr>
            <w:r w:rsidRPr="008971BF">
              <w:rPr>
                <w:szCs w:val="26"/>
              </w:rPr>
              <w:t>Trả về thông tin lễ tân</w:t>
            </w:r>
          </w:p>
        </w:tc>
      </w:tr>
    </w:tbl>
    <w:p w14:paraId="1D9ED320" w14:textId="77777777" w:rsidR="00547FB5" w:rsidRPr="008971BF" w:rsidRDefault="00547FB5" w:rsidP="00812ACB">
      <w:pPr>
        <w:spacing w:after="100" w:afterAutospacing="1"/>
        <w:ind w:firstLine="0"/>
        <w:rPr>
          <w:szCs w:val="26"/>
        </w:rPr>
      </w:pPr>
      <w:r w:rsidRPr="008971BF">
        <w:rPr>
          <w:b/>
          <w:bCs/>
          <w:szCs w:val="26"/>
        </w:rPr>
        <w:t>7. Đặc tả Class DichVu (Dịch Vụ)</w:t>
      </w:r>
    </w:p>
    <w:tbl>
      <w:tblPr>
        <w:tblStyle w:val="TableGrid"/>
        <w:tblW w:w="0" w:type="auto"/>
        <w:jc w:val="left"/>
        <w:tblLayout w:type="fixed"/>
        <w:tblLook w:val="04A0" w:firstRow="1" w:lastRow="0" w:firstColumn="1" w:lastColumn="0" w:noHBand="0" w:noVBand="1"/>
      </w:tblPr>
      <w:tblGrid>
        <w:gridCol w:w="844"/>
        <w:gridCol w:w="3258"/>
        <w:gridCol w:w="1655"/>
        <w:gridCol w:w="2087"/>
        <w:gridCol w:w="1211"/>
      </w:tblGrid>
      <w:tr w:rsidR="00547FB5" w:rsidRPr="008971BF" w14:paraId="1E4C50C3" w14:textId="77777777" w:rsidTr="00FE485B">
        <w:trPr>
          <w:jc w:val="left"/>
        </w:trPr>
        <w:tc>
          <w:tcPr>
            <w:tcW w:w="844" w:type="dxa"/>
            <w:vAlign w:val="top"/>
            <w:hideMark/>
          </w:tcPr>
          <w:p w14:paraId="711634A2"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7BEE2C06"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7B1BE813" w14:textId="77777777" w:rsidR="00547FB5" w:rsidRPr="008971BF" w:rsidRDefault="00547FB5" w:rsidP="00FE485B">
            <w:pPr>
              <w:spacing w:before="0" w:after="0"/>
              <w:ind w:firstLine="0"/>
              <w:jc w:val="left"/>
              <w:rPr>
                <w:szCs w:val="26"/>
              </w:rPr>
            </w:pPr>
            <w:r w:rsidRPr="008971BF">
              <w:rPr>
                <w:b/>
                <w:bCs/>
                <w:szCs w:val="26"/>
              </w:rPr>
              <w:t>Kiểu dữ liệu</w:t>
            </w:r>
          </w:p>
        </w:tc>
        <w:tc>
          <w:tcPr>
            <w:tcW w:w="2087" w:type="dxa"/>
            <w:vAlign w:val="top"/>
            <w:hideMark/>
          </w:tcPr>
          <w:p w14:paraId="78A31184"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22E3F575"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35EA65BD" w14:textId="77777777" w:rsidTr="00FE485B">
        <w:trPr>
          <w:jc w:val="left"/>
        </w:trPr>
        <w:tc>
          <w:tcPr>
            <w:tcW w:w="844" w:type="dxa"/>
            <w:vAlign w:val="top"/>
            <w:hideMark/>
          </w:tcPr>
          <w:p w14:paraId="70C318B6"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0797F016"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6AE23A1B" w14:textId="77777777" w:rsidR="00547FB5" w:rsidRPr="008971BF" w:rsidRDefault="00547FB5" w:rsidP="00FE485B">
            <w:pPr>
              <w:spacing w:before="0" w:after="0"/>
              <w:ind w:firstLine="0"/>
              <w:jc w:val="left"/>
              <w:rPr>
                <w:szCs w:val="26"/>
              </w:rPr>
            </w:pPr>
          </w:p>
        </w:tc>
        <w:tc>
          <w:tcPr>
            <w:tcW w:w="2087" w:type="dxa"/>
            <w:vAlign w:val="top"/>
            <w:hideMark/>
          </w:tcPr>
          <w:p w14:paraId="03DC0DE8" w14:textId="77777777" w:rsidR="00547FB5" w:rsidRPr="008971BF" w:rsidRDefault="00547FB5" w:rsidP="00FE485B">
            <w:pPr>
              <w:spacing w:before="0" w:after="0"/>
              <w:ind w:firstLine="0"/>
              <w:jc w:val="left"/>
              <w:rPr>
                <w:szCs w:val="26"/>
              </w:rPr>
            </w:pPr>
          </w:p>
        </w:tc>
        <w:tc>
          <w:tcPr>
            <w:tcW w:w="1211" w:type="dxa"/>
            <w:vAlign w:val="top"/>
            <w:hideMark/>
          </w:tcPr>
          <w:p w14:paraId="2C0E2691" w14:textId="77777777" w:rsidR="00547FB5" w:rsidRPr="008971BF" w:rsidRDefault="00547FB5" w:rsidP="00FE485B">
            <w:pPr>
              <w:spacing w:before="0" w:after="0"/>
              <w:ind w:firstLine="0"/>
              <w:jc w:val="left"/>
              <w:rPr>
                <w:szCs w:val="26"/>
              </w:rPr>
            </w:pPr>
          </w:p>
        </w:tc>
      </w:tr>
      <w:tr w:rsidR="00547FB5" w:rsidRPr="008971BF" w14:paraId="6AD7ED85" w14:textId="77777777" w:rsidTr="00FE485B">
        <w:trPr>
          <w:jc w:val="left"/>
        </w:trPr>
        <w:tc>
          <w:tcPr>
            <w:tcW w:w="844" w:type="dxa"/>
            <w:vAlign w:val="top"/>
            <w:hideMark/>
          </w:tcPr>
          <w:p w14:paraId="7C4DCE10"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4FE723D0" w14:textId="77777777" w:rsidR="00547FB5" w:rsidRPr="008971BF" w:rsidRDefault="00547FB5" w:rsidP="00FE485B">
            <w:pPr>
              <w:spacing w:before="0" w:after="0"/>
              <w:ind w:firstLine="0"/>
              <w:jc w:val="left"/>
              <w:rPr>
                <w:szCs w:val="26"/>
              </w:rPr>
            </w:pPr>
            <w:r w:rsidRPr="008971BF">
              <w:rPr>
                <w:szCs w:val="26"/>
              </w:rPr>
              <w:t>maDV</w:t>
            </w:r>
          </w:p>
        </w:tc>
        <w:tc>
          <w:tcPr>
            <w:tcW w:w="1655" w:type="dxa"/>
            <w:vAlign w:val="top"/>
            <w:hideMark/>
          </w:tcPr>
          <w:p w14:paraId="7155C0E5" w14:textId="77777777" w:rsidR="00547FB5" w:rsidRPr="008971BF" w:rsidRDefault="00547FB5" w:rsidP="00FE485B">
            <w:pPr>
              <w:spacing w:before="0" w:after="0"/>
              <w:ind w:firstLine="0"/>
              <w:jc w:val="left"/>
              <w:rPr>
                <w:szCs w:val="26"/>
              </w:rPr>
            </w:pPr>
            <w:r w:rsidRPr="008971BF">
              <w:rPr>
                <w:szCs w:val="26"/>
              </w:rPr>
              <w:t>String</w:t>
            </w:r>
          </w:p>
        </w:tc>
        <w:tc>
          <w:tcPr>
            <w:tcW w:w="2087" w:type="dxa"/>
            <w:vAlign w:val="top"/>
            <w:hideMark/>
          </w:tcPr>
          <w:p w14:paraId="01D60556" w14:textId="77777777" w:rsidR="00547FB5" w:rsidRPr="008971BF" w:rsidRDefault="00547FB5" w:rsidP="00FE485B">
            <w:pPr>
              <w:spacing w:before="0" w:after="0"/>
              <w:ind w:firstLine="0"/>
              <w:jc w:val="left"/>
              <w:rPr>
                <w:szCs w:val="26"/>
              </w:rPr>
            </w:pPr>
            <w:r w:rsidRPr="008971BF">
              <w:rPr>
                <w:szCs w:val="26"/>
              </w:rPr>
              <w:t>Tự động sinh</w:t>
            </w:r>
          </w:p>
        </w:tc>
        <w:tc>
          <w:tcPr>
            <w:tcW w:w="1211" w:type="dxa"/>
            <w:vAlign w:val="top"/>
            <w:hideMark/>
          </w:tcPr>
          <w:p w14:paraId="0A975657"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45192D31" w14:textId="77777777" w:rsidTr="00FE485B">
        <w:trPr>
          <w:jc w:val="left"/>
        </w:trPr>
        <w:tc>
          <w:tcPr>
            <w:tcW w:w="844" w:type="dxa"/>
            <w:vAlign w:val="top"/>
            <w:hideMark/>
          </w:tcPr>
          <w:p w14:paraId="78BFF4B3"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771B6F95" w14:textId="77777777" w:rsidR="00547FB5" w:rsidRPr="008971BF" w:rsidRDefault="00547FB5" w:rsidP="00FE485B">
            <w:pPr>
              <w:spacing w:before="0" w:after="0"/>
              <w:ind w:firstLine="0"/>
              <w:jc w:val="left"/>
              <w:rPr>
                <w:szCs w:val="26"/>
              </w:rPr>
            </w:pPr>
            <w:r w:rsidRPr="008971BF">
              <w:rPr>
                <w:szCs w:val="26"/>
              </w:rPr>
              <w:t>tenDV</w:t>
            </w:r>
          </w:p>
        </w:tc>
        <w:tc>
          <w:tcPr>
            <w:tcW w:w="1655" w:type="dxa"/>
            <w:vAlign w:val="top"/>
            <w:hideMark/>
          </w:tcPr>
          <w:p w14:paraId="7294B15E" w14:textId="77777777" w:rsidR="00547FB5" w:rsidRPr="008971BF" w:rsidRDefault="00547FB5" w:rsidP="00FE485B">
            <w:pPr>
              <w:spacing w:before="0" w:after="0"/>
              <w:ind w:firstLine="0"/>
              <w:jc w:val="left"/>
              <w:rPr>
                <w:szCs w:val="26"/>
              </w:rPr>
            </w:pPr>
            <w:r w:rsidRPr="008971BF">
              <w:rPr>
                <w:szCs w:val="26"/>
              </w:rPr>
              <w:t>String</w:t>
            </w:r>
          </w:p>
        </w:tc>
        <w:tc>
          <w:tcPr>
            <w:tcW w:w="2087" w:type="dxa"/>
            <w:vAlign w:val="top"/>
            <w:hideMark/>
          </w:tcPr>
          <w:p w14:paraId="4D65684C" w14:textId="77777777" w:rsidR="00547FB5" w:rsidRPr="008971BF" w:rsidRDefault="00547FB5" w:rsidP="00FE485B">
            <w:pPr>
              <w:spacing w:before="0" w:after="0"/>
              <w:ind w:firstLine="0"/>
              <w:jc w:val="left"/>
              <w:rPr>
                <w:szCs w:val="26"/>
              </w:rPr>
            </w:pPr>
            <w:r w:rsidRPr="008971BF">
              <w:rPr>
                <w:szCs w:val="26"/>
              </w:rPr>
              <w:t>Không được rỗng</w:t>
            </w:r>
          </w:p>
        </w:tc>
        <w:tc>
          <w:tcPr>
            <w:tcW w:w="1211" w:type="dxa"/>
            <w:vAlign w:val="top"/>
            <w:hideMark/>
          </w:tcPr>
          <w:p w14:paraId="465EFCE8" w14:textId="77777777" w:rsidR="00547FB5" w:rsidRPr="008971BF" w:rsidRDefault="00547FB5" w:rsidP="00FE485B">
            <w:pPr>
              <w:spacing w:before="0" w:after="0"/>
              <w:ind w:firstLine="0"/>
              <w:jc w:val="left"/>
              <w:rPr>
                <w:szCs w:val="26"/>
              </w:rPr>
            </w:pPr>
          </w:p>
        </w:tc>
      </w:tr>
      <w:tr w:rsidR="00547FB5" w:rsidRPr="008971BF" w14:paraId="3087BC16" w14:textId="77777777" w:rsidTr="00FE485B">
        <w:trPr>
          <w:jc w:val="left"/>
        </w:trPr>
        <w:tc>
          <w:tcPr>
            <w:tcW w:w="844" w:type="dxa"/>
            <w:vAlign w:val="top"/>
            <w:hideMark/>
          </w:tcPr>
          <w:p w14:paraId="71E793A1"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5C1777BB" w14:textId="77777777" w:rsidR="00547FB5" w:rsidRPr="008971BF" w:rsidRDefault="00547FB5" w:rsidP="00FE485B">
            <w:pPr>
              <w:spacing w:before="0" w:after="0"/>
              <w:ind w:firstLine="0"/>
              <w:jc w:val="left"/>
              <w:rPr>
                <w:szCs w:val="26"/>
              </w:rPr>
            </w:pPr>
            <w:r w:rsidRPr="008971BF">
              <w:rPr>
                <w:szCs w:val="26"/>
              </w:rPr>
              <w:t>moTa</w:t>
            </w:r>
          </w:p>
        </w:tc>
        <w:tc>
          <w:tcPr>
            <w:tcW w:w="1655" w:type="dxa"/>
            <w:vAlign w:val="top"/>
            <w:hideMark/>
          </w:tcPr>
          <w:p w14:paraId="0B591EAC" w14:textId="77777777" w:rsidR="00547FB5" w:rsidRPr="008971BF" w:rsidRDefault="00547FB5" w:rsidP="00FE485B">
            <w:pPr>
              <w:spacing w:before="0" w:after="0"/>
              <w:ind w:firstLine="0"/>
              <w:jc w:val="left"/>
              <w:rPr>
                <w:szCs w:val="26"/>
              </w:rPr>
            </w:pPr>
            <w:r w:rsidRPr="008971BF">
              <w:rPr>
                <w:szCs w:val="26"/>
              </w:rPr>
              <w:t>String</w:t>
            </w:r>
          </w:p>
        </w:tc>
        <w:tc>
          <w:tcPr>
            <w:tcW w:w="2087" w:type="dxa"/>
            <w:vAlign w:val="top"/>
            <w:hideMark/>
          </w:tcPr>
          <w:p w14:paraId="74FA68E0" w14:textId="77777777" w:rsidR="00547FB5" w:rsidRPr="008971BF" w:rsidRDefault="00547FB5" w:rsidP="00FE485B">
            <w:pPr>
              <w:spacing w:before="0" w:after="0"/>
              <w:ind w:firstLine="0"/>
              <w:jc w:val="left"/>
              <w:rPr>
                <w:szCs w:val="26"/>
              </w:rPr>
            </w:pPr>
          </w:p>
        </w:tc>
        <w:tc>
          <w:tcPr>
            <w:tcW w:w="1211" w:type="dxa"/>
            <w:vAlign w:val="top"/>
            <w:hideMark/>
          </w:tcPr>
          <w:p w14:paraId="459642A6" w14:textId="77777777" w:rsidR="00547FB5" w:rsidRPr="008971BF" w:rsidRDefault="00547FB5" w:rsidP="00FE485B">
            <w:pPr>
              <w:spacing w:before="0" w:after="0"/>
              <w:ind w:firstLine="0"/>
              <w:jc w:val="left"/>
              <w:rPr>
                <w:szCs w:val="26"/>
              </w:rPr>
            </w:pPr>
          </w:p>
        </w:tc>
      </w:tr>
      <w:tr w:rsidR="00547FB5" w:rsidRPr="008971BF" w14:paraId="3542403B" w14:textId="77777777" w:rsidTr="00FE485B">
        <w:trPr>
          <w:jc w:val="left"/>
        </w:trPr>
        <w:tc>
          <w:tcPr>
            <w:tcW w:w="844" w:type="dxa"/>
            <w:vAlign w:val="top"/>
            <w:hideMark/>
          </w:tcPr>
          <w:p w14:paraId="62477367"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6A232755" w14:textId="77777777" w:rsidR="00547FB5" w:rsidRPr="008971BF" w:rsidRDefault="00547FB5" w:rsidP="00FE485B">
            <w:pPr>
              <w:spacing w:before="0" w:after="0"/>
              <w:ind w:firstLine="0"/>
              <w:jc w:val="left"/>
              <w:rPr>
                <w:szCs w:val="26"/>
              </w:rPr>
            </w:pPr>
            <w:r w:rsidRPr="008971BF">
              <w:rPr>
                <w:szCs w:val="26"/>
              </w:rPr>
              <w:t>donGia</w:t>
            </w:r>
          </w:p>
        </w:tc>
        <w:tc>
          <w:tcPr>
            <w:tcW w:w="1655" w:type="dxa"/>
            <w:vAlign w:val="top"/>
            <w:hideMark/>
          </w:tcPr>
          <w:p w14:paraId="61A8DDD0" w14:textId="77777777" w:rsidR="00547FB5" w:rsidRPr="008971BF" w:rsidRDefault="00547FB5" w:rsidP="00FE485B">
            <w:pPr>
              <w:spacing w:before="0" w:after="0"/>
              <w:ind w:firstLine="0"/>
              <w:jc w:val="left"/>
              <w:rPr>
                <w:szCs w:val="26"/>
              </w:rPr>
            </w:pPr>
            <w:r w:rsidRPr="008971BF">
              <w:rPr>
                <w:szCs w:val="26"/>
              </w:rPr>
              <w:t>Decimal</w:t>
            </w:r>
          </w:p>
        </w:tc>
        <w:tc>
          <w:tcPr>
            <w:tcW w:w="2087" w:type="dxa"/>
            <w:vAlign w:val="top"/>
            <w:hideMark/>
          </w:tcPr>
          <w:p w14:paraId="26527105" w14:textId="77777777" w:rsidR="00547FB5" w:rsidRPr="008971BF" w:rsidRDefault="00547FB5" w:rsidP="00FE485B">
            <w:pPr>
              <w:spacing w:before="0" w:after="0"/>
              <w:ind w:firstLine="0"/>
              <w:jc w:val="left"/>
              <w:rPr>
                <w:szCs w:val="26"/>
              </w:rPr>
            </w:pPr>
            <w:r w:rsidRPr="008971BF">
              <w:rPr>
                <w:szCs w:val="26"/>
              </w:rPr>
              <w:t>&gt;= 0</w:t>
            </w:r>
          </w:p>
        </w:tc>
        <w:tc>
          <w:tcPr>
            <w:tcW w:w="1211" w:type="dxa"/>
            <w:vAlign w:val="top"/>
            <w:hideMark/>
          </w:tcPr>
          <w:p w14:paraId="43C69B57" w14:textId="77777777" w:rsidR="00547FB5" w:rsidRPr="008971BF" w:rsidRDefault="00547FB5" w:rsidP="00FE485B">
            <w:pPr>
              <w:spacing w:before="0" w:after="0"/>
              <w:ind w:firstLine="0"/>
              <w:jc w:val="left"/>
              <w:rPr>
                <w:szCs w:val="26"/>
              </w:rPr>
            </w:pPr>
          </w:p>
        </w:tc>
      </w:tr>
      <w:tr w:rsidR="00547FB5" w:rsidRPr="008971BF" w14:paraId="2C6AB1CD" w14:textId="77777777" w:rsidTr="00FE485B">
        <w:trPr>
          <w:jc w:val="left"/>
        </w:trPr>
        <w:tc>
          <w:tcPr>
            <w:tcW w:w="844" w:type="dxa"/>
            <w:vAlign w:val="top"/>
            <w:hideMark/>
          </w:tcPr>
          <w:p w14:paraId="49A6F94A" w14:textId="77777777" w:rsidR="00547FB5" w:rsidRPr="008971BF" w:rsidRDefault="00547FB5" w:rsidP="00FE485B">
            <w:pPr>
              <w:spacing w:before="0" w:after="0"/>
              <w:ind w:firstLine="0"/>
              <w:jc w:val="left"/>
              <w:rPr>
                <w:szCs w:val="26"/>
              </w:rPr>
            </w:pPr>
            <w:r w:rsidRPr="008971BF">
              <w:rPr>
                <w:szCs w:val="26"/>
              </w:rPr>
              <w:t>1.5</w:t>
            </w:r>
          </w:p>
        </w:tc>
        <w:tc>
          <w:tcPr>
            <w:tcW w:w="3258" w:type="dxa"/>
            <w:vAlign w:val="top"/>
            <w:hideMark/>
          </w:tcPr>
          <w:p w14:paraId="25B66E44" w14:textId="77777777" w:rsidR="00547FB5" w:rsidRPr="008971BF" w:rsidRDefault="00547FB5" w:rsidP="00FE485B">
            <w:pPr>
              <w:spacing w:before="0" w:after="0"/>
              <w:ind w:firstLine="0"/>
              <w:jc w:val="left"/>
              <w:rPr>
                <w:szCs w:val="26"/>
              </w:rPr>
            </w:pPr>
            <w:r w:rsidRPr="008971BF">
              <w:rPr>
                <w:szCs w:val="26"/>
              </w:rPr>
              <w:t>trangThai</w:t>
            </w:r>
          </w:p>
        </w:tc>
        <w:tc>
          <w:tcPr>
            <w:tcW w:w="1655" w:type="dxa"/>
            <w:vAlign w:val="top"/>
            <w:hideMark/>
          </w:tcPr>
          <w:p w14:paraId="62B0ED22" w14:textId="77777777" w:rsidR="00547FB5" w:rsidRPr="008971BF" w:rsidRDefault="00547FB5" w:rsidP="00FE485B">
            <w:pPr>
              <w:spacing w:before="0" w:after="0"/>
              <w:ind w:firstLine="0"/>
              <w:jc w:val="left"/>
              <w:rPr>
                <w:szCs w:val="26"/>
              </w:rPr>
            </w:pPr>
            <w:r w:rsidRPr="008971BF">
              <w:rPr>
                <w:szCs w:val="26"/>
              </w:rPr>
              <w:t>String</w:t>
            </w:r>
          </w:p>
        </w:tc>
        <w:tc>
          <w:tcPr>
            <w:tcW w:w="2087" w:type="dxa"/>
            <w:vAlign w:val="top"/>
            <w:hideMark/>
          </w:tcPr>
          <w:p w14:paraId="388627AA" w14:textId="77777777" w:rsidR="00547FB5" w:rsidRPr="008971BF" w:rsidRDefault="00547FB5" w:rsidP="00FE485B">
            <w:pPr>
              <w:spacing w:before="0" w:after="0"/>
              <w:ind w:firstLine="0"/>
              <w:jc w:val="left"/>
              <w:rPr>
                <w:szCs w:val="26"/>
              </w:rPr>
            </w:pPr>
          </w:p>
        </w:tc>
        <w:tc>
          <w:tcPr>
            <w:tcW w:w="1211" w:type="dxa"/>
            <w:vAlign w:val="top"/>
            <w:hideMark/>
          </w:tcPr>
          <w:p w14:paraId="0DAC7755" w14:textId="77777777" w:rsidR="00547FB5" w:rsidRPr="008971BF" w:rsidRDefault="00547FB5" w:rsidP="00FE485B">
            <w:pPr>
              <w:spacing w:before="0" w:after="0"/>
              <w:ind w:firstLine="0"/>
              <w:jc w:val="left"/>
              <w:rPr>
                <w:szCs w:val="26"/>
              </w:rPr>
            </w:pPr>
          </w:p>
        </w:tc>
      </w:tr>
      <w:tr w:rsidR="00547FB5" w:rsidRPr="008971BF" w14:paraId="10B7416B" w14:textId="77777777" w:rsidTr="00FE485B">
        <w:trPr>
          <w:jc w:val="left"/>
        </w:trPr>
        <w:tc>
          <w:tcPr>
            <w:tcW w:w="844" w:type="dxa"/>
            <w:vAlign w:val="top"/>
            <w:hideMark/>
          </w:tcPr>
          <w:p w14:paraId="1433C89D"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21A3D8EC"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25C59DD1" w14:textId="77777777" w:rsidR="00547FB5" w:rsidRPr="008971BF" w:rsidRDefault="00547FB5" w:rsidP="00FE485B">
            <w:pPr>
              <w:spacing w:before="0" w:after="0"/>
              <w:ind w:firstLine="0"/>
              <w:jc w:val="left"/>
              <w:rPr>
                <w:szCs w:val="26"/>
              </w:rPr>
            </w:pPr>
          </w:p>
        </w:tc>
        <w:tc>
          <w:tcPr>
            <w:tcW w:w="2087" w:type="dxa"/>
            <w:vAlign w:val="top"/>
            <w:hideMark/>
          </w:tcPr>
          <w:p w14:paraId="29442ABA" w14:textId="77777777" w:rsidR="00547FB5" w:rsidRPr="008971BF" w:rsidRDefault="00547FB5" w:rsidP="00FE485B">
            <w:pPr>
              <w:spacing w:before="0" w:after="0"/>
              <w:ind w:firstLine="0"/>
              <w:jc w:val="left"/>
              <w:rPr>
                <w:szCs w:val="26"/>
              </w:rPr>
            </w:pPr>
          </w:p>
        </w:tc>
        <w:tc>
          <w:tcPr>
            <w:tcW w:w="1211" w:type="dxa"/>
            <w:vAlign w:val="top"/>
            <w:hideMark/>
          </w:tcPr>
          <w:p w14:paraId="3727E635" w14:textId="77777777" w:rsidR="00547FB5" w:rsidRPr="008971BF" w:rsidRDefault="00547FB5" w:rsidP="00FE485B">
            <w:pPr>
              <w:spacing w:before="0" w:after="0"/>
              <w:ind w:firstLine="0"/>
              <w:jc w:val="left"/>
              <w:rPr>
                <w:szCs w:val="26"/>
              </w:rPr>
            </w:pPr>
          </w:p>
        </w:tc>
      </w:tr>
      <w:tr w:rsidR="00547FB5" w:rsidRPr="008971BF" w14:paraId="41F90AC8" w14:textId="77777777" w:rsidTr="00FE485B">
        <w:trPr>
          <w:jc w:val="left"/>
        </w:trPr>
        <w:tc>
          <w:tcPr>
            <w:tcW w:w="844" w:type="dxa"/>
            <w:vAlign w:val="top"/>
            <w:hideMark/>
          </w:tcPr>
          <w:p w14:paraId="61556841"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248D8345" w14:textId="77777777" w:rsidR="00547FB5" w:rsidRPr="008971BF" w:rsidRDefault="00547FB5" w:rsidP="00FE485B">
            <w:pPr>
              <w:spacing w:before="0" w:after="0"/>
              <w:ind w:firstLine="0"/>
              <w:jc w:val="left"/>
              <w:rPr>
                <w:szCs w:val="26"/>
              </w:rPr>
            </w:pPr>
            <w:r w:rsidRPr="008971BF">
              <w:rPr>
                <w:szCs w:val="26"/>
              </w:rPr>
              <w:t>themDichVu()</w:t>
            </w:r>
          </w:p>
        </w:tc>
        <w:tc>
          <w:tcPr>
            <w:tcW w:w="1655" w:type="dxa"/>
            <w:vAlign w:val="top"/>
            <w:hideMark/>
          </w:tcPr>
          <w:p w14:paraId="63F1B8FE" w14:textId="77777777" w:rsidR="00547FB5" w:rsidRPr="008971BF" w:rsidRDefault="00547FB5" w:rsidP="00FE485B">
            <w:pPr>
              <w:spacing w:before="0" w:after="0"/>
              <w:ind w:firstLine="0"/>
              <w:jc w:val="left"/>
              <w:rPr>
                <w:szCs w:val="26"/>
              </w:rPr>
            </w:pPr>
            <w:r w:rsidRPr="008971BF">
              <w:rPr>
                <w:szCs w:val="26"/>
              </w:rPr>
              <w:t>void</w:t>
            </w:r>
          </w:p>
        </w:tc>
        <w:tc>
          <w:tcPr>
            <w:tcW w:w="2087" w:type="dxa"/>
            <w:vAlign w:val="top"/>
            <w:hideMark/>
          </w:tcPr>
          <w:p w14:paraId="4B52DAB0" w14:textId="77777777" w:rsidR="00547FB5" w:rsidRPr="008971BF" w:rsidRDefault="00547FB5" w:rsidP="00FE485B">
            <w:pPr>
              <w:spacing w:before="0" w:after="0"/>
              <w:ind w:firstLine="0"/>
              <w:jc w:val="left"/>
              <w:rPr>
                <w:szCs w:val="26"/>
              </w:rPr>
            </w:pPr>
          </w:p>
        </w:tc>
        <w:tc>
          <w:tcPr>
            <w:tcW w:w="1211" w:type="dxa"/>
            <w:vAlign w:val="top"/>
            <w:hideMark/>
          </w:tcPr>
          <w:p w14:paraId="449C79CA" w14:textId="77777777" w:rsidR="00547FB5" w:rsidRPr="008971BF" w:rsidRDefault="00547FB5" w:rsidP="00FE485B">
            <w:pPr>
              <w:spacing w:before="0" w:after="0"/>
              <w:ind w:firstLine="0"/>
              <w:jc w:val="left"/>
              <w:rPr>
                <w:szCs w:val="26"/>
              </w:rPr>
            </w:pPr>
          </w:p>
        </w:tc>
      </w:tr>
      <w:tr w:rsidR="00547FB5" w:rsidRPr="008971BF" w14:paraId="338A7214" w14:textId="77777777" w:rsidTr="00FE485B">
        <w:trPr>
          <w:jc w:val="left"/>
        </w:trPr>
        <w:tc>
          <w:tcPr>
            <w:tcW w:w="844" w:type="dxa"/>
            <w:vAlign w:val="top"/>
            <w:hideMark/>
          </w:tcPr>
          <w:p w14:paraId="0A1F70AD"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73326467" w14:textId="77777777" w:rsidR="00547FB5" w:rsidRPr="008971BF" w:rsidRDefault="00547FB5" w:rsidP="00FE485B">
            <w:pPr>
              <w:spacing w:before="0" w:after="0"/>
              <w:ind w:firstLine="0"/>
              <w:jc w:val="left"/>
              <w:rPr>
                <w:szCs w:val="26"/>
              </w:rPr>
            </w:pPr>
            <w:r w:rsidRPr="008971BF">
              <w:rPr>
                <w:szCs w:val="26"/>
              </w:rPr>
              <w:t>capNhatDichVu()</w:t>
            </w:r>
          </w:p>
        </w:tc>
        <w:tc>
          <w:tcPr>
            <w:tcW w:w="1655" w:type="dxa"/>
            <w:vAlign w:val="top"/>
            <w:hideMark/>
          </w:tcPr>
          <w:p w14:paraId="6F42AF2A" w14:textId="77777777" w:rsidR="00547FB5" w:rsidRPr="008971BF" w:rsidRDefault="00547FB5" w:rsidP="00FE485B">
            <w:pPr>
              <w:spacing w:before="0" w:after="0"/>
              <w:ind w:firstLine="0"/>
              <w:jc w:val="left"/>
              <w:rPr>
                <w:szCs w:val="26"/>
              </w:rPr>
            </w:pPr>
            <w:r w:rsidRPr="008971BF">
              <w:rPr>
                <w:szCs w:val="26"/>
              </w:rPr>
              <w:t>void</w:t>
            </w:r>
          </w:p>
        </w:tc>
        <w:tc>
          <w:tcPr>
            <w:tcW w:w="2087" w:type="dxa"/>
            <w:vAlign w:val="top"/>
            <w:hideMark/>
          </w:tcPr>
          <w:p w14:paraId="6C46BFE3" w14:textId="77777777" w:rsidR="00547FB5" w:rsidRPr="008971BF" w:rsidRDefault="00547FB5" w:rsidP="00FE485B">
            <w:pPr>
              <w:spacing w:before="0" w:after="0"/>
              <w:ind w:firstLine="0"/>
              <w:jc w:val="left"/>
              <w:rPr>
                <w:szCs w:val="26"/>
              </w:rPr>
            </w:pPr>
          </w:p>
        </w:tc>
        <w:tc>
          <w:tcPr>
            <w:tcW w:w="1211" w:type="dxa"/>
            <w:vAlign w:val="top"/>
            <w:hideMark/>
          </w:tcPr>
          <w:p w14:paraId="713C5B60" w14:textId="77777777" w:rsidR="00547FB5" w:rsidRPr="008971BF" w:rsidRDefault="00547FB5" w:rsidP="00FE485B">
            <w:pPr>
              <w:spacing w:before="0" w:after="0"/>
              <w:ind w:firstLine="0"/>
              <w:jc w:val="left"/>
              <w:rPr>
                <w:szCs w:val="26"/>
              </w:rPr>
            </w:pPr>
          </w:p>
        </w:tc>
      </w:tr>
      <w:tr w:rsidR="00547FB5" w:rsidRPr="008971BF" w14:paraId="2DD2AF1B" w14:textId="77777777" w:rsidTr="00FE485B">
        <w:trPr>
          <w:jc w:val="left"/>
        </w:trPr>
        <w:tc>
          <w:tcPr>
            <w:tcW w:w="844" w:type="dxa"/>
            <w:vAlign w:val="top"/>
            <w:hideMark/>
          </w:tcPr>
          <w:p w14:paraId="61473B03"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04AFC274" w14:textId="77777777" w:rsidR="00547FB5" w:rsidRPr="008971BF" w:rsidRDefault="00547FB5" w:rsidP="00FE485B">
            <w:pPr>
              <w:spacing w:before="0" w:after="0"/>
              <w:ind w:firstLine="0"/>
              <w:jc w:val="left"/>
              <w:rPr>
                <w:szCs w:val="26"/>
              </w:rPr>
            </w:pPr>
            <w:r w:rsidRPr="008971BF">
              <w:rPr>
                <w:szCs w:val="26"/>
              </w:rPr>
              <w:t>xoaDichVu()</w:t>
            </w:r>
          </w:p>
        </w:tc>
        <w:tc>
          <w:tcPr>
            <w:tcW w:w="1655" w:type="dxa"/>
            <w:vAlign w:val="top"/>
            <w:hideMark/>
          </w:tcPr>
          <w:p w14:paraId="65C37FE1" w14:textId="77777777" w:rsidR="00547FB5" w:rsidRPr="008971BF" w:rsidRDefault="00547FB5" w:rsidP="00FE485B">
            <w:pPr>
              <w:spacing w:before="0" w:after="0"/>
              <w:ind w:firstLine="0"/>
              <w:jc w:val="left"/>
              <w:rPr>
                <w:szCs w:val="26"/>
              </w:rPr>
            </w:pPr>
            <w:r w:rsidRPr="008971BF">
              <w:rPr>
                <w:szCs w:val="26"/>
              </w:rPr>
              <w:t>void</w:t>
            </w:r>
          </w:p>
        </w:tc>
        <w:tc>
          <w:tcPr>
            <w:tcW w:w="2087" w:type="dxa"/>
            <w:vAlign w:val="top"/>
            <w:hideMark/>
          </w:tcPr>
          <w:p w14:paraId="180DCD3B" w14:textId="77777777" w:rsidR="00547FB5" w:rsidRPr="008971BF" w:rsidRDefault="00547FB5" w:rsidP="00FE485B">
            <w:pPr>
              <w:spacing w:before="0" w:after="0"/>
              <w:ind w:firstLine="0"/>
              <w:jc w:val="left"/>
              <w:rPr>
                <w:szCs w:val="26"/>
              </w:rPr>
            </w:pPr>
          </w:p>
        </w:tc>
        <w:tc>
          <w:tcPr>
            <w:tcW w:w="1211" w:type="dxa"/>
            <w:vAlign w:val="top"/>
            <w:hideMark/>
          </w:tcPr>
          <w:p w14:paraId="648718E3" w14:textId="77777777" w:rsidR="00547FB5" w:rsidRPr="008971BF" w:rsidRDefault="00547FB5" w:rsidP="00FE485B">
            <w:pPr>
              <w:spacing w:before="0" w:after="0"/>
              <w:ind w:firstLine="0"/>
              <w:jc w:val="left"/>
              <w:rPr>
                <w:szCs w:val="26"/>
              </w:rPr>
            </w:pPr>
          </w:p>
        </w:tc>
      </w:tr>
      <w:tr w:rsidR="00547FB5" w:rsidRPr="008971BF" w14:paraId="21DD88FD" w14:textId="77777777" w:rsidTr="00FE485B">
        <w:trPr>
          <w:jc w:val="left"/>
        </w:trPr>
        <w:tc>
          <w:tcPr>
            <w:tcW w:w="844" w:type="dxa"/>
            <w:vAlign w:val="top"/>
            <w:hideMark/>
          </w:tcPr>
          <w:p w14:paraId="06947534" w14:textId="77777777" w:rsidR="00547FB5" w:rsidRPr="008971BF" w:rsidRDefault="00547FB5" w:rsidP="00FE485B">
            <w:pPr>
              <w:spacing w:before="0" w:after="0"/>
              <w:ind w:firstLine="0"/>
              <w:jc w:val="left"/>
              <w:rPr>
                <w:szCs w:val="26"/>
              </w:rPr>
            </w:pPr>
            <w:r w:rsidRPr="008971BF">
              <w:rPr>
                <w:szCs w:val="26"/>
              </w:rPr>
              <w:lastRenderedPageBreak/>
              <w:t>2.4</w:t>
            </w:r>
          </w:p>
        </w:tc>
        <w:tc>
          <w:tcPr>
            <w:tcW w:w="3258" w:type="dxa"/>
            <w:vAlign w:val="top"/>
            <w:hideMark/>
          </w:tcPr>
          <w:p w14:paraId="08610FEE" w14:textId="77777777" w:rsidR="00547FB5" w:rsidRPr="008971BF" w:rsidRDefault="00547FB5" w:rsidP="00FE485B">
            <w:pPr>
              <w:spacing w:before="0" w:after="0"/>
              <w:ind w:firstLine="0"/>
              <w:jc w:val="left"/>
              <w:rPr>
                <w:szCs w:val="26"/>
              </w:rPr>
            </w:pPr>
            <w:r w:rsidRPr="008971BF">
              <w:rPr>
                <w:szCs w:val="26"/>
              </w:rPr>
              <w:t>timKiemDichVu()</w:t>
            </w:r>
          </w:p>
        </w:tc>
        <w:tc>
          <w:tcPr>
            <w:tcW w:w="1655" w:type="dxa"/>
            <w:vAlign w:val="top"/>
            <w:hideMark/>
          </w:tcPr>
          <w:p w14:paraId="0EACCE3E" w14:textId="77777777" w:rsidR="00547FB5" w:rsidRPr="008971BF" w:rsidRDefault="00547FB5" w:rsidP="00FE485B">
            <w:pPr>
              <w:spacing w:before="0" w:after="0"/>
              <w:ind w:firstLine="0"/>
              <w:jc w:val="left"/>
              <w:rPr>
                <w:szCs w:val="26"/>
              </w:rPr>
            </w:pPr>
            <w:r w:rsidRPr="008971BF">
              <w:rPr>
                <w:szCs w:val="26"/>
              </w:rPr>
              <w:t>void</w:t>
            </w:r>
          </w:p>
        </w:tc>
        <w:tc>
          <w:tcPr>
            <w:tcW w:w="2087" w:type="dxa"/>
            <w:vAlign w:val="top"/>
            <w:hideMark/>
          </w:tcPr>
          <w:p w14:paraId="1670DD85" w14:textId="77777777" w:rsidR="00547FB5" w:rsidRPr="008971BF" w:rsidRDefault="00547FB5" w:rsidP="00FE485B">
            <w:pPr>
              <w:spacing w:before="0" w:after="0"/>
              <w:ind w:firstLine="0"/>
              <w:jc w:val="left"/>
              <w:rPr>
                <w:szCs w:val="26"/>
              </w:rPr>
            </w:pPr>
          </w:p>
        </w:tc>
        <w:tc>
          <w:tcPr>
            <w:tcW w:w="1211" w:type="dxa"/>
            <w:vAlign w:val="top"/>
            <w:hideMark/>
          </w:tcPr>
          <w:p w14:paraId="02EEE540" w14:textId="77777777" w:rsidR="00547FB5" w:rsidRPr="008971BF" w:rsidRDefault="00547FB5" w:rsidP="00FE485B">
            <w:pPr>
              <w:spacing w:before="0" w:after="0"/>
              <w:ind w:firstLine="0"/>
              <w:jc w:val="left"/>
              <w:rPr>
                <w:szCs w:val="26"/>
              </w:rPr>
            </w:pPr>
          </w:p>
        </w:tc>
      </w:tr>
      <w:tr w:rsidR="00547FB5" w:rsidRPr="008971BF" w14:paraId="59C84512" w14:textId="77777777" w:rsidTr="00FE485B">
        <w:trPr>
          <w:jc w:val="left"/>
        </w:trPr>
        <w:tc>
          <w:tcPr>
            <w:tcW w:w="844" w:type="dxa"/>
            <w:vAlign w:val="top"/>
            <w:hideMark/>
          </w:tcPr>
          <w:p w14:paraId="4ADD295A"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21885191"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05ADE26C" w14:textId="77777777" w:rsidR="00547FB5" w:rsidRPr="008971BF" w:rsidRDefault="00547FB5" w:rsidP="00FE485B">
            <w:pPr>
              <w:spacing w:before="0" w:after="0"/>
              <w:ind w:firstLine="0"/>
              <w:jc w:val="left"/>
              <w:rPr>
                <w:szCs w:val="26"/>
              </w:rPr>
            </w:pPr>
          </w:p>
        </w:tc>
        <w:tc>
          <w:tcPr>
            <w:tcW w:w="2087" w:type="dxa"/>
            <w:vAlign w:val="top"/>
            <w:hideMark/>
          </w:tcPr>
          <w:p w14:paraId="7AD40C4B" w14:textId="77777777" w:rsidR="00547FB5" w:rsidRPr="005F7544" w:rsidRDefault="00547FB5" w:rsidP="00FE485B">
            <w:pPr>
              <w:spacing w:before="0" w:after="0"/>
              <w:ind w:firstLine="0"/>
              <w:jc w:val="left"/>
              <w:rPr>
                <w:szCs w:val="26"/>
                <w:lang w:val="vi-VN"/>
              </w:rPr>
            </w:pPr>
            <w:r w:rsidRPr="008971BF">
              <w:rPr>
                <w:szCs w:val="26"/>
              </w:rPr>
              <w:t>- Mặc nhiên</w:t>
            </w:r>
          </w:p>
          <w:p w14:paraId="33E888E4"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7AD85F2D" w14:textId="77777777" w:rsidR="00547FB5" w:rsidRPr="008971BF" w:rsidRDefault="00547FB5" w:rsidP="00FE485B">
            <w:pPr>
              <w:spacing w:before="0" w:after="0"/>
              <w:ind w:firstLine="0"/>
              <w:jc w:val="left"/>
              <w:rPr>
                <w:szCs w:val="26"/>
              </w:rPr>
            </w:pPr>
          </w:p>
        </w:tc>
      </w:tr>
      <w:tr w:rsidR="00547FB5" w:rsidRPr="008971BF" w14:paraId="40196C91" w14:textId="77777777" w:rsidTr="00FE485B">
        <w:trPr>
          <w:jc w:val="left"/>
        </w:trPr>
        <w:tc>
          <w:tcPr>
            <w:tcW w:w="844" w:type="dxa"/>
            <w:vAlign w:val="top"/>
            <w:hideMark/>
          </w:tcPr>
          <w:p w14:paraId="730EA9F7"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149B4E30"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251338D1" w14:textId="77777777" w:rsidR="00547FB5" w:rsidRPr="008971BF" w:rsidRDefault="00547FB5" w:rsidP="00FE485B">
            <w:pPr>
              <w:spacing w:before="0" w:after="0"/>
              <w:ind w:firstLine="0"/>
              <w:jc w:val="left"/>
              <w:rPr>
                <w:szCs w:val="26"/>
              </w:rPr>
            </w:pPr>
            <w:r w:rsidRPr="008971BF">
              <w:rPr>
                <w:szCs w:val="26"/>
              </w:rPr>
              <w:t>String</w:t>
            </w:r>
          </w:p>
        </w:tc>
        <w:tc>
          <w:tcPr>
            <w:tcW w:w="2087" w:type="dxa"/>
            <w:vAlign w:val="top"/>
            <w:hideMark/>
          </w:tcPr>
          <w:p w14:paraId="6D77784C" w14:textId="77777777" w:rsidR="00547FB5" w:rsidRPr="008971BF" w:rsidRDefault="00547FB5" w:rsidP="00FE485B">
            <w:pPr>
              <w:spacing w:before="0" w:after="0"/>
              <w:ind w:firstLine="0"/>
              <w:jc w:val="left"/>
              <w:rPr>
                <w:szCs w:val="26"/>
              </w:rPr>
            </w:pPr>
          </w:p>
        </w:tc>
        <w:tc>
          <w:tcPr>
            <w:tcW w:w="1211" w:type="dxa"/>
            <w:vAlign w:val="top"/>
            <w:hideMark/>
          </w:tcPr>
          <w:p w14:paraId="1B4EFBAA" w14:textId="77777777" w:rsidR="00547FB5" w:rsidRPr="008971BF" w:rsidRDefault="00547FB5" w:rsidP="00FE485B">
            <w:pPr>
              <w:spacing w:before="0" w:after="0"/>
              <w:ind w:firstLine="0"/>
              <w:jc w:val="left"/>
              <w:rPr>
                <w:szCs w:val="26"/>
              </w:rPr>
            </w:pPr>
          </w:p>
        </w:tc>
      </w:tr>
    </w:tbl>
    <w:p w14:paraId="2A66DF47" w14:textId="77777777" w:rsidR="00547FB5" w:rsidRPr="008971BF" w:rsidRDefault="00547FB5" w:rsidP="00812ACB">
      <w:pPr>
        <w:spacing w:after="100" w:afterAutospacing="1"/>
        <w:ind w:firstLine="0"/>
        <w:rPr>
          <w:szCs w:val="26"/>
        </w:rPr>
      </w:pPr>
      <w:r w:rsidRPr="008971BF">
        <w:rPr>
          <w:b/>
          <w:bCs/>
          <w:szCs w:val="26"/>
        </w:rPr>
        <w:t>8. Đặc tả Class BangGiaDichVu (Bảng Giá Dịch Vụ)</w:t>
      </w:r>
    </w:p>
    <w:tbl>
      <w:tblPr>
        <w:tblStyle w:val="TableGrid"/>
        <w:tblW w:w="0" w:type="auto"/>
        <w:jc w:val="left"/>
        <w:tblLayout w:type="fixed"/>
        <w:tblLook w:val="04A0" w:firstRow="1" w:lastRow="0" w:firstColumn="1" w:lastColumn="0" w:noHBand="0" w:noVBand="1"/>
      </w:tblPr>
      <w:tblGrid>
        <w:gridCol w:w="844"/>
        <w:gridCol w:w="3258"/>
        <w:gridCol w:w="1655"/>
        <w:gridCol w:w="1667"/>
        <w:gridCol w:w="1211"/>
      </w:tblGrid>
      <w:tr w:rsidR="00547FB5" w:rsidRPr="008971BF" w14:paraId="14D48391" w14:textId="77777777" w:rsidTr="00FE485B">
        <w:trPr>
          <w:jc w:val="left"/>
        </w:trPr>
        <w:tc>
          <w:tcPr>
            <w:tcW w:w="844" w:type="dxa"/>
            <w:vAlign w:val="top"/>
            <w:hideMark/>
          </w:tcPr>
          <w:p w14:paraId="47907026"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0B2B34FB"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139C2620" w14:textId="77777777" w:rsidR="00547FB5" w:rsidRPr="008971BF" w:rsidRDefault="00547FB5" w:rsidP="00FE485B">
            <w:pPr>
              <w:spacing w:before="0" w:after="0"/>
              <w:ind w:firstLine="0"/>
              <w:jc w:val="left"/>
              <w:rPr>
                <w:szCs w:val="26"/>
              </w:rPr>
            </w:pPr>
            <w:r w:rsidRPr="008971BF">
              <w:rPr>
                <w:b/>
                <w:bCs/>
                <w:szCs w:val="26"/>
              </w:rPr>
              <w:t>Kiểu dữ liệu</w:t>
            </w:r>
          </w:p>
        </w:tc>
        <w:tc>
          <w:tcPr>
            <w:tcW w:w="1667" w:type="dxa"/>
            <w:vAlign w:val="top"/>
            <w:hideMark/>
          </w:tcPr>
          <w:p w14:paraId="686F6227"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14156BC8"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371A6EF7" w14:textId="77777777" w:rsidTr="00FE485B">
        <w:trPr>
          <w:jc w:val="left"/>
        </w:trPr>
        <w:tc>
          <w:tcPr>
            <w:tcW w:w="844" w:type="dxa"/>
            <w:vAlign w:val="top"/>
            <w:hideMark/>
          </w:tcPr>
          <w:p w14:paraId="37C81616"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12041D9E"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42F0DEC9" w14:textId="77777777" w:rsidR="00547FB5" w:rsidRPr="008971BF" w:rsidRDefault="00547FB5" w:rsidP="00FE485B">
            <w:pPr>
              <w:spacing w:before="0" w:after="0"/>
              <w:ind w:firstLine="0"/>
              <w:jc w:val="left"/>
              <w:rPr>
                <w:szCs w:val="26"/>
              </w:rPr>
            </w:pPr>
          </w:p>
        </w:tc>
        <w:tc>
          <w:tcPr>
            <w:tcW w:w="1667" w:type="dxa"/>
            <w:vAlign w:val="top"/>
            <w:hideMark/>
          </w:tcPr>
          <w:p w14:paraId="2D9F9B30" w14:textId="77777777" w:rsidR="00547FB5" w:rsidRPr="008971BF" w:rsidRDefault="00547FB5" w:rsidP="00FE485B">
            <w:pPr>
              <w:spacing w:before="0" w:after="0"/>
              <w:ind w:firstLine="0"/>
              <w:jc w:val="left"/>
              <w:rPr>
                <w:szCs w:val="26"/>
              </w:rPr>
            </w:pPr>
          </w:p>
        </w:tc>
        <w:tc>
          <w:tcPr>
            <w:tcW w:w="1211" w:type="dxa"/>
            <w:vAlign w:val="top"/>
            <w:hideMark/>
          </w:tcPr>
          <w:p w14:paraId="5F1155EE" w14:textId="77777777" w:rsidR="00547FB5" w:rsidRPr="008971BF" w:rsidRDefault="00547FB5" w:rsidP="00FE485B">
            <w:pPr>
              <w:spacing w:before="0" w:after="0"/>
              <w:ind w:firstLine="0"/>
              <w:jc w:val="left"/>
              <w:rPr>
                <w:szCs w:val="26"/>
              </w:rPr>
            </w:pPr>
          </w:p>
        </w:tc>
      </w:tr>
      <w:tr w:rsidR="00547FB5" w:rsidRPr="008971BF" w14:paraId="022B50B2" w14:textId="77777777" w:rsidTr="00FE485B">
        <w:trPr>
          <w:jc w:val="left"/>
        </w:trPr>
        <w:tc>
          <w:tcPr>
            <w:tcW w:w="844" w:type="dxa"/>
            <w:vAlign w:val="top"/>
            <w:hideMark/>
          </w:tcPr>
          <w:p w14:paraId="0C1FDBF7"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3D464B3A" w14:textId="77777777" w:rsidR="00547FB5" w:rsidRPr="008971BF" w:rsidRDefault="00547FB5" w:rsidP="00FE485B">
            <w:pPr>
              <w:spacing w:before="0" w:after="0"/>
              <w:ind w:firstLine="0"/>
              <w:jc w:val="left"/>
              <w:rPr>
                <w:szCs w:val="26"/>
              </w:rPr>
            </w:pPr>
            <w:r w:rsidRPr="008971BF">
              <w:rPr>
                <w:szCs w:val="26"/>
              </w:rPr>
              <w:t>maBG</w:t>
            </w:r>
          </w:p>
        </w:tc>
        <w:tc>
          <w:tcPr>
            <w:tcW w:w="1655" w:type="dxa"/>
            <w:vAlign w:val="top"/>
            <w:hideMark/>
          </w:tcPr>
          <w:p w14:paraId="4CC0C843" w14:textId="77777777" w:rsidR="00547FB5" w:rsidRPr="008971BF" w:rsidRDefault="00547FB5" w:rsidP="00FE485B">
            <w:pPr>
              <w:spacing w:before="0" w:after="0"/>
              <w:ind w:firstLine="0"/>
              <w:jc w:val="left"/>
              <w:rPr>
                <w:szCs w:val="26"/>
              </w:rPr>
            </w:pPr>
            <w:r w:rsidRPr="008971BF">
              <w:rPr>
                <w:szCs w:val="26"/>
              </w:rPr>
              <w:t>String</w:t>
            </w:r>
          </w:p>
        </w:tc>
        <w:tc>
          <w:tcPr>
            <w:tcW w:w="1667" w:type="dxa"/>
            <w:vAlign w:val="top"/>
            <w:hideMark/>
          </w:tcPr>
          <w:p w14:paraId="1ACF842A" w14:textId="77777777" w:rsidR="00547FB5" w:rsidRPr="008971BF" w:rsidRDefault="00547FB5" w:rsidP="00FE485B">
            <w:pPr>
              <w:spacing w:before="0" w:after="0"/>
              <w:ind w:firstLine="0"/>
              <w:jc w:val="left"/>
              <w:rPr>
                <w:szCs w:val="26"/>
              </w:rPr>
            </w:pPr>
            <w:r w:rsidRPr="008971BF">
              <w:rPr>
                <w:szCs w:val="26"/>
              </w:rPr>
              <w:t>Tự động sinh</w:t>
            </w:r>
          </w:p>
        </w:tc>
        <w:tc>
          <w:tcPr>
            <w:tcW w:w="1211" w:type="dxa"/>
            <w:vAlign w:val="top"/>
            <w:hideMark/>
          </w:tcPr>
          <w:p w14:paraId="260E0039"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7C86DF3B" w14:textId="77777777" w:rsidTr="00FE485B">
        <w:trPr>
          <w:jc w:val="left"/>
        </w:trPr>
        <w:tc>
          <w:tcPr>
            <w:tcW w:w="844" w:type="dxa"/>
            <w:vAlign w:val="top"/>
            <w:hideMark/>
          </w:tcPr>
          <w:p w14:paraId="52C362CD"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2CB23DC6" w14:textId="77777777" w:rsidR="00547FB5" w:rsidRPr="008971BF" w:rsidRDefault="00547FB5" w:rsidP="00FE485B">
            <w:pPr>
              <w:spacing w:before="0" w:after="0"/>
              <w:ind w:firstLine="0"/>
              <w:jc w:val="left"/>
              <w:rPr>
                <w:szCs w:val="26"/>
              </w:rPr>
            </w:pPr>
            <w:r w:rsidRPr="008971BF">
              <w:rPr>
                <w:szCs w:val="26"/>
              </w:rPr>
              <w:t>ngayApDung</w:t>
            </w:r>
          </w:p>
        </w:tc>
        <w:tc>
          <w:tcPr>
            <w:tcW w:w="1655" w:type="dxa"/>
            <w:vAlign w:val="top"/>
            <w:hideMark/>
          </w:tcPr>
          <w:p w14:paraId="4CF8A39B" w14:textId="77777777" w:rsidR="00547FB5" w:rsidRPr="008971BF" w:rsidRDefault="00547FB5" w:rsidP="00FE485B">
            <w:pPr>
              <w:spacing w:before="0" w:after="0"/>
              <w:ind w:firstLine="0"/>
              <w:jc w:val="left"/>
              <w:rPr>
                <w:szCs w:val="26"/>
              </w:rPr>
            </w:pPr>
            <w:r w:rsidRPr="008971BF">
              <w:rPr>
                <w:szCs w:val="26"/>
              </w:rPr>
              <w:t>Date</w:t>
            </w:r>
          </w:p>
        </w:tc>
        <w:tc>
          <w:tcPr>
            <w:tcW w:w="1667" w:type="dxa"/>
            <w:vAlign w:val="top"/>
            <w:hideMark/>
          </w:tcPr>
          <w:p w14:paraId="79A94081" w14:textId="77777777" w:rsidR="00547FB5" w:rsidRPr="008971BF" w:rsidRDefault="00547FB5" w:rsidP="00FE485B">
            <w:pPr>
              <w:spacing w:before="0" w:after="0"/>
              <w:ind w:firstLine="0"/>
              <w:jc w:val="left"/>
              <w:rPr>
                <w:szCs w:val="26"/>
              </w:rPr>
            </w:pPr>
            <w:r w:rsidRPr="008971BF">
              <w:rPr>
                <w:szCs w:val="26"/>
              </w:rPr>
              <w:t>&gt;= Hiện tại</w:t>
            </w:r>
          </w:p>
        </w:tc>
        <w:tc>
          <w:tcPr>
            <w:tcW w:w="1211" w:type="dxa"/>
            <w:vAlign w:val="top"/>
            <w:hideMark/>
          </w:tcPr>
          <w:p w14:paraId="6D1C94D7" w14:textId="77777777" w:rsidR="00547FB5" w:rsidRPr="008971BF" w:rsidRDefault="00547FB5" w:rsidP="00FE485B">
            <w:pPr>
              <w:spacing w:before="0" w:after="0"/>
              <w:ind w:firstLine="0"/>
              <w:jc w:val="left"/>
              <w:rPr>
                <w:szCs w:val="26"/>
              </w:rPr>
            </w:pPr>
          </w:p>
        </w:tc>
      </w:tr>
      <w:tr w:rsidR="00547FB5" w:rsidRPr="008971BF" w14:paraId="2B2D8E17" w14:textId="77777777" w:rsidTr="00FE485B">
        <w:trPr>
          <w:jc w:val="left"/>
        </w:trPr>
        <w:tc>
          <w:tcPr>
            <w:tcW w:w="844" w:type="dxa"/>
            <w:vAlign w:val="top"/>
            <w:hideMark/>
          </w:tcPr>
          <w:p w14:paraId="5D2EE69F"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6B525C44" w14:textId="77777777" w:rsidR="00547FB5" w:rsidRPr="008971BF" w:rsidRDefault="00547FB5" w:rsidP="00FE485B">
            <w:pPr>
              <w:spacing w:before="0" w:after="0"/>
              <w:ind w:firstLine="0"/>
              <w:jc w:val="left"/>
              <w:rPr>
                <w:szCs w:val="26"/>
              </w:rPr>
            </w:pPr>
            <w:r w:rsidRPr="008971BF">
              <w:rPr>
                <w:szCs w:val="26"/>
              </w:rPr>
              <w:t>donGia</w:t>
            </w:r>
          </w:p>
        </w:tc>
        <w:tc>
          <w:tcPr>
            <w:tcW w:w="1655" w:type="dxa"/>
            <w:vAlign w:val="top"/>
            <w:hideMark/>
          </w:tcPr>
          <w:p w14:paraId="51AA9C3B" w14:textId="77777777" w:rsidR="00547FB5" w:rsidRPr="008971BF" w:rsidRDefault="00547FB5" w:rsidP="00FE485B">
            <w:pPr>
              <w:spacing w:before="0" w:after="0"/>
              <w:ind w:firstLine="0"/>
              <w:jc w:val="left"/>
              <w:rPr>
                <w:szCs w:val="26"/>
              </w:rPr>
            </w:pPr>
            <w:r w:rsidRPr="008971BF">
              <w:rPr>
                <w:szCs w:val="26"/>
              </w:rPr>
              <w:t>Decimal</w:t>
            </w:r>
          </w:p>
        </w:tc>
        <w:tc>
          <w:tcPr>
            <w:tcW w:w="1667" w:type="dxa"/>
            <w:vAlign w:val="top"/>
            <w:hideMark/>
          </w:tcPr>
          <w:p w14:paraId="19386345" w14:textId="77777777" w:rsidR="00547FB5" w:rsidRPr="008971BF" w:rsidRDefault="00547FB5" w:rsidP="00FE485B">
            <w:pPr>
              <w:spacing w:before="0" w:after="0"/>
              <w:ind w:firstLine="0"/>
              <w:jc w:val="left"/>
              <w:rPr>
                <w:szCs w:val="26"/>
              </w:rPr>
            </w:pPr>
            <w:r w:rsidRPr="008971BF">
              <w:rPr>
                <w:szCs w:val="26"/>
              </w:rPr>
              <w:t>&gt;= 0</w:t>
            </w:r>
          </w:p>
        </w:tc>
        <w:tc>
          <w:tcPr>
            <w:tcW w:w="1211" w:type="dxa"/>
            <w:vAlign w:val="top"/>
            <w:hideMark/>
          </w:tcPr>
          <w:p w14:paraId="23450DC2" w14:textId="77777777" w:rsidR="00547FB5" w:rsidRPr="008971BF" w:rsidRDefault="00547FB5" w:rsidP="00FE485B">
            <w:pPr>
              <w:spacing w:before="0" w:after="0"/>
              <w:ind w:firstLine="0"/>
              <w:jc w:val="left"/>
              <w:rPr>
                <w:szCs w:val="26"/>
              </w:rPr>
            </w:pPr>
          </w:p>
        </w:tc>
      </w:tr>
      <w:tr w:rsidR="00547FB5" w:rsidRPr="008971BF" w14:paraId="5D8E4D46" w14:textId="77777777" w:rsidTr="00FE485B">
        <w:trPr>
          <w:jc w:val="left"/>
        </w:trPr>
        <w:tc>
          <w:tcPr>
            <w:tcW w:w="844" w:type="dxa"/>
            <w:vAlign w:val="top"/>
            <w:hideMark/>
          </w:tcPr>
          <w:p w14:paraId="0DB0CE31"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52E2EC5D" w14:textId="77777777" w:rsidR="00547FB5" w:rsidRPr="008971BF" w:rsidRDefault="00547FB5" w:rsidP="00FE485B">
            <w:pPr>
              <w:spacing w:before="0" w:after="0"/>
              <w:ind w:firstLine="0"/>
              <w:jc w:val="left"/>
              <w:rPr>
                <w:szCs w:val="26"/>
              </w:rPr>
            </w:pPr>
            <w:r w:rsidRPr="008971BF">
              <w:rPr>
                <w:szCs w:val="26"/>
              </w:rPr>
              <w:t>trangThai</w:t>
            </w:r>
          </w:p>
        </w:tc>
        <w:tc>
          <w:tcPr>
            <w:tcW w:w="1655" w:type="dxa"/>
            <w:vAlign w:val="top"/>
            <w:hideMark/>
          </w:tcPr>
          <w:p w14:paraId="66929F53" w14:textId="77777777" w:rsidR="00547FB5" w:rsidRPr="008971BF" w:rsidRDefault="00547FB5" w:rsidP="00FE485B">
            <w:pPr>
              <w:spacing w:before="0" w:after="0"/>
              <w:ind w:firstLine="0"/>
              <w:jc w:val="left"/>
              <w:rPr>
                <w:szCs w:val="26"/>
              </w:rPr>
            </w:pPr>
            <w:r w:rsidRPr="008971BF">
              <w:rPr>
                <w:szCs w:val="26"/>
              </w:rPr>
              <w:t>String</w:t>
            </w:r>
          </w:p>
        </w:tc>
        <w:tc>
          <w:tcPr>
            <w:tcW w:w="1667" w:type="dxa"/>
            <w:vAlign w:val="top"/>
            <w:hideMark/>
          </w:tcPr>
          <w:p w14:paraId="21F71071" w14:textId="77777777" w:rsidR="00547FB5" w:rsidRPr="008971BF" w:rsidRDefault="00547FB5" w:rsidP="00FE485B">
            <w:pPr>
              <w:spacing w:before="0" w:after="0"/>
              <w:ind w:firstLine="0"/>
              <w:jc w:val="left"/>
              <w:rPr>
                <w:szCs w:val="26"/>
              </w:rPr>
            </w:pPr>
          </w:p>
        </w:tc>
        <w:tc>
          <w:tcPr>
            <w:tcW w:w="1211" w:type="dxa"/>
            <w:vAlign w:val="top"/>
            <w:hideMark/>
          </w:tcPr>
          <w:p w14:paraId="1E3E7800" w14:textId="77777777" w:rsidR="00547FB5" w:rsidRPr="008971BF" w:rsidRDefault="00547FB5" w:rsidP="00FE485B">
            <w:pPr>
              <w:spacing w:before="0" w:after="0"/>
              <w:ind w:firstLine="0"/>
              <w:jc w:val="left"/>
              <w:rPr>
                <w:szCs w:val="26"/>
              </w:rPr>
            </w:pPr>
          </w:p>
        </w:tc>
      </w:tr>
      <w:tr w:rsidR="00547FB5" w:rsidRPr="008971BF" w14:paraId="645F8B04" w14:textId="77777777" w:rsidTr="00FE485B">
        <w:trPr>
          <w:jc w:val="left"/>
        </w:trPr>
        <w:tc>
          <w:tcPr>
            <w:tcW w:w="844" w:type="dxa"/>
            <w:vAlign w:val="top"/>
            <w:hideMark/>
          </w:tcPr>
          <w:p w14:paraId="373755E4"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60E6CF0A"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11A189DA" w14:textId="77777777" w:rsidR="00547FB5" w:rsidRPr="008971BF" w:rsidRDefault="00547FB5" w:rsidP="00FE485B">
            <w:pPr>
              <w:spacing w:before="0" w:after="0"/>
              <w:ind w:firstLine="0"/>
              <w:jc w:val="left"/>
              <w:rPr>
                <w:szCs w:val="26"/>
              </w:rPr>
            </w:pPr>
          </w:p>
        </w:tc>
        <w:tc>
          <w:tcPr>
            <w:tcW w:w="1667" w:type="dxa"/>
            <w:vAlign w:val="top"/>
            <w:hideMark/>
          </w:tcPr>
          <w:p w14:paraId="7D323427" w14:textId="77777777" w:rsidR="00547FB5" w:rsidRPr="008971BF" w:rsidRDefault="00547FB5" w:rsidP="00FE485B">
            <w:pPr>
              <w:spacing w:before="0" w:after="0"/>
              <w:ind w:firstLine="0"/>
              <w:jc w:val="left"/>
              <w:rPr>
                <w:szCs w:val="26"/>
              </w:rPr>
            </w:pPr>
          </w:p>
        </w:tc>
        <w:tc>
          <w:tcPr>
            <w:tcW w:w="1211" w:type="dxa"/>
            <w:vAlign w:val="top"/>
            <w:hideMark/>
          </w:tcPr>
          <w:p w14:paraId="0A07B2B5" w14:textId="77777777" w:rsidR="00547FB5" w:rsidRPr="008971BF" w:rsidRDefault="00547FB5" w:rsidP="00FE485B">
            <w:pPr>
              <w:spacing w:before="0" w:after="0"/>
              <w:ind w:firstLine="0"/>
              <w:jc w:val="left"/>
              <w:rPr>
                <w:szCs w:val="26"/>
              </w:rPr>
            </w:pPr>
          </w:p>
        </w:tc>
      </w:tr>
      <w:tr w:rsidR="00547FB5" w:rsidRPr="008971BF" w14:paraId="19774F6E" w14:textId="77777777" w:rsidTr="00FE485B">
        <w:trPr>
          <w:jc w:val="left"/>
        </w:trPr>
        <w:tc>
          <w:tcPr>
            <w:tcW w:w="844" w:type="dxa"/>
            <w:vAlign w:val="top"/>
            <w:hideMark/>
          </w:tcPr>
          <w:p w14:paraId="4064FA4F"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7CE38B14" w14:textId="77777777" w:rsidR="00547FB5" w:rsidRPr="008971BF" w:rsidRDefault="00547FB5" w:rsidP="00FE485B">
            <w:pPr>
              <w:spacing w:before="0" w:after="0"/>
              <w:ind w:firstLine="0"/>
              <w:jc w:val="left"/>
              <w:rPr>
                <w:szCs w:val="26"/>
              </w:rPr>
            </w:pPr>
            <w:r w:rsidRPr="008971BF">
              <w:rPr>
                <w:szCs w:val="26"/>
              </w:rPr>
              <w:t>capNhatDonGia()</w:t>
            </w:r>
          </w:p>
        </w:tc>
        <w:tc>
          <w:tcPr>
            <w:tcW w:w="1655" w:type="dxa"/>
            <w:vAlign w:val="top"/>
            <w:hideMark/>
          </w:tcPr>
          <w:p w14:paraId="405B6B10" w14:textId="77777777" w:rsidR="00547FB5" w:rsidRPr="008971BF" w:rsidRDefault="00547FB5" w:rsidP="00FE485B">
            <w:pPr>
              <w:spacing w:before="0" w:after="0"/>
              <w:ind w:firstLine="0"/>
              <w:jc w:val="left"/>
              <w:rPr>
                <w:szCs w:val="26"/>
              </w:rPr>
            </w:pPr>
            <w:r w:rsidRPr="008971BF">
              <w:rPr>
                <w:szCs w:val="26"/>
              </w:rPr>
              <w:t>void</w:t>
            </w:r>
          </w:p>
        </w:tc>
        <w:tc>
          <w:tcPr>
            <w:tcW w:w="1667" w:type="dxa"/>
            <w:vAlign w:val="top"/>
            <w:hideMark/>
          </w:tcPr>
          <w:p w14:paraId="0E2714C4" w14:textId="77777777" w:rsidR="00547FB5" w:rsidRPr="008971BF" w:rsidRDefault="00547FB5" w:rsidP="00FE485B">
            <w:pPr>
              <w:spacing w:before="0" w:after="0"/>
              <w:ind w:firstLine="0"/>
              <w:jc w:val="left"/>
              <w:rPr>
                <w:szCs w:val="26"/>
              </w:rPr>
            </w:pPr>
          </w:p>
        </w:tc>
        <w:tc>
          <w:tcPr>
            <w:tcW w:w="1211" w:type="dxa"/>
            <w:vAlign w:val="top"/>
            <w:hideMark/>
          </w:tcPr>
          <w:p w14:paraId="0C544F6A" w14:textId="77777777" w:rsidR="00547FB5" w:rsidRPr="008971BF" w:rsidRDefault="00547FB5" w:rsidP="00FE485B">
            <w:pPr>
              <w:spacing w:before="0" w:after="0"/>
              <w:ind w:firstLine="0"/>
              <w:jc w:val="left"/>
              <w:rPr>
                <w:szCs w:val="26"/>
              </w:rPr>
            </w:pPr>
          </w:p>
        </w:tc>
      </w:tr>
      <w:tr w:rsidR="00547FB5" w:rsidRPr="008971BF" w14:paraId="27AA7624" w14:textId="77777777" w:rsidTr="00FE485B">
        <w:trPr>
          <w:jc w:val="left"/>
        </w:trPr>
        <w:tc>
          <w:tcPr>
            <w:tcW w:w="844" w:type="dxa"/>
            <w:vAlign w:val="top"/>
            <w:hideMark/>
          </w:tcPr>
          <w:p w14:paraId="112EF21A"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510A7954" w14:textId="77777777" w:rsidR="00547FB5" w:rsidRPr="008971BF" w:rsidRDefault="00547FB5" w:rsidP="00FE485B">
            <w:pPr>
              <w:spacing w:before="0" w:after="0"/>
              <w:ind w:firstLine="0"/>
              <w:jc w:val="left"/>
              <w:rPr>
                <w:szCs w:val="26"/>
              </w:rPr>
            </w:pPr>
            <w:r w:rsidRPr="008971BF">
              <w:rPr>
                <w:szCs w:val="26"/>
              </w:rPr>
              <w:t>xemLichSuGia()</w:t>
            </w:r>
          </w:p>
        </w:tc>
        <w:tc>
          <w:tcPr>
            <w:tcW w:w="1655" w:type="dxa"/>
            <w:vAlign w:val="top"/>
            <w:hideMark/>
          </w:tcPr>
          <w:p w14:paraId="19DD79F6" w14:textId="77777777" w:rsidR="00547FB5" w:rsidRPr="008971BF" w:rsidRDefault="00547FB5" w:rsidP="00FE485B">
            <w:pPr>
              <w:spacing w:before="0" w:after="0"/>
              <w:ind w:firstLine="0"/>
              <w:jc w:val="left"/>
              <w:rPr>
                <w:szCs w:val="26"/>
              </w:rPr>
            </w:pPr>
            <w:r w:rsidRPr="008971BF">
              <w:rPr>
                <w:szCs w:val="26"/>
              </w:rPr>
              <w:t>void</w:t>
            </w:r>
          </w:p>
        </w:tc>
        <w:tc>
          <w:tcPr>
            <w:tcW w:w="1667" w:type="dxa"/>
            <w:vAlign w:val="top"/>
            <w:hideMark/>
          </w:tcPr>
          <w:p w14:paraId="609CA22A" w14:textId="77777777" w:rsidR="00547FB5" w:rsidRPr="008971BF" w:rsidRDefault="00547FB5" w:rsidP="00FE485B">
            <w:pPr>
              <w:spacing w:before="0" w:after="0"/>
              <w:ind w:firstLine="0"/>
              <w:jc w:val="left"/>
              <w:rPr>
                <w:szCs w:val="26"/>
              </w:rPr>
            </w:pPr>
          </w:p>
        </w:tc>
        <w:tc>
          <w:tcPr>
            <w:tcW w:w="1211" w:type="dxa"/>
            <w:vAlign w:val="top"/>
            <w:hideMark/>
          </w:tcPr>
          <w:p w14:paraId="74061041" w14:textId="77777777" w:rsidR="00547FB5" w:rsidRPr="008971BF" w:rsidRDefault="00547FB5" w:rsidP="00FE485B">
            <w:pPr>
              <w:spacing w:before="0" w:after="0"/>
              <w:ind w:firstLine="0"/>
              <w:jc w:val="left"/>
              <w:rPr>
                <w:szCs w:val="26"/>
              </w:rPr>
            </w:pPr>
          </w:p>
        </w:tc>
      </w:tr>
      <w:tr w:rsidR="00547FB5" w:rsidRPr="008971BF" w14:paraId="71EC9B27" w14:textId="77777777" w:rsidTr="00FE485B">
        <w:trPr>
          <w:jc w:val="left"/>
        </w:trPr>
        <w:tc>
          <w:tcPr>
            <w:tcW w:w="844" w:type="dxa"/>
            <w:vAlign w:val="top"/>
            <w:hideMark/>
          </w:tcPr>
          <w:p w14:paraId="5183058A"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2A785D65"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66A3B27F" w14:textId="77777777" w:rsidR="00547FB5" w:rsidRPr="008971BF" w:rsidRDefault="00547FB5" w:rsidP="00FE485B">
            <w:pPr>
              <w:spacing w:before="0" w:after="0"/>
              <w:ind w:firstLine="0"/>
              <w:jc w:val="left"/>
              <w:rPr>
                <w:szCs w:val="26"/>
              </w:rPr>
            </w:pPr>
          </w:p>
        </w:tc>
        <w:tc>
          <w:tcPr>
            <w:tcW w:w="1667" w:type="dxa"/>
            <w:vAlign w:val="top"/>
            <w:hideMark/>
          </w:tcPr>
          <w:p w14:paraId="3103A4EE" w14:textId="77777777" w:rsidR="00547FB5" w:rsidRPr="005F7544" w:rsidRDefault="00547FB5" w:rsidP="00FE485B">
            <w:pPr>
              <w:spacing w:before="0" w:after="0"/>
              <w:ind w:firstLine="0"/>
              <w:jc w:val="left"/>
              <w:rPr>
                <w:szCs w:val="26"/>
                <w:lang w:val="vi-VN"/>
              </w:rPr>
            </w:pPr>
            <w:r w:rsidRPr="008971BF">
              <w:rPr>
                <w:szCs w:val="26"/>
              </w:rPr>
              <w:t>- Mặc nhiên</w:t>
            </w:r>
          </w:p>
          <w:p w14:paraId="73DAFC6C"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3312C3C1" w14:textId="77777777" w:rsidR="00547FB5" w:rsidRPr="008971BF" w:rsidRDefault="00547FB5" w:rsidP="00FE485B">
            <w:pPr>
              <w:spacing w:before="0" w:after="0"/>
              <w:ind w:firstLine="0"/>
              <w:jc w:val="left"/>
              <w:rPr>
                <w:szCs w:val="26"/>
              </w:rPr>
            </w:pPr>
          </w:p>
        </w:tc>
      </w:tr>
      <w:tr w:rsidR="00547FB5" w:rsidRPr="008971BF" w14:paraId="66151AE2" w14:textId="77777777" w:rsidTr="00FE485B">
        <w:trPr>
          <w:jc w:val="left"/>
        </w:trPr>
        <w:tc>
          <w:tcPr>
            <w:tcW w:w="844" w:type="dxa"/>
            <w:vAlign w:val="top"/>
            <w:hideMark/>
          </w:tcPr>
          <w:p w14:paraId="1D09116B"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7FEDFF39"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6865273D" w14:textId="77777777" w:rsidR="00547FB5" w:rsidRPr="008971BF" w:rsidRDefault="00547FB5" w:rsidP="00FE485B">
            <w:pPr>
              <w:spacing w:before="0" w:after="0"/>
              <w:ind w:firstLine="0"/>
              <w:jc w:val="left"/>
              <w:rPr>
                <w:szCs w:val="26"/>
              </w:rPr>
            </w:pPr>
            <w:r w:rsidRPr="008971BF">
              <w:rPr>
                <w:szCs w:val="26"/>
              </w:rPr>
              <w:t>String</w:t>
            </w:r>
          </w:p>
        </w:tc>
        <w:tc>
          <w:tcPr>
            <w:tcW w:w="1667" w:type="dxa"/>
            <w:vAlign w:val="top"/>
            <w:hideMark/>
          </w:tcPr>
          <w:p w14:paraId="0B9F40FB" w14:textId="77777777" w:rsidR="00547FB5" w:rsidRPr="008971BF" w:rsidRDefault="00547FB5" w:rsidP="00FE485B">
            <w:pPr>
              <w:spacing w:before="0" w:after="0"/>
              <w:ind w:firstLine="0"/>
              <w:jc w:val="left"/>
              <w:rPr>
                <w:szCs w:val="26"/>
              </w:rPr>
            </w:pPr>
          </w:p>
        </w:tc>
        <w:tc>
          <w:tcPr>
            <w:tcW w:w="1211" w:type="dxa"/>
            <w:vAlign w:val="top"/>
            <w:hideMark/>
          </w:tcPr>
          <w:p w14:paraId="778C8D49" w14:textId="77777777" w:rsidR="00547FB5" w:rsidRPr="008971BF" w:rsidRDefault="00547FB5" w:rsidP="00FE485B">
            <w:pPr>
              <w:spacing w:before="0" w:after="0"/>
              <w:ind w:firstLine="0"/>
              <w:jc w:val="left"/>
              <w:rPr>
                <w:szCs w:val="26"/>
              </w:rPr>
            </w:pPr>
          </w:p>
        </w:tc>
      </w:tr>
    </w:tbl>
    <w:p w14:paraId="52B5498F" w14:textId="77777777" w:rsidR="00547FB5" w:rsidRPr="008971BF" w:rsidRDefault="00547FB5" w:rsidP="00812ACB">
      <w:pPr>
        <w:spacing w:after="100" w:afterAutospacing="1"/>
        <w:ind w:firstLine="0"/>
        <w:rPr>
          <w:szCs w:val="26"/>
        </w:rPr>
      </w:pPr>
      <w:r w:rsidRPr="008971BF">
        <w:rPr>
          <w:b/>
          <w:bCs/>
          <w:szCs w:val="26"/>
        </w:rPr>
        <w:t>9. Đặc tả Class LichLamViec (Lịch Làm Việc)</w:t>
      </w:r>
    </w:p>
    <w:tbl>
      <w:tblPr>
        <w:tblStyle w:val="TableGrid"/>
        <w:tblW w:w="0" w:type="auto"/>
        <w:jc w:val="left"/>
        <w:tblLayout w:type="fixed"/>
        <w:tblLook w:val="04A0" w:firstRow="1" w:lastRow="0" w:firstColumn="1" w:lastColumn="0" w:noHBand="0" w:noVBand="1"/>
      </w:tblPr>
      <w:tblGrid>
        <w:gridCol w:w="844"/>
        <w:gridCol w:w="3258"/>
        <w:gridCol w:w="1655"/>
        <w:gridCol w:w="2112"/>
        <w:gridCol w:w="1211"/>
      </w:tblGrid>
      <w:tr w:rsidR="00547FB5" w:rsidRPr="008971BF" w14:paraId="2C01B1F7" w14:textId="77777777" w:rsidTr="00FE485B">
        <w:trPr>
          <w:jc w:val="left"/>
        </w:trPr>
        <w:tc>
          <w:tcPr>
            <w:tcW w:w="844" w:type="dxa"/>
            <w:vAlign w:val="top"/>
            <w:hideMark/>
          </w:tcPr>
          <w:p w14:paraId="0FD3DDA6"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4DEAF5F5"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49EA8AE0" w14:textId="77777777" w:rsidR="00547FB5" w:rsidRPr="008971BF" w:rsidRDefault="00547FB5" w:rsidP="00FE485B">
            <w:pPr>
              <w:spacing w:before="0" w:after="0"/>
              <w:ind w:firstLine="0"/>
              <w:jc w:val="left"/>
              <w:rPr>
                <w:szCs w:val="26"/>
              </w:rPr>
            </w:pPr>
            <w:r w:rsidRPr="008971BF">
              <w:rPr>
                <w:b/>
                <w:bCs/>
                <w:szCs w:val="26"/>
              </w:rPr>
              <w:t>Kiểu dữ liệu</w:t>
            </w:r>
          </w:p>
        </w:tc>
        <w:tc>
          <w:tcPr>
            <w:tcW w:w="2112" w:type="dxa"/>
            <w:vAlign w:val="top"/>
            <w:hideMark/>
          </w:tcPr>
          <w:p w14:paraId="45DE892B"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05410FA4"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43AE82EE" w14:textId="77777777" w:rsidTr="00FE485B">
        <w:trPr>
          <w:jc w:val="left"/>
        </w:trPr>
        <w:tc>
          <w:tcPr>
            <w:tcW w:w="844" w:type="dxa"/>
            <w:vAlign w:val="top"/>
            <w:hideMark/>
          </w:tcPr>
          <w:p w14:paraId="58150AB9"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3A494BAD"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28E8F7FA" w14:textId="77777777" w:rsidR="00547FB5" w:rsidRPr="008971BF" w:rsidRDefault="00547FB5" w:rsidP="00FE485B">
            <w:pPr>
              <w:spacing w:before="0" w:after="0"/>
              <w:ind w:firstLine="0"/>
              <w:jc w:val="left"/>
              <w:rPr>
                <w:szCs w:val="26"/>
              </w:rPr>
            </w:pPr>
          </w:p>
        </w:tc>
        <w:tc>
          <w:tcPr>
            <w:tcW w:w="2112" w:type="dxa"/>
            <w:vAlign w:val="top"/>
            <w:hideMark/>
          </w:tcPr>
          <w:p w14:paraId="0C7DFA48" w14:textId="77777777" w:rsidR="00547FB5" w:rsidRPr="008971BF" w:rsidRDefault="00547FB5" w:rsidP="00FE485B">
            <w:pPr>
              <w:spacing w:before="0" w:after="0"/>
              <w:ind w:firstLine="0"/>
              <w:jc w:val="left"/>
              <w:rPr>
                <w:szCs w:val="26"/>
              </w:rPr>
            </w:pPr>
          </w:p>
        </w:tc>
        <w:tc>
          <w:tcPr>
            <w:tcW w:w="1211" w:type="dxa"/>
            <w:vAlign w:val="top"/>
            <w:hideMark/>
          </w:tcPr>
          <w:p w14:paraId="57F74212" w14:textId="77777777" w:rsidR="00547FB5" w:rsidRPr="008971BF" w:rsidRDefault="00547FB5" w:rsidP="00FE485B">
            <w:pPr>
              <w:spacing w:before="0" w:after="0"/>
              <w:ind w:firstLine="0"/>
              <w:jc w:val="left"/>
              <w:rPr>
                <w:szCs w:val="26"/>
              </w:rPr>
            </w:pPr>
          </w:p>
        </w:tc>
      </w:tr>
      <w:tr w:rsidR="00547FB5" w:rsidRPr="008971BF" w14:paraId="13B7709E" w14:textId="77777777" w:rsidTr="00FE485B">
        <w:trPr>
          <w:jc w:val="left"/>
        </w:trPr>
        <w:tc>
          <w:tcPr>
            <w:tcW w:w="844" w:type="dxa"/>
            <w:vAlign w:val="top"/>
            <w:hideMark/>
          </w:tcPr>
          <w:p w14:paraId="18E1CEDD"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29C9A511" w14:textId="77777777" w:rsidR="00547FB5" w:rsidRPr="008971BF" w:rsidRDefault="00547FB5" w:rsidP="00FE485B">
            <w:pPr>
              <w:spacing w:before="0" w:after="0"/>
              <w:ind w:firstLine="0"/>
              <w:jc w:val="left"/>
              <w:rPr>
                <w:szCs w:val="26"/>
              </w:rPr>
            </w:pPr>
            <w:r w:rsidRPr="008971BF">
              <w:rPr>
                <w:szCs w:val="26"/>
              </w:rPr>
              <w:t>maLich</w:t>
            </w:r>
          </w:p>
        </w:tc>
        <w:tc>
          <w:tcPr>
            <w:tcW w:w="1655" w:type="dxa"/>
            <w:vAlign w:val="top"/>
            <w:hideMark/>
          </w:tcPr>
          <w:p w14:paraId="37CE3A2B" w14:textId="77777777" w:rsidR="00547FB5" w:rsidRPr="008971BF" w:rsidRDefault="00547FB5" w:rsidP="00FE485B">
            <w:pPr>
              <w:spacing w:before="0" w:after="0"/>
              <w:ind w:firstLine="0"/>
              <w:jc w:val="left"/>
              <w:rPr>
                <w:szCs w:val="26"/>
              </w:rPr>
            </w:pPr>
            <w:r w:rsidRPr="008971BF">
              <w:rPr>
                <w:szCs w:val="26"/>
              </w:rPr>
              <w:t>String</w:t>
            </w:r>
          </w:p>
        </w:tc>
        <w:tc>
          <w:tcPr>
            <w:tcW w:w="2112" w:type="dxa"/>
            <w:vAlign w:val="top"/>
            <w:hideMark/>
          </w:tcPr>
          <w:p w14:paraId="7D9A57E9" w14:textId="77777777" w:rsidR="00547FB5" w:rsidRPr="008971BF" w:rsidRDefault="00547FB5" w:rsidP="00FE485B">
            <w:pPr>
              <w:spacing w:before="0" w:after="0"/>
              <w:ind w:firstLine="0"/>
              <w:jc w:val="left"/>
              <w:rPr>
                <w:szCs w:val="26"/>
              </w:rPr>
            </w:pPr>
            <w:r w:rsidRPr="008971BF">
              <w:rPr>
                <w:szCs w:val="26"/>
              </w:rPr>
              <w:t>Tự động sinh</w:t>
            </w:r>
          </w:p>
        </w:tc>
        <w:tc>
          <w:tcPr>
            <w:tcW w:w="1211" w:type="dxa"/>
            <w:vAlign w:val="top"/>
            <w:hideMark/>
          </w:tcPr>
          <w:p w14:paraId="252B931C"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6B72FECC" w14:textId="77777777" w:rsidTr="00FE485B">
        <w:trPr>
          <w:jc w:val="left"/>
        </w:trPr>
        <w:tc>
          <w:tcPr>
            <w:tcW w:w="844" w:type="dxa"/>
            <w:vAlign w:val="top"/>
            <w:hideMark/>
          </w:tcPr>
          <w:p w14:paraId="7F680FE6"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5636D4BA" w14:textId="77777777" w:rsidR="00547FB5" w:rsidRPr="008971BF" w:rsidRDefault="00547FB5" w:rsidP="00FE485B">
            <w:pPr>
              <w:spacing w:before="0" w:after="0"/>
              <w:ind w:firstLine="0"/>
              <w:jc w:val="left"/>
              <w:rPr>
                <w:szCs w:val="26"/>
              </w:rPr>
            </w:pPr>
            <w:r w:rsidRPr="008971BF">
              <w:rPr>
                <w:szCs w:val="26"/>
              </w:rPr>
              <w:t>ngayLamViec</w:t>
            </w:r>
          </w:p>
        </w:tc>
        <w:tc>
          <w:tcPr>
            <w:tcW w:w="1655" w:type="dxa"/>
            <w:vAlign w:val="top"/>
            <w:hideMark/>
          </w:tcPr>
          <w:p w14:paraId="108BCC40" w14:textId="77777777" w:rsidR="00547FB5" w:rsidRPr="008971BF" w:rsidRDefault="00547FB5" w:rsidP="00FE485B">
            <w:pPr>
              <w:spacing w:before="0" w:after="0"/>
              <w:ind w:firstLine="0"/>
              <w:jc w:val="left"/>
              <w:rPr>
                <w:szCs w:val="26"/>
              </w:rPr>
            </w:pPr>
            <w:r w:rsidRPr="008971BF">
              <w:rPr>
                <w:szCs w:val="26"/>
              </w:rPr>
              <w:t>Date</w:t>
            </w:r>
          </w:p>
        </w:tc>
        <w:tc>
          <w:tcPr>
            <w:tcW w:w="2112" w:type="dxa"/>
            <w:vAlign w:val="top"/>
            <w:hideMark/>
          </w:tcPr>
          <w:p w14:paraId="5E275D35" w14:textId="77777777" w:rsidR="00547FB5" w:rsidRPr="008971BF" w:rsidRDefault="00547FB5" w:rsidP="00FE485B">
            <w:pPr>
              <w:spacing w:before="0" w:after="0"/>
              <w:ind w:firstLine="0"/>
              <w:jc w:val="left"/>
              <w:rPr>
                <w:szCs w:val="26"/>
              </w:rPr>
            </w:pPr>
          </w:p>
        </w:tc>
        <w:tc>
          <w:tcPr>
            <w:tcW w:w="1211" w:type="dxa"/>
            <w:vAlign w:val="top"/>
            <w:hideMark/>
          </w:tcPr>
          <w:p w14:paraId="272FAFAB" w14:textId="77777777" w:rsidR="00547FB5" w:rsidRPr="008971BF" w:rsidRDefault="00547FB5" w:rsidP="00FE485B">
            <w:pPr>
              <w:spacing w:before="0" w:after="0"/>
              <w:ind w:firstLine="0"/>
              <w:jc w:val="left"/>
              <w:rPr>
                <w:szCs w:val="26"/>
              </w:rPr>
            </w:pPr>
          </w:p>
        </w:tc>
      </w:tr>
      <w:tr w:rsidR="00547FB5" w:rsidRPr="008971BF" w14:paraId="10B42673" w14:textId="77777777" w:rsidTr="00FE485B">
        <w:trPr>
          <w:jc w:val="left"/>
        </w:trPr>
        <w:tc>
          <w:tcPr>
            <w:tcW w:w="844" w:type="dxa"/>
            <w:vAlign w:val="top"/>
            <w:hideMark/>
          </w:tcPr>
          <w:p w14:paraId="35A5C37C"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33492AC3" w14:textId="77777777" w:rsidR="00547FB5" w:rsidRPr="008971BF" w:rsidRDefault="00547FB5" w:rsidP="00FE485B">
            <w:pPr>
              <w:spacing w:before="0" w:after="0"/>
              <w:ind w:firstLine="0"/>
              <w:jc w:val="left"/>
              <w:rPr>
                <w:szCs w:val="26"/>
              </w:rPr>
            </w:pPr>
            <w:r w:rsidRPr="008971BF">
              <w:rPr>
                <w:szCs w:val="26"/>
              </w:rPr>
              <w:t>caLamViec</w:t>
            </w:r>
          </w:p>
        </w:tc>
        <w:tc>
          <w:tcPr>
            <w:tcW w:w="1655" w:type="dxa"/>
            <w:vAlign w:val="top"/>
            <w:hideMark/>
          </w:tcPr>
          <w:p w14:paraId="18FA55F5" w14:textId="77777777" w:rsidR="00547FB5" w:rsidRPr="008971BF" w:rsidRDefault="00547FB5" w:rsidP="00FE485B">
            <w:pPr>
              <w:spacing w:before="0" w:after="0"/>
              <w:ind w:firstLine="0"/>
              <w:jc w:val="left"/>
              <w:rPr>
                <w:szCs w:val="26"/>
              </w:rPr>
            </w:pPr>
            <w:r w:rsidRPr="008971BF">
              <w:rPr>
                <w:szCs w:val="26"/>
              </w:rPr>
              <w:t>String</w:t>
            </w:r>
          </w:p>
        </w:tc>
        <w:tc>
          <w:tcPr>
            <w:tcW w:w="2112" w:type="dxa"/>
            <w:vAlign w:val="top"/>
            <w:hideMark/>
          </w:tcPr>
          <w:p w14:paraId="56C046AF" w14:textId="77777777" w:rsidR="00547FB5" w:rsidRPr="008971BF" w:rsidRDefault="00547FB5" w:rsidP="00FE485B">
            <w:pPr>
              <w:spacing w:before="0" w:after="0"/>
              <w:ind w:firstLine="0"/>
              <w:jc w:val="left"/>
              <w:rPr>
                <w:szCs w:val="26"/>
              </w:rPr>
            </w:pPr>
          </w:p>
        </w:tc>
        <w:tc>
          <w:tcPr>
            <w:tcW w:w="1211" w:type="dxa"/>
            <w:vAlign w:val="top"/>
            <w:hideMark/>
          </w:tcPr>
          <w:p w14:paraId="296487A2" w14:textId="77777777" w:rsidR="00547FB5" w:rsidRPr="008971BF" w:rsidRDefault="00547FB5" w:rsidP="00FE485B">
            <w:pPr>
              <w:spacing w:before="0" w:after="0"/>
              <w:ind w:firstLine="0"/>
              <w:jc w:val="left"/>
              <w:rPr>
                <w:szCs w:val="26"/>
              </w:rPr>
            </w:pPr>
          </w:p>
        </w:tc>
      </w:tr>
      <w:tr w:rsidR="00547FB5" w:rsidRPr="008971BF" w14:paraId="483391B8" w14:textId="77777777" w:rsidTr="00FE485B">
        <w:trPr>
          <w:jc w:val="left"/>
        </w:trPr>
        <w:tc>
          <w:tcPr>
            <w:tcW w:w="844" w:type="dxa"/>
            <w:vAlign w:val="top"/>
            <w:hideMark/>
          </w:tcPr>
          <w:p w14:paraId="6A33C006"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5E5A9380" w14:textId="77777777" w:rsidR="00547FB5" w:rsidRPr="008971BF" w:rsidRDefault="00547FB5" w:rsidP="00FE485B">
            <w:pPr>
              <w:spacing w:before="0" w:after="0"/>
              <w:ind w:firstLine="0"/>
              <w:jc w:val="left"/>
              <w:rPr>
                <w:szCs w:val="26"/>
              </w:rPr>
            </w:pPr>
            <w:r w:rsidRPr="008971BF">
              <w:rPr>
                <w:szCs w:val="26"/>
              </w:rPr>
              <w:t>gioBatDau</w:t>
            </w:r>
          </w:p>
        </w:tc>
        <w:tc>
          <w:tcPr>
            <w:tcW w:w="1655" w:type="dxa"/>
            <w:vAlign w:val="top"/>
            <w:hideMark/>
          </w:tcPr>
          <w:p w14:paraId="53D96FDD" w14:textId="77777777" w:rsidR="00547FB5" w:rsidRPr="008971BF" w:rsidRDefault="00547FB5" w:rsidP="00FE485B">
            <w:pPr>
              <w:spacing w:before="0" w:after="0"/>
              <w:ind w:firstLine="0"/>
              <w:jc w:val="left"/>
              <w:rPr>
                <w:szCs w:val="26"/>
              </w:rPr>
            </w:pPr>
            <w:r w:rsidRPr="008971BF">
              <w:rPr>
                <w:szCs w:val="26"/>
              </w:rPr>
              <w:t>Time</w:t>
            </w:r>
          </w:p>
        </w:tc>
        <w:tc>
          <w:tcPr>
            <w:tcW w:w="2112" w:type="dxa"/>
            <w:vAlign w:val="top"/>
            <w:hideMark/>
          </w:tcPr>
          <w:p w14:paraId="57A54D5F" w14:textId="77777777" w:rsidR="00547FB5" w:rsidRPr="008971BF" w:rsidRDefault="00547FB5" w:rsidP="00FE485B">
            <w:pPr>
              <w:spacing w:before="0" w:after="0"/>
              <w:ind w:firstLine="0"/>
              <w:jc w:val="left"/>
              <w:rPr>
                <w:szCs w:val="26"/>
              </w:rPr>
            </w:pPr>
          </w:p>
        </w:tc>
        <w:tc>
          <w:tcPr>
            <w:tcW w:w="1211" w:type="dxa"/>
            <w:vAlign w:val="top"/>
            <w:hideMark/>
          </w:tcPr>
          <w:p w14:paraId="7B96186A" w14:textId="77777777" w:rsidR="00547FB5" w:rsidRPr="008971BF" w:rsidRDefault="00547FB5" w:rsidP="00FE485B">
            <w:pPr>
              <w:spacing w:before="0" w:after="0"/>
              <w:ind w:firstLine="0"/>
              <w:jc w:val="left"/>
              <w:rPr>
                <w:szCs w:val="26"/>
              </w:rPr>
            </w:pPr>
          </w:p>
        </w:tc>
      </w:tr>
      <w:tr w:rsidR="00547FB5" w:rsidRPr="008971BF" w14:paraId="2C69949D" w14:textId="77777777" w:rsidTr="00FE485B">
        <w:trPr>
          <w:jc w:val="left"/>
        </w:trPr>
        <w:tc>
          <w:tcPr>
            <w:tcW w:w="844" w:type="dxa"/>
            <w:vAlign w:val="top"/>
            <w:hideMark/>
          </w:tcPr>
          <w:p w14:paraId="7D6A1961" w14:textId="77777777" w:rsidR="00547FB5" w:rsidRPr="008971BF" w:rsidRDefault="00547FB5" w:rsidP="00FE485B">
            <w:pPr>
              <w:spacing w:before="0" w:after="0"/>
              <w:ind w:firstLine="0"/>
              <w:jc w:val="left"/>
              <w:rPr>
                <w:szCs w:val="26"/>
              </w:rPr>
            </w:pPr>
            <w:r w:rsidRPr="008971BF">
              <w:rPr>
                <w:szCs w:val="26"/>
              </w:rPr>
              <w:t>1.5</w:t>
            </w:r>
          </w:p>
        </w:tc>
        <w:tc>
          <w:tcPr>
            <w:tcW w:w="3258" w:type="dxa"/>
            <w:vAlign w:val="top"/>
            <w:hideMark/>
          </w:tcPr>
          <w:p w14:paraId="6A5CA0C3" w14:textId="77777777" w:rsidR="00547FB5" w:rsidRPr="008971BF" w:rsidRDefault="00547FB5" w:rsidP="00FE485B">
            <w:pPr>
              <w:spacing w:before="0" w:after="0"/>
              <w:ind w:firstLine="0"/>
              <w:jc w:val="left"/>
              <w:rPr>
                <w:szCs w:val="26"/>
              </w:rPr>
            </w:pPr>
            <w:r w:rsidRPr="008971BF">
              <w:rPr>
                <w:szCs w:val="26"/>
              </w:rPr>
              <w:t>gioKetThuc</w:t>
            </w:r>
          </w:p>
        </w:tc>
        <w:tc>
          <w:tcPr>
            <w:tcW w:w="1655" w:type="dxa"/>
            <w:vAlign w:val="top"/>
            <w:hideMark/>
          </w:tcPr>
          <w:p w14:paraId="7E9042DC" w14:textId="77777777" w:rsidR="00547FB5" w:rsidRPr="008971BF" w:rsidRDefault="00547FB5" w:rsidP="00FE485B">
            <w:pPr>
              <w:spacing w:before="0" w:after="0"/>
              <w:ind w:firstLine="0"/>
              <w:jc w:val="left"/>
              <w:rPr>
                <w:szCs w:val="26"/>
              </w:rPr>
            </w:pPr>
            <w:r w:rsidRPr="008971BF">
              <w:rPr>
                <w:szCs w:val="26"/>
              </w:rPr>
              <w:t>Time</w:t>
            </w:r>
          </w:p>
        </w:tc>
        <w:tc>
          <w:tcPr>
            <w:tcW w:w="2112" w:type="dxa"/>
            <w:vAlign w:val="top"/>
            <w:hideMark/>
          </w:tcPr>
          <w:p w14:paraId="7F61F2F2" w14:textId="77777777" w:rsidR="00547FB5" w:rsidRPr="008971BF" w:rsidRDefault="00547FB5" w:rsidP="00FE485B">
            <w:pPr>
              <w:spacing w:before="0" w:after="0"/>
              <w:ind w:firstLine="0"/>
              <w:jc w:val="left"/>
              <w:rPr>
                <w:szCs w:val="26"/>
              </w:rPr>
            </w:pPr>
            <w:r w:rsidRPr="008971BF">
              <w:rPr>
                <w:szCs w:val="26"/>
              </w:rPr>
              <w:t>Phải &gt; gioBatDau</w:t>
            </w:r>
          </w:p>
        </w:tc>
        <w:tc>
          <w:tcPr>
            <w:tcW w:w="1211" w:type="dxa"/>
            <w:vAlign w:val="top"/>
            <w:hideMark/>
          </w:tcPr>
          <w:p w14:paraId="6BB22606" w14:textId="77777777" w:rsidR="00547FB5" w:rsidRPr="008971BF" w:rsidRDefault="00547FB5" w:rsidP="00FE485B">
            <w:pPr>
              <w:spacing w:before="0" w:after="0"/>
              <w:ind w:firstLine="0"/>
              <w:jc w:val="left"/>
              <w:rPr>
                <w:szCs w:val="26"/>
              </w:rPr>
            </w:pPr>
          </w:p>
        </w:tc>
      </w:tr>
      <w:tr w:rsidR="00547FB5" w:rsidRPr="008971BF" w14:paraId="21A7473C" w14:textId="77777777" w:rsidTr="00FE485B">
        <w:trPr>
          <w:jc w:val="left"/>
        </w:trPr>
        <w:tc>
          <w:tcPr>
            <w:tcW w:w="844" w:type="dxa"/>
            <w:vAlign w:val="top"/>
            <w:hideMark/>
          </w:tcPr>
          <w:p w14:paraId="69771C2E" w14:textId="77777777" w:rsidR="00547FB5" w:rsidRPr="008971BF" w:rsidRDefault="00547FB5" w:rsidP="00FE485B">
            <w:pPr>
              <w:spacing w:before="0" w:after="0"/>
              <w:ind w:firstLine="0"/>
              <w:jc w:val="left"/>
              <w:rPr>
                <w:szCs w:val="26"/>
              </w:rPr>
            </w:pPr>
            <w:r w:rsidRPr="008971BF">
              <w:rPr>
                <w:szCs w:val="26"/>
              </w:rPr>
              <w:t>1.6</w:t>
            </w:r>
          </w:p>
        </w:tc>
        <w:tc>
          <w:tcPr>
            <w:tcW w:w="3258" w:type="dxa"/>
            <w:vAlign w:val="top"/>
            <w:hideMark/>
          </w:tcPr>
          <w:p w14:paraId="1981060D" w14:textId="77777777" w:rsidR="00547FB5" w:rsidRPr="008971BF" w:rsidRDefault="00547FB5" w:rsidP="00FE485B">
            <w:pPr>
              <w:spacing w:before="0" w:after="0"/>
              <w:ind w:firstLine="0"/>
              <w:jc w:val="left"/>
              <w:rPr>
                <w:szCs w:val="26"/>
              </w:rPr>
            </w:pPr>
            <w:r w:rsidRPr="008971BF">
              <w:rPr>
                <w:szCs w:val="26"/>
              </w:rPr>
              <w:t>trangThai</w:t>
            </w:r>
          </w:p>
        </w:tc>
        <w:tc>
          <w:tcPr>
            <w:tcW w:w="1655" w:type="dxa"/>
            <w:vAlign w:val="top"/>
            <w:hideMark/>
          </w:tcPr>
          <w:p w14:paraId="05D1E570" w14:textId="77777777" w:rsidR="00547FB5" w:rsidRPr="008971BF" w:rsidRDefault="00547FB5" w:rsidP="00FE485B">
            <w:pPr>
              <w:spacing w:before="0" w:after="0"/>
              <w:ind w:firstLine="0"/>
              <w:jc w:val="left"/>
              <w:rPr>
                <w:szCs w:val="26"/>
              </w:rPr>
            </w:pPr>
            <w:r w:rsidRPr="008971BF">
              <w:rPr>
                <w:szCs w:val="26"/>
              </w:rPr>
              <w:t>String</w:t>
            </w:r>
          </w:p>
        </w:tc>
        <w:tc>
          <w:tcPr>
            <w:tcW w:w="2112" w:type="dxa"/>
            <w:vAlign w:val="top"/>
            <w:hideMark/>
          </w:tcPr>
          <w:p w14:paraId="605B9C74" w14:textId="77777777" w:rsidR="00547FB5" w:rsidRPr="008971BF" w:rsidRDefault="00547FB5" w:rsidP="00FE485B">
            <w:pPr>
              <w:spacing w:before="0" w:after="0"/>
              <w:ind w:firstLine="0"/>
              <w:jc w:val="left"/>
              <w:rPr>
                <w:szCs w:val="26"/>
              </w:rPr>
            </w:pPr>
          </w:p>
        </w:tc>
        <w:tc>
          <w:tcPr>
            <w:tcW w:w="1211" w:type="dxa"/>
            <w:vAlign w:val="top"/>
            <w:hideMark/>
          </w:tcPr>
          <w:p w14:paraId="358DF2C5" w14:textId="77777777" w:rsidR="00547FB5" w:rsidRPr="008971BF" w:rsidRDefault="00547FB5" w:rsidP="00FE485B">
            <w:pPr>
              <w:spacing w:before="0" w:after="0"/>
              <w:ind w:firstLine="0"/>
              <w:jc w:val="left"/>
              <w:rPr>
                <w:szCs w:val="26"/>
              </w:rPr>
            </w:pPr>
          </w:p>
        </w:tc>
      </w:tr>
      <w:tr w:rsidR="00547FB5" w:rsidRPr="008971BF" w14:paraId="727BEEEB" w14:textId="77777777" w:rsidTr="00FE485B">
        <w:trPr>
          <w:jc w:val="left"/>
        </w:trPr>
        <w:tc>
          <w:tcPr>
            <w:tcW w:w="844" w:type="dxa"/>
            <w:vAlign w:val="top"/>
            <w:hideMark/>
          </w:tcPr>
          <w:p w14:paraId="29649035"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11FCF8B4"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30DDD4C1" w14:textId="77777777" w:rsidR="00547FB5" w:rsidRPr="008971BF" w:rsidRDefault="00547FB5" w:rsidP="00FE485B">
            <w:pPr>
              <w:spacing w:before="0" w:after="0"/>
              <w:ind w:firstLine="0"/>
              <w:jc w:val="left"/>
              <w:rPr>
                <w:szCs w:val="26"/>
              </w:rPr>
            </w:pPr>
          </w:p>
        </w:tc>
        <w:tc>
          <w:tcPr>
            <w:tcW w:w="2112" w:type="dxa"/>
            <w:vAlign w:val="top"/>
            <w:hideMark/>
          </w:tcPr>
          <w:p w14:paraId="4937AEE7" w14:textId="77777777" w:rsidR="00547FB5" w:rsidRPr="008971BF" w:rsidRDefault="00547FB5" w:rsidP="00FE485B">
            <w:pPr>
              <w:spacing w:before="0" w:after="0"/>
              <w:ind w:firstLine="0"/>
              <w:jc w:val="left"/>
              <w:rPr>
                <w:szCs w:val="26"/>
              </w:rPr>
            </w:pPr>
          </w:p>
        </w:tc>
        <w:tc>
          <w:tcPr>
            <w:tcW w:w="1211" w:type="dxa"/>
            <w:vAlign w:val="top"/>
            <w:hideMark/>
          </w:tcPr>
          <w:p w14:paraId="783DB5FF" w14:textId="77777777" w:rsidR="00547FB5" w:rsidRPr="008971BF" w:rsidRDefault="00547FB5" w:rsidP="00FE485B">
            <w:pPr>
              <w:spacing w:before="0" w:after="0"/>
              <w:ind w:firstLine="0"/>
              <w:jc w:val="left"/>
              <w:rPr>
                <w:szCs w:val="26"/>
              </w:rPr>
            </w:pPr>
          </w:p>
        </w:tc>
      </w:tr>
      <w:tr w:rsidR="00547FB5" w:rsidRPr="008971BF" w14:paraId="79FB713A" w14:textId="77777777" w:rsidTr="00FE485B">
        <w:trPr>
          <w:jc w:val="left"/>
        </w:trPr>
        <w:tc>
          <w:tcPr>
            <w:tcW w:w="844" w:type="dxa"/>
            <w:vAlign w:val="top"/>
            <w:hideMark/>
          </w:tcPr>
          <w:p w14:paraId="1789B42B"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18D1A6C5" w14:textId="77777777" w:rsidR="00547FB5" w:rsidRPr="008971BF" w:rsidRDefault="00547FB5" w:rsidP="00FE485B">
            <w:pPr>
              <w:spacing w:before="0" w:after="0"/>
              <w:ind w:firstLine="0"/>
              <w:jc w:val="left"/>
              <w:rPr>
                <w:szCs w:val="26"/>
              </w:rPr>
            </w:pPr>
            <w:r w:rsidRPr="008971BF">
              <w:rPr>
                <w:szCs w:val="26"/>
              </w:rPr>
              <w:t>taoLich()</w:t>
            </w:r>
          </w:p>
        </w:tc>
        <w:tc>
          <w:tcPr>
            <w:tcW w:w="1655" w:type="dxa"/>
            <w:vAlign w:val="top"/>
            <w:hideMark/>
          </w:tcPr>
          <w:p w14:paraId="3DF7A28B" w14:textId="77777777" w:rsidR="00547FB5" w:rsidRPr="008971BF" w:rsidRDefault="00547FB5" w:rsidP="00FE485B">
            <w:pPr>
              <w:spacing w:before="0" w:after="0"/>
              <w:ind w:firstLine="0"/>
              <w:jc w:val="left"/>
              <w:rPr>
                <w:szCs w:val="26"/>
              </w:rPr>
            </w:pPr>
            <w:r w:rsidRPr="008971BF">
              <w:rPr>
                <w:szCs w:val="26"/>
              </w:rPr>
              <w:t>void</w:t>
            </w:r>
          </w:p>
        </w:tc>
        <w:tc>
          <w:tcPr>
            <w:tcW w:w="2112" w:type="dxa"/>
            <w:vAlign w:val="top"/>
            <w:hideMark/>
          </w:tcPr>
          <w:p w14:paraId="60237334" w14:textId="77777777" w:rsidR="00547FB5" w:rsidRPr="008971BF" w:rsidRDefault="00547FB5" w:rsidP="00FE485B">
            <w:pPr>
              <w:spacing w:before="0" w:after="0"/>
              <w:ind w:firstLine="0"/>
              <w:jc w:val="left"/>
              <w:rPr>
                <w:szCs w:val="26"/>
              </w:rPr>
            </w:pPr>
          </w:p>
        </w:tc>
        <w:tc>
          <w:tcPr>
            <w:tcW w:w="1211" w:type="dxa"/>
            <w:vAlign w:val="top"/>
            <w:hideMark/>
          </w:tcPr>
          <w:p w14:paraId="4B078162" w14:textId="77777777" w:rsidR="00547FB5" w:rsidRPr="008971BF" w:rsidRDefault="00547FB5" w:rsidP="00FE485B">
            <w:pPr>
              <w:spacing w:before="0" w:after="0"/>
              <w:ind w:firstLine="0"/>
              <w:jc w:val="left"/>
              <w:rPr>
                <w:szCs w:val="26"/>
              </w:rPr>
            </w:pPr>
          </w:p>
        </w:tc>
      </w:tr>
      <w:tr w:rsidR="00547FB5" w:rsidRPr="008971BF" w14:paraId="663E9E42" w14:textId="77777777" w:rsidTr="00FE485B">
        <w:trPr>
          <w:jc w:val="left"/>
        </w:trPr>
        <w:tc>
          <w:tcPr>
            <w:tcW w:w="844" w:type="dxa"/>
            <w:vAlign w:val="top"/>
            <w:hideMark/>
          </w:tcPr>
          <w:p w14:paraId="3E33BC1A"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61C3F900" w14:textId="77777777" w:rsidR="00547FB5" w:rsidRPr="008971BF" w:rsidRDefault="00547FB5" w:rsidP="00FE485B">
            <w:pPr>
              <w:spacing w:before="0" w:after="0"/>
              <w:ind w:firstLine="0"/>
              <w:jc w:val="left"/>
              <w:rPr>
                <w:szCs w:val="26"/>
              </w:rPr>
            </w:pPr>
            <w:r w:rsidRPr="008971BF">
              <w:rPr>
                <w:szCs w:val="26"/>
              </w:rPr>
              <w:t>capNhatLich()</w:t>
            </w:r>
          </w:p>
        </w:tc>
        <w:tc>
          <w:tcPr>
            <w:tcW w:w="1655" w:type="dxa"/>
            <w:vAlign w:val="top"/>
            <w:hideMark/>
          </w:tcPr>
          <w:p w14:paraId="363460BF" w14:textId="77777777" w:rsidR="00547FB5" w:rsidRPr="008971BF" w:rsidRDefault="00547FB5" w:rsidP="00FE485B">
            <w:pPr>
              <w:spacing w:before="0" w:after="0"/>
              <w:ind w:firstLine="0"/>
              <w:jc w:val="left"/>
              <w:rPr>
                <w:szCs w:val="26"/>
              </w:rPr>
            </w:pPr>
            <w:r w:rsidRPr="008971BF">
              <w:rPr>
                <w:szCs w:val="26"/>
              </w:rPr>
              <w:t>void</w:t>
            </w:r>
          </w:p>
        </w:tc>
        <w:tc>
          <w:tcPr>
            <w:tcW w:w="2112" w:type="dxa"/>
            <w:vAlign w:val="top"/>
            <w:hideMark/>
          </w:tcPr>
          <w:p w14:paraId="127060DF" w14:textId="77777777" w:rsidR="00547FB5" w:rsidRPr="008971BF" w:rsidRDefault="00547FB5" w:rsidP="00FE485B">
            <w:pPr>
              <w:spacing w:before="0" w:after="0"/>
              <w:ind w:firstLine="0"/>
              <w:jc w:val="left"/>
              <w:rPr>
                <w:szCs w:val="26"/>
              </w:rPr>
            </w:pPr>
          </w:p>
        </w:tc>
        <w:tc>
          <w:tcPr>
            <w:tcW w:w="1211" w:type="dxa"/>
            <w:vAlign w:val="top"/>
            <w:hideMark/>
          </w:tcPr>
          <w:p w14:paraId="7C410A8C" w14:textId="77777777" w:rsidR="00547FB5" w:rsidRPr="008971BF" w:rsidRDefault="00547FB5" w:rsidP="00FE485B">
            <w:pPr>
              <w:spacing w:before="0" w:after="0"/>
              <w:ind w:firstLine="0"/>
              <w:jc w:val="left"/>
              <w:rPr>
                <w:szCs w:val="26"/>
              </w:rPr>
            </w:pPr>
          </w:p>
        </w:tc>
      </w:tr>
      <w:tr w:rsidR="00547FB5" w:rsidRPr="008971BF" w14:paraId="5A8FA42F" w14:textId="77777777" w:rsidTr="00FE485B">
        <w:trPr>
          <w:jc w:val="left"/>
        </w:trPr>
        <w:tc>
          <w:tcPr>
            <w:tcW w:w="844" w:type="dxa"/>
            <w:vAlign w:val="top"/>
            <w:hideMark/>
          </w:tcPr>
          <w:p w14:paraId="0B4A3E7E"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3A4C2C8F" w14:textId="77777777" w:rsidR="00547FB5" w:rsidRPr="008971BF" w:rsidRDefault="00547FB5" w:rsidP="00FE485B">
            <w:pPr>
              <w:spacing w:before="0" w:after="0"/>
              <w:ind w:firstLine="0"/>
              <w:jc w:val="left"/>
              <w:rPr>
                <w:szCs w:val="26"/>
              </w:rPr>
            </w:pPr>
            <w:r w:rsidRPr="008971BF">
              <w:rPr>
                <w:szCs w:val="26"/>
              </w:rPr>
              <w:t>xoaLich()</w:t>
            </w:r>
          </w:p>
        </w:tc>
        <w:tc>
          <w:tcPr>
            <w:tcW w:w="1655" w:type="dxa"/>
            <w:vAlign w:val="top"/>
            <w:hideMark/>
          </w:tcPr>
          <w:p w14:paraId="17563A0D" w14:textId="77777777" w:rsidR="00547FB5" w:rsidRPr="008971BF" w:rsidRDefault="00547FB5" w:rsidP="00FE485B">
            <w:pPr>
              <w:spacing w:before="0" w:after="0"/>
              <w:ind w:firstLine="0"/>
              <w:jc w:val="left"/>
              <w:rPr>
                <w:szCs w:val="26"/>
              </w:rPr>
            </w:pPr>
            <w:r w:rsidRPr="008971BF">
              <w:rPr>
                <w:szCs w:val="26"/>
              </w:rPr>
              <w:t>void</w:t>
            </w:r>
          </w:p>
        </w:tc>
        <w:tc>
          <w:tcPr>
            <w:tcW w:w="2112" w:type="dxa"/>
            <w:vAlign w:val="top"/>
            <w:hideMark/>
          </w:tcPr>
          <w:p w14:paraId="61FDBEDE" w14:textId="77777777" w:rsidR="00547FB5" w:rsidRPr="008971BF" w:rsidRDefault="00547FB5" w:rsidP="00FE485B">
            <w:pPr>
              <w:spacing w:before="0" w:after="0"/>
              <w:ind w:firstLine="0"/>
              <w:jc w:val="left"/>
              <w:rPr>
                <w:szCs w:val="26"/>
              </w:rPr>
            </w:pPr>
          </w:p>
        </w:tc>
        <w:tc>
          <w:tcPr>
            <w:tcW w:w="1211" w:type="dxa"/>
            <w:vAlign w:val="top"/>
            <w:hideMark/>
          </w:tcPr>
          <w:p w14:paraId="5E9022B0" w14:textId="77777777" w:rsidR="00547FB5" w:rsidRPr="008971BF" w:rsidRDefault="00547FB5" w:rsidP="00FE485B">
            <w:pPr>
              <w:spacing w:before="0" w:after="0"/>
              <w:ind w:firstLine="0"/>
              <w:jc w:val="left"/>
              <w:rPr>
                <w:szCs w:val="26"/>
              </w:rPr>
            </w:pPr>
          </w:p>
        </w:tc>
      </w:tr>
      <w:tr w:rsidR="00547FB5" w:rsidRPr="008971BF" w14:paraId="3F53F265" w14:textId="77777777" w:rsidTr="00FE485B">
        <w:trPr>
          <w:jc w:val="left"/>
        </w:trPr>
        <w:tc>
          <w:tcPr>
            <w:tcW w:w="844" w:type="dxa"/>
            <w:vAlign w:val="top"/>
            <w:hideMark/>
          </w:tcPr>
          <w:p w14:paraId="539A8EA4" w14:textId="77777777" w:rsidR="00547FB5" w:rsidRPr="008971BF" w:rsidRDefault="00547FB5" w:rsidP="00FE485B">
            <w:pPr>
              <w:spacing w:before="0" w:after="0"/>
              <w:ind w:firstLine="0"/>
              <w:jc w:val="left"/>
              <w:rPr>
                <w:szCs w:val="26"/>
              </w:rPr>
            </w:pPr>
            <w:r w:rsidRPr="008971BF">
              <w:rPr>
                <w:szCs w:val="26"/>
              </w:rPr>
              <w:lastRenderedPageBreak/>
              <w:t>2.4</w:t>
            </w:r>
          </w:p>
        </w:tc>
        <w:tc>
          <w:tcPr>
            <w:tcW w:w="3258" w:type="dxa"/>
            <w:vAlign w:val="top"/>
            <w:hideMark/>
          </w:tcPr>
          <w:p w14:paraId="6B5F152C" w14:textId="77777777" w:rsidR="00547FB5" w:rsidRPr="008971BF" w:rsidRDefault="00547FB5" w:rsidP="00FE485B">
            <w:pPr>
              <w:spacing w:before="0" w:after="0"/>
              <w:ind w:firstLine="0"/>
              <w:jc w:val="left"/>
              <w:rPr>
                <w:szCs w:val="26"/>
              </w:rPr>
            </w:pPr>
            <w:r w:rsidRPr="008971BF">
              <w:rPr>
                <w:szCs w:val="26"/>
              </w:rPr>
              <w:t>kiemTraXungDot()</w:t>
            </w:r>
          </w:p>
        </w:tc>
        <w:tc>
          <w:tcPr>
            <w:tcW w:w="1655" w:type="dxa"/>
            <w:vAlign w:val="top"/>
            <w:hideMark/>
          </w:tcPr>
          <w:p w14:paraId="39BC32E5" w14:textId="77777777" w:rsidR="00547FB5" w:rsidRPr="008971BF" w:rsidRDefault="00547FB5" w:rsidP="00FE485B">
            <w:pPr>
              <w:spacing w:before="0" w:after="0"/>
              <w:ind w:firstLine="0"/>
              <w:jc w:val="left"/>
              <w:rPr>
                <w:szCs w:val="26"/>
              </w:rPr>
            </w:pPr>
            <w:r w:rsidRPr="008971BF">
              <w:rPr>
                <w:szCs w:val="26"/>
              </w:rPr>
              <w:t>void</w:t>
            </w:r>
          </w:p>
        </w:tc>
        <w:tc>
          <w:tcPr>
            <w:tcW w:w="2112" w:type="dxa"/>
            <w:vAlign w:val="top"/>
            <w:hideMark/>
          </w:tcPr>
          <w:p w14:paraId="03F9430D" w14:textId="77777777" w:rsidR="00547FB5" w:rsidRPr="008971BF" w:rsidRDefault="00547FB5" w:rsidP="00FE485B">
            <w:pPr>
              <w:spacing w:before="0" w:after="0"/>
              <w:ind w:firstLine="0"/>
              <w:jc w:val="left"/>
              <w:rPr>
                <w:szCs w:val="26"/>
              </w:rPr>
            </w:pPr>
          </w:p>
        </w:tc>
        <w:tc>
          <w:tcPr>
            <w:tcW w:w="1211" w:type="dxa"/>
            <w:vAlign w:val="top"/>
            <w:hideMark/>
          </w:tcPr>
          <w:p w14:paraId="0C8E049F" w14:textId="77777777" w:rsidR="00547FB5" w:rsidRPr="008971BF" w:rsidRDefault="00547FB5" w:rsidP="00FE485B">
            <w:pPr>
              <w:spacing w:before="0" w:after="0"/>
              <w:ind w:firstLine="0"/>
              <w:jc w:val="left"/>
              <w:rPr>
                <w:szCs w:val="26"/>
              </w:rPr>
            </w:pPr>
          </w:p>
        </w:tc>
      </w:tr>
      <w:tr w:rsidR="00547FB5" w:rsidRPr="008971BF" w14:paraId="40A1E77C" w14:textId="77777777" w:rsidTr="00FE485B">
        <w:trPr>
          <w:jc w:val="left"/>
        </w:trPr>
        <w:tc>
          <w:tcPr>
            <w:tcW w:w="844" w:type="dxa"/>
            <w:vAlign w:val="top"/>
            <w:hideMark/>
          </w:tcPr>
          <w:p w14:paraId="1286F418"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5E4F09AB"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1932D3DE" w14:textId="77777777" w:rsidR="00547FB5" w:rsidRPr="008971BF" w:rsidRDefault="00547FB5" w:rsidP="00FE485B">
            <w:pPr>
              <w:spacing w:before="0" w:after="0"/>
              <w:ind w:firstLine="0"/>
              <w:jc w:val="left"/>
              <w:rPr>
                <w:szCs w:val="26"/>
              </w:rPr>
            </w:pPr>
          </w:p>
        </w:tc>
        <w:tc>
          <w:tcPr>
            <w:tcW w:w="2112" w:type="dxa"/>
            <w:vAlign w:val="top"/>
            <w:hideMark/>
          </w:tcPr>
          <w:p w14:paraId="4DF6B0F5" w14:textId="77777777" w:rsidR="00547FB5" w:rsidRPr="005F7544" w:rsidRDefault="00547FB5" w:rsidP="00FE485B">
            <w:pPr>
              <w:spacing w:before="0" w:after="0"/>
              <w:ind w:firstLine="0"/>
              <w:jc w:val="left"/>
              <w:rPr>
                <w:szCs w:val="26"/>
                <w:lang w:val="vi-VN"/>
              </w:rPr>
            </w:pPr>
            <w:r w:rsidRPr="008971BF">
              <w:rPr>
                <w:szCs w:val="26"/>
              </w:rPr>
              <w:t>- Mặc nhiên</w:t>
            </w:r>
          </w:p>
          <w:p w14:paraId="0BEF8185"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7E488EF9" w14:textId="77777777" w:rsidR="00547FB5" w:rsidRPr="008971BF" w:rsidRDefault="00547FB5" w:rsidP="00FE485B">
            <w:pPr>
              <w:spacing w:before="0" w:after="0"/>
              <w:ind w:firstLine="0"/>
              <w:jc w:val="left"/>
              <w:rPr>
                <w:szCs w:val="26"/>
              </w:rPr>
            </w:pPr>
          </w:p>
        </w:tc>
      </w:tr>
      <w:tr w:rsidR="00547FB5" w:rsidRPr="008971BF" w14:paraId="6389A642" w14:textId="77777777" w:rsidTr="00FE485B">
        <w:trPr>
          <w:jc w:val="left"/>
        </w:trPr>
        <w:tc>
          <w:tcPr>
            <w:tcW w:w="844" w:type="dxa"/>
            <w:vAlign w:val="top"/>
            <w:hideMark/>
          </w:tcPr>
          <w:p w14:paraId="1E3A51CC"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3E60B91B"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1FAA0AEA" w14:textId="77777777" w:rsidR="00547FB5" w:rsidRPr="008971BF" w:rsidRDefault="00547FB5" w:rsidP="00FE485B">
            <w:pPr>
              <w:spacing w:before="0" w:after="0"/>
              <w:ind w:firstLine="0"/>
              <w:jc w:val="left"/>
              <w:rPr>
                <w:szCs w:val="26"/>
              </w:rPr>
            </w:pPr>
            <w:r w:rsidRPr="008971BF">
              <w:rPr>
                <w:szCs w:val="26"/>
              </w:rPr>
              <w:t>String</w:t>
            </w:r>
          </w:p>
        </w:tc>
        <w:tc>
          <w:tcPr>
            <w:tcW w:w="2112" w:type="dxa"/>
            <w:vAlign w:val="top"/>
            <w:hideMark/>
          </w:tcPr>
          <w:p w14:paraId="59717F22" w14:textId="77777777" w:rsidR="00547FB5" w:rsidRPr="008971BF" w:rsidRDefault="00547FB5" w:rsidP="00FE485B">
            <w:pPr>
              <w:spacing w:before="0" w:after="0"/>
              <w:ind w:firstLine="0"/>
              <w:jc w:val="left"/>
              <w:rPr>
                <w:szCs w:val="26"/>
              </w:rPr>
            </w:pPr>
          </w:p>
        </w:tc>
        <w:tc>
          <w:tcPr>
            <w:tcW w:w="1211" w:type="dxa"/>
            <w:vAlign w:val="top"/>
            <w:hideMark/>
          </w:tcPr>
          <w:p w14:paraId="72272A2B" w14:textId="77777777" w:rsidR="00547FB5" w:rsidRPr="008971BF" w:rsidRDefault="00547FB5" w:rsidP="00FE485B">
            <w:pPr>
              <w:spacing w:before="0" w:after="0"/>
              <w:ind w:firstLine="0"/>
              <w:jc w:val="left"/>
              <w:rPr>
                <w:szCs w:val="26"/>
              </w:rPr>
            </w:pPr>
          </w:p>
        </w:tc>
      </w:tr>
    </w:tbl>
    <w:p w14:paraId="32BC2EE2" w14:textId="77777777" w:rsidR="00547FB5" w:rsidRPr="008971BF" w:rsidRDefault="00547FB5" w:rsidP="00812ACB">
      <w:pPr>
        <w:spacing w:after="100" w:afterAutospacing="1"/>
        <w:ind w:firstLine="0"/>
        <w:rPr>
          <w:szCs w:val="26"/>
        </w:rPr>
      </w:pPr>
      <w:r w:rsidRPr="008971BF">
        <w:rPr>
          <w:b/>
          <w:bCs/>
          <w:szCs w:val="26"/>
        </w:rPr>
        <w:t>10. Đặc tả Class LichHen (Lịch Hẹn)</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0CE1020A" w14:textId="77777777" w:rsidTr="00FE485B">
        <w:trPr>
          <w:jc w:val="left"/>
        </w:trPr>
        <w:tc>
          <w:tcPr>
            <w:tcW w:w="844" w:type="dxa"/>
            <w:vAlign w:val="top"/>
            <w:hideMark/>
          </w:tcPr>
          <w:p w14:paraId="785F6612"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7EDBB5CC"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4DDA5DA7"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4D47A3F6"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5069FB78"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2079A225" w14:textId="77777777" w:rsidTr="00FE485B">
        <w:trPr>
          <w:jc w:val="left"/>
        </w:trPr>
        <w:tc>
          <w:tcPr>
            <w:tcW w:w="844" w:type="dxa"/>
            <w:vAlign w:val="top"/>
            <w:hideMark/>
          </w:tcPr>
          <w:p w14:paraId="2F17EC23"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43CABE86"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53FC0347" w14:textId="77777777" w:rsidR="00547FB5" w:rsidRPr="008971BF" w:rsidRDefault="00547FB5" w:rsidP="00FE485B">
            <w:pPr>
              <w:spacing w:before="0" w:after="0"/>
              <w:ind w:firstLine="0"/>
              <w:jc w:val="left"/>
              <w:rPr>
                <w:szCs w:val="26"/>
              </w:rPr>
            </w:pPr>
          </w:p>
        </w:tc>
        <w:tc>
          <w:tcPr>
            <w:tcW w:w="1550" w:type="dxa"/>
            <w:vAlign w:val="top"/>
            <w:hideMark/>
          </w:tcPr>
          <w:p w14:paraId="0616AA84" w14:textId="77777777" w:rsidR="00547FB5" w:rsidRPr="008971BF" w:rsidRDefault="00547FB5" w:rsidP="00FE485B">
            <w:pPr>
              <w:spacing w:before="0" w:after="0"/>
              <w:ind w:firstLine="0"/>
              <w:jc w:val="left"/>
              <w:rPr>
                <w:szCs w:val="26"/>
              </w:rPr>
            </w:pPr>
          </w:p>
        </w:tc>
        <w:tc>
          <w:tcPr>
            <w:tcW w:w="1211" w:type="dxa"/>
            <w:vAlign w:val="top"/>
            <w:hideMark/>
          </w:tcPr>
          <w:p w14:paraId="2E9836C3" w14:textId="77777777" w:rsidR="00547FB5" w:rsidRPr="008971BF" w:rsidRDefault="00547FB5" w:rsidP="00FE485B">
            <w:pPr>
              <w:spacing w:before="0" w:after="0"/>
              <w:ind w:firstLine="0"/>
              <w:jc w:val="left"/>
              <w:rPr>
                <w:szCs w:val="26"/>
              </w:rPr>
            </w:pPr>
          </w:p>
        </w:tc>
      </w:tr>
      <w:tr w:rsidR="00547FB5" w:rsidRPr="008971BF" w14:paraId="673B5B79" w14:textId="77777777" w:rsidTr="00FE485B">
        <w:trPr>
          <w:jc w:val="left"/>
        </w:trPr>
        <w:tc>
          <w:tcPr>
            <w:tcW w:w="844" w:type="dxa"/>
            <w:vAlign w:val="top"/>
            <w:hideMark/>
          </w:tcPr>
          <w:p w14:paraId="754E2DF8"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53467CB4" w14:textId="77777777" w:rsidR="00547FB5" w:rsidRPr="008971BF" w:rsidRDefault="00547FB5" w:rsidP="00FE485B">
            <w:pPr>
              <w:spacing w:before="0" w:after="0"/>
              <w:ind w:firstLine="0"/>
              <w:jc w:val="left"/>
              <w:rPr>
                <w:szCs w:val="26"/>
              </w:rPr>
            </w:pPr>
            <w:r w:rsidRPr="008971BF">
              <w:rPr>
                <w:szCs w:val="26"/>
              </w:rPr>
              <w:t>maLichHen</w:t>
            </w:r>
          </w:p>
        </w:tc>
        <w:tc>
          <w:tcPr>
            <w:tcW w:w="1655" w:type="dxa"/>
            <w:vAlign w:val="top"/>
            <w:hideMark/>
          </w:tcPr>
          <w:p w14:paraId="522AD7BC"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50A3390A"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20D00422"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6D23DD16" w14:textId="77777777" w:rsidTr="00FE485B">
        <w:trPr>
          <w:jc w:val="left"/>
        </w:trPr>
        <w:tc>
          <w:tcPr>
            <w:tcW w:w="844" w:type="dxa"/>
            <w:vAlign w:val="top"/>
            <w:hideMark/>
          </w:tcPr>
          <w:p w14:paraId="6B3129F7"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5823CFFB" w14:textId="77777777" w:rsidR="00547FB5" w:rsidRPr="008971BF" w:rsidRDefault="00547FB5" w:rsidP="00FE485B">
            <w:pPr>
              <w:spacing w:before="0" w:after="0"/>
              <w:ind w:firstLine="0"/>
              <w:jc w:val="left"/>
              <w:rPr>
                <w:szCs w:val="26"/>
              </w:rPr>
            </w:pPr>
            <w:r w:rsidRPr="008971BF">
              <w:rPr>
                <w:szCs w:val="26"/>
              </w:rPr>
              <w:t>ngayHen</w:t>
            </w:r>
          </w:p>
        </w:tc>
        <w:tc>
          <w:tcPr>
            <w:tcW w:w="1655" w:type="dxa"/>
            <w:vAlign w:val="top"/>
            <w:hideMark/>
          </w:tcPr>
          <w:p w14:paraId="70EEB5B5" w14:textId="77777777" w:rsidR="00547FB5" w:rsidRPr="008971BF" w:rsidRDefault="00547FB5" w:rsidP="00FE485B">
            <w:pPr>
              <w:spacing w:before="0" w:after="0"/>
              <w:ind w:firstLine="0"/>
              <w:jc w:val="left"/>
              <w:rPr>
                <w:szCs w:val="26"/>
              </w:rPr>
            </w:pPr>
            <w:r w:rsidRPr="008971BF">
              <w:rPr>
                <w:szCs w:val="26"/>
              </w:rPr>
              <w:t>Date</w:t>
            </w:r>
          </w:p>
        </w:tc>
        <w:tc>
          <w:tcPr>
            <w:tcW w:w="1550" w:type="dxa"/>
            <w:vAlign w:val="top"/>
            <w:hideMark/>
          </w:tcPr>
          <w:p w14:paraId="10BDE5AE" w14:textId="77777777" w:rsidR="00547FB5" w:rsidRPr="008971BF" w:rsidRDefault="00547FB5" w:rsidP="00FE485B">
            <w:pPr>
              <w:spacing w:before="0" w:after="0"/>
              <w:ind w:firstLine="0"/>
              <w:jc w:val="left"/>
              <w:rPr>
                <w:szCs w:val="26"/>
              </w:rPr>
            </w:pPr>
            <w:r w:rsidRPr="008971BF">
              <w:rPr>
                <w:szCs w:val="26"/>
              </w:rPr>
              <w:t>&gt;= Hiện tại</w:t>
            </w:r>
          </w:p>
        </w:tc>
        <w:tc>
          <w:tcPr>
            <w:tcW w:w="1211" w:type="dxa"/>
            <w:vAlign w:val="top"/>
            <w:hideMark/>
          </w:tcPr>
          <w:p w14:paraId="602100AD" w14:textId="77777777" w:rsidR="00547FB5" w:rsidRPr="008971BF" w:rsidRDefault="00547FB5" w:rsidP="00FE485B">
            <w:pPr>
              <w:spacing w:before="0" w:after="0"/>
              <w:ind w:firstLine="0"/>
              <w:jc w:val="left"/>
              <w:rPr>
                <w:szCs w:val="26"/>
              </w:rPr>
            </w:pPr>
          </w:p>
        </w:tc>
      </w:tr>
      <w:tr w:rsidR="00547FB5" w:rsidRPr="008971BF" w14:paraId="270DB523" w14:textId="77777777" w:rsidTr="00FE485B">
        <w:trPr>
          <w:jc w:val="left"/>
        </w:trPr>
        <w:tc>
          <w:tcPr>
            <w:tcW w:w="844" w:type="dxa"/>
            <w:vAlign w:val="top"/>
            <w:hideMark/>
          </w:tcPr>
          <w:p w14:paraId="13E598F2"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6A292A71" w14:textId="77777777" w:rsidR="00547FB5" w:rsidRPr="008971BF" w:rsidRDefault="00547FB5" w:rsidP="00FE485B">
            <w:pPr>
              <w:spacing w:before="0" w:after="0"/>
              <w:ind w:firstLine="0"/>
              <w:jc w:val="left"/>
              <w:rPr>
                <w:szCs w:val="26"/>
              </w:rPr>
            </w:pPr>
            <w:r w:rsidRPr="008971BF">
              <w:rPr>
                <w:szCs w:val="26"/>
              </w:rPr>
              <w:t>gioHen</w:t>
            </w:r>
          </w:p>
        </w:tc>
        <w:tc>
          <w:tcPr>
            <w:tcW w:w="1655" w:type="dxa"/>
            <w:vAlign w:val="top"/>
            <w:hideMark/>
          </w:tcPr>
          <w:p w14:paraId="484E2989" w14:textId="77777777" w:rsidR="00547FB5" w:rsidRPr="008971BF" w:rsidRDefault="00547FB5" w:rsidP="00FE485B">
            <w:pPr>
              <w:spacing w:before="0" w:after="0"/>
              <w:ind w:firstLine="0"/>
              <w:jc w:val="left"/>
              <w:rPr>
                <w:szCs w:val="26"/>
              </w:rPr>
            </w:pPr>
            <w:r w:rsidRPr="008971BF">
              <w:rPr>
                <w:szCs w:val="26"/>
              </w:rPr>
              <w:t>Time</w:t>
            </w:r>
          </w:p>
        </w:tc>
        <w:tc>
          <w:tcPr>
            <w:tcW w:w="1550" w:type="dxa"/>
            <w:vAlign w:val="top"/>
            <w:hideMark/>
          </w:tcPr>
          <w:p w14:paraId="799C499A" w14:textId="77777777" w:rsidR="00547FB5" w:rsidRPr="008971BF" w:rsidRDefault="00547FB5" w:rsidP="00FE485B">
            <w:pPr>
              <w:spacing w:before="0" w:after="0"/>
              <w:ind w:firstLine="0"/>
              <w:jc w:val="left"/>
              <w:rPr>
                <w:szCs w:val="26"/>
              </w:rPr>
            </w:pPr>
          </w:p>
        </w:tc>
        <w:tc>
          <w:tcPr>
            <w:tcW w:w="1211" w:type="dxa"/>
            <w:vAlign w:val="top"/>
            <w:hideMark/>
          </w:tcPr>
          <w:p w14:paraId="7BC09B2B" w14:textId="77777777" w:rsidR="00547FB5" w:rsidRPr="008971BF" w:rsidRDefault="00547FB5" w:rsidP="00FE485B">
            <w:pPr>
              <w:spacing w:before="0" w:after="0"/>
              <w:ind w:firstLine="0"/>
              <w:jc w:val="left"/>
              <w:rPr>
                <w:szCs w:val="26"/>
              </w:rPr>
            </w:pPr>
          </w:p>
        </w:tc>
      </w:tr>
      <w:tr w:rsidR="00547FB5" w:rsidRPr="008971BF" w14:paraId="307CE18E" w14:textId="77777777" w:rsidTr="00FE485B">
        <w:trPr>
          <w:jc w:val="left"/>
        </w:trPr>
        <w:tc>
          <w:tcPr>
            <w:tcW w:w="844" w:type="dxa"/>
            <w:vAlign w:val="top"/>
            <w:hideMark/>
          </w:tcPr>
          <w:p w14:paraId="53EAC493"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70841277" w14:textId="77777777" w:rsidR="00547FB5" w:rsidRPr="008971BF" w:rsidRDefault="00547FB5" w:rsidP="00FE485B">
            <w:pPr>
              <w:spacing w:before="0" w:after="0"/>
              <w:ind w:firstLine="0"/>
              <w:jc w:val="left"/>
              <w:rPr>
                <w:szCs w:val="26"/>
              </w:rPr>
            </w:pPr>
            <w:r w:rsidRPr="008971BF">
              <w:rPr>
                <w:szCs w:val="26"/>
              </w:rPr>
              <w:t>trangThai</w:t>
            </w:r>
          </w:p>
        </w:tc>
        <w:tc>
          <w:tcPr>
            <w:tcW w:w="1655" w:type="dxa"/>
            <w:vAlign w:val="top"/>
            <w:hideMark/>
          </w:tcPr>
          <w:p w14:paraId="15C561FC"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504CB2AC" w14:textId="77777777" w:rsidR="00547FB5" w:rsidRPr="008971BF" w:rsidRDefault="00547FB5" w:rsidP="00FE485B">
            <w:pPr>
              <w:spacing w:before="0" w:after="0"/>
              <w:ind w:firstLine="0"/>
              <w:jc w:val="left"/>
              <w:rPr>
                <w:szCs w:val="26"/>
              </w:rPr>
            </w:pPr>
            <w:r w:rsidRPr="008971BF">
              <w:rPr>
                <w:szCs w:val="26"/>
              </w:rPr>
              <w:t>Không rỗng</w:t>
            </w:r>
          </w:p>
        </w:tc>
        <w:tc>
          <w:tcPr>
            <w:tcW w:w="1211" w:type="dxa"/>
            <w:vAlign w:val="top"/>
            <w:hideMark/>
          </w:tcPr>
          <w:p w14:paraId="296F5E2E" w14:textId="77777777" w:rsidR="00547FB5" w:rsidRPr="008971BF" w:rsidRDefault="00547FB5" w:rsidP="00FE485B">
            <w:pPr>
              <w:spacing w:before="0" w:after="0"/>
              <w:ind w:firstLine="0"/>
              <w:jc w:val="left"/>
              <w:rPr>
                <w:szCs w:val="26"/>
              </w:rPr>
            </w:pPr>
          </w:p>
        </w:tc>
      </w:tr>
      <w:tr w:rsidR="00547FB5" w:rsidRPr="008971BF" w14:paraId="3FBAE3FD" w14:textId="77777777" w:rsidTr="00FE485B">
        <w:trPr>
          <w:jc w:val="left"/>
        </w:trPr>
        <w:tc>
          <w:tcPr>
            <w:tcW w:w="844" w:type="dxa"/>
            <w:vAlign w:val="top"/>
            <w:hideMark/>
          </w:tcPr>
          <w:p w14:paraId="41E5CC11" w14:textId="77777777" w:rsidR="00547FB5" w:rsidRPr="008971BF" w:rsidRDefault="00547FB5" w:rsidP="00FE485B">
            <w:pPr>
              <w:spacing w:before="0" w:after="0"/>
              <w:ind w:firstLine="0"/>
              <w:jc w:val="left"/>
              <w:rPr>
                <w:szCs w:val="26"/>
              </w:rPr>
            </w:pPr>
            <w:r w:rsidRPr="008971BF">
              <w:rPr>
                <w:szCs w:val="26"/>
              </w:rPr>
              <w:t>1.5</w:t>
            </w:r>
          </w:p>
        </w:tc>
        <w:tc>
          <w:tcPr>
            <w:tcW w:w="3258" w:type="dxa"/>
            <w:vAlign w:val="top"/>
            <w:hideMark/>
          </w:tcPr>
          <w:p w14:paraId="27D28CF5" w14:textId="77777777" w:rsidR="00547FB5" w:rsidRPr="008971BF" w:rsidRDefault="00547FB5" w:rsidP="00FE485B">
            <w:pPr>
              <w:spacing w:before="0" w:after="0"/>
              <w:ind w:firstLine="0"/>
              <w:jc w:val="left"/>
              <w:rPr>
                <w:szCs w:val="26"/>
              </w:rPr>
            </w:pPr>
            <w:r w:rsidRPr="008971BF">
              <w:rPr>
                <w:szCs w:val="26"/>
              </w:rPr>
              <w:t>ghiChu</w:t>
            </w:r>
          </w:p>
        </w:tc>
        <w:tc>
          <w:tcPr>
            <w:tcW w:w="1655" w:type="dxa"/>
            <w:vAlign w:val="top"/>
            <w:hideMark/>
          </w:tcPr>
          <w:p w14:paraId="5376523E"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7D3DFA0C" w14:textId="77777777" w:rsidR="00547FB5" w:rsidRPr="008971BF" w:rsidRDefault="00547FB5" w:rsidP="00FE485B">
            <w:pPr>
              <w:spacing w:before="0" w:after="0"/>
              <w:ind w:firstLine="0"/>
              <w:jc w:val="left"/>
              <w:rPr>
                <w:szCs w:val="26"/>
              </w:rPr>
            </w:pPr>
          </w:p>
        </w:tc>
        <w:tc>
          <w:tcPr>
            <w:tcW w:w="1211" w:type="dxa"/>
            <w:vAlign w:val="top"/>
            <w:hideMark/>
          </w:tcPr>
          <w:p w14:paraId="4DAEA348" w14:textId="77777777" w:rsidR="00547FB5" w:rsidRPr="008971BF" w:rsidRDefault="00547FB5" w:rsidP="00FE485B">
            <w:pPr>
              <w:spacing w:before="0" w:after="0"/>
              <w:ind w:firstLine="0"/>
              <w:jc w:val="left"/>
              <w:rPr>
                <w:szCs w:val="26"/>
              </w:rPr>
            </w:pPr>
          </w:p>
        </w:tc>
      </w:tr>
      <w:tr w:rsidR="00547FB5" w:rsidRPr="008971BF" w14:paraId="6682FDE2" w14:textId="77777777" w:rsidTr="00FE485B">
        <w:trPr>
          <w:jc w:val="left"/>
        </w:trPr>
        <w:tc>
          <w:tcPr>
            <w:tcW w:w="844" w:type="dxa"/>
            <w:vAlign w:val="top"/>
            <w:hideMark/>
          </w:tcPr>
          <w:p w14:paraId="7FC92AC9"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637B64F7"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0FDD52FE" w14:textId="77777777" w:rsidR="00547FB5" w:rsidRPr="008971BF" w:rsidRDefault="00547FB5" w:rsidP="00FE485B">
            <w:pPr>
              <w:spacing w:before="0" w:after="0"/>
              <w:ind w:firstLine="0"/>
              <w:jc w:val="left"/>
              <w:rPr>
                <w:szCs w:val="26"/>
              </w:rPr>
            </w:pPr>
          </w:p>
        </w:tc>
        <w:tc>
          <w:tcPr>
            <w:tcW w:w="1550" w:type="dxa"/>
            <w:vAlign w:val="top"/>
            <w:hideMark/>
          </w:tcPr>
          <w:p w14:paraId="38C58608" w14:textId="77777777" w:rsidR="00547FB5" w:rsidRPr="008971BF" w:rsidRDefault="00547FB5" w:rsidP="00FE485B">
            <w:pPr>
              <w:spacing w:before="0" w:after="0"/>
              <w:ind w:firstLine="0"/>
              <w:jc w:val="left"/>
              <w:rPr>
                <w:szCs w:val="26"/>
              </w:rPr>
            </w:pPr>
          </w:p>
        </w:tc>
        <w:tc>
          <w:tcPr>
            <w:tcW w:w="1211" w:type="dxa"/>
            <w:vAlign w:val="top"/>
            <w:hideMark/>
          </w:tcPr>
          <w:p w14:paraId="0CB3BDBF" w14:textId="77777777" w:rsidR="00547FB5" w:rsidRPr="008971BF" w:rsidRDefault="00547FB5" w:rsidP="00FE485B">
            <w:pPr>
              <w:spacing w:before="0" w:after="0"/>
              <w:ind w:firstLine="0"/>
              <w:jc w:val="left"/>
              <w:rPr>
                <w:szCs w:val="26"/>
              </w:rPr>
            </w:pPr>
          </w:p>
        </w:tc>
      </w:tr>
      <w:tr w:rsidR="00547FB5" w:rsidRPr="008971BF" w14:paraId="0C4834BE" w14:textId="77777777" w:rsidTr="00FE485B">
        <w:trPr>
          <w:jc w:val="left"/>
        </w:trPr>
        <w:tc>
          <w:tcPr>
            <w:tcW w:w="844" w:type="dxa"/>
            <w:vAlign w:val="top"/>
            <w:hideMark/>
          </w:tcPr>
          <w:p w14:paraId="4A52BB77"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62EEA171" w14:textId="77777777" w:rsidR="00547FB5" w:rsidRPr="008971BF" w:rsidRDefault="00547FB5" w:rsidP="00FE485B">
            <w:pPr>
              <w:spacing w:before="0" w:after="0"/>
              <w:ind w:firstLine="0"/>
              <w:jc w:val="left"/>
              <w:rPr>
                <w:szCs w:val="26"/>
              </w:rPr>
            </w:pPr>
            <w:r w:rsidRPr="008971BF">
              <w:rPr>
                <w:szCs w:val="26"/>
              </w:rPr>
              <w:t>taoLichHen()</w:t>
            </w:r>
          </w:p>
        </w:tc>
        <w:tc>
          <w:tcPr>
            <w:tcW w:w="1655" w:type="dxa"/>
            <w:vAlign w:val="top"/>
            <w:hideMark/>
          </w:tcPr>
          <w:p w14:paraId="77B44463"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59B09016" w14:textId="77777777" w:rsidR="00547FB5" w:rsidRPr="008971BF" w:rsidRDefault="00547FB5" w:rsidP="00FE485B">
            <w:pPr>
              <w:spacing w:before="0" w:after="0"/>
              <w:ind w:firstLine="0"/>
              <w:jc w:val="left"/>
              <w:rPr>
                <w:szCs w:val="26"/>
              </w:rPr>
            </w:pPr>
          </w:p>
        </w:tc>
        <w:tc>
          <w:tcPr>
            <w:tcW w:w="1211" w:type="dxa"/>
            <w:vAlign w:val="top"/>
            <w:hideMark/>
          </w:tcPr>
          <w:p w14:paraId="65947B39" w14:textId="77777777" w:rsidR="00547FB5" w:rsidRPr="008971BF" w:rsidRDefault="00547FB5" w:rsidP="00FE485B">
            <w:pPr>
              <w:spacing w:before="0" w:after="0"/>
              <w:ind w:firstLine="0"/>
              <w:jc w:val="left"/>
              <w:rPr>
                <w:szCs w:val="26"/>
              </w:rPr>
            </w:pPr>
          </w:p>
        </w:tc>
      </w:tr>
      <w:tr w:rsidR="00547FB5" w:rsidRPr="008971BF" w14:paraId="2363356B" w14:textId="77777777" w:rsidTr="00FE485B">
        <w:trPr>
          <w:jc w:val="left"/>
        </w:trPr>
        <w:tc>
          <w:tcPr>
            <w:tcW w:w="844" w:type="dxa"/>
            <w:vAlign w:val="top"/>
            <w:hideMark/>
          </w:tcPr>
          <w:p w14:paraId="491C1A3D"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56277F5C" w14:textId="77777777" w:rsidR="00547FB5" w:rsidRPr="008971BF" w:rsidRDefault="00547FB5" w:rsidP="00FE485B">
            <w:pPr>
              <w:spacing w:before="0" w:after="0"/>
              <w:ind w:firstLine="0"/>
              <w:jc w:val="left"/>
              <w:rPr>
                <w:szCs w:val="26"/>
              </w:rPr>
            </w:pPr>
            <w:r w:rsidRPr="008971BF">
              <w:rPr>
                <w:szCs w:val="26"/>
              </w:rPr>
              <w:t>capNhatLichHen()</w:t>
            </w:r>
          </w:p>
        </w:tc>
        <w:tc>
          <w:tcPr>
            <w:tcW w:w="1655" w:type="dxa"/>
            <w:vAlign w:val="top"/>
            <w:hideMark/>
          </w:tcPr>
          <w:p w14:paraId="444DC729"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76DE4875" w14:textId="77777777" w:rsidR="00547FB5" w:rsidRPr="008971BF" w:rsidRDefault="00547FB5" w:rsidP="00FE485B">
            <w:pPr>
              <w:spacing w:before="0" w:after="0"/>
              <w:ind w:firstLine="0"/>
              <w:jc w:val="left"/>
              <w:rPr>
                <w:szCs w:val="26"/>
              </w:rPr>
            </w:pPr>
          </w:p>
        </w:tc>
        <w:tc>
          <w:tcPr>
            <w:tcW w:w="1211" w:type="dxa"/>
            <w:vAlign w:val="top"/>
            <w:hideMark/>
          </w:tcPr>
          <w:p w14:paraId="488EA52B" w14:textId="77777777" w:rsidR="00547FB5" w:rsidRPr="008971BF" w:rsidRDefault="00547FB5" w:rsidP="00FE485B">
            <w:pPr>
              <w:spacing w:before="0" w:after="0"/>
              <w:ind w:firstLine="0"/>
              <w:jc w:val="left"/>
              <w:rPr>
                <w:szCs w:val="26"/>
              </w:rPr>
            </w:pPr>
          </w:p>
        </w:tc>
      </w:tr>
      <w:tr w:rsidR="00547FB5" w:rsidRPr="008971BF" w14:paraId="01534141" w14:textId="77777777" w:rsidTr="00FE485B">
        <w:trPr>
          <w:jc w:val="left"/>
        </w:trPr>
        <w:tc>
          <w:tcPr>
            <w:tcW w:w="844" w:type="dxa"/>
            <w:vAlign w:val="top"/>
            <w:hideMark/>
          </w:tcPr>
          <w:p w14:paraId="300518B2"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4E9141CD" w14:textId="77777777" w:rsidR="00547FB5" w:rsidRPr="008971BF" w:rsidRDefault="00547FB5" w:rsidP="00FE485B">
            <w:pPr>
              <w:spacing w:before="0" w:after="0"/>
              <w:ind w:firstLine="0"/>
              <w:jc w:val="left"/>
              <w:rPr>
                <w:szCs w:val="26"/>
              </w:rPr>
            </w:pPr>
            <w:r w:rsidRPr="008971BF">
              <w:rPr>
                <w:szCs w:val="26"/>
              </w:rPr>
              <w:t>huyLichHen()</w:t>
            </w:r>
          </w:p>
        </w:tc>
        <w:tc>
          <w:tcPr>
            <w:tcW w:w="1655" w:type="dxa"/>
            <w:vAlign w:val="top"/>
            <w:hideMark/>
          </w:tcPr>
          <w:p w14:paraId="359626D9"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5C5D1059" w14:textId="77777777" w:rsidR="00547FB5" w:rsidRPr="008971BF" w:rsidRDefault="00547FB5" w:rsidP="00FE485B">
            <w:pPr>
              <w:spacing w:before="0" w:after="0"/>
              <w:ind w:firstLine="0"/>
              <w:jc w:val="left"/>
              <w:rPr>
                <w:szCs w:val="26"/>
              </w:rPr>
            </w:pPr>
          </w:p>
        </w:tc>
        <w:tc>
          <w:tcPr>
            <w:tcW w:w="1211" w:type="dxa"/>
            <w:vAlign w:val="top"/>
            <w:hideMark/>
          </w:tcPr>
          <w:p w14:paraId="7949050A" w14:textId="77777777" w:rsidR="00547FB5" w:rsidRPr="008971BF" w:rsidRDefault="00547FB5" w:rsidP="00FE485B">
            <w:pPr>
              <w:spacing w:before="0" w:after="0"/>
              <w:ind w:firstLine="0"/>
              <w:jc w:val="left"/>
              <w:rPr>
                <w:szCs w:val="26"/>
              </w:rPr>
            </w:pPr>
          </w:p>
        </w:tc>
      </w:tr>
      <w:tr w:rsidR="00547FB5" w:rsidRPr="008971BF" w14:paraId="49442F39" w14:textId="77777777" w:rsidTr="00FE485B">
        <w:trPr>
          <w:jc w:val="left"/>
        </w:trPr>
        <w:tc>
          <w:tcPr>
            <w:tcW w:w="844" w:type="dxa"/>
            <w:vAlign w:val="top"/>
            <w:hideMark/>
          </w:tcPr>
          <w:p w14:paraId="71FB0E63" w14:textId="77777777" w:rsidR="00547FB5" w:rsidRPr="008971BF" w:rsidRDefault="00547FB5" w:rsidP="00FE485B">
            <w:pPr>
              <w:spacing w:before="0" w:after="0"/>
              <w:ind w:firstLine="0"/>
              <w:jc w:val="left"/>
              <w:rPr>
                <w:szCs w:val="26"/>
              </w:rPr>
            </w:pPr>
            <w:r w:rsidRPr="008971BF">
              <w:rPr>
                <w:szCs w:val="26"/>
              </w:rPr>
              <w:t>2.4</w:t>
            </w:r>
          </w:p>
        </w:tc>
        <w:tc>
          <w:tcPr>
            <w:tcW w:w="3258" w:type="dxa"/>
            <w:vAlign w:val="top"/>
            <w:hideMark/>
          </w:tcPr>
          <w:p w14:paraId="4763D983" w14:textId="77777777" w:rsidR="00547FB5" w:rsidRPr="008971BF" w:rsidRDefault="00547FB5" w:rsidP="00FE485B">
            <w:pPr>
              <w:spacing w:before="0" w:after="0"/>
              <w:ind w:firstLine="0"/>
              <w:jc w:val="left"/>
              <w:rPr>
                <w:szCs w:val="26"/>
              </w:rPr>
            </w:pPr>
            <w:r w:rsidRPr="008971BF">
              <w:rPr>
                <w:szCs w:val="26"/>
              </w:rPr>
              <w:t>xemLichHen()</w:t>
            </w:r>
          </w:p>
        </w:tc>
        <w:tc>
          <w:tcPr>
            <w:tcW w:w="1655" w:type="dxa"/>
            <w:vAlign w:val="top"/>
            <w:hideMark/>
          </w:tcPr>
          <w:p w14:paraId="5C9C4B08"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72F766F1" w14:textId="77777777" w:rsidR="00547FB5" w:rsidRPr="008971BF" w:rsidRDefault="00547FB5" w:rsidP="00FE485B">
            <w:pPr>
              <w:spacing w:before="0" w:after="0"/>
              <w:ind w:firstLine="0"/>
              <w:jc w:val="left"/>
              <w:rPr>
                <w:szCs w:val="26"/>
              </w:rPr>
            </w:pPr>
          </w:p>
        </w:tc>
        <w:tc>
          <w:tcPr>
            <w:tcW w:w="1211" w:type="dxa"/>
            <w:vAlign w:val="top"/>
            <w:hideMark/>
          </w:tcPr>
          <w:p w14:paraId="1835211E" w14:textId="77777777" w:rsidR="00547FB5" w:rsidRPr="008971BF" w:rsidRDefault="00547FB5" w:rsidP="00FE485B">
            <w:pPr>
              <w:spacing w:before="0" w:after="0"/>
              <w:ind w:firstLine="0"/>
              <w:jc w:val="left"/>
              <w:rPr>
                <w:szCs w:val="26"/>
              </w:rPr>
            </w:pPr>
          </w:p>
        </w:tc>
      </w:tr>
      <w:tr w:rsidR="00547FB5" w:rsidRPr="008971BF" w14:paraId="6107566F" w14:textId="77777777" w:rsidTr="00FE485B">
        <w:trPr>
          <w:jc w:val="left"/>
        </w:trPr>
        <w:tc>
          <w:tcPr>
            <w:tcW w:w="844" w:type="dxa"/>
            <w:vAlign w:val="top"/>
            <w:hideMark/>
          </w:tcPr>
          <w:p w14:paraId="57D487CE"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0F6ACB79"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0F0C8813" w14:textId="77777777" w:rsidR="00547FB5" w:rsidRPr="008971BF" w:rsidRDefault="00547FB5" w:rsidP="00FE485B">
            <w:pPr>
              <w:spacing w:before="0" w:after="0"/>
              <w:ind w:firstLine="0"/>
              <w:jc w:val="left"/>
              <w:rPr>
                <w:szCs w:val="26"/>
              </w:rPr>
            </w:pPr>
          </w:p>
        </w:tc>
        <w:tc>
          <w:tcPr>
            <w:tcW w:w="1550" w:type="dxa"/>
            <w:vAlign w:val="top"/>
            <w:hideMark/>
          </w:tcPr>
          <w:p w14:paraId="6ECCED55" w14:textId="77777777" w:rsidR="00547FB5" w:rsidRPr="005F7544" w:rsidRDefault="00547FB5" w:rsidP="00FE485B">
            <w:pPr>
              <w:spacing w:before="0" w:after="0"/>
              <w:ind w:firstLine="0"/>
              <w:jc w:val="left"/>
              <w:rPr>
                <w:szCs w:val="26"/>
                <w:lang w:val="vi-VN"/>
              </w:rPr>
            </w:pPr>
            <w:r w:rsidRPr="008971BF">
              <w:rPr>
                <w:szCs w:val="26"/>
              </w:rPr>
              <w:t>- Mặc nhiên</w:t>
            </w:r>
          </w:p>
          <w:p w14:paraId="46B9CB11"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60B0284F" w14:textId="77777777" w:rsidR="00547FB5" w:rsidRPr="008971BF" w:rsidRDefault="00547FB5" w:rsidP="00FE485B">
            <w:pPr>
              <w:spacing w:before="0" w:after="0"/>
              <w:ind w:firstLine="0"/>
              <w:jc w:val="left"/>
              <w:rPr>
                <w:szCs w:val="26"/>
              </w:rPr>
            </w:pPr>
          </w:p>
        </w:tc>
      </w:tr>
      <w:tr w:rsidR="00547FB5" w:rsidRPr="008971BF" w14:paraId="30812B5A" w14:textId="77777777" w:rsidTr="00FE485B">
        <w:trPr>
          <w:jc w:val="left"/>
        </w:trPr>
        <w:tc>
          <w:tcPr>
            <w:tcW w:w="844" w:type="dxa"/>
            <w:vAlign w:val="top"/>
            <w:hideMark/>
          </w:tcPr>
          <w:p w14:paraId="718BC433"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19F2DD9A"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152C2734"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59E8A997" w14:textId="77777777" w:rsidR="00547FB5" w:rsidRPr="008971BF" w:rsidRDefault="00547FB5" w:rsidP="00FE485B">
            <w:pPr>
              <w:spacing w:before="0" w:after="0"/>
              <w:ind w:firstLine="0"/>
              <w:jc w:val="left"/>
              <w:rPr>
                <w:szCs w:val="26"/>
              </w:rPr>
            </w:pPr>
          </w:p>
        </w:tc>
        <w:tc>
          <w:tcPr>
            <w:tcW w:w="1211" w:type="dxa"/>
            <w:vAlign w:val="top"/>
            <w:hideMark/>
          </w:tcPr>
          <w:p w14:paraId="4DBEEC6F" w14:textId="77777777" w:rsidR="00547FB5" w:rsidRPr="008971BF" w:rsidRDefault="00547FB5" w:rsidP="00FE485B">
            <w:pPr>
              <w:spacing w:before="0" w:after="0"/>
              <w:ind w:firstLine="0"/>
              <w:jc w:val="left"/>
              <w:rPr>
                <w:szCs w:val="26"/>
              </w:rPr>
            </w:pPr>
          </w:p>
        </w:tc>
      </w:tr>
    </w:tbl>
    <w:p w14:paraId="6668EB0B" w14:textId="77777777" w:rsidR="00547FB5" w:rsidRPr="008971BF" w:rsidRDefault="00547FB5" w:rsidP="00812ACB">
      <w:pPr>
        <w:spacing w:after="100" w:afterAutospacing="1"/>
        <w:ind w:firstLine="0"/>
        <w:rPr>
          <w:szCs w:val="26"/>
        </w:rPr>
      </w:pPr>
      <w:r w:rsidRPr="008971BF">
        <w:rPr>
          <w:b/>
          <w:bCs/>
          <w:szCs w:val="26"/>
        </w:rPr>
        <w:t>11. Đặc tả Class BenhNhan (Bệnh Nhân)</w:t>
      </w:r>
    </w:p>
    <w:tbl>
      <w:tblPr>
        <w:tblStyle w:val="TableGrid"/>
        <w:tblW w:w="0" w:type="auto"/>
        <w:jc w:val="left"/>
        <w:tblLayout w:type="fixed"/>
        <w:tblLook w:val="04A0" w:firstRow="1" w:lastRow="0" w:firstColumn="1" w:lastColumn="0" w:noHBand="0" w:noVBand="1"/>
      </w:tblPr>
      <w:tblGrid>
        <w:gridCol w:w="844"/>
        <w:gridCol w:w="3258"/>
        <w:gridCol w:w="1655"/>
        <w:gridCol w:w="1937"/>
        <w:gridCol w:w="1211"/>
      </w:tblGrid>
      <w:tr w:rsidR="00547FB5" w:rsidRPr="008971BF" w14:paraId="60663D00" w14:textId="77777777" w:rsidTr="00FE485B">
        <w:trPr>
          <w:jc w:val="left"/>
        </w:trPr>
        <w:tc>
          <w:tcPr>
            <w:tcW w:w="844" w:type="dxa"/>
            <w:vAlign w:val="top"/>
            <w:hideMark/>
          </w:tcPr>
          <w:p w14:paraId="620DEC8C"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4B3891BF"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543C32E3" w14:textId="77777777" w:rsidR="00547FB5" w:rsidRPr="008971BF" w:rsidRDefault="00547FB5" w:rsidP="00FE485B">
            <w:pPr>
              <w:spacing w:before="0" w:after="0"/>
              <w:ind w:firstLine="0"/>
              <w:jc w:val="left"/>
              <w:rPr>
                <w:szCs w:val="26"/>
              </w:rPr>
            </w:pPr>
            <w:r w:rsidRPr="008971BF">
              <w:rPr>
                <w:b/>
                <w:bCs/>
                <w:szCs w:val="26"/>
              </w:rPr>
              <w:t>Kiểu dữ liệu</w:t>
            </w:r>
          </w:p>
        </w:tc>
        <w:tc>
          <w:tcPr>
            <w:tcW w:w="1937" w:type="dxa"/>
            <w:vAlign w:val="top"/>
            <w:hideMark/>
          </w:tcPr>
          <w:p w14:paraId="24791AE3"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550949EF"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6C476B57" w14:textId="77777777" w:rsidTr="00FE485B">
        <w:trPr>
          <w:jc w:val="left"/>
        </w:trPr>
        <w:tc>
          <w:tcPr>
            <w:tcW w:w="844" w:type="dxa"/>
            <w:vAlign w:val="top"/>
            <w:hideMark/>
          </w:tcPr>
          <w:p w14:paraId="4D3F0769"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060C1BE4"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1996BE04" w14:textId="77777777" w:rsidR="00547FB5" w:rsidRPr="008971BF" w:rsidRDefault="00547FB5" w:rsidP="00FE485B">
            <w:pPr>
              <w:spacing w:before="0" w:after="0"/>
              <w:ind w:firstLine="0"/>
              <w:jc w:val="left"/>
              <w:rPr>
                <w:szCs w:val="26"/>
              </w:rPr>
            </w:pPr>
          </w:p>
        </w:tc>
        <w:tc>
          <w:tcPr>
            <w:tcW w:w="1937" w:type="dxa"/>
            <w:vAlign w:val="top"/>
            <w:hideMark/>
          </w:tcPr>
          <w:p w14:paraId="47045E2B" w14:textId="77777777" w:rsidR="00547FB5" w:rsidRPr="008971BF" w:rsidRDefault="00547FB5" w:rsidP="00FE485B">
            <w:pPr>
              <w:spacing w:before="0" w:after="0"/>
              <w:ind w:firstLine="0"/>
              <w:jc w:val="left"/>
              <w:rPr>
                <w:szCs w:val="26"/>
              </w:rPr>
            </w:pPr>
          </w:p>
        </w:tc>
        <w:tc>
          <w:tcPr>
            <w:tcW w:w="1211" w:type="dxa"/>
            <w:vAlign w:val="top"/>
            <w:hideMark/>
          </w:tcPr>
          <w:p w14:paraId="0D9D72BD" w14:textId="77777777" w:rsidR="00547FB5" w:rsidRPr="008971BF" w:rsidRDefault="00547FB5" w:rsidP="00FE485B">
            <w:pPr>
              <w:spacing w:before="0" w:after="0"/>
              <w:ind w:firstLine="0"/>
              <w:jc w:val="left"/>
              <w:rPr>
                <w:szCs w:val="26"/>
              </w:rPr>
            </w:pPr>
          </w:p>
        </w:tc>
      </w:tr>
      <w:tr w:rsidR="00547FB5" w:rsidRPr="008971BF" w14:paraId="382A1BFB" w14:textId="77777777" w:rsidTr="00FE485B">
        <w:trPr>
          <w:jc w:val="left"/>
        </w:trPr>
        <w:tc>
          <w:tcPr>
            <w:tcW w:w="844" w:type="dxa"/>
            <w:vAlign w:val="top"/>
            <w:hideMark/>
          </w:tcPr>
          <w:p w14:paraId="0AEDC8AB"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5F37F680" w14:textId="77777777" w:rsidR="00547FB5" w:rsidRPr="008971BF" w:rsidRDefault="00547FB5" w:rsidP="00FE485B">
            <w:pPr>
              <w:spacing w:before="0" w:after="0"/>
              <w:ind w:firstLine="0"/>
              <w:jc w:val="left"/>
              <w:rPr>
                <w:szCs w:val="26"/>
              </w:rPr>
            </w:pPr>
            <w:r w:rsidRPr="008971BF">
              <w:rPr>
                <w:szCs w:val="26"/>
              </w:rPr>
              <w:t>maBN</w:t>
            </w:r>
          </w:p>
        </w:tc>
        <w:tc>
          <w:tcPr>
            <w:tcW w:w="1655" w:type="dxa"/>
            <w:vAlign w:val="top"/>
            <w:hideMark/>
          </w:tcPr>
          <w:p w14:paraId="00F8770D" w14:textId="77777777" w:rsidR="00547FB5" w:rsidRPr="008971BF" w:rsidRDefault="00547FB5" w:rsidP="00FE485B">
            <w:pPr>
              <w:spacing w:before="0" w:after="0"/>
              <w:ind w:firstLine="0"/>
              <w:jc w:val="left"/>
              <w:rPr>
                <w:szCs w:val="26"/>
              </w:rPr>
            </w:pPr>
            <w:r w:rsidRPr="008971BF">
              <w:rPr>
                <w:szCs w:val="26"/>
              </w:rPr>
              <w:t>String</w:t>
            </w:r>
          </w:p>
        </w:tc>
        <w:tc>
          <w:tcPr>
            <w:tcW w:w="1937" w:type="dxa"/>
            <w:vAlign w:val="top"/>
            <w:hideMark/>
          </w:tcPr>
          <w:p w14:paraId="56FBEC70"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19AA5FCE"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7606EACD" w14:textId="77777777" w:rsidTr="00FE485B">
        <w:trPr>
          <w:jc w:val="left"/>
        </w:trPr>
        <w:tc>
          <w:tcPr>
            <w:tcW w:w="844" w:type="dxa"/>
            <w:vAlign w:val="top"/>
            <w:hideMark/>
          </w:tcPr>
          <w:p w14:paraId="42804439"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4DC628F4" w14:textId="77777777" w:rsidR="00547FB5" w:rsidRPr="008971BF" w:rsidRDefault="00547FB5" w:rsidP="00FE485B">
            <w:pPr>
              <w:spacing w:before="0" w:after="0"/>
              <w:ind w:firstLine="0"/>
              <w:jc w:val="left"/>
              <w:rPr>
                <w:szCs w:val="26"/>
              </w:rPr>
            </w:pPr>
            <w:r w:rsidRPr="008971BF">
              <w:rPr>
                <w:szCs w:val="26"/>
              </w:rPr>
              <w:t>hoTen</w:t>
            </w:r>
          </w:p>
        </w:tc>
        <w:tc>
          <w:tcPr>
            <w:tcW w:w="1655" w:type="dxa"/>
            <w:vAlign w:val="top"/>
            <w:hideMark/>
          </w:tcPr>
          <w:p w14:paraId="461E0835" w14:textId="77777777" w:rsidR="00547FB5" w:rsidRPr="008971BF" w:rsidRDefault="00547FB5" w:rsidP="00FE485B">
            <w:pPr>
              <w:spacing w:before="0" w:after="0"/>
              <w:ind w:firstLine="0"/>
              <w:jc w:val="left"/>
              <w:rPr>
                <w:szCs w:val="26"/>
              </w:rPr>
            </w:pPr>
            <w:r w:rsidRPr="008971BF">
              <w:rPr>
                <w:szCs w:val="26"/>
              </w:rPr>
              <w:t>String</w:t>
            </w:r>
          </w:p>
        </w:tc>
        <w:tc>
          <w:tcPr>
            <w:tcW w:w="1937" w:type="dxa"/>
            <w:vAlign w:val="top"/>
            <w:hideMark/>
          </w:tcPr>
          <w:p w14:paraId="092DC4DB" w14:textId="77777777" w:rsidR="00547FB5" w:rsidRPr="008971BF" w:rsidRDefault="00547FB5" w:rsidP="00FE485B">
            <w:pPr>
              <w:spacing w:before="0" w:after="0"/>
              <w:ind w:firstLine="0"/>
              <w:jc w:val="left"/>
              <w:rPr>
                <w:szCs w:val="26"/>
              </w:rPr>
            </w:pPr>
            <w:r w:rsidRPr="008971BF">
              <w:rPr>
                <w:szCs w:val="26"/>
              </w:rPr>
              <w:t>Không rỗng</w:t>
            </w:r>
          </w:p>
        </w:tc>
        <w:tc>
          <w:tcPr>
            <w:tcW w:w="1211" w:type="dxa"/>
            <w:vAlign w:val="top"/>
            <w:hideMark/>
          </w:tcPr>
          <w:p w14:paraId="3BE5B2BE" w14:textId="77777777" w:rsidR="00547FB5" w:rsidRPr="008971BF" w:rsidRDefault="00547FB5" w:rsidP="00FE485B">
            <w:pPr>
              <w:spacing w:before="0" w:after="0"/>
              <w:ind w:firstLine="0"/>
              <w:jc w:val="left"/>
              <w:rPr>
                <w:szCs w:val="26"/>
              </w:rPr>
            </w:pPr>
          </w:p>
        </w:tc>
      </w:tr>
      <w:tr w:rsidR="00547FB5" w:rsidRPr="008971BF" w14:paraId="414F3868" w14:textId="77777777" w:rsidTr="00FE485B">
        <w:trPr>
          <w:jc w:val="left"/>
        </w:trPr>
        <w:tc>
          <w:tcPr>
            <w:tcW w:w="844" w:type="dxa"/>
            <w:vAlign w:val="top"/>
            <w:hideMark/>
          </w:tcPr>
          <w:p w14:paraId="026ABB21"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53998FD1" w14:textId="77777777" w:rsidR="00547FB5" w:rsidRPr="008971BF" w:rsidRDefault="00547FB5" w:rsidP="00FE485B">
            <w:pPr>
              <w:spacing w:before="0" w:after="0"/>
              <w:ind w:firstLine="0"/>
              <w:jc w:val="left"/>
              <w:rPr>
                <w:szCs w:val="26"/>
              </w:rPr>
            </w:pPr>
            <w:r w:rsidRPr="008971BF">
              <w:rPr>
                <w:szCs w:val="26"/>
              </w:rPr>
              <w:t>ngaySinh</w:t>
            </w:r>
          </w:p>
        </w:tc>
        <w:tc>
          <w:tcPr>
            <w:tcW w:w="1655" w:type="dxa"/>
            <w:vAlign w:val="top"/>
            <w:hideMark/>
          </w:tcPr>
          <w:p w14:paraId="452F32EC" w14:textId="77777777" w:rsidR="00547FB5" w:rsidRPr="008971BF" w:rsidRDefault="00547FB5" w:rsidP="00FE485B">
            <w:pPr>
              <w:spacing w:before="0" w:after="0"/>
              <w:ind w:firstLine="0"/>
              <w:jc w:val="left"/>
              <w:rPr>
                <w:szCs w:val="26"/>
              </w:rPr>
            </w:pPr>
            <w:r w:rsidRPr="008971BF">
              <w:rPr>
                <w:szCs w:val="26"/>
              </w:rPr>
              <w:t>Date</w:t>
            </w:r>
          </w:p>
        </w:tc>
        <w:tc>
          <w:tcPr>
            <w:tcW w:w="1937" w:type="dxa"/>
            <w:vAlign w:val="top"/>
            <w:hideMark/>
          </w:tcPr>
          <w:p w14:paraId="3EC16B17" w14:textId="77777777" w:rsidR="00547FB5" w:rsidRPr="008971BF" w:rsidRDefault="00547FB5" w:rsidP="00FE485B">
            <w:pPr>
              <w:spacing w:before="0" w:after="0"/>
              <w:ind w:firstLine="0"/>
              <w:jc w:val="left"/>
              <w:rPr>
                <w:szCs w:val="26"/>
              </w:rPr>
            </w:pPr>
            <w:r w:rsidRPr="008971BF">
              <w:rPr>
                <w:szCs w:val="26"/>
              </w:rPr>
              <w:t>Hợp lệ</w:t>
            </w:r>
          </w:p>
        </w:tc>
        <w:tc>
          <w:tcPr>
            <w:tcW w:w="1211" w:type="dxa"/>
            <w:vAlign w:val="top"/>
            <w:hideMark/>
          </w:tcPr>
          <w:p w14:paraId="1D3625A7" w14:textId="77777777" w:rsidR="00547FB5" w:rsidRPr="008971BF" w:rsidRDefault="00547FB5" w:rsidP="00FE485B">
            <w:pPr>
              <w:spacing w:before="0" w:after="0"/>
              <w:ind w:firstLine="0"/>
              <w:jc w:val="left"/>
              <w:rPr>
                <w:szCs w:val="26"/>
              </w:rPr>
            </w:pPr>
          </w:p>
        </w:tc>
      </w:tr>
      <w:tr w:rsidR="00547FB5" w:rsidRPr="008971BF" w14:paraId="5F2E2A32" w14:textId="77777777" w:rsidTr="00FE485B">
        <w:trPr>
          <w:jc w:val="left"/>
        </w:trPr>
        <w:tc>
          <w:tcPr>
            <w:tcW w:w="844" w:type="dxa"/>
            <w:vAlign w:val="top"/>
            <w:hideMark/>
          </w:tcPr>
          <w:p w14:paraId="1733C53A"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3821F493" w14:textId="77777777" w:rsidR="00547FB5" w:rsidRPr="008971BF" w:rsidRDefault="00547FB5" w:rsidP="00FE485B">
            <w:pPr>
              <w:spacing w:before="0" w:after="0"/>
              <w:ind w:firstLine="0"/>
              <w:jc w:val="left"/>
              <w:rPr>
                <w:szCs w:val="26"/>
              </w:rPr>
            </w:pPr>
            <w:r w:rsidRPr="008971BF">
              <w:rPr>
                <w:szCs w:val="26"/>
              </w:rPr>
              <w:t>gioiTinh</w:t>
            </w:r>
          </w:p>
        </w:tc>
        <w:tc>
          <w:tcPr>
            <w:tcW w:w="1655" w:type="dxa"/>
            <w:vAlign w:val="top"/>
            <w:hideMark/>
          </w:tcPr>
          <w:p w14:paraId="09B06F37" w14:textId="77777777" w:rsidR="00547FB5" w:rsidRPr="008971BF" w:rsidRDefault="00547FB5" w:rsidP="00FE485B">
            <w:pPr>
              <w:spacing w:before="0" w:after="0"/>
              <w:ind w:firstLine="0"/>
              <w:jc w:val="left"/>
              <w:rPr>
                <w:szCs w:val="26"/>
              </w:rPr>
            </w:pPr>
            <w:r w:rsidRPr="008971BF">
              <w:rPr>
                <w:szCs w:val="26"/>
              </w:rPr>
              <w:t>String</w:t>
            </w:r>
          </w:p>
        </w:tc>
        <w:tc>
          <w:tcPr>
            <w:tcW w:w="1937" w:type="dxa"/>
            <w:vAlign w:val="top"/>
            <w:hideMark/>
          </w:tcPr>
          <w:p w14:paraId="50A75337" w14:textId="77777777" w:rsidR="00547FB5" w:rsidRPr="008971BF" w:rsidRDefault="00547FB5" w:rsidP="00FE485B">
            <w:pPr>
              <w:spacing w:before="0" w:after="0"/>
              <w:ind w:firstLine="0"/>
              <w:jc w:val="left"/>
              <w:rPr>
                <w:szCs w:val="26"/>
              </w:rPr>
            </w:pPr>
          </w:p>
        </w:tc>
        <w:tc>
          <w:tcPr>
            <w:tcW w:w="1211" w:type="dxa"/>
            <w:vAlign w:val="top"/>
            <w:hideMark/>
          </w:tcPr>
          <w:p w14:paraId="3E3054B3" w14:textId="77777777" w:rsidR="00547FB5" w:rsidRPr="008971BF" w:rsidRDefault="00547FB5" w:rsidP="00FE485B">
            <w:pPr>
              <w:spacing w:before="0" w:after="0"/>
              <w:ind w:firstLine="0"/>
              <w:jc w:val="left"/>
              <w:rPr>
                <w:szCs w:val="26"/>
              </w:rPr>
            </w:pPr>
          </w:p>
        </w:tc>
      </w:tr>
      <w:tr w:rsidR="00547FB5" w:rsidRPr="008971BF" w14:paraId="00296042" w14:textId="77777777" w:rsidTr="00FE485B">
        <w:trPr>
          <w:jc w:val="left"/>
        </w:trPr>
        <w:tc>
          <w:tcPr>
            <w:tcW w:w="844" w:type="dxa"/>
            <w:vAlign w:val="top"/>
            <w:hideMark/>
          </w:tcPr>
          <w:p w14:paraId="0915B1D5" w14:textId="77777777" w:rsidR="00547FB5" w:rsidRPr="008971BF" w:rsidRDefault="00547FB5" w:rsidP="00FE485B">
            <w:pPr>
              <w:spacing w:before="0" w:after="0"/>
              <w:ind w:firstLine="0"/>
              <w:jc w:val="left"/>
              <w:rPr>
                <w:szCs w:val="26"/>
              </w:rPr>
            </w:pPr>
            <w:r w:rsidRPr="008971BF">
              <w:rPr>
                <w:szCs w:val="26"/>
              </w:rPr>
              <w:t>1.5</w:t>
            </w:r>
          </w:p>
        </w:tc>
        <w:tc>
          <w:tcPr>
            <w:tcW w:w="3258" w:type="dxa"/>
            <w:vAlign w:val="top"/>
            <w:hideMark/>
          </w:tcPr>
          <w:p w14:paraId="205400E9" w14:textId="77777777" w:rsidR="00547FB5" w:rsidRPr="008971BF" w:rsidRDefault="00547FB5" w:rsidP="00FE485B">
            <w:pPr>
              <w:spacing w:before="0" w:after="0"/>
              <w:ind w:firstLine="0"/>
              <w:jc w:val="left"/>
              <w:rPr>
                <w:szCs w:val="26"/>
              </w:rPr>
            </w:pPr>
            <w:r w:rsidRPr="008971BF">
              <w:rPr>
                <w:szCs w:val="26"/>
              </w:rPr>
              <w:t>sdt</w:t>
            </w:r>
          </w:p>
        </w:tc>
        <w:tc>
          <w:tcPr>
            <w:tcW w:w="1655" w:type="dxa"/>
            <w:vAlign w:val="top"/>
            <w:hideMark/>
          </w:tcPr>
          <w:p w14:paraId="51B3BDE4" w14:textId="77777777" w:rsidR="00547FB5" w:rsidRPr="008971BF" w:rsidRDefault="00547FB5" w:rsidP="00FE485B">
            <w:pPr>
              <w:spacing w:before="0" w:after="0"/>
              <w:ind w:firstLine="0"/>
              <w:jc w:val="left"/>
              <w:rPr>
                <w:szCs w:val="26"/>
              </w:rPr>
            </w:pPr>
            <w:r w:rsidRPr="008971BF">
              <w:rPr>
                <w:szCs w:val="26"/>
              </w:rPr>
              <w:t>String</w:t>
            </w:r>
          </w:p>
        </w:tc>
        <w:tc>
          <w:tcPr>
            <w:tcW w:w="1937" w:type="dxa"/>
            <w:vAlign w:val="top"/>
            <w:hideMark/>
          </w:tcPr>
          <w:p w14:paraId="7788A619" w14:textId="77777777" w:rsidR="00547FB5" w:rsidRPr="008971BF" w:rsidRDefault="00547FB5" w:rsidP="00FE485B">
            <w:pPr>
              <w:spacing w:before="0" w:after="0"/>
              <w:ind w:firstLine="0"/>
              <w:jc w:val="left"/>
              <w:rPr>
                <w:szCs w:val="26"/>
              </w:rPr>
            </w:pPr>
            <w:r w:rsidRPr="008971BF">
              <w:rPr>
                <w:szCs w:val="26"/>
              </w:rPr>
              <w:t>10 số</w:t>
            </w:r>
          </w:p>
        </w:tc>
        <w:tc>
          <w:tcPr>
            <w:tcW w:w="1211" w:type="dxa"/>
            <w:vAlign w:val="top"/>
            <w:hideMark/>
          </w:tcPr>
          <w:p w14:paraId="5058F7DB" w14:textId="77777777" w:rsidR="00547FB5" w:rsidRPr="008971BF" w:rsidRDefault="00547FB5" w:rsidP="00FE485B">
            <w:pPr>
              <w:spacing w:before="0" w:after="0"/>
              <w:ind w:firstLine="0"/>
              <w:jc w:val="left"/>
              <w:rPr>
                <w:szCs w:val="26"/>
              </w:rPr>
            </w:pPr>
          </w:p>
        </w:tc>
      </w:tr>
      <w:tr w:rsidR="00547FB5" w:rsidRPr="008971BF" w14:paraId="5AA58279" w14:textId="77777777" w:rsidTr="00FE485B">
        <w:trPr>
          <w:jc w:val="left"/>
        </w:trPr>
        <w:tc>
          <w:tcPr>
            <w:tcW w:w="844" w:type="dxa"/>
            <w:vAlign w:val="top"/>
            <w:hideMark/>
          </w:tcPr>
          <w:p w14:paraId="4E5E7355" w14:textId="77777777" w:rsidR="00547FB5" w:rsidRPr="008971BF" w:rsidRDefault="00547FB5" w:rsidP="00FE485B">
            <w:pPr>
              <w:spacing w:before="0" w:after="0"/>
              <w:ind w:firstLine="0"/>
              <w:jc w:val="left"/>
              <w:rPr>
                <w:szCs w:val="26"/>
              </w:rPr>
            </w:pPr>
            <w:r w:rsidRPr="008971BF">
              <w:rPr>
                <w:szCs w:val="26"/>
              </w:rPr>
              <w:t>1.6</w:t>
            </w:r>
          </w:p>
        </w:tc>
        <w:tc>
          <w:tcPr>
            <w:tcW w:w="3258" w:type="dxa"/>
            <w:vAlign w:val="top"/>
            <w:hideMark/>
          </w:tcPr>
          <w:p w14:paraId="187B55EE" w14:textId="77777777" w:rsidR="00547FB5" w:rsidRPr="008971BF" w:rsidRDefault="00547FB5" w:rsidP="00FE485B">
            <w:pPr>
              <w:spacing w:before="0" w:after="0"/>
              <w:ind w:firstLine="0"/>
              <w:jc w:val="left"/>
              <w:rPr>
                <w:szCs w:val="26"/>
              </w:rPr>
            </w:pPr>
            <w:r w:rsidRPr="008971BF">
              <w:rPr>
                <w:szCs w:val="26"/>
              </w:rPr>
              <w:t>email</w:t>
            </w:r>
          </w:p>
        </w:tc>
        <w:tc>
          <w:tcPr>
            <w:tcW w:w="1655" w:type="dxa"/>
            <w:vAlign w:val="top"/>
            <w:hideMark/>
          </w:tcPr>
          <w:p w14:paraId="4E9C495A" w14:textId="77777777" w:rsidR="00547FB5" w:rsidRPr="008971BF" w:rsidRDefault="00547FB5" w:rsidP="00FE485B">
            <w:pPr>
              <w:spacing w:before="0" w:after="0"/>
              <w:ind w:firstLine="0"/>
              <w:jc w:val="left"/>
              <w:rPr>
                <w:szCs w:val="26"/>
              </w:rPr>
            </w:pPr>
            <w:r w:rsidRPr="008971BF">
              <w:rPr>
                <w:szCs w:val="26"/>
              </w:rPr>
              <w:t>String</w:t>
            </w:r>
          </w:p>
        </w:tc>
        <w:tc>
          <w:tcPr>
            <w:tcW w:w="1937" w:type="dxa"/>
            <w:vAlign w:val="top"/>
            <w:hideMark/>
          </w:tcPr>
          <w:p w14:paraId="5CB6DCE2" w14:textId="77777777" w:rsidR="00547FB5" w:rsidRPr="008971BF" w:rsidRDefault="00547FB5" w:rsidP="00FE485B">
            <w:pPr>
              <w:spacing w:before="0" w:after="0"/>
              <w:ind w:firstLine="0"/>
              <w:jc w:val="left"/>
              <w:rPr>
                <w:szCs w:val="26"/>
              </w:rPr>
            </w:pPr>
            <w:r w:rsidRPr="008971BF">
              <w:rPr>
                <w:szCs w:val="26"/>
              </w:rPr>
              <w:t>Đúng định dạng</w:t>
            </w:r>
          </w:p>
        </w:tc>
        <w:tc>
          <w:tcPr>
            <w:tcW w:w="1211" w:type="dxa"/>
            <w:vAlign w:val="top"/>
            <w:hideMark/>
          </w:tcPr>
          <w:p w14:paraId="6E44A61C" w14:textId="77777777" w:rsidR="00547FB5" w:rsidRPr="008971BF" w:rsidRDefault="00547FB5" w:rsidP="00FE485B">
            <w:pPr>
              <w:spacing w:before="0" w:after="0"/>
              <w:ind w:firstLine="0"/>
              <w:jc w:val="left"/>
              <w:rPr>
                <w:szCs w:val="26"/>
              </w:rPr>
            </w:pPr>
          </w:p>
        </w:tc>
      </w:tr>
      <w:tr w:rsidR="00547FB5" w:rsidRPr="008971BF" w14:paraId="6ED5E45A" w14:textId="77777777" w:rsidTr="00FE485B">
        <w:trPr>
          <w:jc w:val="left"/>
        </w:trPr>
        <w:tc>
          <w:tcPr>
            <w:tcW w:w="844" w:type="dxa"/>
            <w:vAlign w:val="top"/>
            <w:hideMark/>
          </w:tcPr>
          <w:p w14:paraId="1A8B3101" w14:textId="77777777" w:rsidR="00547FB5" w:rsidRPr="008971BF" w:rsidRDefault="00547FB5" w:rsidP="00FE485B">
            <w:pPr>
              <w:spacing w:before="0" w:after="0"/>
              <w:ind w:firstLine="0"/>
              <w:jc w:val="left"/>
              <w:rPr>
                <w:szCs w:val="26"/>
              </w:rPr>
            </w:pPr>
            <w:r w:rsidRPr="008971BF">
              <w:rPr>
                <w:szCs w:val="26"/>
              </w:rPr>
              <w:t>1.7</w:t>
            </w:r>
          </w:p>
        </w:tc>
        <w:tc>
          <w:tcPr>
            <w:tcW w:w="3258" w:type="dxa"/>
            <w:vAlign w:val="top"/>
            <w:hideMark/>
          </w:tcPr>
          <w:p w14:paraId="68E3AD0E" w14:textId="77777777" w:rsidR="00547FB5" w:rsidRPr="008971BF" w:rsidRDefault="00547FB5" w:rsidP="00FE485B">
            <w:pPr>
              <w:spacing w:before="0" w:after="0"/>
              <w:ind w:firstLine="0"/>
              <w:jc w:val="left"/>
              <w:rPr>
                <w:szCs w:val="26"/>
              </w:rPr>
            </w:pPr>
            <w:r w:rsidRPr="008971BF">
              <w:rPr>
                <w:szCs w:val="26"/>
              </w:rPr>
              <w:t>diaChi</w:t>
            </w:r>
          </w:p>
        </w:tc>
        <w:tc>
          <w:tcPr>
            <w:tcW w:w="1655" w:type="dxa"/>
            <w:vAlign w:val="top"/>
            <w:hideMark/>
          </w:tcPr>
          <w:p w14:paraId="0172ED0C" w14:textId="77777777" w:rsidR="00547FB5" w:rsidRPr="008971BF" w:rsidRDefault="00547FB5" w:rsidP="00FE485B">
            <w:pPr>
              <w:spacing w:before="0" w:after="0"/>
              <w:ind w:firstLine="0"/>
              <w:jc w:val="left"/>
              <w:rPr>
                <w:szCs w:val="26"/>
              </w:rPr>
            </w:pPr>
            <w:r w:rsidRPr="008971BF">
              <w:rPr>
                <w:szCs w:val="26"/>
              </w:rPr>
              <w:t>String</w:t>
            </w:r>
          </w:p>
        </w:tc>
        <w:tc>
          <w:tcPr>
            <w:tcW w:w="1937" w:type="dxa"/>
            <w:vAlign w:val="top"/>
            <w:hideMark/>
          </w:tcPr>
          <w:p w14:paraId="30FC9B9C" w14:textId="77777777" w:rsidR="00547FB5" w:rsidRPr="008971BF" w:rsidRDefault="00547FB5" w:rsidP="00FE485B">
            <w:pPr>
              <w:spacing w:before="0" w:after="0"/>
              <w:ind w:firstLine="0"/>
              <w:jc w:val="left"/>
              <w:rPr>
                <w:szCs w:val="26"/>
              </w:rPr>
            </w:pPr>
          </w:p>
        </w:tc>
        <w:tc>
          <w:tcPr>
            <w:tcW w:w="1211" w:type="dxa"/>
            <w:vAlign w:val="top"/>
            <w:hideMark/>
          </w:tcPr>
          <w:p w14:paraId="65EA76A1" w14:textId="77777777" w:rsidR="00547FB5" w:rsidRPr="008971BF" w:rsidRDefault="00547FB5" w:rsidP="00FE485B">
            <w:pPr>
              <w:spacing w:before="0" w:after="0"/>
              <w:ind w:firstLine="0"/>
              <w:jc w:val="left"/>
              <w:rPr>
                <w:szCs w:val="26"/>
              </w:rPr>
            </w:pPr>
          </w:p>
        </w:tc>
      </w:tr>
      <w:tr w:rsidR="00547FB5" w:rsidRPr="008971BF" w14:paraId="186CBFCA" w14:textId="77777777" w:rsidTr="00FE485B">
        <w:trPr>
          <w:jc w:val="left"/>
        </w:trPr>
        <w:tc>
          <w:tcPr>
            <w:tcW w:w="844" w:type="dxa"/>
            <w:vAlign w:val="top"/>
            <w:hideMark/>
          </w:tcPr>
          <w:p w14:paraId="1EA63B65" w14:textId="77777777" w:rsidR="00547FB5" w:rsidRPr="008971BF" w:rsidRDefault="00547FB5" w:rsidP="00FE485B">
            <w:pPr>
              <w:spacing w:before="0" w:after="0"/>
              <w:ind w:firstLine="0"/>
              <w:jc w:val="left"/>
              <w:rPr>
                <w:szCs w:val="26"/>
              </w:rPr>
            </w:pPr>
            <w:r w:rsidRPr="008971BF">
              <w:rPr>
                <w:szCs w:val="26"/>
              </w:rPr>
              <w:lastRenderedPageBreak/>
              <w:t>1.8</w:t>
            </w:r>
          </w:p>
        </w:tc>
        <w:tc>
          <w:tcPr>
            <w:tcW w:w="3258" w:type="dxa"/>
            <w:vAlign w:val="top"/>
            <w:hideMark/>
          </w:tcPr>
          <w:p w14:paraId="6A415E57" w14:textId="77777777" w:rsidR="00547FB5" w:rsidRPr="008971BF" w:rsidRDefault="00547FB5" w:rsidP="00FE485B">
            <w:pPr>
              <w:spacing w:before="0" w:after="0"/>
              <w:ind w:firstLine="0"/>
              <w:jc w:val="left"/>
              <w:rPr>
                <w:szCs w:val="26"/>
              </w:rPr>
            </w:pPr>
            <w:r w:rsidRPr="008971BF">
              <w:rPr>
                <w:szCs w:val="26"/>
              </w:rPr>
              <w:t>tienSuBenh</w:t>
            </w:r>
          </w:p>
        </w:tc>
        <w:tc>
          <w:tcPr>
            <w:tcW w:w="1655" w:type="dxa"/>
            <w:vAlign w:val="top"/>
            <w:hideMark/>
          </w:tcPr>
          <w:p w14:paraId="68CD28D6" w14:textId="77777777" w:rsidR="00547FB5" w:rsidRPr="008971BF" w:rsidRDefault="00547FB5" w:rsidP="00FE485B">
            <w:pPr>
              <w:spacing w:before="0" w:after="0"/>
              <w:ind w:firstLine="0"/>
              <w:jc w:val="left"/>
              <w:rPr>
                <w:szCs w:val="26"/>
              </w:rPr>
            </w:pPr>
            <w:r w:rsidRPr="008971BF">
              <w:rPr>
                <w:szCs w:val="26"/>
              </w:rPr>
              <w:t>String</w:t>
            </w:r>
          </w:p>
        </w:tc>
        <w:tc>
          <w:tcPr>
            <w:tcW w:w="1937" w:type="dxa"/>
            <w:vAlign w:val="top"/>
            <w:hideMark/>
          </w:tcPr>
          <w:p w14:paraId="21A495E7" w14:textId="77777777" w:rsidR="00547FB5" w:rsidRPr="008971BF" w:rsidRDefault="00547FB5" w:rsidP="00FE485B">
            <w:pPr>
              <w:spacing w:before="0" w:after="0"/>
              <w:ind w:firstLine="0"/>
              <w:jc w:val="left"/>
              <w:rPr>
                <w:szCs w:val="26"/>
              </w:rPr>
            </w:pPr>
          </w:p>
        </w:tc>
        <w:tc>
          <w:tcPr>
            <w:tcW w:w="1211" w:type="dxa"/>
            <w:vAlign w:val="top"/>
            <w:hideMark/>
          </w:tcPr>
          <w:p w14:paraId="42177192" w14:textId="77777777" w:rsidR="00547FB5" w:rsidRPr="008971BF" w:rsidRDefault="00547FB5" w:rsidP="00FE485B">
            <w:pPr>
              <w:spacing w:before="0" w:after="0"/>
              <w:ind w:firstLine="0"/>
              <w:jc w:val="left"/>
              <w:rPr>
                <w:szCs w:val="26"/>
              </w:rPr>
            </w:pPr>
          </w:p>
        </w:tc>
      </w:tr>
      <w:tr w:rsidR="00547FB5" w:rsidRPr="008971BF" w14:paraId="27FD4C8A" w14:textId="77777777" w:rsidTr="00FE485B">
        <w:trPr>
          <w:jc w:val="left"/>
        </w:trPr>
        <w:tc>
          <w:tcPr>
            <w:tcW w:w="844" w:type="dxa"/>
            <w:vAlign w:val="top"/>
            <w:hideMark/>
          </w:tcPr>
          <w:p w14:paraId="1F066261"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52F8ED57"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32B61519" w14:textId="77777777" w:rsidR="00547FB5" w:rsidRPr="008971BF" w:rsidRDefault="00547FB5" w:rsidP="00FE485B">
            <w:pPr>
              <w:spacing w:before="0" w:after="0"/>
              <w:ind w:firstLine="0"/>
              <w:jc w:val="left"/>
              <w:rPr>
                <w:szCs w:val="26"/>
              </w:rPr>
            </w:pPr>
          </w:p>
        </w:tc>
        <w:tc>
          <w:tcPr>
            <w:tcW w:w="1937" w:type="dxa"/>
            <w:vAlign w:val="top"/>
            <w:hideMark/>
          </w:tcPr>
          <w:p w14:paraId="0E54288B" w14:textId="77777777" w:rsidR="00547FB5" w:rsidRPr="008971BF" w:rsidRDefault="00547FB5" w:rsidP="00FE485B">
            <w:pPr>
              <w:spacing w:before="0" w:after="0"/>
              <w:ind w:firstLine="0"/>
              <w:jc w:val="left"/>
              <w:rPr>
                <w:szCs w:val="26"/>
              </w:rPr>
            </w:pPr>
          </w:p>
        </w:tc>
        <w:tc>
          <w:tcPr>
            <w:tcW w:w="1211" w:type="dxa"/>
            <w:vAlign w:val="top"/>
            <w:hideMark/>
          </w:tcPr>
          <w:p w14:paraId="4DA40269" w14:textId="77777777" w:rsidR="00547FB5" w:rsidRPr="008971BF" w:rsidRDefault="00547FB5" w:rsidP="00FE485B">
            <w:pPr>
              <w:spacing w:before="0" w:after="0"/>
              <w:ind w:firstLine="0"/>
              <w:jc w:val="left"/>
              <w:rPr>
                <w:szCs w:val="26"/>
              </w:rPr>
            </w:pPr>
          </w:p>
        </w:tc>
      </w:tr>
      <w:tr w:rsidR="00547FB5" w:rsidRPr="008971BF" w14:paraId="24BE10C0" w14:textId="77777777" w:rsidTr="00FE485B">
        <w:trPr>
          <w:jc w:val="left"/>
        </w:trPr>
        <w:tc>
          <w:tcPr>
            <w:tcW w:w="844" w:type="dxa"/>
            <w:vAlign w:val="top"/>
            <w:hideMark/>
          </w:tcPr>
          <w:p w14:paraId="3B6E0E2B"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08225EC4" w14:textId="77777777" w:rsidR="00547FB5" w:rsidRPr="008971BF" w:rsidRDefault="00547FB5" w:rsidP="00FE485B">
            <w:pPr>
              <w:spacing w:before="0" w:after="0"/>
              <w:ind w:firstLine="0"/>
              <w:jc w:val="left"/>
              <w:rPr>
                <w:szCs w:val="26"/>
              </w:rPr>
            </w:pPr>
            <w:r w:rsidRPr="008971BF">
              <w:rPr>
                <w:szCs w:val="26"/>
              </w:rPr>
              <w:t>themBenhNhan()</w:t>
            </w:r>
          </w:p>
        </w:tc>
        <w:tc>
          <w:tcPr>
            <w:tcW w:w="1655" w:type="dxa"/>
            <w:vAlign w:val="top"/>
            <w:hideMark/>
          </w:tcPr>
          <w:p w14:paraId="299A4232" w14:textId="77777777" w:rsidR="00547FB5" w:rsidRPr="008971BF" w:rsidRDefault="00547FB5" w:rsidP="00FE485B">
            <w:pPr>
              <w:spacing w:before="0" w:after="0"/>
              <w:ind w:firstLine="0"/>
              <w:jc w:val="left"/>
              <w:rPr>
                <w:szCs w:val="26"/>
              </w:rPr>
            </w:pPr>
            <w:r w:rsidRPr="008971BF">
              <w:rPr>
                <w:szCs w:val="26"/>
              </w:rPr>
              <w:t>void</w:t>
            </w:r>
          </w:p>
        </w:tc>
        <w:tc>
          <w:tcPr>
            <w:tcW w:w="1937" w:type="dxa"/>
            <w:vAlign w:val="top"/>
            <w:hideMark/>
          </w:tcPr>
          <w:p w14:paraId="1DEA4C76" w14:textId="77777777" w:rsidR="00547FB5" w:rsidRPr="008971BF" w:rsidRDefault="00547FB5" w:rsidP="00FE485B">
            <w:pPr>
              <w:spacing w:before="0" w:after="0"/>
              <w:ind w:firstLine="0"/>
              <w:jc w:val="left"/>
              <w:rPr>
                <w:szCs w:val="26"/>
              </w:rPr>
            </w:pPr>
          </w:p>
        </w:tc>
        <w:tc>
          <w:tcPr>
            <w:tcW w:w="1211" w:type="dxa"/>
            <w:vAlign w:val="top"/>
            <w:hideMark/>
          </w:tcPr>
          <w:p w14:paraId="40840B9B" w14:textId="77777777" w:rsidR="00547FB5" w:rsidRPr="008971BF" w:rsidRDefault="00547FB5" w:rsidP="00FE485B">
            <w:pPr>
              <w:spacing w:before="0" w:after="0"/>
              <w:ind w:firstLine="0"/>
              <w:jc w:val="left"/>
              <w:rPr>
                <w:szCs w:val="26"/>
              </w:rPr>
            </w:pPr>
          </w:p>
        </w:tc>
      </w:tr>
      <w:tr w:rsidR="00547FB5" w:rsidRPr="008971BF" w14:paraId="0A17C204" w14:textId="77777777" w:rsidTr="00FE485B">
        <w:trPr>
          <w:jc w:val="left"/>
        </w:trPr>
        <w:tc>
          <w:tcPr>
            <w:tcW w:w="844" w:type="dxa"/>
            <w:vAlign w:val="top"/>
            <w:hideMark/>
          </w:tcPr>
          <w:p w14:paraId="2A956E9E"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41C16735" w14:textId="77777777" w:rsidR="00547FB5" w:rsidRPr="008971BF" w:rsidRDefault="00547FB5" w:rsidP="00FE485B">
            <w:pPr>
              <w:spacing w:before="0" w:after="0"/>
              <w:ind w:firstLine="0"/>
              <w:jc w:val="left"/>
              <w:rPr>
                <w:szCs w:val="26"/>
              </w:rPr>
            </w:pPr>
            <w:r w:rsidRPr="008971BF">
              <w:rPr>
                <w:szCs w:val="26"/>
              </w:rPr>
              <w:t>capNhatBenhNhan()</w:t>
            </w:r>
          </w:p>
        </w:tc>
        <w:tc>
          <w:tcPr>
            <w:tcW w:w="1655" w:type="dxa"/>
            <w:vAlign w:val="top"/>
            <w:hideMark/>
          </w:tcPr>
          <w:p w14:paraId="33A144DB" w14:textId="77777777" w:rsidR="00547FB5" w:rsidRPr="008971BF" w:rsidRDefault="00547FB5" w:rsidP="00FE485B">
            <w:pPr>
              <w:spacing w:before="0" w:after="0"/>
              <w:ind w:firstLine="0"/>
              <w:jc w:val="left"/>
              <w:rPr>
                <w:szCs w:val="26"/>
              </w:rPr>
            </w:pPr>
            <w:r w:rsidRPr="008971BF">
              <w:rPr>
                <w:szCs w:val="26"/>
              </w:rPr>
              <w:t>void</w:t>
            </w:r>
          </w:p>
        </w:tc>
        <w:tc>
          <w:tcPr>
            <w:tcW w:w="1937" w:type="dxa"/>
            <w:vAlign w:val="top"/>
            <w:hideMark/>
          </w:tcPr>
          <w:p w14:paraId="4CDB4EEA" w14:textId="77777777" w:rsidR="00547FB5" w:rsidRPr="008971BF" w:rsidRDefault="00547FB5" w:rsidP="00FE485B">
            <w:pPr>
              <w:spacing w:before="0" w:after="0"/>
              <w:ind w:firstLine="0"/>
              <w:jc w:val="left"/>
              <w:rPr>
                <w:szCs w:val="26"/>
              </w:rPr>
            </w:pPr>
          </w:p>
        </w:tc>
        <w:tc>
          <w:tcPr>
            <w:tcW w:w="1211" w:type="dxa"/>
            <w:vAlign w:val="top"/>
            <w:hideMark/>
          </w:tcPr>
          <w:p w14:paraId="146F3A2E" w14:textId="77777777" w:rsidR="00547FB5" w:rsidRPr="008971BF" w:rsidRDefault="00547FB5" w:rsidP="00FE485B">
            <w:pPr>
              <w:spacing w:before="0" w:after="0"/>
              <w:ind w:firstLine="0"/>
              <w:jc w:val="left"/>
              <w:rPr>
                <w:szCs w:val="26"/>
              </w:rPr>
            </w:pPr>
          </w:p>
        </w:tc>
      </w:tr>
      <w:tr w:rsidR="00547FB5" w:rsidRPr="008971BF" w14:paraId="7120580C" w14:textId="77777777" w:rsidTr="00FE485B">
        <w:trPr>
          <w:jc w:val="left"/>
        </w:trPr>
        <w:tc>
          <w:tcPr>
            <w:tcW w:w="844" w:type="dxa"/>
            <w:vAlign w:val="top"/>
            <w:hideMark/>
          </w:tcPr>
          <w:p w14:paraId="4C7ADBFC"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205625CB" w14:textId="77777777" w:rsidR="00547FB5" w:rsidRPr="008971BF" w:rsidRDefault="00547FB5" w:rsidP="00FE485B">
            <w:pPr>
              <w:spacing w:before="0" w:after="0"/>
              <w:ind w:firstLine="0"/>
              <w:jc w:val="left"/>
              <w:rPr>
                <w:szCs w:val="26"/>
              </w:rPr>
            </w:pPr>
            <w:r w:rsidRPr="008971BF">
              <w:rPr>
                <w:szCs w:val="26"/>
              </w:rPr>
              <w:t>timKiemBenhNhan()</w:t>
            </w:r>
          </w:p>
        </w:tc>
        <w:tc>
          <w:tcPr>
            <w:tcW w:w="1655" w:type="dxa"/>
            <w:vAlign w:val="top"/>
            <w:hideMark/>
          </w:tcPr>
          <w:p w14:paraId="23F4AF05" w14:textId="77777777" w:rsidR="00547FB5" w:rsidRPr="008971BF" w:rsidRDefault="00547FB5" w:rsidP="00FE485B">
            <w:pPr>
              <w:spacing w:before="0" w:after="0"/>
              <w:ind w:firstLine="0"/>
              <w:jc w:val="left"/>
              <w:rPr>
                <w:szCs w:val="26"/>
              </w:rPr>
            </w:pPr>
            <w:r w:rsidRPr="008971BF">
              <w:rPr>
                <w:szCs w:val="26"/>
              </w:rPr>
              <w:t>void</w:t>
            </w:r>
          </w:p>
        </w:tc>
        <w:tc>
          <w:tcPr>
            <w:tcW w:w="1937" w:type="dxa"/>
            <w:vAlign w:val="top"/>
            <w:hideMark/>
          </w:tcPr>
          <w:p w14:paraId="7CEB1739" w14:textId="77777777" w:rsidR="00547FB5" w:rsidRPr="008971BF" w:rsidRDefault="00547FB5" w:rsidP="00FE485B">
            <w:pPr>
              <w:spacing w:before="0" w:after="0"/>
              <w:ind w:firstLine="0"/>
              <w:jc w:val="left"/>
              <w:rPr>
                <w:szCs w:val="26"/>
              </w:rPr>
            </w:pPr>
          </w:p>
        </w:tc>
        <w:tc>
          <w:tcPr>
            <w:tcW w:w="1211" w:type="dxa"/>
            <w:vAlign w:val="top"/>
            <w:hideMark/>
          </w:tcPr>
          <w:p w14:paraId="61E6DFB0" w14:textId="77777777" w:rsidR="00547FB5" w:rsidRPr="008971BF" w:rsidRDefault="00547FB5" w:rsidP="00FE485B">
            <w:pPr>
              <w:spacing w:before="0" w:after="0"/>
              <w:ind w:firstLine="0"/>
              <w:jc w:val="left"/>
              <w:rPr>
                <w:szCs w:val="26"/>
              </w:rPr>
            </w:pPr>
          </w:p>
        </w:tc>
      </w:tr>
      <w:tr w:rsidR="00547FB5" w:rsidRPr="008971BF" w14:paraId="1DD537C8" w14:textId="77777777" w:rsidTr="00FE485B">
        <w:trPr>
          <w:jc w:val="left"/>
        </w:trPr>
        <w:tc>
          <w:tcPr>
            <w:tcW w:w="844" w:type="dxa"/>
            <w:vAlign w:val="top"/>
            <w:hideMark/>
          </w:tcPr>
          <w:p w14:paraId="00DEC0E5"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7C9AC078"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57D6AD09" w14:textId="77777777" w:rsidR="00547FB5" w:rsidRPr="008971BF" w:rsidRDefault="00547FB5" w:rsidP="00FE485B">
            <w:pPr>
              <w:spacing w:before="0" w:after="0"/>
              <w:ind w:firstLine="0"/>
              <w:jc w:val="left"/>
              <w:rPr>
                <w:szCs w:val="26"/>
              </w:rPr>
            </w:pPr>
          </w:p>
        </w:tc>
        <w:tc>
          <w:tcPr>
            <w:tcW w:w="1937" w:type="dxa"/>
            <w:vAlign w:val="top"/>
            <w:hideMark/>
          </w:tcPr>
          <w:p w14:paraId="61B917CC" w14:textId="77777777" w:rsidR="00547FB5" w:rsidRPr="005F7544" w:rsidRDefault="00547FB5" w:rsidP="00FE485B">
            <w:pPr>
              <w:spacing w:before="0" w:after="0"/>
              <w:ind w:firstLine="0"/>
              <w:jc w:val="left"/>
              <w:rPr>
                <w:szCs w:val="26"/>
                <w:lang w:val="vi-VN"/>
              </w:rPr>
            </w:pPr>
            <w:r w:rsidRPr="008971BF">
              <w:rPr>
                <w:szCs w:val="26"/>
              </w:rPr>
              <w:t>- Mặc nhiên</w:t>
            </w:r>
          </w:p>
          <w:p w14:paraId="14D2CBAC"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75DC41CC" w14:textId="77777777" w:rsidR="00547FB5" w:rsidRPr="008971BF" w:rsidRDefault="00547FB5" w:rsidP="00FE485B">
            <w:pPr>
              <w:spacing w:before="0" w:after="0"/>
              <w:ind w:firstLine="0"/>
              <w:jc w:val="left"/>
              <w:rPr>
                <w:szCs w:val="26"/>
              </w:rPr>
            </w:pPr>
          </w:p>
        </w:tc>
      </w:tr>
      <w:tr w:rsidR="00547FB5" w:rsidRPr="008971BF" w14:paraId="74CE7882" w14:textId="77777777" w:rsidTr="00FE485B">
        <w:trPr>
          <w:jc w:val="left"/>
        </w:trPr>
        <w:tc>
          <w:tcPr>
            <w:tcW w:w="844" w:type="dxa"/>
            <w:vAlign w:val="top"/>
            <w:hideMark/>
          </w:tcPr>
          <w:p w14:paraId="17C9B320"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2FE98055"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2BED0F14" w14:textId="77777777" w:rsidR="00547FB5" w:rsidRPr="008971BF" w:rsidRDefault="00547FB5" w:rsidP="00FE485B">
            <w:pPr>
              <w:spacing w:before="0" w:after="0"/>
              <w:ind w:firstLine="0"/>
              <w:jc w:val="left"/>
              <w:rPr>
                <w:szCs w:val="26"/>
              </w:rPr>
            </w:pPr>
            <w:r w:rsidRPr="008971BF">
              <w:rPr>
                <w:szCs w:val="26"/>
              </w:rPr>
              <w:t>String</w:t>
            </w:r>
          </w:p>
        </w:tc>
        <w:tc>
          <w:tcPr>
            <w:tcW w:w="1937" w:type="dxa"/>
            <w:vAlign w:val="top"/>
            <w:hideMark/>
          </w:tcPr>
          <w:p w14:paraId="40682FB5" w14:textId="77777777" w:rsidR="00547FB5" w:rsidRPr="008971BF" w:rsidRDefault="00547FB5" w:rsidP="00FE485B">
            <w:pPr>
              <w:spacing w:before="0" w:after="0"/>
              <w:ind w:firstLine="0"/>
              <w:jc w:val="left"/>
              <w:rPr>
                <w:szCs w:val="26"/>
              </w:rPr>
            </w:pPr>
          </w:p>
        </w:tc>
        <w:tc>
          <w:tcPr>
            <w:tcW w:w="1211" w:type="dxa"/>
            <w:vAlign w:val="top"/>
            <w:hideMark/>
          </w:tcPr>
          <w:p w14:paraId="77FB0A7E" w14:textId="77777777" w:rsidR="00547FB5" w:rsidRPr="008971BF" w:rsidRDefault="00547FB5" w:rsidP="00FE485B">
            <w:pPr>
              <w:spacing w:before="0" w:after="0"/>
              <w:ind w:firstLine="0"/>
              <w:jc w:val="left"/>
              <w:rPr>
                <w:szCs w:val="26"/>
              </w:rPr>
            </w:pPr>
          </w:p>
        </w:tc>
      </w:tr>
    </w:tbl>
    <w:p w14:paraId="2FF2136E" w14:textId="77777777" w:rsidR="00547FB5" w:rsidRPr="008971BF" w:rsidRDefault="00547FB5" w:rsidP="00812ACB">
      <w:pPr>
        <w:spacing w:after="100" w:afterAutospacing="1"/>
        <w:ind w:firstLine="0"/>
        <w:rPr>
          <w:szCs w:val="26"/>
        </w:rPr>
      </w:pPr>
      <w:r w:rsidRPr="008971BF">
        <w:rPr>
          <w:b/>
          <w:bCs/>
          <w:szCs w:val="26"/>
        </w:rPr>
        <w:t>12. Đặc tả Class NguoiGiamHo (Người Giám Hộ)</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196AF10B" w14:textId="77777777" w:rsidTr="00FE485B">
        <w:trPr>
          <w:jc w:val="left"/>
        </w:trPr>
        <w:tc>
          <w:tcPr>
            <w:tcW w:w="844" w:type="dxa"/>
            <w:vAlign w:val="top"/>
            <w:hideMark/>
          </w:tcPr>
          <w:p w14:paraId="74E034B4"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5852E41C"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7F05F6C9"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22D97D73"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0CAE6525"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2981A883" w14:textId="77777777" w:rsidTr="00FE485B">
        <w:trPr>
          <w:jc w:val="left"/>
        </w:trPr>
        <w:tc>
          <w:tcPr>
            <w:tcW w:w="844" w:type="dxa"/>
            <w:vAlign w:val="top"/>
            <w:hideMark/>
          </w:tcPr>
          <w:p w14:paraId="36ADFA1B"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4B609FBF"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54DD363B" w14:textId="77777777" w:rsidR="00547FB5" w:rsidRPr="008971BF" w:rsidRDefault="00547FB5" w:rsidP="00FE485B">
            <w:pPr>
              <w:spacing w:before="0" w:after="0"/>
              <w:ind w:firstLine="0"/>
              <w:jc w:val="left"/>
              <w:rPr>
                <w:szCs w:val="26"/>
              </w:rPr>
            </w:pPr>
          </w:p>
        </w:tc>
        <w:tc>
          <w:tcPr>
            <w:tcW w:w="1550" w:type="dxa"/>
            <w:vAlign w:val="top"/>
            <w:hideMark/>
          </w:tcPr>
          <w:p w14:paraId="45765917" w14:textId="77777777" w:rsidR="00547FB5" w:rsidRPr="008971BF" w:rsidRDefault="00547FB5" w:rsidP="00FE485B">
            <w:pPr>
              <w:spacing w:before="0" w:after="0"/>
              <w:ind w:firstLine="0"/>
              <w:jc w:val="left"/>
              <w:rPr>
                <w:szCs w:val="26"/>
              </w:rPr>
            </w:pPr>
          </w:p>
        </w:tc>
        <w:tc>
          <w:tcPr>
            <w:tcW w:w="1211" w:type="dxa"/>
            <w:vAlign w:val="top"/>
            <w:hideMark/>
          </w:tcPr>
          <w:p w14:paraId="68449128" w14:textId="77777777" w:rsidR="00547FB5" w:rsidRPr="008971BF" w:rsidRDefault="00547FB5" w:rsidP="00FE485B">
            <w:pPr>
              <w:spacing w:before="0" w:after="0"/>
              <w:ind w:firstLine="0"/>
              <w:jc w:val="left"/>
              <w:rPr>
                <w:szCs w:val="26"/>
              </w:rPr>
            </w:pPr>
          </w:p>
        </w:tc>
      </w:tr>
      <w:tr w:rsidR="00547FB5" w:rsidRPr="008971BF" w14:paraId="66145142" w14:textId="77777777" w:rsidTr="00FE485B">
        <w:trPr>
          <w:jc w:val="left"/>
        </w:trPr>
        <w:tc>
          <w:tcPr>
            <w:tcW w:w="844" w:type="dxa"/>
            <w:vAlign w:val="top"/>
            <w:hideMark/>
          </w:tcPr>
          <w:p w14:paraId="6E2A8287"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6FDE662F" w14:textId="77777777" w:rsidR="00547FB5" w:rsidRPr="008971BF" w:rsidRDefault="00547FB5" w:rsidP="00FE485B">
            <w:pPr>
              <w:spacing w:before="0" w:after="0"/>
              <w:ind w:firstLine="0"/>
              <w:jc w:val="left"/>
              <w:rPr>
                <w:szCs w:val="26"/>
              </w:rPr>
            </w:pPr>
            <w:r w:rsidRPr="008971BF">
              <w:rPr>
                <w:szCs w:val="26"/>
              </w:rPr>
              <w:t>maGH</w:t>
            </w:r>
          </w:p>
        </w:tc>
        <w:tc>
          <w:tcPr>
            <w:tcW w:w="1655" w:type="dxa"/>
            <w:vAlign w:val="top"/>
            <w:hideMark/>
          </w:tcPr>
          <w:p w14:paraId="4202FDB4"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07CBBA23"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2DB078BA"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2757CB31" w14:textId="77777777" w:rsidTr="00FE485B">
        <w:trPr>
          <w:jc w:val="left"/>
        </w:trPr>
        <w:tc>
          <w:tcPr>
            <w:tcW w:w="844" w:type="dxa"/>
            <w:vAlign w:val="top"/>
            <w:hideMark/>
          </w:tcPr>
          <w:p w14:paraId="347E3B13"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69AD2988" w14:textId="77777777" w:rsidR="00547FB5" w:rsidRPr="008971BF" w:rsidRDefault="00547FB5" w:rsidP="00FE485B">
            <w:pPr>
              <w:spacing w:before="0" w:after="0"/>
              <w:ind w:firstLine="0"/>
              <w:jc w:val="left"/>
              <w:rPr>
                <w:szCs w:val="26"/>
              </w:rPr>
            </w:pPr>
            <w:r w:rsidRPr="008971BF">
              <w:rPr>
                <w:szCs w:val="26"/>
              </w:rPr>
              <w:t>hoTen</w:t>
            </w:r>
          </w:p>
        </w:tc>
        <w:tc>
          <w:tcPr>
            <w:tcW w:w="1655" w:type="dxa"/>
            <w:vAlign w:val="top"/>
            <w:hideMark/>
          </w:tcPr>
          <w:p w14:paraId="331F3A3F"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500A55AF" w14:textId="77777777" w:rsidR="00547FB5" w:rsidRPr="008971BF" w:rsidRDefault="00547FB5" w:rsidP="00FE485B">
            <w:pPr>
              <w:spacing w:before="0" w:after="0"/>
              <w:ind w:firstLine="0"/>
              <w:jc w:val="left"/>
              <w:rPr>
                <w:szCs w:val="26"/>
              </w:rPr>
            </w:pPr>
            <w:r w:rsidRPr="008971BF">
              <w:rPr>
                <w:szCs w:val="26"/>
              </w:rPr>
              <w:t>Không rỗng</w:t>
            </w:r>
          </w:p>
        </w:tc>
        <w:tc>
          <w:tcPr>
            <w:tcW w:w="1211" w:type="dxa"/>
            <w:vAlign w:val="top"/>
            <w:hideMark/>
          </w:tcPr>
          <w:p w14:paraId="3785E966" w14:textId="77777777" w:rsidR="00547FB5" w:rsidRPr="008971BF" w:rsidRDefault="00547FB5" w:rsidP="00FE485B">
            <w:pPr>
              <w:spacing w:before="0" w:after="0"/>
              <w:ind w:firstLine="0"/>
              <w:jc w:val="left"/>
              <w:rPr>
                <w:szCs w:val="26"/>
              </w:rPr>
            </w:pPr>
          </w:p>
        </w:tc>
      </w:tr>
      <w:tr w:rsidR="00547FB5" w:rsidRPr="008971BF" w14:paraId="56A5F49B" w14:textId="77777777" w:rsidTr="00FE485B">
        <w:trPr>
          <w:jc w:val="left"/>
        </w:trPr>
        <w:tc>
          <w:tcPr>
            <w:tcW w:w="844" w:type="dxa"/>
            <w:vAlign w:val="top"/>
            <w:hideMark/>
          </w:tcPr>
          <w:p w14:paraId="6E1AE82C"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1949C3DE" w14:textId="77777777" w:rsidR="00547FB5" w:rsidRPr="008971BF" w:rsidRDefault="00547FB5" w:rsidP="00FE485B">
            <w:pPr>
              <w:spacing w:before="0" w:after="0"/>
              <w:ind w:firstLine="0"/>
              <w:jc w:val="left"/>
              <w:rPr>
                <w:szCs w:val="26"/>
              </w:rPr>
            </w:pPr>
            <w:r w:rsidRPr="008971BF">
              <w:rPr>
                <w:szCs w:val="26"/>
              </w:rPr>
              <w:t>sdt</w:t>
            </w:r>
          </w:p>
        </w:tc>
        <w:tc>
          <w:tcPr>
            <w:tcW w:w="1655" w:type="dxa"/>
            <w:vAlign w:val="top"/>
            <w:hideMark/>
          </w:tcPr>
          <w:p w14:paraId="3DEBD412"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1B3387C4" w14:textId="77777777" w:rsidR="00547FB5" w:rsidRPr="008971BF" w:rsidRDefault="00547FB5" w:rsidP="00FE485B">
            <w:pPr>
              <w:spacing w:before="0" w:after="0"/>
              <w:ind w:firstLine="0"/>
              <w:jc w:val="left"/>
              <w:rPr>
                <w:szCs w:val="26"/>
              </w:rPr>
            </w:pPr>
          </w:p>
        </w:tc>
        <w:tc>
          <w:tcPr>
            <w:tcW w:w="1211" w:type="dxa"/>
            <w:vAlign w:val="top"/>
            <w:hideMark/>
          </w:tcPr>
          <w:p w14:paraId="22EC19C9" w14:textId="77777777" w:rsidR="00547FB5" w:rsidRPr="008971BF" w:rsidRDefault="00547FB5" w:rsidP="00FE485B">
            <w:pPr>
              <w:spacing w:before="0" w:after="0"/>
              <w:ind w:firstLine="0"/>
              <w:jc w:val="left"/>
              <w:rPr>
                <w:szCs w:val="26"/>
              </w:rPr>
            </w:pPr>
          </w:p>
        </w:tc>
      </w:tr>
      <w:tr w:rsidR="00547FB5" w:rsidRPr="008971BF" w14:paraId="788E9891" w14:textId="77777777" w:rsidTr="00FE485B">
        <w:trPr>
          <w:jc w:val="left"/>
        </w:trPr>
        <w:tc>
          <w:tcPr>
            <w:tcW w:w="844" w:type="dxa"/>
            <w:vAlign w:val="top"/>
            <w:hideMark/>
          </w:tcPr>
          <w:p w14:paraId="37A5CE2D"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6EE37574" w14:textId="77777777" w:rsidR="00547FB5" w:rsidRPr="008971BF" w:rsidRDefault="00547FB5" w:rsidP="00FE485B">
            <w:pPr>
              <w:spacing w:before="0" w:after="0"/>
              <w:ind w:firstLine="0"/>
              <w:jc w:val="left"/>
              <w:rPr>
                <w:szCs w:val="26"/>
              </w:rPr>
            </w:pPr>
            <w:r w:rsidRPr="008971BF">
              <w:rPr>
                <w:szCs w:val="26"/>
              </w:rPr>
              <w:t>quanHe</w:t>
            </w:r>
          </w:p>
        </w:tc>
        <w:tc>
          <w:tcPr>
            <w:tcW w:w="1655" w:type="dxa"/>
            <w:vAlign w:val="top"/>
            <w:hideMark/>
          </w:tcPr>
          <w:p w14:paraId="271DCC91"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3D3DA008" w14:textId="77777777" w:rsidR="00547FB5" w:rsidRPr="008971BF" w:rsidRDefault="00547FB5" w:rsidP="00FE485B">
            <w:pPr>
              <w:spacing w:before="0" w:after="0"/>
              <w:ind w:firstLine="0"/>
              <w:jc w:val="left"/>
              <w:rPr>
                <w:szCs w:val="26"/>
              </w:rPr>
            </w:pPr>
            <w:r w:rsidRPr="008971BF">
              <w:rPr>
                <w:szCs w:val="26"/>
              </w:rPr>
              <w:t>Không rỗng</w:t>
            </w:r>
          </w:p>
        </w:tc>
        <w:tc>
          <w:tcPr>
            <w:tcW w:w="1211" w:type="dxa"/>
            <w:vAlign w:val="top"/>
            <w:hideMark/>
          </w:tcPr>
          <w:p w14:paraId="00312615" w14:textId="77777777" w:rsidR="00547FB5" w:rsidRPr="008971BF" w:rsidRDefault="00547FB5" w:rsidP="00FE485B">
            <w:pPr>
              <w:spacing w:before="0" w:after="0"/>
              <w:ind w:firstLine="0"/>
              <w:jc w:val="left"/>
              <w:rPr>
                <w:szCs w:val="26"/>
              </w:rPr>
            </w:pPr>
          </w:p>
        </w:tc>
      </w:tr>
      <w:tr w:rsidR="00547FB5" w:rsidRPr="008971BF" w14:paraId="3E03068C" w14:textId="77777777" w:rsidTr="00FE485B">
        <w:trPr>
          <w:jc w:val="left"/>
        </w:trPr>
        <w:tc>
          <w:tcPr>
            <w:tcW w:w="844" w:type="dxa"/>
            <w:vAlign w:val="top"/>
            <w:hideMark/>
          </w:tcPr>
          <w:p w14:paraId="117FE193"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71FD7FAB"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2517B6F6" w14:textId="77777777" w:rsidR="00547FB5" w:rsidRPr="008971BF" w:rsidRDefault="00547FB5" w:rsidP="00FE485B">
            <w:pPr>
              <w:spacing w:before="0" w:after="0"/>
              <w:ind w:firstLine="0"/>
              <w:jc w:val="left"/>
              <w:rPr>
                <w:szCs w:val="26"/>
              </w:rPr>
            </w:pPr>
          </w:p>
        </w:tc>
        <w:tc>
          <w:tcPr>
            <w:tcW w:w="1550" w:type="dxa"/>
            <w:vAlign w:val="top"/>
            <w:hideMark/>
          </w:tcPr>
          <w:p w14:paraId="19D2CE51" w14:textId="77777777" w:rsidR="00547FB5" w:rsidRPr="008971BF" w:rsidRDefault="00547FB5" w:rsidP="00FE485B">
            <w:pPr>
              <w:spacing w:before="0" w:after="0"/>
              <w:ind w:firstLine="0"/>
              <w:jc w:val="left"/>
              <w:rPr>
                <w:szCs w:val="26"/>
              </w:rPr>
            </w:pPr>
          </w:p>
        </w:tc>
        <w:tc>
          <w:tcPr>
            <w:tcW w:w="1211" w:type="dxa"/>
            <w:vAlign w:val="top"/>
            <w:hideMark/>
          </w:tcPr>
          <w:p w14:paraId="4741AFD3" w14:textId="77777777" w:rsidR="00547FB5" w:rsidRPr="008971BF" w:rsidRDefault="00547FB5" w:rsidP="00FE485B">
            <w:pPr>
              <w:spacing w:before="0" w:after="0"/>
              <w:ind w:firstLine="0"/>
              <w:jc w:val="left"/>
              <w:rPr>
                <w:szCs w:val="26"/>
              </w:rPr>
            </w:pPr>
          </w:p>
        </w:tc>
      </w:tr>
      <w:tr w:rsidR="00547FB5" w:rsidRPr="008971BF" w14:paraId="5894DD3A" w14:textId="77777777" w:rsidTr="00FE485B">
        <w:trPr>
          <w:jc w:val="left"/>
        </w:trPr>
        <w:tc>
          <w:tcPr>
            <w:tcW w:w="844" w:type="dxa"/>
            <w:vAlign w:val="top"/>
            <w:hideMark/>
          </w:tcPr>
          <w:p w14:paraId="151EFAFC"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608F4C05" w14:textId="77777777" w:rsidR="00547FB5" w:rsidRPr="008971BF" w:rsidRDefault="00547FB5" w:rsidP="00FE485B">
            <w:pPr>
              <w:spacing w:before="0" w:after="0"/>
              <w:ind w:firstLine="0"/>
              <w:jc w:val="left"/>
              <w:rPr>
                <w:szCs w:val="26"/>
              </w:rPr>
            </w:pPr>
            <w:r w:rsidRPr="008971BF">
              <w:rPr>
                <w:szCs w:val="26"/>
              </w:rPr>
              <w:t>capNhatThongTin()</w:t>
            </w:r>
          </w:p>
        </w:tc>
        <w:tc>
          <w:tcPr>
            <w:tcW w:w="1655" w:type="dxa"/>
            <w:vAlign w:val="top"/>
            <w:hideMark/>
          </w:tcPr>
          <w:p w14:paraId="746437AD"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43B8DC36" w14:textId="77777777" w:rsidR="00547FB5" w:rsidRPr="008971BF" w:rsidRDefault="00547FB5" w:rsidP="00FE485B">
            <w:pPr>
              <w:spacing w:before="0" w:after="0"/>
              <w:ind w:firstLine="0"/>
              <w:jc w:val="left"/>
              <w:rPr>
                <w:szCs w:val="26"/>
              </w:rPr>
            </w:pPr>
          </w:p>
        </w:tc>
        <w:tc>
          <w:tcPr>
            <w:tcW w:w="1211" w:type="dxa"/>
            <w:vAlign w:val="top"/>
            <w:hideMark/>
          </w:tcPr>
          <w:p w14:paraId="25E4E0E8" w14:textId="77777777" w:rsidR="00547FB5" w:rsidRPr="008971BF" w:rsidRDefault="00547FB5" w:rsidP="00FE485B">
            <w:pPr>
              <w:spacing w:before="0" w:after="0"/>
              <w:ind w:firstLine="0"/>
              <w:jc w:val="left"/>
              <w:rPr>
                <w:szCs w:val="26"/>
              </w:rPr>
            </w:pPr>
          </w:p>
        </w:tc>
      </w:tr>
      <w:tr w:rsidR="00547FB5" w:rsidRPr="008971BF" w14:paraId="78A4EF5B" w14:textId="77777777" w:rsidTr="00FE485B">
        <w:trPr>
          <w:jc w:val="left"/>
        </w:trPr>
        <w:tc>
          <w:tcPr>
            <w:tcW w:w="844" w:type="dxa"/>
            <w:vAlign w:val="top"/>
            <w:hideMark/>
          </w:tcPr>
          <w:p w14:paraId="61F7D5B5"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7BCE6036" w14:textId="77777777" w:rsidR="00547FB5" w:rsidRPr="008971BF" w:rsidRDefault="00547FB5" w:rsidP="00FE485B">
            <w:pPr>
              <w:spacing w:before="0" w:after="0"/>
              <w:ind w:firstLine="0"/>
              <w:jc w:val="left"/>
              <w:rPr>
                <w:szCs w:val="26"/>
              </w:rPr>
            </w:pPr>
            <w:r w:rsidRPr="008971BF">
              <w:rPr>
                <w:szCs w:val="26"/>
              </w:rPr>
              <w:t>xoaThongTin()</w:t>
            </w:r>
          </w:p>
        </w:tc>
        <w:tc>
          <w:tcPr>
            <w:tcW w:w="1655" w:type="dxa"/>
            <w:vAlign w:val="top"/>
            <w:hideMark/>
          </w:tcPr>
          <w:p w14:paraId="374DE131"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41C4EC18" w14:textId="77777777" w:rsidR="00547FB5" w:rsidRPr="008971BF" w:rsidRDefault="00547FB5" w:rsidP="00FE485B">
            <w:pPr>
              <w:spacing w:before="0" w:after="0"/>
              <w:ind w:firstLine="0"/>
              <w:jc w:val="left"/>
              <w:rPr>
                <w:szCs w:val="26"/>
              </w:rPr>
            </w:pPr>
          </w:p>
        </w:tc>
        <w:tc>
          <w:tcPr>
            <w:tcW w:w="1211" w:type="dxa"/>
            <w:vAlign w:val="top"/>
            <w:hideMark/>
          </w:tcPr>
          <w:p w14:paraId="3AA21FA6" w14:textId="77777777" w:rsidR="00547FB5" w:rsidRPr="008971BF" w:rsidRDefault="00547FB5" w:rsidP="00FE485B">
            <w:pPr>
              <w:spacing w:before="0" w:after="0"/>
              <w:ind w:firstLine="0"/>
              <w:jc w:val="left"/>
              <w:rPr>
                <w:szCs w:val="26"/>
              </w:rPr>
            </w:pPr>
          </w:p>
        </w:tc>
      </w:tr>
      <w:tr w:rsidR="00547FB5" w:rsidRPr="008971BF" w14:paraId="469F9867" w14:textId="77777777" w:rsidTr="00FE485B">
        <w:trPr>
          <w:jc w:val="left"/>
        </w:trPr>
        <w:tc>
          <w:tcPr>
            <w:tcW w:w="844" w:type="dxa"/>
            <w:vAlign w:val="top"/>
            <w:hideMark/>
          </w:tcPr>
          <w:p w14:paraId="6A7F5DE8"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33428432"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19D62FC2" w14:textId="77777777" w:rsidR="00547FB5" w:rsidRPr="008971BF" w:rsidRDefault="00547FB5" w:rsidP="00FE485B">
            <w:pPr>
              <w:spacing w:before="0" w:after="0"/>
              <w:ind w:firstLine="0"/>
              <w:jc w:val="left"/>
              <w:rPr>
                <w:szCs w:val="26"/>
              </w:rPr>
            </w:pPr>
          </w:p>
        </w:tc>
        <w:tc>
          <w:tcPr>
            <w:tcW w:w="1550" w:type="dxa"/>
            <w:vAlign w:val="top"/>
            <w:hideMark/>
          </w:tcPr>
          <w:p w14:paraId="48F2E4CA" w14:textId="77777777" w:rsidR="00547FB5" w:rsidRPr="005F7544" w:rsidRDefault="00547FB5" w:rsidP="00FE485B">
            <w:pPr>
              <w:spacing w:before="0" w:after="0"/>
              <w:ind w:firstLine="0"/>
              <w:jc w:val="left"/>
              <w:rPr>
                <w:szCs w:val="26"/>
                <w:lang w:val="vi-VN"/>
              </w:rPr>
            </w:pPr>
            <w:r w:rsidRPr="008971BF">
              <w:rPr>
                <w:szCs w:val="26"/>
              </w:rPr>
              <w:t>- Mặc nhiên</w:t>
            </w:r>
          </w:p>
          <w:p w14:paraId="294005E1"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182E632E" w14:textId="77777777" w:rsidR="00547FB5" w:rsidRPr="008971BF" w:rsidRDefault="00547FB5" w:rsidP="00FE485B">
            <w:pPr>
              <w:spacing w:before="0" w:after="0"/>
              <w:ind w:firstLine="0"/>
              <w:jc w:val="left"/>
              <w:rPr>
                <w:szCs w:val="26"/>
              </w:rPr>
            </w:pPr>
          </w:p>
        </w:tc>
      </w:tr>
      <w:tr w:rsidR="00547FB5" w:rsidRPr="008971BF" w14:paraId="7CA756EE" w14:textId="77777777" w:rsidTr="00FE485B">
        <w:trPr>
          <w:jc w:val="left"/>
        </w:trPr>
        <w:tc>
          <w:tcPr>
            <w:tcW w:w="844" w:type="dxa"/>
            <w:vAlign w:val="top"/>
            <w:hideMark/>
          </w:tcPr>
          <w:p w14:paraId="73A68633"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56774A1D"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3963107B"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287BFF46" w14:textId="77777777" w:rsidR="00547FB5" w:rsidRPr="008971BF" w:rsidRDefault="00547FB5" w:rsidP="00FE485B">
            <w:pPr>
              <w:spacing w:before="0" w:after="0"/>
              <w:ind w:firstLine="0"/>
              <w:jc w:val="left"/>
              <w:rPr>
                <w:szCs w:val="26"/>
              </w:rPr>
            </w:pPr>
          </w:p>
        </w:tc>
        <w:tc>
          <w:tcPr>
            <w:tcW w:w="1211" w:type="dxa"/>
            <w:vAlign w:val="top"/>
            <w:hideMark/>
          </w:tcPr>
          <w:p w14:paraId="37FCE9EF" w14:textId="77777777" w:rsidR="00547FB5" w:rsidRPr="008971BF" w:rsidRDefault="00547FB5" w:rsidP="00FE485B">
            <w:pPr>
              <w:spacing w:before="0" w:after="0"/>
              <w:ind w:firstLine="0"/>
              <w:jc w:val="left"/>
              <w:rPr>
                <w:szCs w:val="26"/>
              </w:rPr>
            </w:pPr>
          </w:p>
        </w:tc>
      </w:tr>
    </w:tbl>
    <w:p w14:paraId="3ABED1E3" w14:textId="77777777" w:rsidR="00547FB5" w:rsidRPr="008971BF" w:rsidRDefault="00547FB5" w:rsidP="00812ACB">
      <w:pPr>
        <w:spacing w:after="100" w:afterAutospacing="1"/>
        <w:ind w:firstLine="0"/>
        <w:rPr>
          <w:szCs w:val="26"/>
        </w:rPr>
      </w:pPr>
      <w:r w:rsidRPr="008971BF">
        <w:rPr>
          <w:b/>
          <w:bCs/>
          <w:szCs w:val="26"/>
        </w:rPr>
        <w:t>13. Đặc tả Class YeuCauHuyPhieuThu (Yêu Cầu Hủy Phiếu Thu)</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7D95F4CC" w14:textId="77777777" w:rsidTr="00FE485B">
        <w:trPr>
          <w:jc w:val="left"/>
        </w:trPr>
        <w:tc>
          <w:tcPr>
            <w:tcW w:w="844" w:type="dxa"/>
            <w:vAlign w:val="top"/>
            <w:hideMark/>
          </w:tcPr>
          <w:p w14:paraId="4586BAD2"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5CB9DD75"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6171C32B"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64593783"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4DB39633"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4C186565" w14:textId="77777777" w:rsidTr="00FE485B">
        <w:trPr>
          <w:jc w:val="left"/>
        </w:trPr>
        <w:tc>
          <w:tcPr>
            <w:tcW w:w="844" w:type="dxa"/>
            <w:vAlign w:val="top"/>
            <w:hideMark/>
          </w:tcPr>
          <w:p w14:paraId="7CDD20E1"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4A4351CC"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13A5D4E8" w14:textId="77777777" w:rsidR="00547FB5" w:rsidRPr="008971BF" w:rsidRDefault="00547FB5" w:rsidP="00FE485B">
            <w:pPr>
              <w:spacing w:before="0" w:after="0"/>
              <w:ind w:firstLine="0"/>
              <w:jc w:val="left"/>
              <w:rPr>
                <w:szCs w:val="26"/>
              </w:rPr>
            </w:pPr>
          </w:p>
        </w:tc>
        <w:tc>
          <w:tcPr>
            <w:tcW w:w="1550" w:type="dxa"/>
            <w:vAlign w:val="top"/>
            <w:hideMark/>
          </w:tcPr>
          <w:p w14:paraId="5BE57AEE" w14:textId="77777777" w:rsidR="00547FB5" w:rsidRPr="008971BF" w:rsidRDefault="00547FB5" w:rsidP="00FE485B">
            <w:pPr>
              <w:spacing w:before="0" w:after="0"/>
              <w:ind w:firstLine="0"/>
              <w:jc w:val="left"/>
              <w:rPr>
                <w:szCs w:val="26"/>
              </w:rPr>
            </w:pPr>
          </w:p>
        </w:tc>
        <w:tc>
          <w:tcPr>
            <w:tcW w:w="1211" w:type="dxa"/>
            <w:vAlign w:val="top"/>
            <w:hideMark/>
          </w:tcPr>
          <w:p w14:paraId="0DA9F493" w14:textId="77777777" w:rsidR="00547FB5" w:rsidRPr="008971BF" w:rsidRDefault="00547FB5" w:rsidP="00FE485B">
            <w:pPr>
              <w:spacing w:before="0" w:after="0"/>
              <w:ind w:firstLine="0"/>
              <w:jc w:val="left"/>
              <w:rPr>
                <w:szCs w:val="26"/>
              </w:rPr>
            </w:pPr>
          </w:p>
        </w:tc>
      </w:tr>
      <w:tr w:rsidR="00547FB5" w:rsidRPr="008971BF" w14:paraId="523D69A8" w14:textId="77777777" w:rsidTr="00FE485B">
        <w:trPr>
          <w:jc w:val="left"/>
        </w:trPr>
        <w:tc>
          <w:tcPr>
            <w:tcW w:w="844" w:type="dxa"/>
            <w:vAlign w:val="top"/>
            <w:hideMark/>
          </w:tcPr>
          <w:p w14:paraId="5EF6C428"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3BD02506" w14:textId="77777777" w:rsidR="00547FB5" w:rsidRPr="008971BF" w:rsidRDefault="00547FB5" w:rsidP="00FE485B">
            <w:pPr>
              <w:spacing w:before="0" w:after="0"/>
              <w:ind w:firstLine="0"/>
              <w:jc w:val="left"/>
              <w:rPr>
                <w:szCs w:val="26"/>
              </w:rPr>
            </w:pPr>
            <w:r w:rsidRPr="008971BF">
              <w:rPr>
                <w:szCs w:val="26"/>
              </w:rPr>
              <w:t>maYC</w:t>
            </w:r>
          </w:p>
        </w:tc>
        <w:tc>
          <w:tcPr>
            <w:tcW w:w="1655" w:type="dxa"/>
            <w:vAlign w:val="top"/>
            <w:hideMark/>
          </w:tcPr>
          <w:p w14:paraId="3B291FA3"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33AF7C7E"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6E47C42A"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031BEDD3" w14:textId="77777777" w:rsidTr="00FE485B">
        <w:trPr>
          <w:jc w:val="left"/>
        </w:trPr>
        <w:tc>
          <w:tcPr>
            <w:tcW w:w="844" w:type="dxa"/>
            <w:vAlign w:val="top"/>
            <w:hideMark/>
          </w:tcPr>
          <w:p w14:paraId="190B292D"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5C376057" w14:textId="77777777" w:rsidR="00547FB5" w:rsidRPr="008971BF" w:rsidRDefault="00547FB5" w:rsidP="00FE485B">
            <w:pPr>
              <w:spacing w:before="0" w:after="0"/>
              <w:ind w:firstLine="0"/>
              <w:jc w:val="left"/>
              <w:rPr>
                <w:szCs w:val="26"/>
              </w:rPr>
            </w:pPr>
            <w:r w:rsidRPr="008971BF">
              <w:rPr>
                <w:szCs w:val="26"/>
              </w:rPr>
              <w:t>ngayYeuCau</w:t>
            </w:r>
          </w:p>
        </w:tc>
        <w:tc>
          <w:tcPr>
            <w:tcW w:w="1655" w:type="dxa"/>
            <w:vAlign w:val="top"/>
            <w:hideMark/>
          </w:tcPr>
          <w:p w14:paraId="5377BDE6" w14:textId="77777777" w:rsidR="00547FB5" w:rsidRPr="008971BF" w:rsidRDefault="00547FB5" w:rsidP="00FE485B">
            <w:pPr>
              <w:spacing w:before="0" w:after="0"/>
              <w:ind w:firstLine="0"/>
              <w:jc w:val="left"/>
              <w:rPr>
                <w:szCs w:val="26"/>
              </w:rPr>
            </w:pPr>
            <w:r w:rsidRPr="008971BF">
              <w:rPr>
                <w:szCs w:val="26"/>
              </w:rPr>
              <w:t>Date</w:t>
            </w:r>
          </w:p>
        </w:tc>
        <w:tc>
          <w:tcPr>
            <w:tcW w:w="1550" w:type="dxa"/>
            <w:vAlign w:val="top"/>
            <w:hideMark/>
          </w:tcPr>
          <w:p w14:paraId="33BD07A8" w14:textId="77777777" w:rsidR="00547FB5" w:rsidRPr="008971BF" w:rsidRDefault="00547FB5" w:rsidP="00FE485B">
            <w:pPr>
              <w:spacing w:before="0" w:after="0"/>
              <w:ind w:firstLine="0"/>
              <w:jc w:val="left"/>
              <w:rPr>
                <w:szCs w:val="26"/>
              </w:rPr>
            </w:pPr>
          </w:p>
        </w:tc>
        <w:tc>
          <w:tcPr>
            <w:tcW w:w="1211" w:type="dxa"/>
            <w:vAlign w:val="top"/>
            <w:hideMark/>
          </w:tcPr>
          <w:p w14:paraId="75DB8F78" w14:textId="77777777" w:rsidR="00547FB5" w:rsidRPr="008971BF" w:rsidRDefault="00547FB5" w:rsidP="00FE485B">
            <w:pPr>
              <w:spacing w:before="0" w:after="0"/>
              <w:ind w:firstLine="0"/>
              <w:jc w:val="left"/>
              <w:rPr>
                <w:szCs w:val="26"/>
              </w:rPr>
            </w:pPr>
          </w:p>
        </w:tc>
      </w:tr>
      <w:tr w:rsidR="00547FB5" w:rsidRPr="008971BF" w14:paraId="10D20C60" w14:textId="77777777" w:rsidTr="00FE485B">
        <w:trPr>
          <w:jc w:val="left"/>
        </w:trPr>
        <w:tc>
          <w:tcPr>
            <w:tcW w:w="844" w:type="dxa"/>
            <w:vAlign w:val="top"/>
            <w:hideMark/>
          </w:tcPr>
          <w:p w14:paraId="617F7B9C"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72B60635" w14:textId="77777777" w:rsidR="00547FB5" w:rsidRPr="008971BF" w:rsidRDefault="00547FB5" w:rsidP="00FE485B">
            <w:pPr>
              <w:spacing w:before="0" w:after="0"/>
              <w:ind w:firstLine="0"/>
              <w:jc w:val="left"/>
              <w:rPr>
                <w:szCs w:val="26"/>
              </w:rPr>
            </w:pPr>
            <w:r w:rsidRPr="008971BF">
              <w:rPr>
                <w:szCs w:val="26"/>
              </w:rPr>
              <w:t>lyDo</w:t>
            </w:r>
          </w:p>
        </w:tc>
        <w:tc>
          <w:tcPr>
            <w:tcW w:w="1655" w:type="dxa"/>
            <w:vAlign w:val="top"/>
            <w:hideMark/>
          </w:tcPr>
          <w:p w14:paraId="4C191DBC"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7A968026" w14:textId="77777777" w:rsidR="00547FB5" w:rsidRPr="008971BF" w:rsidRDefault="00547FB5" w:rsidP="00FE485B">
            <w:pPr>
              <w:spacing w:before="0" w:after="0"/>
              <w:ind w:firstLine="0"/>
              <w:jc w:val="left"/>
              <w:rPr>
                <w:szCs w:val="26"/>
              </w:rPr>
            </w:pPr>
            <w:r w:rsidRPr="008971BF">
              <w:rPr>
                <w:szCs w:val="26"/>
              </w:rPr>
              <w:t>Không rỗng</w:t>
            </w:r>
          </w:p>
        </w:tc>
        <w:tc>
          <w:tcPr>
            <w:tcW w:w="1211" w:type="dxa"/>
            <w:vAlign w:val="top"/>
            <w:hideMark/>
          </w:tcPr>
          <w:p w14:paraId="7ABF1D40" w14:textId="77777777" w:rsidR="00547FB5" w:rsidRPr="008971BF" w:rsidRDefault="00547FB5" w:rsidP="00FE485B">
            <w:pPr>
              <w:spacing w:before="0" w:after="0"/>
              <w:ind w:firstLine="0"/>
              <w:jc w:val="left"/>
              <w:rPr>
                <w:szCs w:val="26"/>
              </w:rPr>
            </w:pPr>
          </w:p>
        </w:tc>
      </w:tr>
      <w:tr w:rsidR="00547FB5" w:rsidRPr="008971BF" w14:paraId="45A78D16" w14:textId="77777777" w:rsidTr="00FE485B">
        <w:trPr>
          <w:jc w:val="left"/>
        </w:trPr>
        <w:tc>
          <w:tcPr>
            <w:tcW w:w="844" w:type="dxa"/>
            <w:vAlign w:val="top"/>
            <w:hideMark/>
          </w:tcPr>
          <w:p w14:paraId="6531768B"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359DB120" w14:textId="77777777" w:rsidR="00547FB5" w:rsidRPr="008971BF" w:rsidRDefault="00547FB5" w:rsidP="00FE485B">
            <w:pPr>
              <w:spacing w:before="0" w:after="0"/>
              <w:ind w:firstLine="0"/>
              <w:jc w:val="left"/>
              <w:rPr>
                <w:szCs w:val="26"/>
              </w:rPr>
            </w:pPr>
            <w:r w:rsidRPr="008971BF">
              <w:rPr>
                <w:szCs w:val="26"/>
              </w:rPr>
              <w:t>trangThai</w:t>
            </w:r>
          </w:p>
        </w:tc>
        <w:tc>
          <w:tcPr>
            <w:tcW w:w="1655" w:type="dxa"/>
            <w:vAlign w:val="top"/>
            <w:hideMark/>
          </w:tcPr>
          <w:p w14:paraId="7DA0F169"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225A52B7" w14:textId="77777777" w:rsidR="00547FB5" w:rsidRPr="008971BF" w:rsidRDefault="00547FB5" w:rsidP="00FE485B">
            <w:pPr>
              <w:spacing w:before="0" w:after="0"/>
              <w:ind w:firstLine="0"/>
              <w:jc w:val="left"/>
              <w:rPr>
                <w:szCs w:val="26"/>
              </w:rPr>
            </w:pPr>
          </w:p>
        </w:tc>
        <w:tc>
          <w:tcPr>
            <w:tcW w:w="1211" w:type="dxa"/>
            <w:vAlign w:val="top"/>
            <w:hideMark/>
          </w:tcPr>
          <w:p w14:paraId="7E23FCD6" w14:textId="77777777" w:rsidR="00547FB5" w:rsidRPr="008971BF" w:rsidRDefault="00547FB5" w:rsidP="00FE485B">
            <w:pPr>
              <w:spacing w:before="0" w:after="0"/>
              <w:ind w:firstLine="0"/>
              <w:jc w:val="left"/>
              <w:rPr>
                <w:szCs w:val="26"/>
              </w:rPr>
            </w:pPr>
          </w:p>
        </w:tc>
      </w:tr>
      <w:tr w:rsidR="00547FB5" w:rsidRPr="008971BF" w14:paraId="621621D4" w14:textId="77777777" w:rsidTr="00FE485B">
        <w:trPr>
          <w:jc w:val="left"/>
        </w:trPr>
        <w:tc>
          <w:tcPr>
            <w:tcW w:w="844" w:type="dxa"/>
            <w:vAlign w:val="top"/>
            <w:hideMark/>
          </w:tcPr>
          <w:p w14:paraId="47DC5BD5"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6BBBE839"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22C8B77D" w14:textId="77777777" w:rsidR="00547FB5" w:rsidRPr="008971BF" w:rsidRDefault="00547FB5" w:rsidP="00FE485B">
            <w:pPr>
              <w:spacing w:before="0" w:after="0"/>
              <w:ind w:firstLine="0"/>
              <w:jc w:val="left"/>
              <w:rPr>
                <w:szCs w:val="26"/>
              </w:rPr>
            </w:pPr>
          </w:p>
        </w:tc>
        <w:tc>
          <w:tcPr>
            <w:tcW w:w="1550" w:type="dxa"/>
            <w:vAlign w:val="top"/>
            <w:hideMark/>
          </w:tcPr>
          <w:p w14:paraId="0933F5BA" w14:textId="77777777" w:rsidR="00547FB5" w:rsidRPr="008971BF" w:rsidRDefault="00547FB5" w:rsidP="00FE485B">
            <w:pPr>
              <w:spacing w:before="0" w:after="0"/>
              <w:ind w:firstLine="0"/>
              <w:jc w:val="left"/>
              <w:rPr>
                <w:szCs w:val="26"/>
              </w:rPr>
            </w:pPr>
          </w:p>
        </w:tc>
        <w:tc>
          <w:tcPr>
            <w:tcW w:w="1211" w:type="dxa"/>
            <w:vAlign w:val="top"/>
            <w:hideMark/>
          </w:tcPr>
          <w:p w14:paraId="2966A6B4" w14:textId="77777777" w:rsidR="00547FB5" w:rsidRPr="008971BF" w:rsidRDefault="00547FB5" w:rsidP="00FE485B">
            <w:pPr>
              <w:spacing w:before="0" w:after="0"/>
              <w:ind w:firstLine="0"/>
              <w:jc w:val="left"/>
              <w:rPr>
                <w:szCs w:val="26"/>
              </w:rPr>
            </w:pPr>
          </w:p>
        </w:tc>
      </w:tr>
      <w:tr w:rsidR="00547FB5" w:rsidRPr="008971BF" w14:paraId="5B49383E" w14:textId="77777777" w:rsidTr="00FE485B">
        <w:trPr>
          <w:jc w:val="left"/>
        </w:trPr>
        <w:tc>
          <w:tcPr>
            <w:tcW w:w="844" w:type="dxa"/>
            <w:vAlign w:val="top"/>
            <w:hideMark/>
          </w:tcPr>
          <w:p w14:paraId="061CA513"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13F58254" w14:textId="77777777" w:rsidR="00547FB5" w:rsidRPr="008971BF" w:rsidRDefault="00547FB5" w:rsidP="00FE485B">
            <w:pPr>
              <w:spacing w:before="0" w:after="0"/>
              <w:ind w:firstLine="0"/>
              <w:jc w:val="left"/>
              <w:rPr>
                <w:szCs w:val="26"/>
              </w:rPr>
            </w:pPr>
            <w:r w:rsidRPr="008971BF">
              <w:rPr>
                <w:szCs w:val="26"/>
              </w:rPr>
              <w:t>taoYeuCau()</w:t>
            </w:r>
          </w:p>
        </w:tc>
        <w:tc>
          <w:tcPr>
            <w:tcW w:w="1655" w:type="dxa"/>
            <w:vAlign w:val="top"/>
            <w:hideMark/>
          </w:tcPr>
          <w:p w14:paraId="4C957B60"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1DAAE7D2" w14:textId="77777777" w:rsidR="00547FB5" w:rsidRPr="008971BF" w:rsidRDefault="00547FB5" w:rsidP="00FE485B">
            <w:pPr>
              <w:spacing w:before="0" w:after="0"/>
              <w:ind w:firstLine="0"/>
              <w:jc w:val="left"/>
              <w:rPr>
                <w:szCs w:val="26"/>
              </w:rPr>
            </w:pPr>
          </w:p>
        </w:tc>
        <w:tc>
          <w:tcPr>
            <w:tcW w:w="1211" w:type="dxa"/>
            <w:vAlign w:val="top"/>
            <w:hideMark/>
          </w:tcPr>
          <w:p w14:paraId="408C23E1" w14:textId="77777777" w:rsidR="00547FB5" w:rsidRPr="008971BF" w:rsidRDefault="00547FB5" w:rsidP="00FE485B">
            <w:pPr>
              <w:spacing w:before="0" w:after="0"/>
              <w:ind w:firstLine="0"/>
              <w:jc w:val="left"/>
              <w:rPr>
                <w:szCs w:val="26"/>
              </w:rPr>
            </w:pPr>
          </w:p>
        </w:tc>
      </w:tr>
      <w:tr w:rsidR="00547FB5" w:rsidRPr="008971BF" w14:paraId="762BBD06" w14:textId="77777777" w:rsidTr="00FE485B">
        <w:trPr>
          <w:jc w:val="left"/>
        </w:trPr>
        <w:tc>
          <w:tcPr>
            <w:tcW w:w="844" w:type="dxa"/>
            <w:vAlign w:val="top"/>
            <w:hideMark/>
          </w:tcPr>
          <w:p w14:paraId="22FF83A2" w14:textId="77777777" w:rsidR="00547FB5" w:rsidRPr="008971BF" w:rsidRDefault="00547FB5" w:rsidP="00FE485B">
            <w:pPr>
              <w:spacing w:before="0" w:after="0"/>
              <w:ind w:firstLine="0"/>
              <w:jc w:val="left"/>
              <w:rPr>
                <w:szCs w:val="26"/>
              </w:rPr>
            </w:pPr>
            <w:r w:rsidRPr="008971BF">
              <w:rPr>
                <w:szCs w:val="26"/>
              </w:rPr>
              <w:lastRenderedPageBreak/>
              <w:t>2.2</w:t>
            </w:r>
          </w:p>
        </w:tc>
        <w:tc>
          <w:tcPr>
            <w:tcW w:w="3258" w:type="dxa"/>
            <w:vAlign w:val="top"/>
            <w:hideMark/>
          </w:tcPr>
          <w:p w14:paraId="3F69A0EA" w14:textId="77777777" w:rsidR="00547FB5" w:rsidRPr="008971BF" w:rsidRDefault="00547FB5" w:rsidP="00FE485B">
            <w:pPr>
              <w:spacing w:before="0" w:after="0"/>
              <w:ind w:firstLine="0"/>
              <w:jc w:val="left"/>
              <w:rPr>
                <w:szCs w:val="26"/>
              </w:rPr>
            </w:pPr>
            <w:r w:rsidRPr="008971BF">
              <w:rPr>
                <w:szCs w:val="26"/>
              </w:rPr>
              <w:t>capNhatTrangThai()</w:t>
            </w:r>
          </w:p>
        </w:tc>
        <w:tc>
          <w:tcPr>
            <w:tcW w:w="1655" w:type="dxa"/>
            <w:vAlign w:val="top"/>
            <w:hideMark/>
          </w:tcPr>
          <w:p w14:paraId="524EFA49"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3AE4B516" w14:textId="77777777" w:rsidR="00547FB5" w:rsidRPr="008971BF" w:rsidRDefault="00547FB5" w:rsidP="00FE485B">
            <w:pPr>
              <w:spacing w:before="0" w:after="0"/>
              <w:ind w:firstLine="0"/>
              <w:jc w:val="left"/>
              <w:rPr>
                <w:szCs w:val="26"/>
              </w:rPr>
            </w:pPr>
          </w:p>
        </w:tc>
        <w:tc>
          <w:tcPr>
            <w:tcW w:w="1211" w:type="dxa"/>
            <w:vAlign w:val="top"/>
            <w:hideMark/>
          </w:tcPr>
          <w:p w14:paraId="7303DC6A" w14:textId="77777777" w:rsidR="00547FB5" w:rsidRPr="008971BF" w:rsidRDefault="00547FB5" w:rsidP="00FE485B">
            <w:pPr>
              <w:spacing w:before="0" w:after="0"/>
              <w:ind w:firstLine="0"/>
              <w:jc w:val="left"/>
              <w:rPr>
                <w:szCs w:val="26"/>
              </w:rPr>
            </w:pPr>
          </w:p>
        </w:tc>
      </w:tr>
      <w:tr w:rsidR="00547FB5" w:rsidRPr="008971BF" w14:paraId="12820DD8" w14:textId="77777777" w:rsidTr="00FE485B">
        <w:trPr>
          <w:jc w:val="left"/>
        </w:trPr>
        <w:tc>
          <w:tcPr>
            <w:tcW w:w="844" w:type="dxa"/>
            <w:vAlign w:val="top"/>
            <w:hideMark/>
          </w:tcPr>
          <w:p w14:paraId="06FF8C64"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14B97986" w14:textId="77777777" w:rsidR="00547FB5" w:rsidRPr="008971BF" w:rsidRDefault="00547FB5" w:rsidP="00FE485B">
            <w:pPr>
              <w:spacing w:before="0" w:after="0"/>
              <w:ind w:firstLine="0"/>
              <w:jc w:val="left"/>
              <w:rPr>
                <w:szCs w:val="26"/>
              </w:rPr>
            </w:pPr>
            <w:r w:rsidRPr="008971BF">
              <w:rPr>
                <w:szCs w:val="26"/>
              </w:rPr>
              <w:t>huyYeuCau()</w:t>
            </w:r>
          </w:p>
        </w:tc>
        <w:tc>
          <w:tcPr>
            <w:tcW w:w="1655" w:type="dxa"/>
            <w:vAlign w:val="top"/>
            <w:hideMark/>
          </w:tcPr>
          <w:p w14:paraId="2A77CF11"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514F7A4B" w14:textId="77777777" w:rsidR="00547FB5" w:rsidRPr="008971BF" w:rsidRDefault="00547FB5" w:rsidP="00FE485B">
            <w:pPr>
              <w:spacing w:before="0" w:after="0"/>
              <w:ind w:firstLine="0"/>
              <w:jc w:val="left"/>
              <w:rPr>
                <w:szCs w:val="26"/>
              </w:rPr>
            </w:pPr>
          </w:p>
        </w:tc>
        <w:tc>
          <w:tcPr>
            <w:tcW w:w="1211" w:type="dxa"/>
            <w:vAlign w:val="top"/>
            <w:hideMark/>
          </w:tcPr>
          <w:p w14:paraId="71137525" w14:textId="77777777" w:rsidR="00547FB5" w:rsidRPr="008971BF" w:rsidRDefault="00547FB5" w:rsidP="00FE485B">
            <w:pPr>
              <w:spacing w:before="0" w:after="0"/>
              <w:ind w:firstLine="0"/>
              <w:jc w:val="left"/>
              <w:rPr>
                <w:szCs w:val="26"/>
              </w:rPr>
            </w:pPr>
          </w:p>
        </w:tc>
      </w:tr>
      <w:tr w:rsidR="00547FB5" w:rsidRPr="008971BF" w14:paraId="6F5E0111" w14:textId="77777777" w:rsidTr="00FE485B">
        <w:trPr>
          <w:jc w:val="left"/>
        </w:trPr>
        <w:tc>
          <w:tcPr>
            <w:tcW w:w="844" w:type="dxa"/>
            <w:vAlign w:val="top"/>
            <w:hideMark/>
          </w:tcPr>
          <w:p w14:paraId="2259E59F"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6DCAC98B"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17A2CFF6" w14:textId="77777777" w:rsidR="00547FB5" w:rsidRPr="008971BF" w:rsidRDefault="00547FB5" w:rsidP="00FE485B">
            <w:pPr>
              <w:spacing w:before="0" w:after="0"/>
              <w:ind w:firstLine="0"/>
              <w:jc w:val="left"/>
              <w:rPr>
                <w:szCs w:val="26"/>
              </w:rPr>
            </w:pPr>
          </w:p>
        </w:tc>
        <w:tc>
          <w:tcPr>
            <w:tcW w:w="1550" w:type="dxa"/>
            <w:vAlign w:val="top"/>
            <w:hideMark/>
          </w:tcPr>
          <w:p w14:paraId="5C10CA96" w14:textId="77777777" w:rsidR="00547FB5" w:rsidRPr="005F7544" w:rsidRDefault="00547FB5" w:rsidP="00FE485B">
            <w:pPr>
              <w:spacing w:before="0" w:after="0"/>
              <w:ind w:firstLine="0"/>
              <w:jc w:val="left"/>
              <w:rPr>
                <w:szCs w:val="26"/>
                <w:lang w:val="vi-VN"/>
              </w:rPr>
            </w:pPr>
            <w:r w:rsidRPr="008971BF">
              <w:rPr>
                <w:szCs w:val="26"/>
              </w:rPr>
              <w:t>- Mặc nhiên</w:t>
            </w:r>
          </w:p>
          <w:p w14:paraId="0B38BB81"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1A7E03A1" w14:textId="77777777" w:rsidR="00547FB5" w:rsidRPr="008971BF" w:rsidRDefault="00547FB5" w:rsidP="00FE485B">
            <w:pPr>
              <w:spacing w:before="0" w:after="0"/>
              <w:ind w:firstLine="0"/>
              <w:jc w:val="left"/>
              <w:rPr>
                <w:szCs w:val="26"/>
              </w:rPr>
            </w:pPr>
          </w:p>
        </w:tc>
      </w:tr>
      <w:tr w:rsidR="00547FB5" w:rsidRPr="008971BF" w14:paraId="1CC7CF2C" w14:textId="77777777" w:rsidTr="00FE485B">
        <w:trPr>
          <w:jc w:val="left"/>
        </w:trPr>
        <w:tc>
          <w:tcPr>
            <w:tcW w:w="844" w:type="dxa"/>
            <w:vAlign w:val="top"/>
            <w:hideMark/>
          </w:tcPr>
          <w:p w14:paraId="045BD141"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517769A1"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6D1C161C"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69891B18" w14:textId="77777777" w:rsidR="00547FB5" w:rsidRPr="008971BF" w:rsidRDefault="00547FB5" w:rsidP="00FE485B">
            <w:pPr>
              <w:spacing w:before="0" w:after="0"/>
              <w:ind w:firstLine="0"/>
              <w:jc w:val="left"/>
              <w:rPr>
                <w:szCs w:val="26"/>
              </w:rPr>
            </w:pPr>
          </w:p>
        </w:tc>
        <w:tc>
          <w:tcPr>
            <w:tcW w:w="1211" w:type="dxa"/>
            <w:vAlign w:val="top"/>
            <w:hideMark/>
          </w:tcPr>
          <w:p w14:paraId="4BE1495A" w14:textId="77777777" w:rsidR="00547FB5" w:rsidRPr="008971BF" w:rsidRDefault="00547FB5" w:rsidP="00FE485B">
            <w:pPr>
              <w:spacing w:before="0" w:after="0"/>
              <w:ind w:firstLine="0"/>
              <w:jc w:val="left"/>
              <w:rPr>
                <w:szCs w:val="26"/>
              </w:rPr>
            </w:pPr>
          </w:p>
        </w:tc>
      </w:tr>
    </w:tbl>
    <w:p w14:paraId="38639DC8" w14:textId="77777777" w:rsidR="00547FB5" w:rsidRPr="008971BF" w:rsidRDefault="00547FB5" w:rsidP="00812ACB">
      <w:pPr>
        <w:spacing w:after="100" w:afterAutospacing="1"/>
        <w:ind w:firstLine="0"/>
        <w:rPr>
          <w:szCs w:val="26"/>
        </w:rPr>
      </w:pPr>
      <w:r w:rsidRPr="008971BF">
        <w:rPr>
          <w:b/>
          <w:bCs/>
          <w:szCs w:val="26"/>
        </w:rPr>
        <w:t>14. Đặc tả Class PheDuyetHuyPhieuThu (Phê Duyệt Hủy Phiếu Thu)</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377A0255" w14:textId="77777777" w:rsidTr="00FE485B">
        <w:trPr>
          <w:jc w:val="left"/>
        </w:trPr>
        <w:tc>
          <w:tcPr>
            <w:tcW w:w="844" w:type="dxa"/>
            <w:vAlign w:val="top"/>
            <w:hideMark/>
          </w:tcPr>
          <w:p w14:paraId="60A8D07B"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4752DBD2"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50C7D8A9"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1DCFAF47"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4383EF24"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57889811" w14:textId="77777777" w:rsidTr="00FE485B">
        <w:trPr>
          <w:jc w:val="left"/>
        </w:trPr>
        <w:tc>
          <w:tcPr>
            <w:tcW w:w="844" w:type="dxa"/>
            <w:vAlign w:val="top"/>
            <w:hideMark/>
          </w:tcPr>
          <w:p w14:paraId="5EB850F1"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60061420"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643F0303" w14:textId="77777777" w:rsidR="00547FB5" w:rsidRPr="008971BF" w:rsidRDefault="00547FB5" w:rsidP="00FE485B">
            <w:pPr>
              <w:spacing w:before="0" w:after="0"/>
              <w:ind w:firstLine="0"/>
              <w:jc w:val="left"/>
              <w:rPr>
                <w:szCs w:val="26"/>
              </w:rPr>
            </w:pPr>
          </w:p>
        </w:tc>
        <w:tc>
          <w:tcPr>
            <w:tcW w:w="1550" w:type="dxa"/>
            <w:vAlign w:val="top"/>
            <w:hideMark/>
          </w:tcPr>
          <w:p w14:paraId="60637FCD" w14:textId="77777777" w:rsidR="00547FB5" w:rsidRPr="008971BF" w:rsidRDefault="00547FB5" w:rsidP="00FE485B">
            <w:pPr>
              <w:spacing w:before="0" w:after="0"/>
              <w:ind w:firstLine="0"/>
              <w:jc w:val="left"/>
              <w:rPr>
                <w:szCs w:val="26"/>
              </w:rPr>
            </w:pPr>
          </w:p>
        </w:tc>
        <w:tc>
          <w:tcPr>
            <w:tcW w:w="1211" w:type="dxa"/>
            <w:vAlign w:val="top"/>
            <w:hideMark/>
          </w:tcPr>
          <w:p w14:paraId="642AC306" w14:textId="77777777" w:rsidR="00547FB5" w:rsidRPr="008971BF" w:rsidRDefault="00547FB5" w:rsidP="00FE485B">
            <w:pPr>
              <w:spacing w:before="0" w:after="0"/>
              <w:ind w:firstLine="0"/>
              <w:jc w:val="left"/>
              <w:rPr>
                <w:szCs w:val="26"/>
              </w:rPr>
            </w:pPr>
          </w:p>
        </w:tc>
      </w:tr>
      <w:tr w:rsidR="00547FB5" w:rsidRPr="008971BF" w14:paraId="5F9959E5" w14:textId="77777777" w:rsidTr="00FE485B">
        <w:trPr>
          <w:jc w:val="left"/>
        </w:trPr>
        <w:tc>
          <w:tcPr>
            <w:tcW w:w="844" w:type="dxa"/>
            <w:vAlign w:val="top"/>
            <w:hideMark/>
          </w:tcPr>
          <w:p w14:paraId="2E3EAAAE"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35269B45" w14:textId="77777777" w:rsidR="00547FB5" w:rsidRPr="008971BF" w:rsidRDefault="00547FB5" w:rsidP="00FE485B">
            <w:pPr>
              <w:spacing w:before="0" w:after="0"/>
              <w:ind w:firstLine="0"/>
              <w:jc w:val="left"/>
              <w:rPr>
                <w:szCs w:val="26"/>
              </w:rPr>
            </w:pPr>
            <w:r w:rsidRPr="008971BF">
              <w:rPr>
                <w:szCs w:val="26"/>
              </w:rPr>
              <w:t>maPD</w:t>
            </w:r>
          </w:p>
        </w:tc>
        <w:tc>
          <w:tcPr>
            <w:tcW w:w="1655" w:type="dxa"/>
            <w:vAlign w:val="top"/>
            <w:hideMark/>
          </w:tcPr>
          <w:p w14:paraId="251F798A"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438663F2"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15B51954"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2F6EA48C" w14:textId="77777777" w:rsidTr="00FE485B">
        <w:trPr>
          <w:jc w:val="left"/>
        </w:trPr>
        <w:tc>
          <w:tcPr>
            <w:tcW w:w="844" w:type="dxa"/>
            <w:vAlign w:val="top"/>
            <w:hideMark/>
          </w:tcPr>
          <w:p w14:paraId="191A90BE"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2B2F87BD" w14:textId="77777777" w:rsidR="00547FB5" w:rsidRPr="008971BF" w:rsidRDefault="00547FB5" w:rsidP="00FE485B">
            <w:pPr>
              <w:spacing w:before="0" w:after="0"/>
              <w:ind w:firstLine="0"/>
              <w:jc w:val="left"/>
              <w:rPr>
                <w:szCs w:val="26"/>
              </w:rPr>
            </w:pPr>
            <w:r w:rsidRPr="008971BF">
              <w:rPr>
                <w:szCs w:val="26"/>
              </w:rPr>
              <w:t>ngayPheDuyet</w:t>
            </w:r>
          </w:p>
        </w:tc>
        <w:tc>
          <w:tcPr>
            <w:tcW w:w="1655" w:type="dxa"/>
            <w:vAlign w:val="top"/>
            <w:hideMark/>
          </w:tcPr>
          <w:p w14:paraId="597738C6" w14:textId="77777777" w:rsidR="00547FB5" w:rsidRPr="008971BF" w:rsidRDefault="00547FB5" w:rsidP="00FE485B">
            <w:pPr>
              <w:spacing w:before="0" w:after="0"/>
              <w:ind w:firstLine="0"/>
              <w:jc w:val="left"/>
              <w:rPr>
                <w:szCs w:val="26"/>
              </w:rPr>
            </w:pPr>
            <w:r w:rsidRPr="008971BF">
              <w:rPr>
                <w:szCs w:val="26"/>
              </w:rPr>
              <w:t>Date</w:t>
            </w:r>
          </w:p>
        </w:tc>
        <w:tc>
          <w:tcPr>
            <w:tcW w:w="1550" w:type="dxa"/>
            <w:vAlign w:val="top"/>
            <w:hideMark/>
          </w:tcPr>
          <w:p w14:paraId="4DC9D8F9" w14:textId="77777777" w:rsidR="00547FB5" w:rsidRPr="008971BF" w:rsidRDefault="00547FB5" w:rsidP="00FE485B">
            <w:pPr>
              <w:spacing w:before="0" w:after="0"/>
              <w:ind w:firstLine="0"/>
              <w:jc w:val="left"/>
              <w:rPr>
                <w:szCs w:val="26"/>
              </w:rPr>
            </w:pPr>
          </w:p>
        </w:tc>
        <w:tc>
          <w:tcPr>
            <w:tcW w:w="1211" w:type="dxa"/>
            <w:vAlign w:val="top"/>
            <w:hideMark/>
          </w:tcPr>
          <w:p w14:paraId="5395A884" w14:textId="77777777" w:rsidR="00547FB5" w:rsidRPr="008971BF" w:rsidRDefault="00547FB5" w:rsidP="00FE485B">
            <w:pPr>
              <w:spacing w:before="0" w:after="0"/>
              <w:ind w:firstLine="0"/>
              <w:jc w:val="left"/>
              <w:rPr>
                <w:szCs w:val="26"/>
              </w:rPr>
            </w:pPr>
          </w:p>
        </w:tc>
      </w:tr>
      <w:tr w:rsidR="00547FB5" w:rsidRPr="008971BF" w14:paraId="0A610243" w14:textId="77777777" w:rsidTr="00FE485B">
        <w:trPr>
          <w:jc w:val="left"/>
        </w:trPr>
        <w:tc>
          <w:tcPr>
            <w:tcW w:w="844" w:type="dxa"/>
            <w:vAlign w:val="top"/>
            <w:hideMark/>
          </w:tcPr>
          <w:p w14:paraId="42AB6B79"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4546C7EA" w14:textId="77777777" w:rsidR="00547FB5" w:rsidRPr="008971BF" w:rsidRDefault="00547FB5" w:rsidP="00FE485B">
            <w:pPr>
              <w:spacing w:before="0" w:after="0"/>
              <w:ind w:firstLine="0"/>
              <w:jc w:val="left"/>
              <w:rPr>
                <w:szCs w:val="26"/>
              </w:rPr>
            </w:pPr>
            <w:r w:rsidRPr="008971BF">
              <w:rPr>
                <w:szCs w:val="26"/>
              </w:rPr>
              <w:t>lyDoPheDuyet</w:t>
            </w:r>
          </w:p>
        </w:tc>
        <w:tc>
          <w:tcPr>
            <w:tcW w:w="1655" w:type="dxa"/>
            <w:vAlign w:val="top"/>
            <w:hideMark/>
          </w:tcPr>
          <w:p w14:paraId="4770365F"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36E2B699" w14:textId="77777777" w:rsidR="00547FB5" w:rsidRPr="008971BF" w:rsidRDefault="00547FB5" w:rsidP="00FE485B">
            <w:pPr>
              <w:spacing w:before="0" w:after="0"/>
              <w:ind w:firstLine="0"/>
              <w:jc w:val="left"/>
              <w:rPr>
                <w:szCs w:val="26"/>
              </w:rPr>
            </w:pPr>
          </w:p>
        </w:tc>
        <w:tc>
          <w:tcPr>
            <w:tcW w:w="1211" w:type="dxa"/>
            <w:vAlign w:val="top"/>
            <w:hideMark/>
          </w:tcPr>
          <w:p w14:paraId="3283EE7D" w14:textId="77777777" w:rsidR="00547FB5" w:rsidRPr="008971BF" w:rsidRDefault="00547FB5" w:rsidP="00FE485B">
            <w:pPr>
              <w:spacing w:before="0" w:after="0"/>
              <w:ind w:firstLine="0"/>
              <w:jc w:val="left"/>
              <w:rPr>
                <w:szCs w:val="26"/>
              </w:rPr>
            </w:pPr>
          </w:p>
        </w:tc>
      </w:tr>
      <w:tr w:rsidR="00547FB5" w:rsidRPr="008971BF" w14:paraId="2EF70EF6" w14:textId="77777777" w:rsidTr="00FE485B">
        <w:trPr>
          <w:jc w:val="left"/>
        </w:trPr>
        <w:tc>
          <w:tcPr>
            <w:tcW w:w="844" w:type="dxa"/>
            <w:vAlign w:val="top"/>
            <w:hideMark/>
          </w:tcPr>
          <w:p w14:paraId="46A07771"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1512FF3F"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14D6DB85" w14:textId="77777777" w:rsidR="00547FB5" w:rsidRPr="008971BF" w:rsidRDefault="00547FB5" w:rsidP="00FE485B">
            <w:pPr>
              <w:spacing w:before="0" w:after="0"/>
              <w:ind w:firstLine="0"/>
              <w:jc w:val="left"/>
              <w:rPr>
                <w:szCs w:val="26"/>
              </w:rPr>
            </w:pPr>
          </w:p>
        </w:tc>
        <w:tc>
          <w:tcPr>
            <w:tcW w:w="1550" w:type="dxa"/>
            <w:vAlign w:val="top"/>
            <w:hideMark/>
          </w:tcPr>
          <w:p w14:paraId="11B049AC" w14:textId="77777777" w:rsidR="00547FB5" w:rsidRPr="008971BF" w:rsidRDefault="00547FB5" w:rsidP="00FE485B">
            <w:pPr>
              <w:spacing w:before="0" w:after="0"/>
              <w:ind w:firstLine="0"/>
              <w:jc w:val="left"/>
              <w:rPr>
                <w:szCs w:val="26"/>
              </w:rPr>
            </w:pPr>
          </w:p>
        </w:tc>
        <w:tc>
          <w:tcPr>
            <w:tcW w:w="1211" w:type="dxa"/>
            <w:vAlign w:val="top"/>
            <w:hideMark/>
          </w:tcPr>
          <w:p w14:paraId="3307027C" w14:textId="77777777" w:rsidR="00547FB5" w:rsidRPr="008971BF" w:rsidRDefault="00547FB5" w:rsidP="00FE485B">
            <w:pPr>
              <w:spacing w:before="0" w:after="0"/>
              <w:ind w:firstLine="0"/>
              <w:jc w:val="left"/>
              <w:rPr>
                <w:szCs w:val="26"/>
              </w:rPr>
            </w:pPr>
          </w:p>
        </w:tc>
      </w:tr>
      <w:tr w:rsidR="00547FB5" w:rsidRPr="008971BF" w14:paraId="5B11C0F8" w14:textId="77777777" w:rsidTr="00FE485B">
        <w:trPr>
          <w:jc w:val="left"/>
        </w:trPr>
        <w:tc>
          <w:tcPr>
            <w:tcW w:w="844" w:type="dxa"/>
            <w:vAlign w:val="top"/>
            <w:hideMark/>
          </w:tcPr>
          <w:p w14:paraId="5705CAE2"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14451FF0" w14:textId="77777777" w:rsidR="00547FB5" w:rsidRPr="008971BF" w:rsidRDefault="00547FB5" w:rsidP="00FE485B">
            <w:pPr>
              <w:spacing w:before="0" w:after="0"/>
              <w:ind w:firstLine="0"/>
              <w:jc w:val="left"/>
              <w:rPr>
                <w:szCs w:val="26"/>
              </w:rPr>
            </w:pPr>
            <w:r w:rsidRPr="008971BF">
              <w:rPr>
                <w:szCs w:val="26"/>
              </w:rPr>
              <w:t>pheDuyet()</w:t>
            </w:r>
          </w:p>
        </w:tc>
        <w:tc>
          <w:tcPr>
            <w:tcW w:w="1655" w:type="dxa"/>
            <w:vAlign w:val="top"/>
            <w:hideMark/>
          </w:tcPr>
          <w:p w14:paraId="3AE6F9E1"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4A0CEF59" w14:textId="77777777" w:rsidR="00547FB5" w:rsidRPr="008971BF" w:rsidRDefault="00547FB5" w:rsidP="00FE485B">
            <w:pPr>
              <w:spacing w:before="0" w:after="0"/>
              <w:ind w:firstLine="0"/>
              <w:jc w:val="left"/>
              <w:rPr>
                <w:szCs w:val="26"/>
              </w:rPr>
            </w:pPr>
          </w:p>
        </w:tc>
        <w:tc>
          <w:tcPr>
            <w:tcW w:w="1211" w:type="dxa"/>
            <w:vAlign w:val="top"/>
            <w:hideMark/>
          </w:tcPr>
          <w:p w14:paraId="6D471587" w14:textId="77777777" w:rsidR="00547FB5" w:rsidRPr="008971BF" w:rsidRDefault="00547FB5" w:rsidP="00FE485B">
            <w:pPr>
              <w:spacing w:before="0" w:after="0"/>
              <w:ind w:firstLine="0"/>
              <w:jc w:val="left"/>
              <w:rPr>
                <w:szCs w:val="26"/>
              </w:rPr>
            </w:pPr>
          </w:p>
        </w:tc>
      </w:tr>
      <w:tr w:rsidR="00547FB5" w:rsidRPr="008971BF" w14:paraId="7B24C514" w14:textId="77777777" w:rsidTr="00FE485B">
        <w:trPr>
          <w:jc w:val="left"/>
        </w:trPr>
        <w:tc>
          <w:tcPr>
            <w:tcW w:w="844" w:type="dxa"/>
            <w:vAlign w:val="top"/>
            <w:hideMark/>
          </w:tcPr>
          <w:p w14:paraId="5324DDB5"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485A4D02" w14:textId="77777777" w:rsidR="00547FB5" w:rsidRPr="008971BF" w:rsidRDefault="00547FB5" w:rsidP="00FE485B">
            <w:pPr>
              <w:spacing w:before="0" w:after="0"/>
              <w:ind w:firstLine="0"/>
              <w:jc w:val="left"/>
              <w:rPr>
                <w:szCs w:val="26"/>
              </w:rPr>
            </w:pPr>
            <w:r w:rsidRPr="008971BF">
              <w:rPr>
                <w:szCs w:val="26"/>
              </w:rPr>
              <w:t>tuChoi()</w:t>
            </w:r>
          </w:p>
        </w:tc>
        <w:tc>
          <w:tcPr>
            <w:tcW w:w="1655" w:type="dxa"/>
            <w:vAlign w:val="top"/>
            <w:hideMark/>
          </w:tcPr>
          <w:p w14:paraId="4B4920EA"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4F808D05" w14:textId="77777777" w:rsidR="00547FB5" w:rsidRPr="008971BF" w:rsidRDefault="00547FB5" w:rsidP="00FE485B">
            <w:pPr>
              <w:spacing w:before="0" w:after="0"/>
              <w:ind w:firstLine="0"/>
              <w:jc w:val="left"/>
              <w:rPr>
                <w:szCs w:val="26"/>
              </w:rPr>
            </w:pPr>
          </w:p>
        </w:tc>
        <w:tc>
          <w:tcPr>
            <w:tcW w:w="1211" w:type="dxa"/>
            <w:vAlign w:val="top"/>
            <w:hideMark/>
          </w:tcPr>
          <w:p w14:paraId="11AED4C2" w14:textId="77777777" w:rsidR="00547FB5" w:rsidRPr="008971BF" w:rsidRDefault="00547FB5" w:rsidP="00FE485B">
            <w:pPr>
              <w:spacing w:before="0" w:after="0"/>
              <w:ind w:firstLine="0"/>
              <w:jc w:val="left"/>
              <w:rPr>
                <w:szCs w:val="26"/>
              </w:rPr>
            </w:pPr>
          </w:p>
        </w:tc>
      </w:tr>
      <w:tr w:rsidR="00547FB5" w:rsidRPr="008971BF" w14:paraId="15B26554" w14:textId="77777777" w:rsidTr="00FE485B">
        <w:trPr>
          <w:jc w:val="left"/>
        </w:trPr>
        <w:tc>
          <w:tcPr>
            <w:tcW w:w="844" w:type="dxa"/>
            <w:vAlign w:val="top"/>
            <w:hideMark/>
          </w:tcPr>
          <w:p w14:paraId="4CA98FB8"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1FFB5EA3"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096A500F" w14:textId="77777777" w:rsidR="00547FB5" w:rsidRPr="008971BF" w:rsidRDefault="00547FB5" w:rsidP="00FE485B">
            <w:pPr>
              <w:spacing w:before="0" w:after="0"/>
              <w:ind w:firstLine="0"/>
              <w:jc w:val="left"/>
              <w:rPr>
                <w:szCs w:val="26"/>
              </w:rPr>
            </w:pPr>
          </w:p>
        </w:tc>
        <w:tc>
          <w:tcPr>
            <w:tcW w:w="1550" w:type="dxa"/>
            <w:vAlign w:val="top"/>
            <w:hideMark/>
          </w:tcPr>
          <w:p w14:paraId="4E8E15CE" w14:textId="77777777" w:rsidR="00547FB5" w:rsidRPr="005F7544" w:rsidRDefault="00547FB5" w:rsidP="00FE485B">
            <w:pPr>
              <w:spacing w:before="0" w:after="0"/>
              <w:ind w:firstLine="0"/>
              <w:jc w:val="left"/>
              <w:rPr>
                <w:szCs w:val="26"/>
                <w:lang w:val="vi-VN"/>
              </w:rPr>
            </w:pPr>
            <w:r w:rsidRPr="008971BF">
              <w:rPr>
                <w:szCs w:val="26"/>
              </w:rPr>
              <w:t>- Mặc nhiên</w:t>
            </w:r>
          </w:p>
          <w:p w14:paraId="3BE76F2E"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38A10E67" w14:textId="77777777" w:rsidR="00547FB5" w:rsidRPr="008971BF" w:rsidRDefault="00547FB5" w:rsidP="00FE485B">
            <w:pPr>
              <w:spacing w:before="0" w:after="0"/>
              <w:ind w:firstLine="0"/>
              <w:jc w:val="left"/>
              <w:rPr>
                <w:szCs w:val="26"/>
              </w:rPr>
            </w:pPr>
          </w:p>
        </w:tc>
      </w:tr>
      <w:tr w:rsidR="00547FB5" w:rsidRPr="008971BF" w14:paraId="451762AF" w14:textId="77777777" w:rsidTr="00FE485B">
        <w:trPr>
          <w:jc w:val="left"/>
        </w:trPr>
        <w:tc>
          <w:tcPr>
            <w:tcW w:w="844" w:type="dxa"/>
            <w:vAlign w:val="top"/>
            <w:hideMark/>
          </w:tcPr>
          <w:p w14:paraId="77E60E2B"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4FBA92D6"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43A00877"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6D718635" w14:textId="77777777" w:rsidR="00547FB5" w:rsidRPr="008971BF" w:rsidRDefault="00547FB5" w:rsidP="00FE485B">
            <w:pPr>
              <w:spacing w:before="0" w:after="0"/>
              <w:ind w:firstLine="0"/>
              <w:jc w:val="left"/>
              <w:rPr>
                <w:szCs w:val="26"/>
              </w:rPr>
            </w:pPr>
          </w:p>
        </w:tc>
        <w:tc>
          <w:tcPr>
            <w:tcW w:w="1211" w:type="dxa"/>
            <w:vAlign w:val="top"/>
            <w:hideMark/>
          </w:tcPr>
          <w:p w14:paraId="37369C4F" w14:textId="77777777" w:rsidR="00547FB5" w:rsidRPr="008971BF" w:rsidRDefault="00547FB5" w:rsidP="00FE485B">
            <w:pPr>
              <w:spacing w:before="0" w:after="0"/>
              <w:ind w:firstLine="0"/>
              <w:jc w:val="left"/>
              <w:rPr>
                <w:szCs w:val="26"/>
              </w:rPr>
            </w:pPr>
          </w:p>
        </w:tc>
      </w:tr>
    </w:tbl>
    <w:p w14:paraId="2D31A134" w14:textId="77777777" w:rsidR="00547FB5" w:rsidRPr="008971BF" w:rsidRDefault="00547FB5" w:rsidP="00812ACB">
      <w:pPr>
        <w:spacing w:after="100" w:afterAutospacing="1"/>
        <w:ind w:firstLine="0"/>
        <w:rPr>
          <w:szCs w:val="26"/>
        </w:rPr>
      </w:pPr>
      <w:r w:rsidRPr="008971BF">
        <w:rPr>
          <w:b/>
          <w:bCs/>
          <w:szCs w:val="26"/>
        </w:rPr>
        <w:t>15. Đặc tả Class ThanhToan (Thanh Toán)</w:t>
      </w:r>
    </w:p>
    <w:tbl>
      <w:tblPr>
        <w:tblStyle w:val="TableGrid"/>
        <w:tblW w:w="0" w:type="auto"/>
        <w:jc w:val="left"/>
        <w:tblLayout w:type="fixed"/>
        <w:tblLook w:val="04A0" w:firstRow="1" w:lastRow="0" w:firstColumn="1" w:lastColumn="0" w:noHBand="0" w:noVBand="1"/>
      </w:tblPr>
      <w:tblGrid>
        <w:gridCol w:w="845"/>
        <w:gridCol w:w="3076"/>
        <w:gridCol w:w="1519"/>
        <w:gridCol w:w="2661"/>
        <w:gridCol w:w="1130"/>
      </w:tblGrid>
      <w:tr w:rsidR="00547FB5" w:rsidRPr="008971BF" w14:paraId="246EBE6C" w14:textId="77777777" w:rsidTr="00FE485B">
        <w:trPr>
          <w:jc w:val="left"/>
        </w:trPr>
        <w:tc>
          <w:tcPr>
            <w:tcW w:w="845" w:type="dxa"/>
            <w:vAlign w:val="top"/>
            <w:hideMark/>
          </w:tcPr>
          <w:p w14:paraId="64020242" w14:textId="77777777" w:rsidR="00547FB5" w:rsidRPr="008971BF" w:rsidRDefault="00547FB5" w:rsidP="00FE485B">
            <w:pPr>
              <w:spacing w:before="0" w:after="0"/>
              <w:ind w:firstLine="0"/>
              <w:jc w:val="left"/>
              <w:rPr>
                <w:szCs w:val="26"/>
              </w:rPr>
            </w:pPr>
            <w:r w:rsidRPr="008971BF">
              <w:rPr>
                <w:b/>
                <w:bCs/>
                <w:szCs w:val="26"/>
              </w:rPr>
              <w:t>STT</w:t>
            </w:r>
          </w:p>
        </w:tc>
        <w:tc>
          <w:tcPr>
            <w:tcW w:w="3076" w:type="dxa"/>
            <w:vAlign w:val="top"/>
            <w:hideMark/>
          </w:tcPr>
          <w:p w14:paraId="3C1D8AEC" w14:textId="77777777" w:rsidR="00547FB5" w:rsidRPr="008971BF" w:rsidRDefault="00547FB5" w:rsidP="00FE485B">
            <w:pPr>
              <w:spacing w:before="0" w:after="0"/>
              <w:ind w:firstLine="0"/>
              <w:jc w:val="left"/>
              <w:rPr>
                <w:szCs w:val="26"/>
              </w:rPr>
            </w:pPr>
            <w:r w:rsidRPr="008971BF">
              <w:rPr>
                <w:b/>
                <w:bCs/>
                <w:szCs w:val="26"/>
              </w:rPr>
              <w:t>Công việc</w:t>
            </w:r>
          </w:p>
        </w:tc>
        <w:tc>
          <w:tcPr>
            <w:tcW w:w="1519" w:type="dxa"/>
            <w:vAlign w:val="top"/>
            <w:hideMark/>
          </w:tcPr>
          <w:p w14:paraId="54675D9E" w14:textId="77777777" w:rsidR="00547FB5" w:rsidRPr="008971BF" w:rsidRDefault="00547FB5" w:rsidP="00FE485B">
            <w:pPr>
              <w:spacing w:before="0" w:after="0"/>
              <w:ind w:firstLine="0"/>
              <w:jc w:val="left"/>
              <w:rPr>
                <w:szCs w:val="26"/>
              </w:rPr>
            </w:pPr>
            <w:r w:rsidRPr="008971BF">
              <w:rPr>
                <w:b/>
                <w:bCs/>
                <w:szCs w:val="26"/>
              </w:rPr>
              <w:t>Kiểu dữ liệu</w:t>
            </w:r>
          </w:p>
        </w:tc>
        <w:tc>
          <w:tcPr>
            <w:tcW w:w="2661" w:type="dxa"/>
            <w:vAlign w:val="top"/>
            <w:hideMark/>
          </w:tcPr>
          <w:p w14:paraId="1C7F6718" w14:textId="77777777" w:rsidR="00547FB5" w:rsidRPr="008971BF" w:rsidRDefault="00547FB5" w:rsidP="00FE485B">
            <w:pPr>
              <w:spacing w:before="0" w:after="0"/>
              <w:ind w:firstLine="0"/>
              <w:jc w:val="left"/>
              <w:rPr>
                <w:szCs w:val="26"/>
              </w:rPr>
            </w:pPr>
            <w:r w:rsidRPr="008971BF">
              <w:rPr>
                <w:b/>
                <w:bCs/>
                <w:szCs w:val="26"/>
              </w:rPr>
              <w:t>Ràng buộc</w:t>
            </w:r>
          </w:p>
        </w:tc>
        <w:tc>
          <w:tcPr>
            <w:tcW w:w="1130" w:type="dxa"/>
            <w:vAlign w:val="top"/>
            <w:hideMark/>
          </w:tcPr>
          <w:p w14:paraId="5EA2BE63"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14B27B21" w14:textId="77777777" w:rsidTr="00FE485B">
        <w:trPr>
          <w:jc w:val="left"/>
        </w:trPr>
        <w:tc>
          <w:tcPr>
            <w:tcW w:w="845" w:type="dxa"/>
            <w:vAlign w:val="top"/>
            <w:hideMark/>
          </w:tcPr>
          <w:p w14:paraId="478C02A3" w14:textId="77777777" w:rsidR="00547FB5" w:rsidRPr="008971BF" w:rsidRDefault="00547FB5" w:rsidP="00FE485B">
            <w:pPr>
              <w:spacing w:before="0" w:after="0"/>
              <w:ind w:firstLine="0"/>
              <w:jc w:val="left"/>
              <w:rPr>
                <w:szCs w:val="26"/>
              </w:rPr>
            </w:pPr>
            <w:r w:rsidRPr="008971BF">
              <w:rPr>
                <w:b/>
                <w:bCs/>
                <w:szCs w:val="26"/>
              </w:rPr>
              <w:t>1</w:t>
            </w:r>
          </w:p>
        </w:tc>
        <w:tc>
          <w:tcPr>
            <w:tcW w:w="3076" w:type="dxa"/>
            <w:vAlign w:val="top"/>
            <w:hideMark/>
          </w:tcPr>
          <w:p w14:paraId="614DF30A"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519" w:type="dxa"/>
            <w:vAlign w:val="top"/>
            <w:hideMark/>
          </w:tcPr>
          <w:p w14:paraId="0671BFF2" w14:textId="77777777" w:rsidR="00547FB5" w:rsidRPr="008971BF" w:rsidRDefault="00547FB5" w:rsidP="00FE485B">
            <w:pPr>
              <w:spacing w:before="0" w:after="0"/>
              <w:ind w:firstLine="0"/>
              <w:jc w:val="left"/>
              <w:rPr>
                <w:szCs w:val="26"/>
              </w:rPr>
            </w:pPr>
          </w:p>
        </w:tc>
        <w:tc>
          <w:tcPr>
            <w:tcW w:w="2661" w:type="dxa"/>
            <w:vAlign w:val="top"/>
            <w:hideMark/>
          </w:tcPr>
          <w:p w14:paraId="54DD5D50" w14:textId="77777777" w:rsidR="00547FB5" w:rsidRPr="008971BF" w:rsidRDefault="00547FB5" w:rsidP="00FE485B">
            <w:pPr>
              <w:spacing w:before="0" w:after="0"/>
              <w:ind w:firstLine="0"/>
              <w:jc w:val="left"/>
              <w:rPr>
                <w:szCs w:val="26"/>
              </w:rPr>
            </w:pPr>
          </w:p>
        </w:tc>
        <w:tc>
          <w:tcPr>
            <w:tcW w:w="1130" w:type="dxa"/>
            <w:vAlign w:val="top"/>
            <w:hideMark/>
          </w:tcPr>
          <w:p w14:paraId="4B519AF5" w14:textId="77777777" w:rsidR="00547FB5" w:rsidRPr="008971BF" w:rsidRDefault="00547FB5" w:rsidP="00FE485B">
            <w:pPr>
              <w:spacing w:before="0" w:after="0"/>
              <w:ind w:firstLine="0"/>
              <w:jc w:val="left"/>
              <w:rPr>
                <w:szCs w:val="26"/>
              </w:rPr>
            </w:pPr>
          </w:p>
        </w:tc>
      </w:tr>
      <w:tr w:rsidR="00547FB5" w:rsidRPr="008971BF" w14:paraId="506FFF6E" w14:textId="77777777" w:rsidTr="00FE485B">
        <w:trPr>
          <w:jc w:val="left"/>
        </w:trPr>
        <w:tc>
          <w:tcPr>
            <w:tcW w:w="845" w:type="dxa"/>
            <w:vAlign w:val="top"/>
            <w:hideMark/>
          </w:tcPr>
          <w:p w14:paraId="1E2A5777" w14:textId="77777777" w:rsidR="00547FB5" w:rsidRPr="008971BF" w:rsidRDefault="00547FB5" w:rsidP="00FE485B">
            <w:pPr>
              <w:spacing w:before="0" w:after="0"/>
              <w:ind w:firstLine="0"/>
              <w:jc w:val="left"/>
              <w:rPr>
                <w:szCs w:val="26"/>
              </w:rPr>
            </w:pPr>
            <w:r w:rsidRPr="008971BF">
              <w:rPr>
                <w:szCs w:val="26"/>
              </w:rPr>
              <w:t>1.1</w:t>
            </w:r>
          </w:p>
        </w:tc>
        <w:tc>
          <w:tcPr>
            <w:tcW w:w="3076" w:type="dxa"/>
            <w:vAlign w:val="top"/>
            <w:hideMark/>
          </w:tcPr>
          <w:p w14:paraId="596A25BA" w14:textId="77777777" w:rsidR="00547FB5" w:rsidRPr="008971BF" w:rsidRDefault="00547FB5" w:rsidP="00FE485B">
            <w:pPr>
              <w:spacing w:before="0" w:after="0"/>
              <w:ind w:firstLine="0"/>
              <w:jc w:val="left"/>
              <w:rPr>
                <w:szCs w:val="26"/>
              </w:rPr>
            </w:pPr>
            <w:r w:rsidRPr="008971BF">
              <w:rPr>
                <w:szCs w:val="26"/>
              </w:rPr>
              <w:t>maTT</w:t>
            </w:r>
          </w:p>
        </w:tc>
        <w:tc>
          <w:tcPr>
            <w:tcW w:w="1519" w:type="dxa"/>
            <w:vAlign w:val="top"/>
            <w:hideMark/>
          </w:tcPr>
          <w:p w14:paraId="583644EF" w14:textId="77777777" w:rsidR="00547FB5" w:rsidRPr="008971BF" w:rsidRDefault="00547FB5" w:rsidP="00FE485B">
            <w:pPr>
              <w:spacing w:before="0" w:after="0"/>
              <w:ind w:firstLine="0"/>
              <w:jc w:val="left"/>
              <w:rPr>
                <w:szCs w:val="26"/>
              </w:rPr>
            </w:pPr>
            <w:r w:rsidRPr="008971BF">
              <w:rPr>
                <w:szCs w:val="26"/>
              </w:rPr>
              <w:t>String</w:t>
            </w:r>
          </w:p>
        </w:tc>
        <w:tc>
          <w:tcPr>
            <w:tcW w:w="2661" w:type="dxa"/>
            <w:vAlign w:val="top"/>
            <w:hideMark/>
          </w:tcPr>
          <w:p w14:paraId="34FF6209" w14:textId="77777777" w:rsidR="00547FB5" w:rsidRPr="008971BF" w:rsidRDefault="00547FB5" w:rsidP="00FE485B">
            <w:pPr>
              <w:spacing w:before="0" w:after="0"/>
              <w:ind w:firstLine="0"/>
              <w:jc w:val="left"/>
              <w:rPr>
                <w:szCs w:val="26"/>
              </w:rPr>
            </w:pPr>
            <w:r w:rsidRPr="008971BF">
              <w:rPr>
                <w:szCs w:val="26"/>
              </w:rPr>
              <w:t>Tự sinh</w:t>
            </w:r>
          </w:p>
        </w:tc>
        <w:tc>
          <w:tcPr>
            <w:tcW w:w="1130" w:type="dxa"/>
            <w:vAlign w:val="top"/>
            <w:hideMark/>
          </w:tcPr>
          <w:p w14:paraId="4460CB9C"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01F3223F" w14:textId="77777777" w:rsidTr="00FE485B">
        <w:trPr>
          <w:jc w:val="left"/>
        </w:trPr>
        <w:tc>
          <w:tcPr>
            <w:tcW w:w="845" w:type="dxa"/>
            <w:vAlign w:val="top"/>
            <w:hideMark/>
          </w:tcPr>
          <w:p w14:paraId="73A6FE0B" w14:textId="77777777" w:rsidR="00547FB5" w:rsidRPr="008971BF" w:rsidRDefault="00547FB5" w:rsidP="00FE485B">
            <w:pPr>
              <w:spacing w:before="0" w:after="0"/>
              <w:ind w:firstLine="0"/>
              <w:jc w:val="left"/>
              <w:rPr>
                <w:szCs w:val="26"/>
              </w:rPr>
            </w:pPr>
            <w:r w:rsidRPr="008971BF">
              <w:rPr>
                <w:szCs w:val="26"/>
              </w:rPr>
              <w:t>1.2</w:t>
            </w:r>
          </w:p>
        </w:tc>
        <w:tc>
          <w:tcPr>
            <w:tcW w:w="3076" w:type="dxa"/>
            <w:vAlign w:val="top"/>
            <w:hideMark/>
          </w:tcPr>
          <w:p w14:paraId="686CD917" w14:textId="77777777" w:rsidR="00547FB5" w:rsidRPr="008971BF" w:rsidRDefault="00547FB5" w:rsidP="00FE485B">
            <w:pPr>
              <w:spacing w:before="0" w:after="0"/>
              <w:ind w:firstLine="0"/>
              <w:jc w:val="left"/>
              <w:rPr>
                <w:szCs w:val="26"/>
              </w:rPr>
            </w:pPr>
            <w:r w:rsidRPr="008971BF">
              <w:rPr>
                <w:szCs w:val="26"/>
              </w:rPr>
              <w:t>ngayThanhToan</w:t>
            </w:r>
          </w:p>
        </w:tc>
        <w:tc>
          <w:tcPr>
            <w:tcW w:w="1519" w:type="dxa"/>
            <w:vAlign w:val="top"/>
            <w:hideMark/>
          </w:tcPr>
          <w:p w14:paraId="32D1332E" w14:textId="77777777" w:rsidR="00547FB5" w:rsidRPr="008971BF" w:rsidRDefault="00547FB5" w:rsidP="00FE485B">
            <w:pPr>
              <w:spacing w:before="0" w:after="0"/>
              <w:ind w:firstLine="0"/>
              <w:jc w:val="left"/>
              <w:rPr>
                <w:szCs w:val="26"/>
              </w:rPr>
            </w:pPr>
            <w:r w:rsidRPr="008971BF">
              <w:rPr>
                <w:szCs w:val="26"/>
              </w:rPr>
              <w:t>Date</w:t>
            </w:r>
          </w:p>
        </w:tc>
        <w:tc>
          <w:tcPr>
            <w:tcW w:w="2661" w:type="dxa"/>
            <w:vAlign w:val="top"/>
            <w:hideMark/>
          </w:tcPr>
          <w:p w14:paraId="1EA52DCD" w14:textId="77777777" w:rsidR="00547FB5" w:rsidRPr="008971BF" w:rsidRDefault="00547FB5" w:rsidP="00FE485B">
            <w:pPr>
              <w:spacing w:before="0" w:after="0"/>
              <w:ind w:firstLine="0"/>
              <w:jc w:val="left"/>
              <w:rPr>
                <w:szCs w:val="26"/>
              </w:rPr>
            </w:pPr>
          </w:p>
        </w:tc>
        <w:tc>
          <w:tcPr>
            <w:tcW w:w="1130" w:type="dxa"/>
            <w:vAlign w:val="top"/>
            <w:hideMark/>
          </w:tcPr>
          <w:p w14:paraId="41DACCE4" w14:textId="77777777" w:rsidR="00547FB5" w:rsidRPr="008971BF" w:rsidRDefault="00547FB5" w:rsidP="00FE485B">
            <w:pPr>
              <w:spacing w:before="0" w:after="0"/>
              <w:ind w:firstLine="0"/>
              <w:jc w:val="left"/>
              <w:rPr>
                <w:szCs w:val="26"/>
              </w:rPr>
            </w:pPr>
          </w:p>
        </w:tc>
      </w:tr>
      <w:tr w:rsidR="00547FB5" w:rsidRPr="008971BF" w14:paraId="312B1A70" w14:textId="77777777" w:rsidTr="00FE485B">
        <w:trPr>
          <w:jc w:val="left"/>
        </w:trPr>
        <w:tc>
          <w:tcPr>
            <w:tcW w:w="845" w:type="dxa"/>
            <w:vAlign w:val="top"/>
            <w:hideMark/>
          </w:tcPr>
          <w:p w14:paraId="67756F13" w14:textId="77777777" w:rsidR="00547FB5" w:rsidRPr="008971BF" w:rsidRDefault="00547FB5" w:rsidP="00FE485B">
            <w:pPr>
              <w:spacing w:before="0" w:after="0"/>
              <w:ind w:firstLine="0"/>
              <w:jc w:val="left"/>
              <w:rPr>
                <w:szCs w:val="26"/>
              </w:rPr>
            </w:pPr>
            <w:r w:rsidRPr="008971BF">
              <w:rPr>
                <w:szCs w:val="26"/>
              </w:rPr>
              <w:t>1.3</w:t>
            </w:r>
          </w:p>
        </w:tc>
        <w:tc>
          <w:tcPr>
            <w:tcW w:w="3076" w:type="dxa"/>
            <w:vAlign w:val="top"/>
            <w:hideMark/>
          </w:tcPr>
          <w:p w14:paraId="1F3321D8" w14:textId="77777777" w:rsidR="00547FB5" w:rsidRPr="008971BF" w:rsidRDefault="00547FB5" w:rsidP="00FE485B">
            <w:pPr>
              <w:spacing w:before="0" w:after="0"/>
              <w:ind w:firstLine="0"/>
              <w:jc w:val="left"/>
              <w:rPr>
                <w:szCs w:val="26"/>
              </w:rPr>
            </w:pPr>
            <w:r w:rsidRPr="008971BF">
              <w:rPr>
                <w:szCs w:val="26"/>
              </w:rPr>
              <w:t>soTien</w:t>
            </w:r>
          </w:p>
        </w:tc>
        <w:tc>
          <w:tcPr>
            <w:tcW w:w="1519" w:type="dxa"/>
            <w:vAlign w:val="top"/>
            <w:hideMark/>
          </w:tcPr>
          <w:p w14:paraId="07A62234" w14:textId="77777777" w:rsidR="00547FB5" w:rsidRPr="008971BF" w:rsidRDefault="00547FB5" w:rsidP="00FE485B">
            <w:pPr>
              <w:spacing w:before="0" w:after="0"/>
              <w:ind w:firstLine="0"/>
              <w:jc w:val="left"/>
              <w:rPr>
                <w:szCs w:val="26"/>
              </w:rPr>
            </w:pPr>
            <w:r w:rsidRPr="008971BF">
              <w:rPr>
                <w:szCs w:val="26"/>
              </w:rPr>
              <w:t>Decimal</w:t>
            </w:r>
          </w:p>
        </w:tc>
        <w:tc>
          <w:tcPr>
            <w:tcW w:w="2661" w:type="dxa"/>
            <w:vAlign w:val="top"/>
            <w:hideMark/>
          </w:tcPr>
          <w:p w14:paraId="0B7AEA5A" w14:textId="77777777" w:rsidR="00547FB5" w:rsidRPr="008971BF" w:rsidRDefault="00547FB5" w:rsidP="00FE485B">
            <w:pPr>
              <w:spacing w:before="0" w:after="0"/>
              <w:ind w:firstLine="0"/>
              <w:jc w:val="left"/>
              <w:rPr>
                <w:szCs w:val="26"/>
              </w:rPr>
            </w:pPr>
            <w:r w:rsidRPr="008971BF">
              <w:rPr>
                <w:szCs w:val="26"/>
              </w:rPr>
              <w:t>&gt; 0</w:t>
            </w:r>
          </w:p>
        </w:tc>
        <w:tc>
          <w:tcPr>
            <w:tcW w:w="1130" w:type="dxa"/>
            <w:vAlign w:val="top"/>
            <w:hideMark/>
          </w:tcPr>
          <w:p w14:paraId="057D40C9" w14:textId="77777777" w:rsidR="00547FB5" w:rsidRPr="008971BF" w:rsidRDefault="00547FB5" w:rsidP="00FE485B">
            <w:pPr>
              <w:spacing w:before="0" w:after="0"/>
              <w:ind w:firstLine="0"/>
              <w:jc w:val="left"/>
              <w:rPr>
                <w:szCs w:val="26"/>
              </w:rPr>
            </w:pPr>
          </w:p>
        </w:tc>
      </w:tr>
      <w:tr w:rsidR="00547FB5" w:rsidRPr="008971BF" w14:paraId="3EA1AE06" w14:textId="77777777" w:rsidTr="00FE485B">
        <w:trPr>
          <w:jc w:val="left"/>
        </w:trPr>
        <w:tc>
          <w:tcPr>
            <w:tcW w:w="845" w:type="dxa"/>
            <w:vAlign w:val="top"/>
            <w:hideMark/>
          </w:tcPr>
          <w:p w14:paraId="5DA21619" w14:textId="77777777" w:rsidR="00547FB5" w:rsidRPr="008971BF" w:rsidRDefault="00547FB5" w:rsidP="00FE485B">
            <w:pPr>
              <w:spacing w:before="0" w:after="0"/>
              <w:ind w:firstLine="0"/>
              <w:jc w:val="left"/>
              <w:rPr>
                <w:szCs w:val="26"/>
              </w:rPr>
            </w:pPr>
            <w:r w:rsidRPr="008971BF">
              <w:rPr>
                <w:szCs w:val="26"/>
              </w:rPr>
              <w:t>1.4</w:t>
            </w:r>
          </w:p>
        </w:tc>
        <w:tc>
          <w:tcPr>
            <w:tcW w:w="3076" w:type="dxa"/>
            <w:vAlign w:val="top"/>
            <w:hideMark/>
          </w:tcPr>
          <w:p w14:paraId="2E36AE00" w14:textId="77777777" w:rsidR="00547FB5" w:rsidRPr="008971BF" w:rsidRDefault="00547FB5" w:rsidP="00FE485B">
            <w:pPr>
              <w:spacing w:before="0" w:after="0"/>
              <w:ind w:firstLine="0"/>
              <w:jc w:val="left"/>
              <w:rPr>
                <w:szCs w:val="26"/>
              </w:rPr>
            </w:pPr>
            <w:r w:rsidRPr="008971BF">
              <w:rPr>
                <w:szCs w:val="26"/>
              </w:rPr>
              <w:t>phuongThuc</w:t>
            </w:r>
          </w:p>
        </w:tc>
        <w:tc>
          <w:tcPr>
            <w:tcW w:w="1519" w:type="dxa"/>
            <w:vAlign w:val="top"/>
            <w:hideMark/>
          </w:tcPr>
          <w:p w14:paraId="02BE0594" w14:textId="77777777" w:rsidR="00547FB5" w:rsidRPr="008971BF" w:rsidRDefault="00547FB5" w:rsidP="00FE485B">
            <w:pPr>
              <w:spacing w:before="0" w:after="0"/>
              <w:ind w:firstLine="0"/>
              <w:jc w:val="left"/>
              <w:rPr>
                <w:szCs w:val="26"/>
              </w:rPr>
            </w:pPr>
            <w:r w:rsidRPr="008971BF">
              <w:rPr>
                <w:szCs w:val="26"/>
              </w:rPr>
              <w:t>String</w:t>
            </w:r>
          </w:p>
        </w:tc>
        <w:tc>
          <w:tcPr>
            <w:tcW w:w="2661" w:type="dxa"/>
            <w:vAlign w:val="top"/>
            <w:hideMark/>
          </w:tcPr>
          <w:p w14:paraId="4EE8AE7F" w14:textId="77777777" w:rsidR="00547FB5" w:rsidRPr="008971BF" w:rsidRDefault="00547FB5" w:rsidP="00FE485B">
            <w:pPr>
              <w:spacing w:before="0" w:after="0"/>
              <w:ind w:firstLine="0"/>
              <w:jc w:val="left"/>
              <w:rPr>
                <w:szCs w:val="26"/>
              </w:rPr>
            </w:pPr>
            <w:r w:rsidRPr="008971BF">
              <w:rPr>
                <w:szCs w:val="26"/>
              </w:rPr>
              <w:t>Không rỗng</w:t>
            </w:r>
          </w:p>
        </w:tc>
        <w:tc>
          <w:tcPr>
            <w:tcW w:w="1130" w:type="dxa"/>
            <w:vAlign w:val="top"/>
            <w:hideMark/>
          </w:tcPr>
          <w:p w14:paraId="4F7B0CAA" w14:textId="77777777" w:rsidR="00547FB5" w:rsidRPr="008971BF" w:rsidRDefault="00547FB5" w:rsidP="00FE485B">
            <w:pPr>
              <w:spacing w:before="0" w:after="0"/>
              <w:ind w:firstLine="0"/>
              <w:jc w:val="left"/>
              <w:rPr>
                <w:szCs w:val="26"/>
              </w:rPr>
            </w:pPr>
          </w:p>
        </w:tc>
      </w:tr>
      <w:tr w:rsidR="00547FB5" w:rsidRPr="008971BF" w14:paraId="3612D1F3" w14:textId="77777777" w:rsidTr="00FE485B">
        <w:trPr>
          <w:jc w:val="left"/>
        </w:trPr>
        <w:tc>
          <w:tcPr>
            <w:tcW w:w="845" w:type="dxa"/>
            <w:vAlign w:val="top"/>
            <w:hideMark/>
          </w:tcPr>
          <w:p w14:paraId="5B9DF4F8" w14:textId="77777777" w:rsidR="00547FB5" w:rsidRPr="008971BF" w:rsidRDefault="00547FB5" w:rsidP="00FE485B">
            <w:pPr>
              <w:spacing w:before="0" w:after="0"/>
              <w:ind w:firstLine="0"/>
              <w:jc w:val="left"/>
              <w:rPr>
                <w:szCs w:val="26"/>
              </w:rPr>
            </w:pPr>
            <w:r w:rsidRPr="008971BF">
              <w:rPr>
                <w:szCs w:val="26"/>
              </w:rPr>
              <w:t>1.5</w:t>
            </w:r>
          </w:p>
        </w:tc>
        <w:tc>
          <w:tcPr>
            <w:tcW w:w="3076" w:type="dxa"/>
            <w:vAlign w:val="top"/>
            <w:hideMark/>
          </w:tcPr>
          <w:p w14:paraId="55CBB14C" w14:textId="77777777" w:rsidR="00547FB5" w:rsidRPr="008971BF" w:rsidRDefault="00547FB5" w:rsidP="00FE485B">
            <w:pPr>
              <w:spacing w:before="0" w:after="0"/>
              <w:ind w:firstLine="0"/>
              <w:jc w:val="left"/>
              <w:rPr>
                <w:szCs w:val="26"/>
              </w:rPr>
            </w:pPr>
            <w:r w:rsidRPr="008971BF">
              <w:rPr>
                <w:szCs w:val="26"/>
              </w:rPr>
              <w:t>trangThai</w:t>
            </w:r>
          </w:p>
        </w:tc>
        <w:tc>
          <w:tcPr>
            <w:tcW w:w="1519" w:type="dxa"/>
            <w:vAlign w:val="top"/>
            <w:hideMark/>
          </w:tcPr>
          <w:p w14:paraId="025D9D56" w14:textId="77777777" w:rsidR="00547FB5" w:rsidRPr="008971BF" w:rsidRDefault="00547FB5" w:rsidP="00FE485B">
            <w:pPr>
              <w:spacing w:before="0" w:after="0"/>
              <w:ind w:firstLine="0"/>
              <w:jc w:val="left"/>
              <w:rPr>
                <w:szCs w:val="26"/>
              </w:rPr>
            </w:pPr>
            <w:r w:rsidRPr="008971BF">
              <w:rPr>
                <w:szCs w:val="26"/>
              </w:rPr>
              <w:t>String</w:t>
            </w:r>
          </w:p>
        </w:tc>
        <w:tc>
          <w:tcPr>
            <w:tcW w:w="2661" w:type="dxa"/>
            <w:vAlign w:val="top"/>
            <w:hideMark/>
          </w:tcPr>
          <w:p w14:paraId="5C698EDC" w14:textId="77777777" w:rsidR="00547FB5" w:rsidRPr="008971BF" w:rsidRDefault="00547FB5" w:rsidP="00FE485B">
            <w:pPr>
              <w:spacing w:before="0" w:after="0"/>
              <w:ind w:firstLine="0"/>
              <w:jc w:val="left"/>
              <w:rPr>
                <w:szCs w:val="26"/>
              </w:rPr>
            </w:pPr>
          </w:p>
        </w:tc>
        <w:tc>
          <w:tcPr>
            <w:tcW w:w="1130" w:type="dxa"/>
            <w:vAlign w:val="top"/>
            <w:hideMark/>
          </w:tcPr>
          <w:p w14:paraId="589A649D" w14:textId="77777777" w:rsidR="00547FB5" w:rsidRPr="008971BF" w:rsidRDefault="00547FB5" w:rsidP="00FE485B">
            <w:pPr>
              <w:spacing w:before="0" w:after="0"/>
              <w:ind w:firstLine="0"/>
              <w:jc w:val="left"/>
              <w:rPr>
                <w:szCs w:val="26"/>
              </w:rPr>
            </w:pPr>
          </w:p>
        </w:tc>
      </w:tr>
      <w:tr w:rsidR="00547FB5" w:rsidRPr="008971BF" w14:paraId="2A6FEE0D" w14:textId="77777777" w:rsidTr="00FE485B">
        <w:trPr>
          <w:jc w:val="left"/>
        </w:trPr>
        <w:tc>
          <w:tcPr>
            <w:tcW w:w="845" w:type="dxa"/>
            <w:vAlign w:val="top"/>
            <w:hideMark/>
          </w:tcPr>
          <w:p w14:paraId="0B0D14DF" w14:textId="77777777" w:rsidR="00547FB5" w:rsidRPr="008971BF" w:rsidRDefault="00547FB5" w:rsidP="00FE485B">
            <w:pPr>
              <w:spacing w:before="0" w:after="0"/>
              <w:ind w:firstLine="0"/>
              <w:jc w:val="left"/>
              <w:rPr>
                <w:szCs w:val="26"/>
              </w:rPr>
            </w:pPr>
            <w:r w:rsidRPr="008971BF">
              <w:rPr>
                <w:szCs w:val="26"/>
              </w:rPr>
              <w:t>1.6</w:t>
            </w:r>
          </w:p>
        </w:tc>
        <w:tc>
          <w:tcPr>
            <w:tcW w:w="3076" w:type="dxa"/>
            <w:vAlign w:val="top"/>
            <w:hideMark/>
          </w:tcPr>
          <w:p w14:paraId="0FE66E54" w14:textId="77777777" w:rsidR="00547FB5" w:rsidRPr="008971BF" w:rsidRDefault="00547FB5" w:rsidP="00FE485B">
            <w:pPr>
              <w:spacing w:before="0" w:after="0"/>
              <w:ind w:firstLine="0"/>
              <w:jc w:val="left"/>
              <w:rPr>
                <w:szCs w:val="26"/>
              </w:rPr>
            </w:pPr>
            <w:r w:rsidRPr="008971BF">
              <w:rPr>
                <w:szCs w:val="26"/>
              </w:rPr>
              <w:t>maGiaoDich</w:t>
            </w:r>
          </w:p>
        </w:tc>
        <w:tc>
          <w:tcPr>
            <w:tcW w:w="1519" w:type="dxa"/>
            <w:vAlign w:val="top"/>
            <w:hideMark/>
          </w:tcPr>
          <w:p w14:paraId="162352A7" w14:textId="77777777" w:rsidR="00547FB5" w:rsidRPr="008971BF" w:rsidRDefault="00547FB5" w:rsidP="00FE485B">
            <w:pPr>
              <w:spacing w:before="0" w:after="0"/>
              <w:ind w:firstLine="0"/>
              <w:jc w:val="left"/>
              <w:rPr>
                <w:szCs w:val="26"/>
              </w:rPr>
            </w:pPr>
            <w:r w:rsidRPr="008971BF">
              <w:rPr>
                <w:szCs w:val="26"/>
              </w:rPr>
              <w:t>String</w:t>
            </w:r>
          </w:p>
        </w:tc>
        <w:tc>
          <w:tcPr>
            <w:tcW w:w="2661" w:type="dxa"/>
            <w:vAlign w:val="top"/>
            <w:hideMark/>
          </w:tcPr>
          <w:p w14:paraId="642684BE" w14:textId="77777777" w:rsidR="00547FB5" w:rsidRPr="008971BF" w:rsidRDefault="00547FB5" w:rsidP="00FE485B">
            <w:pPr>
              <w:spacing w:before="0" w:after="0"/>
              <w:ind w:firstLine="0"/>
              <w:jc w:val="left"/>
              <w:rPr>
                <w:szCs w:val="26"/>
              </w:rPr>
            </w:pPr>
            <w:r w:rsidRPr="008971BF">
              <w:rPr>
                <w:szCs w:val="26"/>
              </w:rPr>
              <w:t>Bắt buộc nếu chuyển khoản</w:t>
            </w:r>
          </w:p>
        </w:tc>
        <w:tc>
          <w:tcPr>
            <w:tcW w:w="1130" w:type="dxa"/>
            <w:vAlign w:val="top"/>
            <w:hideMark/>
          </w:tcPr>
          <w:p w14:paraId="34BF5014" w14:textId="77777777" w:rsidR="00547FB5" w:rsidRPr="008971BF" w:rsidRDefault="00547FB5" w:rsidP="00FE485B">
            <w:pPr>
              <w:spacing w:before="0" w:after="0"/>
              <w:ind w:firstLine="0"/>
              <w:jc w:val="left"/>
              <w:rPr>
                <w:szCs w:val="26"/>
              </w:rPr>
            </w:pPr>
          </w:p>
        </w:tc>
      </w:tr>
      <w:tr w:rsidR="00547FB5" w:rsidRPr="008971BF" w14:paraId="18874614" w14:textId="77777777" w:rsidTr="00FE485B">
        <w:trPr>
          <w:jc w:val="left"/>
        </w:trPr>
        <w:tc>
          <w:tcPr>
            <w:tcW w:w="845" w:type="dxa"/>
            <w:vAlign w:val="top"/>
            <w:hideMark/>
          </w:tcPr>
          <w:p w14:paraId="230C39F2" w14:textId="77777777" w:rsidR="00547FB5" w:rsidRPr="008971BF" w:rsidRDefault="00547FB5" w:rsidP="00FE485B">
            <w:pPr>
              <w:spacing w:before="0" w:after="0"/>
              <w:ind w:firstLine="0"/>
              <w:jc w:val="left"/>
              <w:rPr>
                <w:szCs w:val="26"/>
              </w:rPr>
            </w:pPr>
            <w:r w:rsidRPr="008971BF">
              <w:rPr>
                <w:b/>
                <w:bCs/>
                <w:szCs w:val="26"/>
              </w:rPr>
              <w:t>2</w:t>
            </w:r>
          </w:p>
        </w:tc>
        <w:tc>
          <w:tcPr>
            <w:tcW w:w="3076" w:type="dxa"/>
            <w:vAlign w:val="top"/>
            <w:hideMark/>
          </w:tcPr>
          <w:p w14:paraId="2717CEDC"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519" w:type="dxa"/>
            <w:vAlign w:val="top"/>
            <w:hideMark/>
          </w:tcPr>
          <w:p w14:paraId="57678E82" w14:textId="77777777" w:rsidR="00547FB5" w:rsidRPr="008971BF" w:rsidRDefault="00547FB5" w:rsidP="00FE485B">
            <w:pPr>
              <w:spacing w:before="0" w:after="0"/>
              <w:ind w:firstLine="0"/>
              <w:jc w:val="left"/>
              <w:rPr>
                <w:szCs w:val="26"/>
              </w:rPr>
            </w:pPr>
          </w:p>
        </w:tc>
        <w:tc>
          <w:tcPr>
            <w:tcW w:w="2661" w:type="dxa"/>
            <w:vAlign w:val="top"/>
            <w:hideMark/>
          </w:tcPr>
          <w:p w14:paraId="3AD30118" w14:textId="77777777" w:rsidR="00547FB5" w:rsidRPr="008971BF" w:rsidRDefault="00547FB5" w:rsidP="00FE485B">
            <w:pPr>
              <w:spacing w:before="0" w:after="0"/>
              <w:ind w:firstLine="0"/>
              <w:jc w:val="left"/>
              <w:rPr>
                <w:szCs w:val="26"/>
              </w:rPr>
            </w:pPr>
          </w:p>
        </w:tc>
        <w:tc>
          <w:tcPr>
            <w:tcW w:w="1130" w:type="dxa"/>
            <w:vAlign w:val="top"/>
            <w:hideMark/>
          </w:tcPr>
          <w:p w14:paraId="4BDDD6D3" w14:textId="77777777" w:rsidR="00547FB5" w:rsidRPr="008971BF" w:rsidRDefault="00547FB5" w:rsidP="00FE485B">
            <w:pPr>
              <w:spacing w:before="0" w:after="0"/>
              <w:ind w:firstLine="0"/>
              <w:jc w:val="left"/>
              <w:rPr>
                <w:szCs w:val="26"/>
              </w:rPr>
            </w:pPr>
          </w:p>
        </w:tc>
      </w:tr>
      <w:tr w:rsidR="00547FB5" w:rsidRPr="008971BF" w14:paraId="25A2BA8D" w14:textId="77777777" w:rsidTr="00FE485B">
        <w:trPr>
          <w:jc w:val="left"/>
        </w:trPr>
        <w:tc>
          <w:tcPr>
            <w:tcW w:w="845" w:type="dxa"/>
            <w:vAlign w:val="top"/>
            <w:hideMark/>
          </w:tcPr>
          <w:p w14:paraId="1898368C" w14:textId="77777777" w:rsidR="00547FB5" w:rsidRPr="008971BF" w:rsidRDefault="00547FB5" w:rsidP="00FE485B">
            <w:pPr>
              <w:spacing w:before="0" w:after="0"/>
              <w:ind w:firstLine="0"/>
              <w:jc w:val="left"/>
              <w:rPr>
                <w:szCs w:val="26"/>
              </w:rPr>
            </w:pPr>
            <w:r w:rsidRPr="008971BF">
              <w:rPr>
                <w:szCs w:val="26"/>
              </w:rPr>
              <w:t>2.1</w:t>
            </w:r>
          </w:p>
        </w:tc>
        <w:tc>
          <w:tcPr>
            <w:tcW w:w="3076" w:type="dxa"/>
            <w:vAlign w:val="top"/>
            <w:hideMark/>
          </w:tcPr>
          <w:p w14:paraId="22716510" w14:textId="77777777" w:rsidR="00547FB5" w:rsidRPr="008971BF" w:rsidRDefault="00547FB5" w:rsidP="00FE485B">
            <w:pPr>
              <w:spacing w:before="0" w:after="0"/>
              <w:ind w:firstLine="0"/>
              <w:jc w:val="left"/>
              <w:rPr>
                <w:szCs w:val="26"/>
              </w:rPr>
            </w:pPr>
            <w:r w:rsidRPr="008971BF">
              <w:rPr>
                <w:szCs w:val="26"/>
              </w:rPr>
              <w:t>thucHienThanhToan()</w:t>
            </w:r>
          </w:p>
        </w:tc>
        <w:tc>
          <w:tcPr>
            <w:tcW w:w="1519" w:type="dxa"/>
            <w:vAlign w:val="top"/>
            <w:hideMark/>
          </w:tcPr>
          <w:p w14:paraId="733EE63C" w14:textId="77777777" w:rsidR="00547FB5" w:rsidRPr="008971BF" w:rsidRDefault="00547FB5" w:rsidP="00FE485B">
            <w:pPr>
              <w:spacing w:before="0" w:after="0"/>
              <w:ind w:firstLine="0"/>
              <w:jc w:val="left"/>
              <w:rPr>
                <w:szCs w:val="26"/>
              </w:rPr>
            </w:pPr>
            <w:r w:rsidRPr="008971BF">
              <w:rPr>
                <w:szCs w:val="26"/>
              </w:rPr>
              <w:t>void</w:t>
            </w:r>
          </w:p>
        </w:tc>
        <w:tc>
          <w:tcPr>
            <w:tcW w:w="2661" w:type="dxa"/>
            <w:vAlign w:val="top"/>
            <w:hideMark/>
          </w:tcPr>
          <w:p w14:paraId="4F137A51" w14:textId="77777777" w:rsidR="00547FB5" w:rsidRPr="008971BF" w:rsidRDefault="00547FB5" w:rsidP="00FE485B">
            <w:pPr>
              <w:spacing w:before="0" w:after="0"/>
              <w:ind w:firstLine="0"/>
              <w:jc w:val="left"/>
              <w:rPr>
                <w:szCs w:val="26"/>
              </w:rPr>
            </w:pPr>
          </w:p>
        </w:tc>
        <w:tc>
          <w:tcPr>
            <w:tcW w:w="1130" w:type="dxa"/>
            <w:vAlign w:val="top"/>
            <w:hideMark/>
          </w:tcPr>
          <w:p w14:paraId="39484C45" w14:textId="77777777" w:rsidR="00547FB5" w:rsidRPr="008971BF" w:rsidRDefault="00547FB5" w:rsidP="00FE485B">
            <w:pPr>
              <w:spacing w:before="0" w:after="0"/>
              <w:ind w:firstLine="0"/>
              <w:jc w:val="left"/>
              <w:rPr>
                <w:szCs w:val="26"/>
              </w:rPr>
            </w:pPr>
          </w:p>
        </w:tc>
      </w:tr>
      <w:tr w:rsidR="00547FB5" w:rsidRPr="008971BF" w14:paraId="17280EF4" w14:textId="77777777" w:rsidTr="00FE485B">
        <w:trPr>
          <w:jc w:val="left"/>
        </w:trPr>
        <w:tc>
          <w:tcPr>
            <w:tcW w:w="845" w:type="dxa"/>
            <w:vAlign w:val="top"/>
            <w:hideMark/>
          </w:tcPr>
          <w:p w14:paraId="6EDB71A3" w14:textId="77777777" w:rsidR="00547FB5" w:rsidRPr="008971BF" w:rsidRDefault="00547FB5" w:rsidP="00FE485B">
            <w:pPr>
              <w:spacing w:before="0" w:after="0"/>
              <w:ind w:firstLine="0"/>
              <w:jc w:val="left"/>
              <w:rPr>
                <w:szCs w:val="26"/>
              </w:rPr>
            </w:pPr>
            <w:r w:rsidRPr="008971BF">
              <w:rPr>
                <w:szCs w:val="26"/>
              </w:rPr>
              <w:t>2.2</w:t>
            </w:r>
          </w:p>
        </w:tc>
        <w:tc>
          <w:tcPr>
            <w:tcW w:w="3076" w:type="dxa"/>
            <w:vAlign w:val="top"/>
            <w:hideMark/>
          </w:tcPr>
          <w:p w14:paraId="73A35FD1" w14:textId="77777777" w:rsidR="00547FB5" w:rsidRPr="008971BF" w:rsidRDefault="00547FB5" w:rsidP="00FE485B">
            <w:pPr>
              <w:spacing w:before="0" w:after="0"/>
              <w:ind w:firstLine="0"/>
              <w:jc w:val="left"/>
              <w:rPr>
                <w:szCs w:val="26"/>
              </w:rPr>
            </w:pPr>
            <w:r w:rsidRPr="008971BF">
              <w:rPr>
                <w:szCs w:val="26"/>
              </w:rPr>
              <w:t>hoanTien()</w:t>
            </w:r>
          </w:p>
        </w:tc>
        <w:tc>
          <w:tcPr>
            <w:tcW w:w="1519" w:type="dxa"/>
            <w:vAlign w:val="top"/>
            <w:hideMark/>
          </w:tcPr>
          <w:p w14:paraId="5D9FBA74" w14:textId="77777777" w:rsidR="00547FB5" w:rsidRPr="008971BF" w:rsidRDefault="00547FB5" w:rsidP="00FE485B">
            <w:pPr>
              <w:spacing w:before="0" w:after="0"/>
              <w:ind w:firstLine="0"/>
              <w:jc w:val="left"/>
              <w:rPr>
                <w:szCs w:val="26"/>
              </w:rPr>
            </w:pPr>
            <w:r w:rsidRPr="008971BF">
              <w:rPr>
                <w:szCs w:val="26"/>
              </w:rPr>
              <w:t>void</w:t>
            </w:r>
          </w:p>
        </w:tc>
        <w:tc>
          <w:tcPr>
            <w:tcW w:w="2661" w:type="dxa"/>
            <w:vAlign w:val="top"/>
            <w:hideMark/>
          </w:tcPr>
          <w:p w14:paraId="53C0D2C6" w14:textId="77777777" w:rsidR="00547FB5" w:rsidRPr="008971BF" w:rsidRDefault="00547FB5" w:rsidP="00FE485B">
            <w:pPr>
              <w:spacing w:before="0" w:after="0"/>
              <w:ind w:firstLine="0"/>
              <w:jc w:val="left"/>
              <w:rPr>
                <w:szCs w:val="26"/>
              </w:rPr>
            </w:pPr>
          </w:p>
        </w:tc>
        <w:tc>
          <w:tcPr>
            <w:tcW w:w="1130" w:type="dxa"/>
            <w:vAlign w:val="top"/>
            <w:hideMark/>
          </w:tcPr>
          <w:p w14:paraId="2762DF95" w14:textId="77777777" w:rsidR="00547FB5" w:rsidRPr="008971BF" w:rsidRDefault="00547FB5" w:rsidP="00FE485B">
            <w:pPr>
              <w:spacing w:before="0" w:after="0"/>
              <w:ind w:firstLine="0"/>
              <w:jc w:val="left"/>
              <w:rPr>
                <w:szCs w:val="26"/>
              </w:rPr>
            </w:pPr>
          </w:p>
        </w:tc>
      </w:tr>
      <w:tr w:rsidR="00547FB5" w:rsidRPr="008971BF" w14:paraId="6598A6C1" w14:textId="77777777" w:rsidTr="00FE485B">
        <w:trPr>
          <w:jc w:val="left"/>
        </w:trPr>
        <w:tc>
          <w:tcPr>
            <w:tcW w:w="845" w:type="dxa"/>
            <w:vAlign w:val="top"/>
            <w:hideMark/>
          </w:tcPr>
          <w:p w14:paraId="76D2667A" w14:textId="77777777" w:rsidR="00547FB5" w:rsidRPr="008971BF" w:rsidRDefault="00547FB5" w:rsidP="00FE485B">
            <w:pPr>
              <w:spacing w:before="0" w:after="0"/>
              <w:ind w:firstLine="0"/>
              <w:jc w:val="left"/>
              <w:rPr>
                <w:szCs w:val="26"/>
              </w:rPr>
            </w:pPr>
            <w:r w:rsidRPr="008971BF">
              <w:rPr>
                <w:szCs w:val="26"/>
              </w:rPr>
              <w:lastRenderedPageBreak/>
              <w:t>2.3</w:t>
            </w:r>
          </w:p>
        </w:tc>
        <w:tc>
          <w:tcPr>
            <w:tcW w:w="3076" w:type="dxa"/>
            <w:vAlign w:val="top"/>
            <w:hideMark/>
          </w:tcPr>
          <w:p w14:paraId="00B24D3C" w14:textId="77777777" w:rsidR="00547FB5" w:rsidRPr="008971BF" w:rsidRDefault="00547FB5" w:rsidP="00FE485B">
            <w:pPr>
              <w:spacing w:before="0" w:after="0"/>
              <w:ind w:firstLine="0"/>
              <w:jc w:val="left"/>
              <w:rPr>
                <w:szCs w:val="26"/>
              </w:rPr>
            </w:pPr>
            <w:r w:rsidRPr="008971BF">
              <w:rPr>
                <w:szCs w:val="26"/>
              </w:rPr>
              <w:t>xemLichSuThanhToan()</w:t>
            </w:r>
          </w:p>
        </w:tc>
        <w:tc>
          <w:tcPr>
            <w:tcW w:w="1519" w:type="dxa"/>
            <w:vAlign w:val="top"/>
            <w:hideMark/>
          </w:tcPr>
          <w:p w14:paraId="5349B476" w14:textId="77777777" w:rsidR="00547FB5" w:rsidRPr="008971BF" w:rsidRDefault="00547FB5" w:rsidP="00FE485B">
            <w:pPr>
              <w:spacing w:before="0" w:after="0"/>
              <w:ind w:firstLine="0"/>
              <w:jc w:val="left"/>
              <w:rPr>
                <w:szCs w:val="26"/>
              </w:rPr>
            </w:pPr>
            <w:r w:rsidRPr="008971BF">
              <w:rPr>
                <w:szCs w:val="26"/>
              </w:rPr>
              <w:t>void</w:t>
            </w:r>
          </w:p>
        </w:tc>
        <w:tc>
          <w:tcPr>
            <w:tcW w:w="2661" w:type="dxa"/>
            <w:vAlign w:val="top"/>
            <w:hideMark/>
          </w:tcPr>
          <w:p w14:paraId="4D9CFF84" w14:textId="77777777" w:rsidR="00547FB5" w:rsidRPr="008971BF" w:rsidRDefault="00547FB5" w:rsidP="00FE485B">
            <w:pPr>
              <w:spacing w:before="0" w:after="0"/>
              <w:ind w:firstLine="0"/>
              <w:jc w:val="left"/>
              <w:rPr>
                <w:szCs w:val="26"/>
              </w:rPr>
            </w:pPr>
          </w:p>
        </w:tc>
        <w:tc>
          <w:tcPr>
            <w:tcW w:w="1130" w:type="dxa"/>
            <w:vAlign w:val="top"/>
            <w:hideMark/>
          </w:tcPr>
          <w:p w14:paraId="1B03386E" w14:textId="77777777" w:rsidR="00547FB5" w:rsidRPr="008971BF" w:rsidRDefault="00547FB5" w:rsidP="00FE485B">
            <w:pPr>
              <w:spacing w:before="0" w:after="0"/>
              <w:ind w:firstLine="0"/>
              <w:jc w:val="left"/>
              <w:rPr>
                <w:szCs w:val="26"/>
              </w:rPr>
            </w:pPr>
          </w:p>
        </w:tc>
      </w:tr>
      <w:tr w:rsidR="00547FB5" w:rsidRPr="008971BF" w14:paraId="37482FE3" w14:textId="77777777" w:rsidTr="00FE485B">
        <w:trPr>
          <w:jc w:val="left"/>
        </w:trPr>
        <w:tc>
          <w:tcPr>
            <w:tcW w:w="845" w:type="dxa"/>
            <w:vAlign w:val="top"/>
            <w:hideMark/>
          </w:tcPr>
          <w:p w14:paraId="2C422F4D" w14:textId="77777777" w:rsidR="00547FB5" w:rsidRPr="008971BF" w:rsidRDefault="00547FB5" w:rsidP="00FE485B">
            <w:pPr>
              <w:spacing w:before="0" w:after="0"/>
              <w:ind w:firstLine="0"/>
              <w:jc w:val="left"/>
              <w:rPr>
                <w:szCs w:val="26"/>
              </w:rPr>
            </w:pPr>
            <w:r w:rsidRPr="008971BF">
              <w:rPr>
                <w:b/>
                <w:bCs/>
                <w:szCs w:val="26"/>
              </w:rPr>
              <w:t>3</w:t>
            </w:r>
          </w:p>
        </w:tc>
        <w:tc>
          <w:tcPr>
            <w:tcW w:w="3076" w:type="dxa"/>
            <w:vAlign w:val="top"/>
            <w:hideMark/>
          </w:tcPr>
          <w:p w14:paraId="021D7A1D"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519" w:type="dxa"/>
            <w:vAlign w:val="top"/>
            <w:hideMark/>
          </w:tcPr>
          <w:p w14:paraId="3FE2558B" w14:textId="77777777" w:rsidR="00547FB5" w:rsidRPr="008971BF" w:rsidRDefault="00547FB5" w:rsidP="00FE485B">
            <w:pPr>
              <w:spacing w:before="0" w:after="0"/>
              <w:ind w:firstLine="0"/>
              <w:jc w:val="left"/>
              <w:rPr>
                <w:szCs w:val="26"/>
              </w:rPr>
            </w:pPr>
          </w:p>
        </w:tc>
        <w:tc>
          <w:tcPr>
            <w:tcW w:w="2661" w:type="dxa"/>
            <w:vAlign w:val="top"/>
            <w:hideMark/>
          </w:tcPr>
          <w:p w14:paraId="68F89960" w14:textId="77777777" w:rsidR="00547FB5" w:rsidRPr="005F7544" w:rsidRDefault="00547FB5" w:rsidP="00FE485B">
            <w:pPr>
              <w:spacing w:before="0" w:after="0"/>
              <w:ind w:firstLine="0"/>
              <w:jc w:val="left"/>
              <w:rPr>
                <w:szCs w:val="26"/>
                <w:lang w:val="vi-VN"/>
              </w:rPr>
            </w:pPr>
            <w:r w:rsidRPr="008971BF">
              <w:rPr>
                <w:szCs w:val="26"/>
              </w:rPr>
              <w:t>- Mặc nhiên</w:t>
            </w:r>
          </w:p>
          <w:p w14:paraId="2420ED97" w14:textId="77777777" w:rsidR="00547FB5" w:rsidRPr="008971BF" w:rsidRDefault="00547FB5" w:rsidP="00FE485B">
            <w:pPr>
              <w:spacing w:before="0" w:after="0"/>
              <w:ind w:firstLine="0"/>
              <w:jc w:val="left"/>
              <w:rPr>
                <w:szCs w:val="26"/>
              </w:rPr>
            </w:pPr>
            <w:r w:rsidRPr="008971BF">
              <w:rPr>
                <w:szCs w:val="26"/>
              </w:rPr>
              <w:t>- Đầy đủ</w:t>
            </w:r>
          </w:p>
        </w:tc>
        <w:tc>
          <w:tcPr>
            <w:tcW w:w="1130" w:type="dxa"/>
            <w:vAlign w:val="top"/>
            <w:hideMark/>
          </w:tcPr>
          <w:p w14:paraId="1E477B0C" w14:textId="77777777" w:rsidR="00547FB5" w:rsidRPr="008971BF" w:rsidRDefault="00547FB5" w:rsidP="00FE485B">
            <w:pPr>
              <w:spacing w:before="0" w:after="0"/>
              <w:ind w:firstLine="0"/>
              <w:jc w:val="left"/>
              <w:rPr>
                <w:szCs w:val="26"/>
              </w:rPr>
            </w:pPr>
          </w:p>
        </w:tc>
      </w:tr>
      <w:tr w:rsidR="00547FB5" w:rsidRPr="008971BF" w14:paraId="503DFD4E" w14:textId="77777777" w:rsidTr="00FE485B">
        <w:trPr>
          <w:jc w:val="left"/>
        </w:trPr>
        <w:tc>
          <w:tcPr>
            <w:tcW w:w="845" w:type="dxa"/>
            <w:vAlign w:val="top"/>
            <w:hideMark/>
          </w:tcPr>
          <w:p w14:paraId="6761D79A" w14:textId="77777777" w:rsidR="00547FB5" w:rsidRPr="008971BF" w:rsidRDefault="00547FB5" w:rsidP="00FE485B">
            <w:pPr>
              <w:spacing w:before="0" w:after="0"/>
              <w:ind w:firstLine="0"/>
              <w:jc w:val="left"/>
              <w:rPr>
                <w:szCs w:val="26"/>
              </w:rPr>
            </w:pPr>
            <w:r w:rsidRPr="008971BF">
              <w:rPr>
                <w:b/>
                <w:bCs/>
                <w:szCs w:val="26"/>
              </w:rPr>
              <w:t>4</w:t>
            </w:r>
          </w:p>
        </w:tc>
        <w:tc>
          <w:tcPr>
            <w:tcW w:w="3076" w:type="dxa"/>
            <w:vAlign w:val="top"/>
            <w:hideMark/>
          </w:tcPr>
          <w:p w14:paraId="2F991B5E"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519" w:type="dxa"/>
            <w:vAlign w:val="top"/>
            <w:hideMark/>
          </w:tcPr>
          <w:p w14:paraId="1FBBB89F" w14:textId="77777777" w:rsidR="00547FB5" w:rsidRPr="008971BF" w:rsidRDefault="00547FB5" w:rsidP="00FE485B">
            <w:pPr>
              <w:spacing w:before="0" w:after="0"/>
              <w:ind w:firstLine="0"/>
              <w:jc w:val="left"/>
              <w:rPr>
                <w:szCs w:val="26"/>
              </w:rPr>
            </w:pPr>
            <w:r w:rsidRPr="008971BF">
              <w:rPr>
                <w:szCs w:val="26"/>
              </w:rPr>
              <w:t>String</w:t>
            </w:r>
          </w:p>
        </w:tc>
        <w:tc>
          <w:tcPr>
            <w:tcW w:w="2661" w:type="dxa"/>
            <w:vAlign w:val="top"/>
            <w:hideMark/>
          </w:tcPr>
          <w:p w14:paraId="7FA66C92" w14:textId="77777777" w:rsidR="00547FB5" w:rsidRPr="008971BF" w:rsidRDefault="00547FB5" w:rsidP="00FE485B">
            <w:pPr>
              <w:spacing w:before="0" w:after="0"/>
              <w:ind w:firstLine="0"/>
              <w:jc w:val="left"/>
              <w:rPr>
                <w:szCs w:val="26"/>
              </w:rPr>
            </w:pPr>
          </w:p>
        </w:tc>
        <w:tc>
          <w:tcPr>
            <w:tcW w:w="1130" w:type="dxa"/>
            <w:vAlign w:val="top"/>
            <w:hideMark/>
          </w:tcPr>
          <w:p w14:paraId="2EA021D0" w14:textId="77777777" w:rsidR="00547FB5" w:rsidRPr="008971BF" w:rsidRDefault="00547FB5" w:rsidP="00FE485B">
            <w:pPr>
              <w:spacing w:before="0" w:after="0"/>
              <w:ind w:firstLine="0"/>
              <w:jc w:val="left"/>
              <w:rPr>
                <w:szCs w:val="26"/>
              </w:rPr>
            </w:pPr>
          </w:p>
        </w:tc>
      </w:tr>
    </w:tbl>
    <w:p w14:paraId="752B83E2" w14:textId="77777777" w:rsidR="00547FB5" w:rsidRPr="008971BF" w:rsidRDefault="00547FB5" w:rsidP="00812ACB">
      <w:pPr>
        <w:spacing w:after="100" w:afterAutospacing="1"/>
        <w:ind w:firstLine="0"/>
        <w:rPr>
          <w:szCs w:val="26"/>
        </w:rPr>
      </w:pPr>
      <w:r w:rsidRPr="008971BF">
        <w:rPr>
          <w:b/>
          <w:bCs/>
          <w:szCs w:val="26"/>
        </w:rPr>
        <w:t>16. Đặc tả Class HoaDon (Hóa Đơn)</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5ABDF153" w14:textId="77777777" w:rsidTr="00FE485B">
        <w:trPr>
          <w:jc w:val="left"/>
        </w:trPr>
        <w:tc>
          <w:tcPr>
            <w:tcW w:w="844" w:type="dxa"/>
            <w:vAlign w:val="top"/>
            <w:hideMark/>
          </w:tcPr>
          <w:p w14:paraId="216F5A2F"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47E371E6"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7B956090"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2CA6769D"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09213A15"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566CA498" w14:textId="77777777" w:rsidTr="00FE485B">
        <w:trPr>
          <w:jc w:val="left"/>
        </w:trPr>
        <w:tc>
          <w:tcPr>
            <w:tcW w:w="844" w:type="dxa"/>
            <w:vAlign w:val="top"/>
            <w:hideMark/>
          </w:tcPr>
          <w:p w14:paraId="43DFD1BF"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7C7E68FF"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188EEBF6" w14:textId="77777777" w:rsidR="00547FB5" w:rsidRPr="008971BF" w:rsidRDefault="00547FB5" w:rsidP="00FE485B">
            <w:pPr>
              <w:spacing w:before="0" w:after="0"/>
              <w:ind w:firstLine="0"/>
              <w:jc w:val="left"/>
              <w:rPr>
                <w:szCs w:val="26"/>
              </w:rPr>
            </w:pPr>
          </w:p>
        </w:tc>
        <w:tc>
          <w:tcPr>
            <w:tcW w:w="1550" w:type="dxa"/>
            <w:vAlign w:val="top"/>
            <w:hideMark/>
          </w:tcPr>
          <w:p w14:paraId="3DFEF071" w14:textId="77777777" w:rsidR="00547FB5" w:rsidRPr="008971BF" w:rsidRDefault="00547FB5" w:rsidP="00FE485B">
            <w:pPr>
              <w:spacing w:before="0" w:after="0"/>
              <w:ind w:firstLine="0"/>
              <w:jc w:val="left"/>
              <w:rPr>
                <w:szCs w:val="26"/>
              </w:rPr>
            </w:pPr>
          </w:p>
        </w:tc>
        <w:tc>
          <w:tcPr>
            <w:tcW w:w="1211" w:type="dxa"/>
            <w:vAlign w:val="top"/>
            <w:hideMark/>
          </w:tcPr>
          <w:p w14:paraId="785B021A" w14:textId="77777777" w:rsidR="00547FB5" w:rsidRPr="008971BF" w:rsidRDefault="00547FB5" w:rsidP="00FE485B">
            <w:pPr>
              <w:spacing w:before="0" w:after="0"/>
              <w:ind w:firstLine="0"/>
              <w:jc w:val="left"/>
              <w:rPr>
                <w:szCs w:val="26"/>
              </w:rPr>
            </w:pPr>
          </w:p>
        </w:tc>
      </w:tr>
      <w:tr w:rsidR="00547FB5" w:rsidRPr="008971BF" w14:paraId="1B234CA2" w14:textId="77777777" w:rsidTr="00FE485B">
        <w:trPr>
          <w:jc w:val="left"/>
        </w:trPr>
        <w:tc>
          <w:tcPr>
            <w:tcW w:w="844" w:type="dxa"/>
            <w:vAlign w:val="top"/>
            <w:hideMark/>
          </w:tcPr>
          <w:p w14:paraId="20F32C85"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2BFFA0DE" w14:textId="77777777" w:rsidR="00547FB5" w:rsidRPr="008971BF" w:rsidRDefault="00547FB5" w:rsidP="00FE485B">
            <w:pPr>
              <w:spacing w:before="0" w:after="0"/>
              <w:ind w:firstLine="0"/>
              <w:jc w:val="left"/>
              <w:rPr>
                <w:szCs w:val="26"/>
              </w:rPr>
            </w:pPr>
            <w:r w:rsidRPr="008971BF">
              <w:rPr>
                <w:szCs w:val="26"/>
              </w:rPr>
              <w:t>maHD</w:t>
            </w:r>
          </w:p>
        </w:tc>
        <w:tc>
          <w:tcPr>
            <w:tcW w:w="1655" w:type="dxa"/>
            <w:vAlign w:val="top"/>
            <w:hideMark/>
          </w:tcPr>
          <w:p w14:paraId="08CB211F"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73C245C6"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7EFBC0E0"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637EF869" w14:textId="77777777" w:rsidTr="00FE485B">
        <w:trPr>
          <w:jc w:val="left"/>
        </w:trPr>
        <w:tc>
          <w:tcPr>
            <w:tcW w:w="844" w:type="dxa"/>
            <w:vAlign w:val="top"/>
            <w:hideMark/>
          </w:tcPr>
          <w:p w14:paraId="343FB50D"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0B11712B" w14:textId="77777777" w:rsidR="00547FB5" w:rsidRPr="008971BF" w:rsidRDefault="00547FB5" w:rsidP="00FE485B">
            <w:pPr>
              <w:spacing w:before="0" w:after="0"/>
              <w:ind w:firstLine="0"/>
              <w:jc w:val="left"/>
              <w:rPr>
                <w:szCs w:val="26"/>
              </w:rPr>
            </w:pPr>
            <w:r w:rsidRPr="008971BF">
              <w:rPr>
                <w:szCs w:val="26"/>
              </w:rPr>
              <w:t>ngayLap</w:t>
            </w:r>
          </w:p>
        </w:tc>
        <w:tc>
          <w:tcPr>
            <w:tcW w:w="1655" w:type="dxa"/>
            <w:vAlign w:val="top"/>
            <w:hideMark/>
          </w:tcPr>
          <w:p w14:paraId="372F3000" w14:textId="77777777" w:rsidR="00547FB5" w:rsidRPr="008971BF" w:rsidRDefault="00547FB5" w:rsidP="00FE485B">
            <w:pPr>
              <w:spacing w:before="0" w:after="0"/>
              <w:ind w:firstLine="0"/>
              <w:jc w:val="left"/>
              <w:rPr>
                <w:szCs w:val="26"/>
              </w:rPr>
            </w:pPr>
            <w:r w:rsidRPr="008971BF">
              <w:rPr>
                <w:szCs w:val="26"/>
              </w:rPr>
              <w:t>Date</w:t>
            </w:r>
          </w:p>
        </w:tc>
        <w:tc>
          <w:tcPr>
            <w:tcW w:w="1550" w:type="dxa"/>
            <w:vAlign w:val="top"/>
            <w:hideMark/>
          </w:tcPr>
          <w:p w14:paraId="28513E60" w14:textId="77777777" w:rsidR="00547FB5" w:rsidRPr="008971BF" w:rsidRDefault="00547FB5" w:rsidP="00FE485B">
            <w:pPr>
              <w:spacing w:before="0" w:after="0"/>
              <w:ind w:firstLine="0"/>
              <w:jc w:val="left"/>
              <w:rPr>
                <w:szCs w:val="26"/>
              </w:rPr>
            </w:pPr>
          </w:p>
        </w:tc>
        <w:tc>
          <w:tcPr>
            <w:tcW w:w="1211" w:type="dxa"/>
            <w:vAlign w:val="top"/>
            <w:hideMark/>
          </w:tcPr>
          <w:p w14:paraId="4FD2C290" w14:textId="77777777" w:rsidR="00547FB5" w:rsidRPr="008971BF" w:rsidRDefault="00547FB5" w:rsidP="00FE485B">
            <w:pPr>
              <w:spacing w:before="0" w:after="0"/>
              <w:ind w:firstLine="0"/>
              <w:jc w:val="left"/>
              <w:rPr>
                <w:szCs w:val="26"/>
              </w:rPr>
            </w:pPr>
          </w:p>
        </w:tc>
      </w:tr>
      <w:tr w:rsidR="00547FB5" w:rsidRPr="008971BF" w14:paraId="04B14593" w14:textId="77777777" w:rsidTr="00FE485B">
        <w:trPr>
          <w:jc w:val="left"/>
        </w:trPr>
        <w:tc>
          <w:tcPr>
            <w:tcW w:w="844" w:type="dxa"/>
            <w:vAlign w:val="top"/>
            <w:hideMark/>
          </w:tcPr>
          <w:p w14:paraId="190CB5C7"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17A660C6" w14:textId="77777777" w:rsidR="00547FB5" w:rsidRPr="008971BF" w:rsidRDefault="00547FB5" w:rsidP="00FE485B">
            <w:pPr>
              <w:spacing w:before="0" w:after="0"/>
              <w:ind w:firstLine="0"/>
              <w:jc w:val="left"/>
              <w:rPr>
                <w:szCs w:val="26"/>
              </w:rPr>
            </w:pPr>
            <w:r w:rsidRPr="008971BF">
              <w:rPr>
                <w:szCs w:val="26"/>
              </w:rPr>
              <w:t>tongTien</w:t>
            </w:r>
          </w:p>
        </w:tc>
        <w:tc>
          <w:tcPr>
            <w:tcW w:w="1655" w:type="dxa"/>
            <w:vAlign w:val="top"/>
            <w:hideMark/>
          </w:tcPr>
          <w:p w14:paraId="64DB385C" w14:textId="77777777" w:rsidR="00547FB5" w:rsidRPr="008971BF" w:rsidRDefault="00547FB5" w:rsidP="00FE485B">
            <w:pPr>
              <w:spacing w:before="0" w:after="0"/>
              <w:ind w:firstLine="0"/>
              <w:jc w:val="left"/>
              <w:rPr>
                <w:szCs w:val="26"/>
              </w:rPr>
            </w:pPr>
            <w:r w:rsidRPr="008971BF">
              <w:rPr>
                <w:szCs w:val="26"/>
              </w:rPr>
              <w:t>Decimal</w:t>
            </w:r>
          </w:p>
        </w:tc>
        <w:tc>
          <w:tcPr>
            <w:tcW w:w="1550" w:type="dxa"/>
            <w:vAlign w:val="top"/>
            <w:hideMark/>
          </w:tcPr>
          <w:p w14:paraId="490E169C" w14:textId="77777777" w:rsidR="00547FB5" w:rsidRPr="008971BF" w:rsidRDefault="00547FB5" w:rsidP="00FE485B">
            <w:pPr>
              <w:spacing w:before="0" w:after="0"/>
              <w:ind w:firstLine="0"/>
              <w:jc w:val="left"/>
              <w:rPr>
                <w:szCs w:val="26"/>
              </w:rPr>
            </w:pPr>
            <w:r w:rsidRPr="008971BF">
              <w:rPr>
                <w:szCs w:val="26"/>
              </w:rPr>
              <w:t>&gt;= 0</w:t>
            </w:r>
          </w:p>
        </w:tc>
        <w:tc>
          <w:tcPr>
            <w:tcW w:w="1211" w:type="dxa"/>
            <w:vAlign w:val="top"/>
            <w:hideMark/>
          </w:tcPr>
          <w:p w14:paraId="3C863BCF" w14:textId="77777777" w:rsidR="00547FB5" w:rsidRPr="008971BF" w:rsidRDefault="00547FB5" w:rsidP="00FE485B">
            <w:pPr>
              <w:spacing w:before="0" w:after="0"/>
              <w:ind w:firstLine="0"/>
              <w:jc w:val="left"/>
              <w:rPr>
                <w:szCs w:val="26"/>
              </w:rPr>
            </w:pPr>
          </w:p>
        </w:tc>
      </w:tr>
      <w:tr w:rsidR="00547FB5" w:rsidRPr="008971BF" w14:paraId="5F94F5C4" w14:textId="77777777" w:rsidTr="00FE485B">
        <w:trPr>
          <w:jc w:val="left"/>
        </w:trPr>
        <w:tc>
          <w:tcPr>
            <w:tcW w:w="844" w:type="dxa"/>
            <w:vAlign w:val="top"/>
            <w:hideMark/>
          </w:tcPr>
          <w:p w14:paraId="1FC6D5EC"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2A097715" w14:textId="77777777" w:rsidR="00547FB5" w:rsidRPr="008971BF" w:rsidRDefault="00547FB5" w:rsidP="00FE485B">
            <w:pPr>
              <w:spacing w:before="0" w:after="0"/>
              <w:ind w:firstLine="0"/>
              <w:jc w:val="left"/>
              <w:rPr>
                <w:szCs w:val="26"/>
              </w:rPr>
            </w:pPr>
            <w:r w:rsidRPr="008971BF">
              <w:rPr>
                <w:szCs w:val="26"/>
              </w:rPr>
              <w:t>trangThai</w:t>
            </w:r>
          </w:p>
        </w:tc>
        <w:tc>
          <w:tcPr>
            <w:tcW w:w="1655" w:type="dxa"/>
            <w:vAlign w:val="top"/>
            <w:hideMark/>
          </w:tcPr>
          <w:p w14:paraId="482A2AE2"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14BBFA2B" w14:textId="77777777" w:rsidR="00547FB5" w:rsidRPr="008971BF" w:rsidRDefault="00547FB5" w:rsidP="00FE485B">
            <w:pPr>
              <w:spacing w:before="0" w:after="0"/>
              <w:ind w:firstLine="0"/>
              <w:jc w:val="left"/>
              <w:rPr>
                <w:szCs w:val="26"/>
              </w:rPr>
            </w:pPr>
            <w:r w:rsidRPr="008971BF">
              <w:rPr>
                <w:szCs w:val="26"/>
              </w:rPr>
              <w:t>Không rỗng</w:t>
            </w:r>
          </w:p>
        </w:tc>
        <w:tc>
          <w:tcPr>
            <w:tcW w:w="1211" w:type="dxa"/>
            <w:vAlign w:val="top"/>
            <w:hideMark/>
          </w:tcPr>
          <w:p w14:paraId="0A7903D7" w14:textId="77777777" w:rsidR="00547FB5" w:rsidRPr="008971BF" w:rsidRDefault="00547FB5" w:rsidP="00FE485B">
            <w:pPr>
              <w:spacing w:before="0" w:after="0"/>
              <w:ind w:firstLine="0"/>
              <w:jc w:val="left"/>
              <w:rPr>
                <w:szCs w:val="26"/>
              </w:rPr>
            </w:pPr>
          </w:p>
        </w:tc>
      </w:tr>
      <w:tr w:rsidR="00547FB5" w:rsidRPr="008971BF" w14:paraId="769E9EC9" w14:textId="77777777" w:rsidTr="00FE485B">
        <w:trPr>
          <w:jc w:val="left"/>
        </w:trPr>
        <w:tc>
          <w:tcPr>
            <w:tcW w:w="844" w:type="dxa"/>
            <w:vAlign w:val="top"/>
            <w:hideMark/>
          </w:tcPr>
          <w:p w14:paraId="70A555EA"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11DDD990"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06F01DFE" w14:textId="77777777" w:rsidR="00547FB5" w:rsidRPr="008971BF" w:rsidRDefault="00547FB5" w:rsidP="00FE485B">
            <w:pPr>
              <w:spacing w:before="0" w:after="0"/>
              <w:ind w:firstLine="0"/>
              <w:jc w:val="left"/>
              <w:rPr>
                <w:szCs w:val="26"/>
              </w:rPr>
            </w:pPr>
          </w:p>
        </w:tc>
        <w:tc>
          <w:tcPr>
            <w:tcW w:w="1550" w:type="dxa"/>
            <w:vAlign w:val="top"/>
            <w:hideMark/>
          </w:tcPr>
          <w:p w14:paraId="44BB40FC" w14:textId="77777777" w:rsidR="00547FB5" w:rsidRPr="008971BF" w:rsidRDefault="00547FB5" w:rsidP="00FE485B">
            <w:pPr>
              <w:spacing w:before="0" w:after="0"/>
              <w:ind w:firstLine="0"/>
              <w:jc w:val="left"/>
              <w:rPr>
                <w:szCs w:val="26"/>
              </w:rPr>
            </w:pPr>
          </w:p>
        </w:tc>
        <w:tc>
          <w:tcPr>
            <w:tcW w:w="1211" w:type="dxa"/>
            <w:vAlign w:val="top"/>
            <w:hideMark/>
          </w:tcPr>
          <w:p w14:paraId="5EB8E7B9" w14:textId="77777777" w:rsidR="00547FB5" w:rsidRPr="008971BF" w:rsidRDefault="00547FB5" w:rsidP="00FE485B">
            <w:pPr>
              <w:spacing w:before="0" w:after="0"/>
              <w:ind w:firstLine="0"/>
              <w:jc w:val="left"/>
              <w:rPr>
                <w:szCs w:val="26"/>
              </w:rPr>
            </w:pPr>
          </w:p>
        </w:tc>
      </w:tr>
      <w:tr w:rsidR="00547FB5" w:rsidRPr="008971BF" w14:paraId="36B92E65" w14:textId="77777777" w:rsidTr="00FE485B">
        <w:trPr>
          <w:jc w:val="left"/>
        </w:trPr>
        <w:tc>
          <w:tcPr>
            <w:tcW w:w="844" w:type="dxa"/>
            <w:vAlign w:val="top"/>
            <w:hideMark/>
          </w:tcPr>
          <w:p w14:paraId="3E3E8B84"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007B2298" w14:textId="77777777" w:rsidR="00547FB5" w:rsidRPr="008971BF" w:rsidRDefault="00547FB5" w:rsidP="00FE485B">
            <w:pPr>
              <w:spacing w:before="0" w:after="0"/>
              <w:ind w:firstLine="0"/>
              <w:jc w:val="left"/>
              <w:rPr>
                <w:szCs w:val="26"/>
              </w:rPr>
            </w:pPr>
            <w:r w:rsidRPr="008971BF">
              <w:rPr>
                <w:szCs w:val="26"/>
              </w:rPr>
              <w:t>taoHoaDon()</w:t>
            </w:r>
          </w:p>
        </w:tc>
        <w:tc>
          <w:tcPr>
            <w:tcW w:w="1655" w:type="dxa"/>
            <w:vAlign w:val="top"/>
            <w:hideMark/>
          </w:tcPr>
          <w:p w14:paraId="0EEADA51"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62C618A3" w14:textId="77777777" w:rsidR="00547FB5" w:rsidRPr="008971BF" w:rsidRDefault="00547FB5" w:rsidP="00FE485B">
            <w:pPr>
              <w:spacing w:before="0" w:after="0"/>
              <w:ind w:firstLine="0"/>
              <w:jc w:val="left"/>
              <w:rPr>
                <w:szCs w:val="26"/>
              </w:rPr>
            </w:pPr>
          </w:p>
        </w:tc>
        <w:tc>
          <w:tcPr>
            <w:tcW w:w="1211" w:type="dxa"/>
            <w:vAlign w:val="top"/>
            <w:hideMark/>
          </w:tcPr>
          <w:p w14:paraId="64AC07EE" w14:textId="77777777" w:rsidR="00547FB5" w:rsidRPr="008971BF" w:rsidRDefault="00547FB5" w:rsidP="00FE485B">
            <w:pPr>
              <w:spacing w:before="0" w:after="0"/>
              <w:ind w:firstLine="0"/>
              <w:jc w:val="left"/>
              <w:rPr>
                <w:szCs w:val="26"/>
              </w:rPr>
            </w:pPr>
          </w:p>
        </w:tc>
      </w:tr>
      <w:tr w:rsidR="00547FB5" w:rsidRPr="008971BF" w14:paraId="35F896DE" w14:textId="77777777" w:rsidTr="00FE485B">
        <w:trPr>
          <w:jc w:val="left"/>
        </w:trPr>
        <w:tc>
          <w:tcPr>
            <w:tcW w:w="844" w:type="dxa"/>
            <w:vAlign w:val="top"/>
            <w:hideMark/>
          </w:tcPr>
          <w:p w14:paraId="7935B8F9"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1D0611F5" w14:textId="77777777" w:rsidR="00547FB5" w:rsidRPr="008971BF" w:rsidRDefault="00547FB5" w:rsidP="00FE485B">
            <w:pPr>
              <w:spacing w:before="0" w:after="0"/>
              <w:ind w:firstLine="0"/>
              <w:jc w:val="left"/>
              <w:rPr>
                <w:szCs w:val="26"/>
              </w:rPr>
            </w:pPr>
            <w:r w:rsidRPr="008971BF">
              <w:rPr>
                <w:szCs w:val="26"/>
              </w:rPr>
              <w:t>capNhatHoaDon()</w:t>
            </w:r>
          </w:p>
        </w:tc>
        <w:tc>
          <w:tcPr>
            <w:tcW w:w="1655" w:type="dxa"/>
            <w:vAlign w:val="top"/>
            <w:hideMark/>
          </w:tcPr>
          <w:p w14:paraId="0CEBB441"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496EE9B2" w14:textId="77777777" w:rsidR="00547FB5" w:rsidRPr="008971BF" w:rsidRDefault="00547FB5" w:rsidP="00FE485B">
            <w:pPr>
              <w:spacing w:before="0" w:after="0"/>
              <w:ind w:firstLine="0"/>
              <w:jc w:val="left"/>
              <w:rPr>
                <w:szCs w:val="26"/>
              </w:rPr>
            </w:pPr>
          </w:p>
        </w:tc>
        <w:tc>
          <w:tcPr>
            <w:tcW w:w="1211" w:type="dxa"/>
            <w:vAlign w:val="top"/>
            <w:hideMark/>
          </w:tcPr>
          <w:p w14:paraId="3F082177" w14:textId="77777777" w:rsidR="00547FB5" w:rsidRPr="008971BF" w:rsidRDefault="00547FB5" w:rsidP="00FE485B">
            <w:pPr>
              <w:spacing w:before="0" w:after="0"/>
              <w:ind w:firstLine="0"/>
              <w:jc w:val="left"/>
              <w:rPr>
                <w:szCs w:val="26"/>
              </w:rPr>
            </w:pPr>
          </w:p>
        </w:tc>
      </w:tr>
      <w:tr w:rsidR="00547FB5" w:rsidRPr="008971BF" w14:paraId="2A540A4B" w14:textId="77777777" w:rsidTr="00FE485B">
        <w:trPr>
          <w:jc w:val="left"/>
        </w:trPr>
        <w:tc>
          <w:tcPr>
            <w:tcW w:w="844" w:type="dxa"/>
            <w:vAlign w:val="top"/>
            <w:hideMark/>
          </w:tcPr>
          <w:p w14:paraId="1CC084D0"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20B3E1F4" w14:textId="77777777" w:rsidR="00547FB5" w:rsidRPr="008971BF" w:rsidRDefault="00547FB5" w:rsidP="00FE485B">
            <w:pPr>
              <w:spacing w:before="0" w:after="0"/>
              <w:ind w:firstLine="0"/>
              <w:jc w:val="left"/>
              <w:rPr>
                <w:szCs w:val="26"/>
              </w:rPr>
            </w:pPr>
            <w:r w:rsidRPr="008971BF">
              <w:rPr>
                <w:szCs w:val="26"/>
              </w:rPr>
              <w:t>xemHoaDon()</w:t>
            </w:r>
          </w:p>
        </w:tc>
        <w:tc>
          <w:tcPr>
            <w:tcW w:w="1655" w:type="dxa"/>
            <w:vAlign w:val="top"/>
            <w:hideMark/>
          </w:tcPr>
          <w:p w14:paraId="2FEFFE92"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2505F1F8" w14:textId="77777777" w:rsidR="00547FB5" w:rsidRPr="008971BF" w:rsidRDefault="00547FB5" w:rsidP="00FE485B">
            <w:pPr>
              <w:spacing w:before="0" w:after="0"/>
              <w:ind w:firstLine="0"/>
              <w:jc w:val="left"/>
              <w:rPr>
                <w:szCs w:val="26"/>
              </w:rPr>
            </w:pPr>
          </w:p>
        </w:tc>
        <w:tc>
          <w:tcPr>
            <w:tcW w:w="1211" w:type="dxa"/>
            <w:vAlign w:val="top"/>
            <w:hideMark/>
          </w:tcPr>
          <w:p w14:paraId="70208325" w14:textId="77777777" w:rsidR="00547FB5" w:rsidRPr="008971BF" w:rsidRDefault="00547FB5" w:rsidP="00FE485B">
            <w:pPr>
              <w:spacing w:before="0" w:after="0"/>
              <w:ind w:firstLine="0"/>
              <w:jc w:val="left"/>
              <w:rPr>
                <w:szCs w:val="26"/>
              </w:rPr>
            </w:pPr>
          </w:p>
        </w:tc>
      </w:tr>
      <w:tr w:rsidR="00547FB5" w:rsidRPr="008971BF" w14:paraId="418C96FB" w14:textId="77777777" w:rsidTr="00FE485B">
        <w:trPr>
          <w:jc w:val="left"/>
        </w:trPr>
        <w:tc>
          <w:tcPr>
            <w:tcW w:w="844" w:type="dxa"/>
            <w:vAlign w:val="top"/>
            <w:hideMark/>
          </w:tcPr>
          <w:p w14:paraId="751BAFCB"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4233E2B3"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5B8CD2DB" w14:textId="77777777" w:rsidR="00547FB5" w:rsidRPr="008971BF" w:rsidRDefault="00547FB5" w:rsidP="00FE485B">
            <w:pPr>
              <w:spacing w:before="0" w:after="0"/>
              <w:ind w:firstLine="0"/>
              <w:jc w:val="left"/>
              <w:rPr>
                <w:szCs w:val="26"/>
              </w:rPr>
            </w:pPr>
          </w:p>
        </w:tc>
        <w:tc>
          <w:tcPr>
            <w:tcW w:w="1550" w:type="dxa"/>
            <w:vAlign w:val="top"/>
            <w:hideMark/>
          </w:tcPr>
          <w:p w14:paraId="4481EFA1" w14:textId="77777777" w:rsidR="00547FB5" w:rsidRPr="005F7544" w:rsidRDefault="00547FB5" w:rsidP="00FE485B">
            <w:pPr>
              <w:spacing w:before="0" w:after="0"/>
              <w:ind w:firstLine="0"/>
              <w:jc w:val="left"/>
              <w:rPr>
                <w:szCs w:val="26"/>
                <w:lang w:val="vi-VN"/>
              </w:rPr>
            </w:pPr>
            <w:r w:rsidRPr="008971BF">
              <w:rPr>
                <w:szCs w:val="26"/>
              </w:rPr>
              <w:t>- Mặc nhiên</w:t>
            </w:r>
          </w:p>
          <w:p w14:paraId="47D2C5AF"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7BF6AE60" w14:textId="77777777" w:rsidR="00547FB5" w:rsidRPr="008971BF" w:rsidRDefault="00547FB5" w:rsidP="00FE485B">
            <w:pPr>
              <w:spacing w:before="0" w:after="0"/>
              <w:ind w:firstLine="0"/>
              <w:jc w:val="left"/>
              <w:rPr>
                <w:szCs w:val="26"/>
              </w:rPr>
            </w:pPr>
          </w:p>
        </w:tc>
      </w:tr>
      <w:tr w:rsidR="00547FB5" w:rsidRPr="008971BF" w14:paraId="187379C8" w14:textId="77777777" w:rsidTr="00FE485B">
        <w:trPr>
          <w:jc w:val="left"/>
        </w:trPr>
        <w:tc>
          <w:tcPr>
            <w:tcW w:w="844" w:type="dxa"/>
            <w:vAlign w:val="top"/>
            <w:hideMark/>
          </w:tcPr>
          <w:p w14:paraId="4988E9A2"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2477CC83"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22ED7D35"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0BE915E6" w14:textId="77777777" w:rsidR="00547FB5" w:rsidRPr="008971BF" w:rsidRDefault="00547FB5" w:rsidP="00FE485B">
            <w:pPr>
              <w:spacing w:before="0" w:after="0"/>
              <w:ind w:firstLine="0"/>
              <w:jc w:val="left"/>
              <w:rPr>
                <w:szCs w:val="26"/>
              </w:rPr>
            </w:pPr>
          </w:p>
        </w:tc>
        <w:tc>
          <w:tcPr>
            <w:tcW w:w="1211" w:type="dxa"/>
            <w:vAlign w:val="top"/>
            <w:hideMark/>
          </w:tcPr>
          <w:p w14:paraId="07F9E283" w14:textId="77777777" w:rsidR="00547FB5" w:rsidRPr="008971BF" w:rsidRDefault="00547FB5" w:rsidP="00FE485B">
            <w:pPr>
              <w:spacing w:before="0" w:after="0"/>
              <w:ind w:firstLine="0"/>
              <w:jc w:val="left"/>
              <w:rPr>
                <w:szCs w:val="26"/>
              </w:rPr>
            </w:pPr>
          </w:p>
        </w:tc>
      </w:tr>
    </w:tbl>
    <w:p w14:paraId="2113BE5B" w14:textId="77777777" w:rsidR="00547FB5" w:rsidRPr="008971BF" w:rsidRDefault="00547FB5" w:rsidP="00812ACB">
      <w:pPr>
        <w:spacing w:after="100" w:afterAutospacing="1"/>
        <w:ind w:firstLine="0"/>
        <w:rPr>
          <w:szCs w:val="26"/>
        </w:rPr>
      </w:pPr>
      <w:r w:rsidRPr="008971BF">
        <w:rPr>
          <w:b/>
          <w:bCs/>
          <w:szCs w:val="26"/>
        </w:rPr>
        <w:t>17. Đặc tả Class PhieuKham (Phiếu Khám)</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29F020CE" w14:textId="77777777" w:rsidTr="00FE485B">
        <w:trPr>
          <w:jc w:val="left"/>
        </w:trPr>
        <w:tc>
          <w:tcPr>
            <w:tcW w:w="844" w:type="dxa"/>
            <w:vAlign w:val="top"/>
            <w:hideMark/>
          </w:tcPr>
          <w:p w14:paraId="0D7A7497"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2DD77BEE"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3EBA2058"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0577A35E"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59C306FE"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43A15533" w14:textId="77777777" w:rsidTr="00FE485B">
        <w:trPr>
          <w:jc w:val="left"/>
        </w:trPr>
        <w:tc>
          <w:tcPr>
            <w:tcW w:w="844" w:type="dxa"/>
            <w:vAlign w:val="top"/>
            <w:hideMark/>
          </w:tcPr>
          <w:p w14:paraId="7C275334"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0BAFDFF7"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752FB3C2" w14:textId="77777777" w:rsidR="00547FB5" w:rsidRPr="008971BF" w:rsidRDefault="00547FB5" w:rsidP="00FE485B">
            <w:pPr>
              <w:spacing w:before="0" w:after="0"/>
              <w:ind w:firstLine="0"/>
              <w:jc w:val="left"/>
              <w:rPr>
                <w:szCs w:val="26"/>
              </w:rPr>
            </w:pPr>
          </w:p>
        </w:tc>
        <w:tc>
          <w:tcPr>
            <w:tcW w:w="1550" w:type="dxa"/>
            <w:vAlign w:val="top"/>
            <w:hideMark/>
          </w:tcPr>
          <w:p w14:paraId="4210200C" w14:textId="77777777" w:rsidR="00547FB5" w:rsidRPr="008971BF" w:rsidRDefault="00547FB5" w:rsidP="00FE485B">
            <w:pPr>
              <w:spacing w:before="0" w:after="0"/>
              <w:ind w:firstLine="0"/>
              <w:jc w:val="left"/>
              <w:rPr>
                <w:szCs w:val="26"/>
              </w:rPr>
            </w:pPr>
          </w:p>
        </w:tc>
        <w:tc>
          <w:tcPr>
            <w:tcW w:w="1211" w:type="dxa"/>
            <w:vAlign w:val="top"/>
            <w:hideMark/>
          </w:tcPr>
          <w:p w14:paraId="7FAA4EE3" w14:textId="77777777" w:rsidR="00547FB5" w:rsidRPr="008971BF" w:rsidRDefault="00547FB5" w:rsidP="00FE485B">
            <w:pPr>
              <w:spacing w:before="0" w:after="0"/>
              <w:ind w:firstLine="0"/>
              <w:jc w:val="left"/>
              <w:rPr>
                <w:szCs w:val="26"/>
              </w:rPr>
            </w:pPr>
          </w:p>
        </w:tc>
      </w:tr>
      <w:tr w:rsidR="00547FB5" w:rsidRPr="008971BF" w14:paraId="36F88D7C" w14:textId="77777777" w:rsidTr="00FE485B">
        <w:trPr>
          <w:jc w:val="left"/>
        </w:trPr>
        <w:tc>
          <w:tcPr>
            <w:tcW w:w="844" w:type="dxa"/>
            <w:vAlign w:val="top"/>
            <w:hideMark/>
          </w:tcPr>
          <w:p w14:paraId="1F4E4D63"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19FB89DC" w14:textId="77777777" w:rsidR="00547FB5" w:rsidRPr="008971BF" w:rsidRDefault="00547FB5" w:rsidP="00FE485B">
            <w:pPr>
              <w:spacing w:before="0" w:after="0"/>
              <w:ind w:firstLine="0"/>
              <w:jc w:val="left"/>
              <w:rPr>
                <w:szCs w:val="26"/>
              </w:rPr>
            </w:pPr>
            <w:r w:rsidRPr="008971BF">
              <w:rPr>
                <w:szCs w:val="26"/>
              </w:rPr>
              <w:t>maPK</w:t>
            </w:r>
          </w:p>
        </w:tc>
        <w:tc>
          <w:tcPr>
            <w:tcW w:w="1655" w:type="dxa"/>
            <w:vAlign w:val="top"/>
            <w:hideMark/>
          </w:tcPr>
          <w:p w14:paraId="61E48DEB"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182557C6"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6BA513E1"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2A3C0A0E" w14:textId="77777777" w:rsidTr="00FE485B">
        <w:trPr>
          <w:jc w:val="left"/>
        </w:trPr>
        <w:tc>
          <w:tcPr>
            <w:tcW w:w="844" w:type="dxa"/>
            <w:vAlign w:val="top"/>
            <w:hideMark/>
          </w:tcPr>
          <w:p w14:paraId="78589381"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791FA44F" w14:textId="77777777" w:rsidR="00547FB5" w:rsidRPr="008971BF" w:rsidRDefault="00547FB5" w:rsidP="00FE485B">
            <w:pPr>
              <w:spacing w:before="0" w:after="0"/>
              <w:ind w:firstLine="0"/>
              <w:jc w:val="left"/>
              <w:rPr>
                <w:szCs w:val="26"/>
              </w:rPr>
            </w:pPr>
            <w:r w:rsidRPr="008971BF">
              <w:rPr>
                <w:szCs w:val="26"/>
              </w:rPr>
              <w:t>ngayKham</w:t>
            </w:r>
          </w:p>
        </w:tc>
        <w:tc>
          <w:tcPr>
            <w:tcW w:w="1655" w:type="dxa"/>
            <w:vAlign w:val="top"/>
            <w:hideMark/>
          </w:tcPr>
          <w:p w14:paraId="4DEF72FE" w14:textId="77777777" w:rsidR="00547FB5" w:rsidRPr="008971BF" w:rsidRDefault="00547FB5" w:rsidP="00FE485B">
            <w:pPr>
              <w:spacing w:before="0" w:after="0"/>
              <w:ind w:firstLine="0"/>
              <w:jc w:val="left"/>
              <w:rPr>
                <w:szCs w:val="26"/>
              </w:rPr>
            </w:pPr>
            <w:r w:rsidRPr="008971BF">
              <w:rPr>
                <w:szCs w:val="26"/>
              </w:rPr>
              <w:t>Date</w:t>
            </w:r>
          </w:p>
        </w:tc>
        <w:tc>
          <w:tcPr>
            <w:tcW w:w="1550" w:type="dxa"/>
            <w:vAlign w:val="top"/>
            <w:hideMark/>
          </w:tcPr>
          <w:p w14:paraId="761B63B2" w14:textId="77777777" w:rsidR="00547FB5" w:rsidRPr="008971BF" w:rsidRDefault="00547FB5" w:rsidP="00FE485B">
            <w:pPr>
              <w:spacing w:before="0" w:after="0"/>
              <w:ind w:firstLine="0"/>
              <w:jc w:val="left"/>
              <w:rPr>
                <w:szCs w:val="26"/>
              </w:rPr>
            </w:pPr>
          </w:p>
        </w:tc>
        <w:tc>
          <w:tcPr>
            <w:tcW w:w="1211" w:type="dxa"/>
            <w:vAlign w:val="top"/>
            <w:hideMark/>
          </w:tcPr>
          <w:p w14:paraId="13CC934F" w14:textId="77777777" w:rsidR="00547FB5" w:rsidRPr="008971BF" w:rsidRDefault="00547FB5" w:rsidP="00FE485B">
            <w:pPr>
              <w:spacing w:before="0" w:after="0"/>
              <w:ind w:firstLine="0"/>
              <w:jc w:val="left"/>
              <w:rPr>
                <w:szCs w:val="26"/>
              </w:rPr>
            </w:pPr>
          </w:p>
        </w:tc>
      </w:tr>
      <w:tr w:rsidR="00547FB5" w:rsidRPr="008971BF" w14:paraId="46EC58EB" w14:textId="77777777" w:rsidTr="00FE485B">
        <w:trPr>
          <w:jc w:val="left"/>
        </w:trPr>
        <w:tc>
          <w:tcPr>
            <w:tcW w:w="844" w:type="dxa"/>
            <w:vAlign w:val="top"/>
            <w:hideMark/>
          </w:tcPr>
          <w:p w14:paraId="5C5A7215"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14D775E9" w14:textId="77777777" w:rsidR="00547FB5" w:rsidRPr="008971BF" w:rsidRDefault="00547FB5" w:rsidP="00FE485B">
            <w:pPr>
              <w:spacing w:before="0" w:after="0"/>
              <w:ind w:firstLine="0"/>
              <w:jc w:val="left"/>
              <w:rPr>
                <w:szCs w:val="26"/>
              </w:rPr>
            </w:pPr>
            <w:r w:rsidRPr="008971BF">
              <w:rPr>
                <w:szCs w:val="26"/>
              </w:rPr>
              <w:t>trieuChung</w:t>
            </w:r>
          </w:p>
        </w:tc>
        <w:tc>
          <w:tcPr>
            <w:tcW w:w="1655" w:type="dxa"/>
            <w:vAlign w:val="top"/>
            <w:hideMark/>
          </w:tcPr>
          <w:p w14:paraId="28D31CCD"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46049DF1" w14:textId="77777777" w:rsidR="00547FB5" w:rsidRPr="008971BF" w:rsidRDefault="00547FB5" w:rsidP="00FE485B">
            <w:pPr>
              <w:spacing w:before="0" w:after="0"/>
              <w:ind w:firstLine="0"/>
              <w:jc w:val="left"/>
              <w:rPr>
                <w:szCs w:val="26"/>
              </w:rPr>
            </w:pPr>
          </w:p>
        </w:tc>
        <w:tc>
          <w:tcPr>
            <w:tcW w:w="1211" w:type="dxa"/>
            <w:vAlign w:val="top"/>
            <w:hideMark/>
          </w:tcPr>
          <w:p w14:paraId="3A2C0C9B" w14:textId="77777777" w:rsidR="00547FB5" w:rsidRPr="008971BF" w:rsidRDefault="00547FB5" w:rsidP="00FE485B">
            <w:pPr>
              <w:spacing w:before="0" w:after="0"/>
              <w:ind w:firstLine="0"/>
              <w:jc w:val="left"/>
              <w:rPr>
                <w:szCs w:val="26"/>
              </w:rPr>
            </w:pPr>
          </w:p>
        </w:tc>
      </w:tr>
      <w:tr w:rsidR="00547FB5" w:rsidRPr="008971BF" w14:paraId="2638E62C" w14:textId="77777777" w:rsidTr="00FE485B">
        <w:trPr>
          <w:jc w:val="left"/>
        </w:trPr>
        <w:tc>
          <w:tcPr>
            <w:tcW w:w="844" w:type="dxa"/>
            <w:vAlign w:val="top"/>
            <w:hideMark/>
          </w:tcPr>
          <w:p w14:paraId="741C1B91"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755A6E9A" w14:textId="77777777" w:rsidR="00547FB5" w:rsidRPr="008971BF" w:rsidRDefault="00547FB5" w:rsidP="00FE485B">
            <w:pPr>
              <w:spacing w:before="0" w:after="0"/>
              <w:ind w:firstLine="0"/>
              <w:jc w:val="left"/>
              <w:rPr>
                <w:szCs w:val="26"/>
              </w:rPr>
            </w:pPr>
            <w:r w:rsidRPr="008971BF">
              <w:rPr>
                <w:szCs w:val="26"/>
              </w:rPr>
              <w:t>chanDoan</w:t>
            </w:r>
          </w:p>
        </w:tc>
        <w:tc>
          <w:tcPr>
            <w:tcW w:w="1655" w:type="dxa"/>
            <w:vAlign w:val="top"/>
            <w:hideMark/>
          </w:tcPr>
          <w:p w14:paraId="2951FD90"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49793B47" w14:textId="77777777" w:rsidR="00547FB5" w:rsidRPr="008971BF" w:rsidRDefault="00547FB5" w:rsidP="00FE485B">
            <w:pPr>
              <w:spacing w:before="0" w:after="0"/>
              <w:ind w:firstLine="0"/>
              <w:jc w:val="left"/>
              <w:rPr>
                <w:szCs w:val="26"/>
              </w:rPr>
            </w:pPr>
          </w:p>
        </w:tc>
        <w:tc>
          <w:tcPr>
            <w:tcW w:w="1211" w:type="dxa"/>
            <w:vAlign w:val="top"/>
            <w:hideMark/>
          </w:tcPr>
          <w:p w14:paraId="4AE3F4F3" w14:textId="77777777" w:rsidR="00547FB5" w:rsidRPr="008971BF" w:rsidRDefault="00547FB5" w:rsidP="00FE485B">
            <w:pPr>
              <w:spacing w:before="0" w:after="0"/>
              <w:ind w:firstLine="0"/>
              <w:jc w:val="left"/>
              <w:rPr>
                <w:szCs w:val="26"/>
              </w:rPr>
            </w:pPr>
          </w:p>
        </w:tc>
      </w:tr>
      <w:tr w:rsidR="00547FB5" w:rsidRPr="008971BF" w14:paraId="150A2934" w14:textId="77777777" w:rsidTr="00FE485B">
        <w:trPr>
          <w:jc w:val="left"/>
        </w:trPr>
        <w:tc>
          <w:tcPr>
            <w:tcW w:w="844" w:type="dxa"/>
            <w:vAlign w:val="top"/>
            <w:hideMark/>
          </w:tcPr>
          <w:p w14:paraId="6FE2DBEE" w14:textId="77777777" w:rsidR="00547FB5" w:rsidRPr="008971BF" w:rsidRDefault="00547FB5" w:rsidP="00FE485B">
            <w:pPr>
              <w:spacing w:before="0" w:after="0"/>
              <w:ind w:firstLine="0"/>
              <w:jc w:val="left"/>
              <w:rPr>
                <w:szCs w:val="26"/>
              </w:rPr>
            </w:pPr>
            <w:r w:rsidRPr="008971BF">
              <w:rPr>
                <w:szCs w:val="26"/>
              </w:rPr>
              <w:t>1.5</w:t>
            </w:r>
          </w:p>
        </w:tc>
        <w:tc>
          <w:tcPr>
            <w:tcW w:w="3258" w:type="dxa"/>
            <w:vAlign w:val="top"/>
            <w:hideMark/>
          </w:tcPr>
          <w:p w14:paraId="6D1C3145" w14:textId="77777777" w:rsidR="00547FB5" w:rsidRPr="008971BF" w:rsidRDefault="00547FB5" w:rsidP="00FE485B">
            <w:pPr>
              <w:spacing w:before="0" w:after="0"/>
              <w:ind w:firstLine="0"/>
              <w:jc w:val="left"/>
              <w:rPr>
                <w:szCs w:val="26"/>
              </w:rPr>
            </w:pPr>
            <w:r w:rsidRPr="008971BF">
              <w:rPr>
                <w:szCs w:val="26"/>
              </w:rPr>
              <w:t>phuongPhapDieuTri</w:t>
            </w:r>
          </w:p>
        </w:tc>
        <w:tc>
          <w:tcPr>
            <w:tcW w:w="1655" w:type="dxa"/>
            <w:vAlign w:val="top"/>
            <w:hideMark/>
          </w:tcPr>
          <w:p w14:paraId="6D9B0EFD"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709AE18A" w14:textId="77777777" w:rsidR="00547FB5" w:rsidRPr="008971BF" w:rsidRDefault="00547FB5" w:rsidP="00FE485B">
            <w:pPr>
              <w:spacing w:before="0" w:after="0"/>
              <w:ind w:firstLine="0"/>
              <w:jc w:val="left"/>
              <w:rPr>
                <w:szCs w:val="26"/>
              </w:rPr>
            </w:pPr>
          </w:p>
        </w:tc>
        <w:tc>
          <w:tcPr>
            <w:tcW w:w="1211" w:type="dxa"/>
            <w:vAlign w:val="top"/>
            <w:hideMark/>
          </w:tcPr>
          <w:p w14:paraId="00CB5F0D" w14:textId="77777777" w:rsidR="00547FB5" w:rsidRPr="008971BF" w:rsidRDefault="00547FB5" w:rsidP="00FE485B">
            <w:pPr>
              <w:spacing w:before="0" w:after="0"/>
              <w:ind w:firstLine="0"/>
              <w:jc w:val="left"/>
              <w:rPr>
                <w:szCs w:val="26"/>
              </w:rPr>
            </w:pPr>
          </w:p>
        </w:tc>
      </w:tr>
      <w:tr w:rsidR="00547FB5" w:rsidRPr="008971BF" w14:paraId="41E0C978" w14:textId="77777777" w:rsidTr="00FE485B">
        <w:trPr>
          <w:jc w:val="left"/>
        </w:trPr>
        <w:tc>
          <w:tcPr>
            <w:tcW w:w="844" w:type="dxa"/>
            <w:vAlign w:val="top"/>
            <w:hideMark/>
          </w:tcPr>
          <w:p w14:paraId="41DB5B33" w14:textId="77777777" w:rsidR="00547FB5" w:rsidRPr="008971BF" w:rsidRDefault="00547FB5" w:rsidP="00FE485B">
            <w:pPr>
              <w:spacing w:before="0" w:after="0"/>
              <w:ind w:firstLine="0"/>
              <w:jc w:val="left"/>
              <w:rPr>
                <w:szCs w:val="26"/>
              </w:rPr>
            </w:pPr>
            <w:r w:rsidRPr="008971BF">
              <w:rPr>
                <w:szCs w:val="26"/>
              </w:rPr>
              <w:t>1.6</w:t>
            </w:r>
          </w:p>
        </w:tc>
        <w:tc>
          <w:tcPr>
            <w:tcW w:w="3258" w:type="dxa"/>
            <w:vAlign w:val="top"/>
            <w:hideMark/>
          </w:tcPr>
          <w:p w14:paraId="1746986C" w14:textId="77777777" w:rsidR="00547FB5" w:rsidRPr="008971BF" w:rsidRDefault="00547FB5" w:rsidP="00FE485B">
            <w:pPr>
              <w:spacing w:before="0" w:after="0"/>
              <w:ind w:firstLine="0"/>
              <w:jc w:val="left"/>
              <w:rPr>
                <w:szCs w:val="26"/>
              </w:rPr>
            </w:pPr>
            <w:r w:rsidRPr="008971BF">
              <w:rPr>
                <w:szCs w:val="26"/>
              </w:rPr>
              <w:t>ketQua</w:t>
            </w:r>
          </w:p>
        </w:tc>
        <w:tc>
          <w:tcPr>
            <w:tcW w:w="1655" w:type="dxa"/>
            <w:vAlign w:val="top"/>
            <w:hideMark/>
          </w:tcPr>
          <w:p w14:paraId="0A521DC9"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0B4D647D" w14:textId="77777777" w:rsidR="00547FB5" w:rsidRPr="008971BF" w:rsidRDefault="00547FB5" w:rsidP="00FE485B">
            <w:pPr>
              <w:spacing w:before="0" w:after="0"/>
              <w:ind w:firstLine="0"/>
              <w:jc w:val="left"/>
              <w:rPr>
                <w:szCs w:val="26"/>
              </w:rPr>
            </w:pPr>
          </w:p>
        </w:tc>
        <w:tc>
          <w:tcPr>
            <w:tcW w:w="1211" w:type="dxa"/>
            <w:vAlign w:val="top"/>
            <w:hideMark/>
          </w:tcPr>
          <w:p w14:paraId="3314D94A" w14:textId="77777777" w:rsidR="00547FB5" w:rsidRPr="008971BF" w:rsidRDefault="00547FB5" w:rsidP="00FE485B">
            <w:pPr>
              <w:spacing w:before="0" w:after="0"/>
              <w:ind w:firstLine="0"/>
              <w:jc w:val="left"/>
              <w:rPr>
                <w:szCs w:val="26"/>
              </w:rPr>
            </w:pPr>
          </w:p>
        </w:tc>
      </w:tr>
      <w:tr w:rsidR="00547FB5" w:rsidRPr="008971BF" w14:paraId="6A974609" w14:textId="77777777" w:rsidTr="00FE485B">
        <w:trPr>
          <w:jc w:val="left"/>
        </w:trPr>
        <w:tc>
          <w:tcPr>
            <w:tcW w:w="844" w:type="dxa"/>
            <w:vAlign w:val="top"/>
            <w:hideMark/>
          </w:tcPr>
          <w:p w14:paraId="679DD569" w14:textId="77777777" w:rsidR="00547FB5" w:rsidRPr="008971BF" w:rsidRDefault="00547FB5" w:rsidP="00FE485B">
            <w:pPr>
              <w:spacing w:before="0" w:after="0"/>
              <w:ind w:firstLine="0"/>
              <w:jc w:val="left"/>
              <w:rPr>
                <w:szCs w:val="26"/>
              </w:rPr>
            </w:pPr>
            <w:r w:rsidRPr="008971BF">
              <w:rPr>
                <w:szCs w:val="26"/>
              </w:rPr>
              <w:t>1.7</w:t>
            </w:r>
          </w:p>
        </w:tc>
        <w:tc>
          <w:tcPr>
            <w:tcW w:w="3258" w:type="dxa"/>
            <w:vAlign w:val="top"/>
            <w:hideMark/>
          </w:tcPr>
          <w:p w14:paraId="2D110EAA" w14:textId="77777777" w:rsidR="00547FB5" w:rsidRPr="008971BF" w:rsidRDefault="00547FB5" w:rsidP="00FE485B">
            <w:pPr>
              <w:spacing w:before="0" w:after="0"/>
              <w:ind w:firstLine="0"/>
              <w:jc w:val="left"/>
              <w:rPr>
                <w:szCs w:val="26"/>
              </w:rPr>
            </w:pPr>
            <w:r w:rsidRPr="008971BF">
              <w:rPr>
                <w:szCs w:val="26"/>
              </w:rPr>
              <w:t>ghiChu</w:t>
            </w:r>
          </w:p>
        </w:tc>
        <w:tc>
          <w:tcPr>
            <w:tcW w:w="1655" w:type="dxa"/>
            <w:vAlign w:val="top"/>
            <w:hideMark/>
          </w:tcPr>
          <w:p w14:paraId="026C4A5B"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0F6D3A30" w14:textId="77777777" w:rsidR="00547FB5" w:rsidRPr="008971BF" w:rsidRDefault="00547FB5" w:rsidP="00FE485B">
            <w:pPr>
              <w:spacing w:before="0" w:after="0"/>
              <w:ind w:firstLine="0"/>
              <w:jc w:val="left"/>
              <w:rPr>
                <w:szCs w:val="26"/>
              </w:rPr>
            </w:pPr>
          </w:p>
        </w:tc>
        <w:tc>
          <w:tcPr>
            <w:tcW w:w="1211" w:type="dxa"/>
            <w:vAlign w:val="top"/>
            <w:hideMark/>
          </w:tcPr>
          <w:p w14:paraId="6C5DEE99" w14:textId="77777777" w:rsidR="00547FB5" w:rsidRPr="008971BF" w:rsidRDefault="00547FB5" w:rsidP="00FE485B">
            <w:pPr>
              <w:spacing w:before="0" w:after="0"/>
              <w:ind w:firstLine="0"/>
              <w:jc w:val="left"/>
              <w:rPr>
                <w:szCs w:val="26"/>
              </w:rPr>
            </w:pPr>
          </w:p>
        </w:tc>
      </w:tr>
      <w:tr w:rsidR="00547FB5" w:rsidRPr="008971BF" w14:paraId="4ABA9F5E" w14:textId="77777777" w:rsidTr="00FE485B">
        <w:trPr>
          <w:jc w:val="left"/>
        </w:trPr>
        <w:tc>
          <w:tcPr>
            <w:tcW w:w="844" w:type="dxa"/>
            <w:vAlign w:val="top"/>
            <w:hideMark/>
          </w:tcPr>
          <w:p w14:paraId="4866BB2F"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2827D3D7"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1AF6A9D0" w14:textId="77777777" w:rsidR="00547FB5" w:rsidRPr="008971BF" w:rsidRDefault="00547FB5" w:rsidP="00FE485B">
            <w:pPr>
              <w:spacing w:before="0" w:after="0"/>
              <w:ind w:firstLine="0"/>
              <w:jc w:val="left"/>
              <w:rPr>
                <w:szCs w:val="26"/>
              </w:rPr>
            </w:pPr>
          </w:p>
        </w:tc>
        <w:tc>
          <w:tcPr>
            <w:tcW w:w="1550" w:type="dxa"/>
            <w:vAlign w:val="top"/>
            <w:hideMark/>
          </w:tcPr>
          <w:p w14:paraId="03DD47B7" w14:textId="77777777" w:rsidR="00547FB5" w:rsidRPr="008971BF" w:rsidRDefault="00547FB5" w:rsidP="00FE485B">
            <w:pPr>
              <w:spacing w:before="0" w:after="0"/>
              <w:ind w:firstLine="0"/>
              <w:jc w:val="left"/>
              <w:rPr>
                <w:szCs w:val="26"/>
              </w:rPr>
            </w:pPr>
          </w:p>
        </w:tc>
        <w:tc>
          <w:tcPr>
            <w:tcW w:w="1211" w:type="dxa"/>
            <w:vAlign w:val="top"/>
            <w:hideMark/>
          </w:tcPr>
          <w:p w14:paraId="5B14DEF7" w14:textId="77777777" w:rsidR="00547FB5" w:rsidRPr="008971BF" w:rsidRDefault="00547FB5" w:rsidP="00FE485B">
            <w:pPr>
              <w:spacing w:before="0" w:after="0"/>
              <w:ind w:firstLine="0"/>
              <w:jc w:val="left"/>
              <w:rPr>
                <w:szCs w:val="26"/>
              </w:rPr>
            </w:pPr>
          </w:p>
        </w:tc>
      </w:tr>
      <w:tr w:rsidR="00547FB5" w:rsidRPr="008971BF" w14:paraId="14DCFACF" w14:textId="77777777" w:rsidTr="00FE485B">
        <w:trPr>
          <w:jc w:val="left"/>
        </w:trPr>
        <w:tc>
          <w:tcPr>
            <w:tcW w:w="844" w:type="dxa"/>
            <w:vAlign w:val="top"/>
            <w:hideMark/>
          </w:tcPr>
          <w:p w14:paraId="7480B9BA" w14:textId="77777777" w:rsidR="00547FB5" w:rsidRPr="008971BF" w:rsidRDefault="00547FB5" w:rsidP="00FE485B">
            <w:pPr>
              <w:spacing w:before="0" w:after="0"/>
              <w:ind w:firstLine="0"/>
              <w:jc w:val="left"/>
              <w:rPr>
                <w:szCs w:val="26"/>
              </w:rPr>
            </w:pPr>
            <w:r w:rsidRPr="008971BF">
              <w:rPr>
                <w:szCs w:val="26"/>
              </w:rPr>
              <w:lastRenderedPageBreak/>
              <w:t>2.1</w:t>
            </w:r>
          </w:p>
        </w:tc>
        <w:tc>
          <w:tcPr>
            <w:tcW w:w="3258" w:type="dxa"/>
            <w:vAlign w:val="top"/>
            <w:hideMark/>
          </w:tcPr>
          <w:p w14:paraId="096219F2" w14:textId="77777777" w:rsidR="00547FB5" w:rsidRPr="008971BF" w:rsidRDefault="00547FB5" w:rsidP="00FE485B">
            <w:pPr>
              <w:spacing w:before="0" w:after="0"/>
              <w:ind w:firstLine="0"/>
              <w:jc w:val="left"/>
              <w:rPr>
                <w:szCs w:val="26"/>
              </w:rPr>
            </w:pPr>
            <w:r w:rsidRPr="008971BF">
              <w:rPr>
                <w:szCs w:val="26"/>
              </w:rPr>
              <w:t>taoPhieuKham()</w:t>
            </w:r>
          </w:p>
        </w:tc>
        <w:tc>
          <w:tcPr>
            <w:tcW w:w="1655" w:type="dxa"/>
            <w:vAlign w:val="top"/>
            <w:hideMark/>
          </w:tcPr>
          <w:p w14:paraId="138A18AE"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33E194CB" w14:textId="77777777" w:rsidR="00547FB5" w:rsidRPr="008971BF" w:rsidRDefault="00547FB5" w:rsidP="00FE485B">
            <w:pPr>
              <w:spacing w:before="0" w:after="0"/>
              <w:ind w:firstLine="0"/>
              <w:jc w:val="left"/>
              <w:rPr>
                <w:szCs w:val="26"/>
              </w:rPr>
            </w:pPr>
          </w:p>
        </w:tc>
        <w:tc>
          <w:tcPr>
            <w:tcW w:w="1211" w:type="dxa"/>
            <w:vAlign w:val="top"/>
            <w:hideMark/>
          </w:tcPr>
          <w:p w14:paraId="7015F175" w14:textId="77777777" w:rsidR="00547FB5" w:rsidRPr="008971BF" w:rsidRDefault="00547FB5" w:rsidP="00FE485B">
            <w:pPr>
              <w:spacing w:before="0" w:after="0"/>
              <w:ind w:firstLine="0"/>
              <w:jc w:val="left"/>
              <w:rPr>
                <w:szCs w:val="26"/>
              </w:rPr>
            </w:pPr>
          </w:p>
        </w:tc>
      </w:tr>
      <w:tr w:rsidR="00547FB5" w:rsidRPr="008971BF" w14:paraId="46955FE0" w14:textId="77777777" w:rsidTr="00FE485B">
        <w:trPr>
          <w:jc w:val="left"/>
        </w:trPr>
        <w:tc>
          <w:tcPr>
            <w:tcW w:w="844" w:type="dxa"/>
            <w:vAlign w:val="top"/>
            <w:hideMark/>
          </w:tcPr>
          <w:p w14:paraId="7C8EA0DA"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06BDBA3E" w14:textId="77777777" w:rsidR="00547FB5" w:rsidRPr="008971BF" w:rsidRDefault="00547FB5" w:rsidP="00FE485B">
            <w:pPr>
              <w:spacing w:before="0" w:after="0"/>
              <w:ind w:firstLine="0"/>
              <w:jc w:val="left"/>
              <w:rPr>
                <w:szCs w:val="26"/>
              </w:rPr>
            </w:pPr>
            <w:r w:rsidRPr="008971BF">
              <w:rPr>
                <w:szCs w:val="26"/>
              </w:rPr>
              <w:t>capNhatPhieuKham()</w:t>
            </w:r>
          </w:p>
        </w:tc>
        <w:tc>
          <w:tcPr>
            <w:tcW w:w="1655" w:type="dxa"/>
            <w:vAlign w:val="top"/>
            <w:hideMark/>
          </w:tcPr>
          <w:p w14:paraId="379E977E"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5A2694BD" w14:textId="77777777" w:rsidR="00547FB5" w:rsidRPr="008971BF" w:rsidRDefault="00547FB5" w:rsidP="00FE485B">
            <w:pPr>
              <w:spacing w:before="0" w:after="0"/>
              <w:ind w:firstLine="0"/>
              <w:jc w:val="left"/>
              <w:rPr>
                <w:szCs w:val="26"/>
              </w:rPr>
            </w:pPr>
          </w:p>
        </w:tc>
        <w:tc>
          <w:tcPr>
            <w:tcW w:w="1211" w:type="dxa"/>
            <w:vAlign w:val="top"/>
            <w:hideMark/>
          </w:tcPr>
          <w:p w14:paraId="1524F9F1" w14:textId="77777777" w:rsidR="00547FB5" w:rsidRPr="008971BF" w:rsidRDefault="00547FB5" w:rsidP="00FE485B">
            <w:pPr>
              <w:spacing w:before="0" w:after="0"/>
              <w:ind w:firstLine="0"/>
              <w:jc w:val="left"/>
              <w:rPr>
                <w:szCs w:val="26"/>
              </w:rPr>
            </w:pPr>
          </w:p>
        </w:tc>
      </w:tr>
      <w:tr w:rsidR="00547FB5" w:rsidRPr="008971BF" w14:paraId="22C58E84" w14:textId="77777777" w:rsidTr="00FE485B">
        <w:trPr>
          <w:jc w:val="left"/>
        </w:trPr>
        <w:tc>
          <w:tcPr>
            <w:tcW w:w="844" w:type="dxa"/>
            <w:vAlign w:val="top"/>
            <w:hideMark/>
          </w:tcPr>
          <w:p w14:paraId="6B8BFF98"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74D967A5" w14:textId="77777777" w:rsidR="00547FB5" w:rsidRPr="008971BF" w:rsidRDefault="00547FB5" w:rsidP="00FE485B">
            <w:pPr>
              <w:spacing w:before="0" w:after="0"/>
              <w:ind w:firstLine="0"/>
              <w:jc w:val="left"/>
              <w:rPr>
                <w:szCs w:val="26"/>
              </w:rPr>
            </w:pPr>
            <w:r w:rsidRPr="008971BF">
              <w:rPr>
                <w:szCs w:val="26"/>
              </w:rPr>
              <w:t>xoaPhieuKham()</w:t>
            </w:r>
          </w:p>
        </w:tc>
        <w:tc>
          <w:tcPr>
            <w:tcW w:w="1655" w:type="dxa"/>
            <w:vAlign w:val="top"/>
            <w:hideMark/>
          </w:tcPr>
          <w:p w14:paraId="536A27D7"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2A874989" w14:textId="77777777" w:rsidR="00547FB5" w:rsidRPr="008971BF" w:rsidRDefault="00547FB5" w:rsidP="00FE485B">
            <w:pPr>
              <w:spacing w:before="0" w:after="0"/>
              <w:ind w:firstLine="0"/>
              <w:jc w:val="left"/>
              <w:rPr>
                <w:szCs w:val="26"/>
              </w:rPr>
            </w:pPr>
          </w:p>
        </w:tc>
        <w:tc>
          <w:tcPr>
            <w:tcW w:w="1211" w:type="dxa"/>
            <w:vAlign w:val="top"/>
            <w:hideMark/>
          </w:tcPr>
          <w:p w14:paraId="231CCBDC" w14:textId="77777777" w:rsidR="00547FB5" w:rsidRPr="008971BF" w:rsidRDefault="00547FB5" w:rsidP="00FE485B">
            <w:pPr>
              <w:spacing w:before="0" w:after="0"/>
              <w:ind w:firstLine="0"/>
              <w:jc w:val="left"/>
              <w:rPr>
                <w:szCs w:val="26"/>
              </w:rPr>
            </w:pPr>
          </w:p>
        </w:tc>
      </w:tr>
      <w:tr w:rsidR="00547FB5" w:rsidRPr="008971BF" w14:paraId="439FF69A" w14:textId="77777777" w:rsidTr="00FE485B">
        <w:trPr>
          <w:jc w:val="left"/>
        </w:trPr>
        <w:tc>
          <w:tcPr>
            <w:tcW w:w="844" w:type="dxa"/>
            <w:vAlign w:val="top"/>
            <w:hideMark/>
          </w:tcPr>
          <w:p w14:paraId="0FF91E65" w14:textId="77777777" w:rsidR="00547FB5" w:rsidRPr="008971BF" w:rsidRDefault="00547FB5" w:rsidP="00FE485B">
            <w:pPr>
              <w:spacing w:before="0" w:after="0"/>
              <w:ind w:firstLine="0"/>
              <w:jc w:val="left"/>
              <w:rPr>
                <w:szCs w:val="26"/>
              </w:rPr>
            </w:pPr>
            <w:r w:rsidRPr="008971BF">
              <w:rPr>
                <w:szCs w:val="26"/>
              </w:rPr>
              <w:t>2.4</w:t>
            </w:r>
          </w:p>
        </w:tc>
        <w:tc>
          <w:tcPr>
            <w:tcW w:w="3258" w:type="dxa"/>
            <w:vAlign w:val="top"/>
            <w:hideMark/>
          </w:tcPr>
          <w:p w14:paraId="630FC442" w14:textId="77777777" w:rsidR="00547FB5" w:rsidRPr="008971BF" w:rsidRDefault="00547FB5" w:rsidP="00FE485B">
            <w:pPr>
              <w:spacing w:before="0" w:after="0"/>
              <w:ind w:firstLine="0"/>
              <w:jc w:val="left"/>
              <w:rPr>
                <w:szCs w:val="26"/>
              </w:rPr>
            </w:pPr>
            <w:r w:rsidRPr="008971BF">
              <w:rPr>
                <w:szCs w:val="26"/>
              </w:rPr>
              <w:t>xemPhieuKham()</w:t>
            </w:r>
          </w:p>
        </w:tc>
        <w:tc>
          <w:tcPr>
            <w:tcW w:w="1655" w:type="dxa"/>
            <w:vAlign w:val="top"/>
            <w:hideMark/>
          </w:tcPr>
          <w:p w14:paraId="6EE90153"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7BE4B5D3" w14:textId="77777777" w:rsidR="00547FB5" w:rsidRPr="008971BF" w:rsidRDefault="00547FB5" w:rsidP="00FE485B">
            <w:pPr>
              <w:spacing w:before="0" w:after="0"/>
              <w:ind w:firstLine="0"/>
              <w:jc w:val="left"/>
              <w:rPr>
                <w:szCs w:val="26"/>
              </w:rPr>
            </w:pPr>
          </w:p>
        </w:tc>
        <w:tc>
          <w:tcPr>
            <w:tcW w:w="1211" w:type="dxa"/>
            <w:vAlign w:val="top"/>
            <w:hideMark/>
          </w:tcPr>
          <w:p w14:paraId="1020566B" w14:textId="77777777" w:rsidR="00547FB5" w:rsidRPr="008971BF" w:rsidRDefault="00547FB5" w:rsidP="00FE485B">
            <w:pPr>
              <w:spacing w:before="0" w:after="0"/>
              <w:ind w:firstLine="0"/>
              <w:jc w:val="left"/>
              <w:rPr>
                <w:szCs w:val="26"/>
              </w:rPr>
            </w:pPr>
          </w:p>
        </w:tc>
      </w:tr>
      <w:tr w:rsidR="00547FB5" w:rsidRPr="008971BF" w14:paraId="12D4B739" w14:textId="77777777" w:rsidTr="00FE485B">
        <w:trPr>
          <w:jc w:val="left"/>
        </w:trPr>
        <w:tc>
          <w:tcPr>
            <w:tcW w:w="844" w:type="dxa"/>
            <w:vAlign w:val="top"/>
            <w:hideMark/>
          </w:tcPr>
          <w:p w14:paraId="6AC44078"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05EA2339"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0255FD47" w14:textId="77777777" w:rsidR="00547FB5" w:rsidRPr="008971BF" w:rsidRDefault="00547FB5" w:rsidP="00FE485B">
            <w:pPr>
              <w:spacing w:before="0" w:after="0"/>
              <w:ind w:firstLine="0"/>
              <w:jc w:val="left"/>
              <w:rPr>
                <w:szCs w:val="26"/>
              </w:rPr>
            </w:pPr>
          </w:p>
        </w:tc>
        <w:tc>
          <w:tcPr>
            <w:tcW w:w="1550" w:type="dxa"/>
            <w:vAlign w:val="top"/>
            <w:hideMark/>
          </w:tcPr>
          <w:p w14:paraId="37E24FC8" w14:textId="77777777" w:rsidR="00547FB5" w:rsidRPr="005F7544" w:rsidRDefault="00547FB5" w:rsidP="00FE485B">
            <w:pPr>
              <w:spacing w:before="0" w:after="0"/>
              <w:ind w:firstLine="0"/>
              <w:jc w:val="left"/>
              <w:rPr>
                <w:szCs w:val="26"/>
                <w:lang w:val="vi-VN"/>
              </w:rPr>
            </w:pPr>
            <w:r w:rsidRPr="008971BF">
              <w:rPr>
                <w:szCs w:val="26"/>
              </w:rPr>
              <w:t>- Mặc nhiên</w:t>
            </w:r>
          </w:p>
          <w:p w14:paraId="001B6DF9"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3756AA6C" w14:textId="77777777" w:rsidR="00547FB5" w:rsidRPr="008971BF" w:rsidRDefault="00547FB5" w:rsidP="00FE485B">
            <w:pPr>
              <w:spacing w:before="0" w:after="0"/>
              <w:ind w:firstLine="0"/>
              <w:jc w:val="left"/>
              <w:rPr>
                <w:szCs w:val="26"/>
              </w:rPr>
            </w:pPr>
          </w:p>
        </w:tc>
      </w:tr>
      <w:tr w:rsidR="00547FB5" w:rsidRPr="008971BF" w14:paraId="5EF7132C" w14:textId="77777777" w:rsidTr="00FE485B">
        <w:trPr>
          <w:jc w:val="left"/>
        </w:trPr>
        <w:tc>
          <w:tcPr>
            <w:tcW w:w="844" w:type="dxa"/>
            <w:vAlign w:val="top"/>
            <w:hideMark/>
          </w:tcPr>
          <w:p w14:paraId="0585BA3C"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76464FEF"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02757040"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6E5FF46E" w14:textId="77777777" w:rsidR="00547FB5" w:rsidRPr="008971BF" w:rsidRDefault="00547FB5" w:rsidP="00FE485B">
            <w:pPr>
              <w:spacing w:before="0" w:after="0"/>
              <w:ind w:firstLine="0"/>
              <w:jc w:val="left"/>
              <w:rPr>
                <w:szCs w:val="26"/>
              </w:rPr>
            </w:pPr>
          </w:p>
        </w:tc>
        <w:tc>
          <w:tcPr>
            <w:tcW w:w="1211" w:type="dxa"/>
            <w:vAlign w:val="top"/>
            <w:hideMark/>
          </w:tcPr>
          <w:p w14:paraId="72310E1B" w14:textId="77777777" w:rsidR="00547FB5" w:rsidRPr="008971BF" w:rsidRDefault="00547FB5" w:rsidP="00FE485B">
            <w:pPr>
              <w:spacing w:before="0" w:after="0"/>
              <w:ind w:firstLine="0"/>
              <w:jc w:val="left"/>
              <w:rPr>
                <w:szCs w:val="26"/>
              </w:rPr>
            </w:pPr>
          </w:p>
        </w:tc>
      </w:tr>
    </w:tbl>
    <w:p w14:paraId="47A77871" w14:textId="77777777" w:rsidR="00547FB5" w:rsidRPr="008971BF" w:rsidRDefault="00547FB5" w:rsidP="00812ACB">
      <w:pPr>
        <w:spacing w:after="100" w:afterAutospacing="1"/>
        <w:ind w:firstLine="0"/>
        <w:rPr>
          <w:szCs w:val="26"/>
        </w:rPr>
      </w:pPr>
      <w:r w:rsidRPr="008971BF">
        <w:rPr>
          <w:b/>
          <w:bCs/>
          <w:szCs w:val="26"/>
        </w:rPr>
        <w:t>18. Đặc tả Class ChiTietDieuTri (Chi Tiết Điều Trị)</w:t>
      </w:r>
    </w:p>
    <w:tbl>
      <w:tblPr>
        <w:tblStyle w:val="TableGrid"/>
        <w:tblW w:w="0" w:type="auto"/>
        <w:jc w:val="left"/>
        <w:tblLayout w:type="fixed"/>
        <w:tblLook w:val="04A0" w:firstRow="1" w:lastRow="0" w:firstColumn="1" w:lastColumn="0" w:noHBand="0" w:noVBand="1"/>
      </w:tblPr>
      <w:tblGrid>
        <w:gridCol w:w="844"/>
        <w:gridCol w:w="3258"/>
        <w:gridCol w:w="1655"/>
        <w:gridCol w:w="1641"/>
        <w:gridCol w:w="1211"/>
      </w:tblGrid>
      <w:tr w:rsidR="00547FB5" w:rsidRPr="008971BF" w14:paraId="5476363C" w14:textId="77777777" w:rsidTr="00FE485B">
        <w:trPr>
          <w:jc w:val="left"/>
        </w:trPr>
        <w:tc>
          <w:tcPr>
            <w:tcW w:w="844" w:type="dxa"/>
            <w:vAlign w:val="top"/>
            <w:hideMark/>
          </w:tcPr>
          <w:p w14:paraId="7EC471BF"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514C9F67"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038C055E" w14:textId="77777777" w:rsidR="00547FB5" w:rsidRPr="008971BF" w:rsidRDefault="00547FB5" w:rsidP="00FE485B">
            <w:pPr>
              <w:spacing w:before="0" w:after="0"/>
              <w:ind w:firstLine="0"/>
              <w:jc w:val="left"/>
              <w:rPr>
                <w:szCs w:val="26"/>
              </w:rPr>
            </w:pPr>
            <w:r w:rsidRPr="008971BF">
              <w:rPr>
                <w:b/>
                <w:bCs/>
                <w:szCs w:val="26"/>
              </w:rPr>
              <w:t>Kiểu dữ liệu</w:t>
            </w:r>
          </w:p>
        </w:tc>
        <w:tc>
          <w:tcPr>
            <w:tcW w:w="1641" w:type="dxa"/>
            <w:vAlign w:val="top"/>
            <w:hideMark/>
          </w:tcPr>
          <w:p w14:paraId="2DB69D8C"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51C6D8C1"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1820052B" w14:textId="77777777" w:rsidTr="00FE485B">
        <w:trPr>
          <w:jc w:val="left"/>
        </w:trPr>
        <w:tc>
          <w:tcPr>
            <w:tcW w:w="844" w:type="dxa"/>
            <w:vAlign w:val="top"/>
            <w:hideMark/>
          </w:tcPr>
          <w:p w14:paraId="560B78A2"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111FBAB8"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094ACC7C" w14:textId="77777777" w:rsidR="00547FB5" w:rsidRPr="008971BF" w:rsidRDefault="00547FB5" w:rsidP="00FE485B">
            <w:pPr>
              <w:spacing w:before="0" w:after="0"/>
              <w:ind w:firstLine="0"/>
              <w:jc w:val="left"/>
              <w:rPr>
                <w:szCs w:val="26"/>
              </w:rPr>
            </w:pPr>
          </w:p>
        </w:tc>
        <w:tc>
          <w:tcPr>
            <w:tcW w:w="1641" w:type="dxa"/>
            <w:vAlign w:val="top"/>
            <w:hideMark/>
          </w:tcPr>
          <w:p w14:paraId="159367E6" w14:textId="77777777" w:rsidR="00547FB5" w:rsidRPr="008971BF" w:rsidRDefault="00547FB5" w:rsidP="00FE485B">
            <w:pPr>
              <w:spacing w:before="0" w:after="0"/>
              <w:ind w:firstLine="0"/>
              <w:jc w:val="left"/>
              <w:rPr>
                <w:szCs w:val="26"/>
              </w:rPr>
            </w:pPr>
          </w:p>
        </w:tc>
        <w:tc>
          <w:tcPr>
            <w:tcW w:w="1211" w:type="dxa"/>
            <w:vAlign w:val="top"/>
            <w:hideMark/>
          </w:tcPr>
          <w:p w14:paraId="53059488" w14:textId="77777777" w:rsidR="00547FB5" w:rsidRPr="008971BF" w:rsidRDefault="00547FB5" w:rsidP="00FE485B">
            <w:pPr>
              <w:spacing w:before="0" w:after="0"/>
              <w:ind w:firstLine="0"/>
              <w:jc w:val="left"/>
              <w:rPr>
                <w:szCs w:val="26"/>
              </w:rPr>
            </w:pPr>
          </w:p>
        </w:tc>
      </w:tr>
      <w:tr w:rsidR="00547FB5" w:rsidRPr="008971BF" w14:paraId="51787199" w14:textId="77777777" w:rsidTr="00FE485B">
        <w:trPr>
          <w:jc w:val="left"/>
        </w:trPr>
        <w:tc>
          <w:tcPr>
            <w:tcW w:w="844" w:type="dxa"/>
            <w:vAlign w:val="top"/>
            <w:hideMark/>
          </w:tcPr>
          <w:p w14:paraId="1F72FB58"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192125B4" w14:textId="77777777" w:rsidR="00547FB5" w:rsidRPr="008971BF" w:rsidRDefault="00547FB5" w:rsidP="00FE485B">
            <w:pPr>
              <w:spacing w:before="0" w:after="0"/>
              <w:ind w:firstLine="0"/>
              <w:jc w:val="left"/>
              <w:rPr>
                <w:szCs w:val="26"/>
              </w:rPr>
            </w:pPr>
            <w:r w:rsidRPr="008971BF">
              <w:rPr>
                <w:szCs w:val="26"/>
              </w:rPr>
              <w:t>maCT</w:t>
            </w:r>
          </w:p>
        </w:tc>
        <w:tc>
          <w:tcPr>
            <w:tcW w:w="1655" w:type="dxa"/>
            <w:vAlign w:val="top"/>
            <w:hideMark/>
          </w:tcPr>
          <w:p w14:paraId="27B02FDA" w14:textId="77777777" w:rsidR="00547FB5" w:rsidRPr="008971BF" w:rsidRDefault="00547FB5" w:rsidP="00FE485B">
            <w:pPr>
              <w:spacing w:before="0" w:after="0"/>
              <w:ind w:firstLine="0"/>
              <w:jc w:val="left"/>
              <w:rPr>
                <w:szCs w:val="26"/>
              </w:rPr>
            </w:pPr>
            <w:r w:rsidRPr="008971BF">
              <w:rPr>
                <w:szCs w:val="26"/>
              </w:rPr>
              <w:t>String</w:t>
            </w:r>
          </w:p>
        </w:tc>
        <w:tc>
          <w:tcPr>
            <w:tcW w:w="1641" w:type="dxa"/>
            <w:vAlign w:val="top"/>
            <w:hideMark/>
          </w:tcPr>
          <w:p w14:paraId="2D288049"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05CE2BF1"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4A3BB5EF" w14:textId="77777777" w:rsidTr="00FE485B">
        <w:trPr>
          <w:jc w:val="left"/>
        </w:trPr>
        <w:tc>
          <w:tcPr>
            <w:tcW w:w="844" w:type="dxa"/>
            <w:vAlign w:val="top"/>
            <w:hideMark/>
          </w:tcPr>
          <w:p w14:paraId="14AAEB80"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7C195D12" w14:textId="77777777" w:rsidR="00547FB5" w:rsidRPr="008971BF" w:rsidRDefault="00547FB5" w:rsidP="00FE485B">
            <w:pPr>
              <w:spacing w:before="0" w:after="0"/>
              <w:ind w:firstLine="0"/>
              <w:jc w:val="left"/>
              <w:rPr>
                <w:szCs w:val="26"/>
              </w:rPr>
            </w:pPr>
            <w:r w:rsidRPr="008971BF">
              <w:rPr>
                <w:szCs w:val="26"/>
              </w:rPr>
              <w:t>noiDung</w:t>
            </w:r>
          </w:p>
        </w:tc>
        <w:tc>
          <w:tcPr>
            <w:tcW w:w="1655" w:type="dxa"/>
            <w:vAlign w:val="top"/>
            <w:hideMark/>
          </w:tcPr>
          <w:p w14:paraId="741477FE" w14:textId="77777777" w:rsidR="00547FB5" w:rsidRPr="008971BF" w:rsidRDefault="00547FB5" w:rsidP="00FE485B">
            <w:pPr>
              <w:spacing w:before="0" w:after="0"/>
              <w:ind w:firstLine="0"/>
              <w:jc w:val="left"/>
              <w:rPr>
                <w:szCs w:val="26"/>
              </w:rPr>
            </w:pPr>
            <w:r w:rsidRPr="008971BF">
              <w:rPr>
                <w:szCs w:val="26"/>
              </w:rPr>
              <w:t>String</w:t>
            </w:r>
          </w:p>
        </w:tc>
        <w:tc>
          <w:tcPr>
            <w:tcW w:w="1641" w:type="dxa"/>
            <w:vAlign w:val="top"/>
            <w:hideMark/>
          </w:tcPr>
          <w:p w14:paraId="504C403C" w14:textId="77777777" w:rsidR="00547FB5" w:rsidRPr="008971BF" w:rsidRDefault="00547FB5" w:rsidP="00FE485B">
            <w:pPr>
              <w:spacing w:before="0" w:after="0"/>
              <w:ind w:firstLine="0"/>
              <w:jc w:val="left"/>
              <w:rPr>
                <w:szCs w:val="26"/>
              </w:rPr>
            </w:pPr>
          </w:p>
        </w:tc>
        <w:tc>
          <w:tcPr>
            <w:tcW w:w="1211" w:type="dxa"/>
            <w:vAlign w:val="top"/>
            <w:hideMark/>
          </w:tcPr>
          <w:p w14:paraId="18492C78" w14:textId="77777777" w:rsidR="00547FB5" w:rsidRPr="008971BF" w:rsidRDefault="00547FB5" w:rsidP="00FE485B">
            <w:pPr>
              <w:spacing w:before="0" w:after="0"/>
              <w:ind w:firstLine="0"/>
              <w:jc w:val="left"/>
              <w:rPr>
                <w:szCs w:val="26"/>
              </w:rPr>
            </w:pPr>
          </w:p>
        </w:tc>
      </w:tr>
      <w:tr w:rsidR="00547FB5" w:rsidRPr="008971BF" w14:paraId="5C58D3CE" w14:textId="77777777" w:rsidTr="00FE485B">
        <w:trPr>
          <w:jc w:val="left"/>
        </w:trPr>
        <w:tc>
          <w:tcPr>
            <w:tcW w:w="844" w:type="dxa"/>
            <w:vAlign w:val="top"/>
            <w:hideMark/>
          </w:tcPr>
          <w:p w14:paraId="6FBF7075"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1E4A2228" w14:textId="77777777" w:rsidR="00547FB5" w:rsidRPr="008971BF" w:rsidRDefault="00547FB5" w:rsidP="00FE485B">
            <w:pPr>
              <w:spacing w:before="0" w:after="0"/>
              <w:ind w:firstLine="0"/>
              <w:jc w:val="left"/>
              <w:rPr>
                <w:szCs w:val="26"/>
              </w:rPr>
            </w:pPr>
            <w:r w:rsidRPr="008971BF">
              <w:rPr>
                <w:szCs w:val="26"/>
              </w:rPr>
              <w:t>soLuong</w:t>
            </w:r>
          </w:p>
        </w:tc>
        <w:tc>
          <w:tcPr>
            <w:tcW w:w="1655" w:type="dxa"/>
            <w:vAlign w:val="top"/>
            <w:hideMark/>
          </w:tcPr>
          <w:p w14:paraId="1D0D1081" w14:textId="77777777" w:rsidR="00547FB5" w:rsidRPr="008971BF" w:rsidRDefault="00547FB5" w:rsidP="00FE485B">
            <w:pPr>
              <w:spacing w:before="0" w:after="0"/>
              <w:ind w:firstLine="0"/>
              <w:jc w:val="left"/>
              <w:rPr>
                <w:szCs w:val="26"/>
              </w:rPr>
            </w:pPr>
            <w:r w:rsidRPr="008971BF">
              <w:rPr>
                <w:szCs w:val="26"/>
              </w:rPr>
              <w:t>int</w:t>
            </w:r>
          </w:p>
        </w:tc>
        <w:tc>
          <w:tcPr>
            <w:tcW w:w="1641" w:type="dxa"/>
            <w:vAlign w:val="top"/>
            <w:hideMark/>
          </w:tcPr>
          <w:p w14:paraId="193EF2A4" w14:textId="77777777" w:rsidR="00547FB5" w:rsidRPr="008971BF" w:rsidRDefault="00547FB5" w:rsidP="00FE485B">
            <w:pPr>
              <w:spacing w:before="0" w:after="0"/>
              <w:ind w:firstLine="0"/>
              <w:jc w:val="left"/>
              <w:rPr>
                <w:szCs w:val="26"/>
              </w:rPr>
            </w:pPr>
            <w:r w:rsidRPr="008971BF">
              <w:rPr>
                <w:szCs w:val="26"/>
              </w:rPr>
              <w:t>&gt; 0</w:t>
            </w:r>
          </w:p>
        </w:tc>
        <w:tc>
          <w:tcPr>
            <w:tcW w:w="1211" w:type="dxa"/>
            <w:vAlign w:val="top"/>
            <w:hideMark/>
          </w:tcPr>
          <w:p w14:paraId="1EEF45E3" w14:textId="77777777" w:rsidR="00547FB5" w:rsidRPr="008971BF" w:rsidRDefault="00547FB5" w:rsidP="00FE485B">
            <w:pPr>
              <w:spacing w:before="0" w:after="0"/>
              <w:ind w:firstLine="0"/>
              <w:jc w:val="left"/>
              <w:rPr>
                <w:szCs w:val="26"/>
              </w:rPr>
            </w:pPr>
          </w:p>
        </w:tc>
      </w:tr>
      <w:tr w:rsidR="00547FB5" w:rsidRPr="008971BF" w14:paraId="69FEB811" w14:textId="77777777" w:rsidTr="00FE485B">
        <w:trPr>
          <w:jc w:val="left"/>
        </w:trPr>
        <w:tc>
          <w:tcPr>
            <w:tcW w:w="844" w:type="dxa"/>
            <w:vAlign w:val="top"/>
            <w:hideMark/>
          </w:tcPr>
          <w:p w14:paraId="56C26478"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7A95393D" w14:textId="77777777" w:rsidR="00547FB5" w:rsidRPr="008971BF" w:rsidRDefault="00547FB5" w:rsidP="00FE485B">
            <w:pPr>
              <w:spacing w:before="0" w:after="0"/>
              <w:ind w:firstLine="0"/>
              <w:jc w:val="left"/>
              <w:rPr>
                <w:szCs w:val="26"/>
              </w:rPr>
            </w:pPr>
            <w:r w:rsidRPr="008971BF">
              <w:rPr>
                <w:szCs w:val="26"/>
              </w:rPr>
              <w:t>donGia</w:t>
            </w:r>
          </w:p>
        </w:tc>
        <w:tc>
          <w:tcPr>
            <w:tcW w:w="1655" w:type="dxa"/>
            <w:vAlign w:val="top"/>
            <w:hideMark/>
          </w:tcPr>
          <w:p w14:paraId="49C1DDB5" w14:textId="77777777" w:rsidR="00547FB5" w:rsidRPr="008971BF" w:rsidRDefault="00547FB5" w:rsidP="00FE485B">
            <w:pPr>
              <w:spacing w:before="0" w:after="0"/>
              <w:ind w:firstLine="0"/>
              <w:jc w:val="left"/>
              <w:rPr>
                <w:szCs w:val="26"/>
              </w:rPr>
            </w:pPr>
            <w:r w:rsidRPr="008971BF">
              <w:rPr>
                <w:szCs w:val="26"/>
              </w:rPr>
              <w:t>Decimal</w:t>
            </w:r>
          </w:p>
        </w:tc>
        <w:tc>
          <w:tcPr>
            <w:tcW w:w="1641" w:type="dxa"/>
            <w:vAlign w:val="top"/>
            <w:hideMark/>
          </w:tcPr>
          <w:p w14:paraId="2D634F08" w14:textId="77777777" w:rsidR="00547FB5" w:rsidRPr="008971BF" w:rsidRDefault="00547FB5" w:rsidP="00FE485B">
            <w:pPr>
              <w:spacing w:before="0" w:after="0"/>
              <w:ind w:firstLine="0"/>
              <w:jc w:val="left"/>
              <w:rPr>
                <w:szCs w:val="26"/>
              </w:rPr>
            </w:pPr>
          </w:p>
        </w:tc>
        <w:tc>
          <w:tcPr>
            <w:tcW w:w="1211" w:type="dxa"/>
            <w:vAlign w:val="top"/>
            <w:hideMark/>
          </w:tcPr>
          <w:p w14:paraId="55DBBD6C" w14:textId="77777777" w:rsidR="00547FB5" w:rsidRPr="008971BF" w:rsidRDefault="00547FB5" w:rsidP="00FE485B">
            <w:pPr>
              <w:spacing w:before="0" w:after="0"/>
              <w:ind w:firstLine="0"/>
              <w:jc w:val="left"/>
              <w:rPr>
                <w:szCs w:val="26"/>
              </w:rPr>
            </w:pPr>
          </w:p>
        </w:tc>
      </w:tr>
      <w:tr w:rsidR="00547FB5" w:rsidRPr="008971BF" w14:paraId="180938AA" w14:textId="77777777" w:rsidTr="00FE485B">
        <w:trPr>
          <w:jc w:val="left"/>
        </w:trPr>
        <w:tc>
          <w:tcPr>
            <w:tcW w:w="844" w:type="dxa"/>
            <w:vAlign w:val="top"/>
            <w:hideMark/>
          </w:tcPr>
          <w:p w14:paraId="6BE84A3A" w14:textId="77777777" w:rsidR="00547FB5" w:rsidRPr="008971BF" w:rsidRDefault="00547FB5" w:rsidP="00FE485B">
            <w:pPr>
              <w:spacing w:before="0" w:after="0"/>
              <w:ind w:firstLine="0"/>
              <w:jc w:val="left"/>
              <w:rPr>
                <w:szCs w:val="26"/>
              </w:rPr>
            </w:pPr>
            <w:r w:rsidRPr="008971BF">
              <w:rPr>
                <w:szCs w:val="26"/>
              </w:rPr>
              <w:t>1.5</w:t>
            </w:r>
          </w:p>
        </w:tc>
        <w:tc>
          <w:tcPr>
            <w:tcW w:w="3258" w:type="dxa"/>
            <w:vAlign w:val="top"/>
            <w:hideMark/>
          </w:tcPr>
          <w:p w14:paraId="49747C0B" w14:textId="77777777" w:rsidR="00547FB5" w:rsidRPr="008971BF" w:rsidRDefault="00547FB5" w:rsidP="00FE485B">
            <w:pPr>
              <w:spacing w:before="0" w:after="0"/>
              <w:ind w:firstLine="0"/>
              <w:jc w:val="left"/>
              <w:rPr>
                <w:szCs w:val="26"/>
              </w:rPr>
            </w:pPr>
            <w:r w:rsidRPr="008971BF">
              <w:rPr>
                <w:szCs w:val="26"/>
              </w:rPr>
              <w:t>thanhTien</w:t>
            </w:r>
          </w:p>
        </w:tc>
        <w:tc>
          <w:tcPr>
            <w:tcW w:w="1655" w:type="dxa"/>
            <w:vAlign w:val="top"/>
            <w:hideMark/>
          </w:tcPr>
          <w:p w14:paraId="14C79E45" w14:textId="77777777" w:rsidR="00547FB5" w:rsidRPr="008971BF" w:rsidRDefault="00547FB5" w:rsidP="00FE485B">
            <w:pPr>
              <w:spacing w:before="0" w:after="0"/>
              <w:ind w:firstLine="0"/>
              <w:jc w:val="left"/>
              <w:rPr>
                <w:szCs w:val="26"/>
              </w:rPr>
            </w:pPr>
            <w:r w:rsidRPr="008971BF">
              <w:rPr>
                <w:szCs w:val="26"/>
              </w:rPr>
              <w:t>Decimal</w:t>
            </w:r>
          </w:p>
        </w:tc>
        <w:tc>
          <w:tcPr>
            <w:tcW w:w="1641" w:type="dxa"/>
            <w:vAlign w:val="top"/>
            <w:hideMark/>
          </w:tcPr>
          <w:p w14:paraId="490F829A" w14:textId="77777777" w:rsidR="00547FB5" w:rsidRPr="008971BF" w:rsidRDefault="00547FB5" w:rsidP="00FE485B">
            <w:pPr>
              <w:spacing w:before="0" w:after="0"/>
              <w:ind w:firstLine="0"/>
              <w:jc w:val="left"/>
              <w:rPr>
                <w:szCs w:val="26"/>
              </w:rPr>
            </w:pPr>
            <w:r w:rsidRPr="008971BF">
              <w:rPr>
                <w:szCs w:val="26"/>
              </w:rPr>
              <w:t>Tính tự động</w:t>
            </w:r>
          </w:p>
        </w:tc>
        <w:tc>
          <w:tcPr>
            <w:tcW w:w="1211" w:type="dxa"/>
            <w:vAlign w:val="top"/>
            <w:hideMark/>
          </w:tcPr>
          <w:p w14:paraId="731216FF" w14:textId="77777777" w:rsidR="00547FB5" w:rsidRPr="008971BF" w:rsidRDefault="00547FB5" w:rsidP="00FE485B">
            <w:pPr>
              <w:spacing w:before="0" w:after="0"/>
              <w:ind w:firstLine="0"/>
              <w:jc w:val="left"/>
              <w:rPr>
                <w:szCs w:val="26"/>
              </w:rPr>
            </w:pPr>
          </w:p>
        </w:tc>
      </w:tr>
      <w:tr w:rsidR="00547FB5" w:rsidRPr="008971BF" w14:paraId="5D49AF01" w14:textId="77777777" w:rsidTr="00FE485B">
        <w:trPr>
          <w:jc w:val="left"/>
        </w:trPr>
        <w:tc>
          <w:tcPr>
            <w:tcW w:w="844" w:type="dxa"/>
            <w:vAlign w:val="top"/>
            <w:hideMark/>
          </w:tcPr>
          <w:p w14:paraId="34CF8755"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18879CDA"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259909EC" w14:textId="77777777" w:rsidR="00547FB5" w:rsidRPr="008971BF" w:rsidRDefault="00547FB5" w:rsidP="00FE485B">
            <w:pPr>
              <w:spacing w:before="0" w:after="0"/>
              <w:ind w:firstLine="0"/>
              <w:jc w:val="left"/>
              <w:rPr>
                <w:szCs w:val="26"/>
              </w:rPr>
            </w:pPr>
          </w:p>
        </w:tc>
        <w:tc>
          <w:tcPr>
            <w:tcW w:w="1641" w:type="dxa"/>
            <w:vAlign w:val="top"/>
            <w:hideMark/>
          </w:tcPr>
          <w:p w14:paraId="7B1E7B72" w14:textId="77777777" w:rsidR="00547FB5" w:rsidRPr="008971BF" w:rsidRDefault="00547FB5" w:rsidP="00FE485B">
            <w:pPr>
              <w:spacing w:before="0" w:after="0"/>
              <w:ind w:firstLine="0"/>
              <w:jc w:val="left"/>
              <w:rPr>
                <w:szCs w:val="26"/>
              </w:rPr>
            </w:pPr>
          </w:p>
        </w:tc>
        <w:tc>
          <w:tcPr>
            <w:tcW w:w="1211" w:type="dxa"/>
            <w:vAlign w:val="top"/>
            <w:hideMark/>
          </w:tcPr>
          <w:p w14:paraId="5B72C703" w14:textId="77777777" w:rsidR="00547FB5" w:rsidRPr="008971BF" w:rsidRDefault="00547FB5" w:rsidP="00FE485B">
            <w:pPr>
              <w:spacing w:before="0" w:after="0"/>
              <w:ind w:firstLine="0"/>
              <w:jc w:val="left"/>
              <w:rPr>
                <w:szCs w:val="26"/>
              </w:rPr>
            </w:pPr>
          </w:p>
        </w:tc>
      </w:tr>
      <w:tr w:rsidR="00547FB5" w:rsidRPr="008971BF" w14:paraId="425DCCA6" w14:textId="77777777" w:rsidTr="00FE485B">
        <w:trPr>
          <w:jc w:val="left"/>
        </w:trPr>
        <w:tc>
          <w:tcPr>
            <w:tcW w:w="844" w:type="dxa"/>
            <w:vAlign w:val="top"/>
            <w:hideMark/>
          </w:tcPr>
          <w:p w14:paraId="6ECBAF4C"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1710F311" w14:textId="77777777" w:rsidR="00547FB5" w:rsidRPr="008971BF" w:rsidRDefault="00547FB5" w:rsidP="00FE485B">
            <w:pPr>
              <w:spacing w:before="0" w:after="0"/>
              <w:ind w:firstLine="0"/>
              <w:jc w:val="left"/>
              <w:rPr>
                <w:szCs w:val="26"/>
              </w:rPr>
            </w:pPr>
            <w:r w:rsidRPr="008971BF">
              <w:rPr>
                <w:szCs w:val="26"/>
              </w:rPr>
              <w:t>themChiTiet()</w:t>
            </w:r>
          </w:p>
        </w:tc>
        <w:tc>
          <w:tcPr>
            <w:tcW w:w="1655" w:type="dxa"/>
            <w:vAlign w:val="top"/>
            <w:hideMark/>
          </w:tcPr>
          <w:p w14:paraId="0049A1C8" w14:textId="77777777" w:rsidR="00547FB5" w:rsidRPr="008971BF" w:rsidRDefault="00547FB5" w:rsidP="00FE485B">
            <w:pPr>
              <w:spacing w:before="0" w:after="0"/>
              <w:ind w:firstLine="0"/>
              <w:jc w:val="left"/>
              <w:rPr>
                <w:szCs w:val="26"/>
              </w:rPr>
            </w:pPr>
            <w:r w:rsidRPr="008971BF">
              <w:rPr>
                <w:szCs w:val="26"/>
              </w:rPr>
              <w:t>void</w:t>
            </w:r>
          </w:p>
        </w:tc>
        <w:tc>
          <w:tcPr>
            <w:tcW w:w="1641" w:type="dxa"/>
            <w:vAlign w:val="top"/>
            <w:hideMark/>
          </w:tcPr>
          <w:p w14:paraId="23D01787" w14:textId="77777777" w:rsidR="00547FB5" w:rsidRPr="008971BF" w:rsidRDefault="00547FB5" w:rsidP="00FE485B">
            <w:pPr>
              <w:spacing w:before="0" w:after="0"/>
              <w:ind w:firstLine="0"/>
              <w:jc w:val="left"/>
              <w:rPr>
                <w:szCs w:val="26"/>
              </w:rPr>
            </w:pPr>
          </w:p>
        </w:tc>
        <w:tc>
          <w:tcPr>
            <w:tcW w:w="1211" w:type="dxa"/>
            <w:vAlign w:val="top"/>
            <w:hideMark/>
          </w:tcPr>
          <w:p w14:paraId="01234D6C" w14:textId="77777777" w:rsidR="00547FB5" w:rsidRPr="008971BF" w:rsidRDefault="00547FB5" w:rsidP="00FE485B">
            <w:pPr>
              <w:spacing w:before="0" w:after="0"/>
              <w:ind w:firstLine="0"/>
              <w:jc w:val="left"/>
              <w:rPr>
                <w:szCs w:val="26"/>
              </w:rPr>
            </w:pPr>
          </w:p>
        </w:tc>
      </w:tr>
      <w:tr w:rsidR="00547FB5" w:rsidRPr="008971BF" w14:paraId="69E8154C" w14:textId="77777777" w:rsidTr="00FE485B">
        <w:trPr>
          <w:jc w:val="left"/>
        </w:trPr>
        <w:tc>
          <w:tcPr>
            <w:tcW w:w="844" w:type="dxa"/>
            <w:vAlign w:val="top"/>
            <w:hideMark/>
          </w:tcPr>
          <w:p w14:paraId="2380E0C9"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223C5437" w14:textId="77777777" w:rsidR="00547FB5" w:rsidRPr="008971BF" w:rsidRDefault="00547FB5" w:rsidP="00FE485B">
            <w:pPr>
              <w:spacing w:before="0" w:after="0"/>
              <w:ind w:firstLine="0"/>
              <w:jc w:val="left"/>
              <w:rPr>
                <w:szCs w:val="26"/>
              </w:rPr>
            </w:pPr>
            <w:r w:rsidRPr="008971BF">
              <w:rPr>
                <w:szCs w:val="26"/>
              </w:rPr>
              <w:t>capNhatChiTiet()</w:t>
            </w:r>
          </w:p>
        </w:tc>
        <w:tc>
          <w:tcPr>
            <w:tcW w:w="1655" w:type="dxa"/>
            <w:vAlign w:val="top"/>
            <w:hideMark/>
          </w:tcPr>
          <w:p w14:paraId="7F77899C" w14:textId="77777777" w:rsidR="00547FB5" w:rsidRPr="008971BF" w:rsidRDefault="00547FB5" w:rsidP="00FE485B">
            <w:pPr>
              <w:spacing w:before="0" w:after="0"/>
              <w:ind w:firstLine="0"/>
              <w:jc w:val="left"/>
              <w:rPr>
                <w:szCs w:val="26"/>
              </w:rPr>
            </w:pPr>
            <w:r w:rsidRPr="008971BF">
              <w:rPr>
                <w:szCs w:val="26"/>
              </w:rPr>
              <w:t>void</w:t>
            </w:r>
          </w:p>
        </w:tc>
        <w:tc>
          <w:tcPr>
            <w:tcW w:w="1641" w:type="dxa"/>
            <w:vAlign w:val="top"/>
            <w:hideMark/>
          </w:tcPr>
          <w:p w14:paraId="27E71864" w14:textId="77777777" w:rsidR="00547FB5" w:rsidRPr="008971BF" w:rsidRDefault="00547FB5" w:rsidP="00FE485B">
            <w:pPr>
              <w:spacing w:before="0" w:after="0"/>
              <w:ind w:firstLine="0"/>
              <w:jc w:val="left"/>
              <w:rPr>
                <w:szCs w:val="26"/>
              </w:rPr>
            </w:pPr>
          </w:p>
        </w:tc>
        <w:tc>
          <w:tcPr>
            <w:tcW w:w="1211" w:type="dxa"/>
            <w:vAlign w:val="top"/>
            <w:hideMark/>
          </w:tcPr>
          <w:p w14:paraId="679F6B66" w14:textId="77777777" w:rsidR="00547FB5" w:rsidRPr="008971BF" w:rsidRDefault="00547FB5" w:rsidP="00FE485B">
            <w:pPr>
              <w:spacing w:before="0" w:after="0"/>
              <w:ind w:firstLine="0"/>
              <w:jc w:val="left"/>
              <w:rPr>
                <w:szCs w:val="26"/>
              </w:rPr>
            </w:pPr>
          </w:p>
        </w:tc>
      </w:tr>
      <w:tr w:rsidR="00547FB5" w:rsidRPr="008971BF" w14:paraId="02FCAF9E" w14:textId="77777777" w:rsidTr="00FE485B">
        <w:trPr>
          <w:jc w:val="left"/>
        </w:trPr>
        <w:tc>
          <w:tcPr>
            <w:tcW w:w="844" w:type="dxa"/>
            <w:vAlign w:val="top"/>
            <w:hideMark/>
          </w:tcPr>
          <w:p w14:paraId="0785FE5F"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3A7C3C5B" w14:textId="77777777" w:rsidR="00547FB5" w:rsidRPr="008971BF" w:rsidRDefault="00547FB5" w:rsidP="00FE485B">
            <w:pPr>
              <w:spacing w:before="0" w:after="0"/>
              <w:ind w:firstLine="0"/>
              <w:jc w:val="left"/>
              <w:rPr>
                <w:szCs w:val="26"/>
              </w:rPr>
            </w:pPr>
            <w:r w:rsidRPr="008971BF">
              <w:rPr>
                <w:szCs w:val="26"/>
              </w:rPr>
              <w:t>xoaChiTiet()</w:t>
            </w:r>
          </w:p>
        </w:tc>
        <w:tc>
          <w:tcPr>
            <w:tcW w:w="1655" w:type="dxa"/>
            <w:vAlign w:val="top"/>
            <w:hideMark/>
          </w:tcPr>
          <w:p w14:paraId="4B245197" w14:textId="77777777" w:rsidR="00547FB5" w:rsidRPr="008971BF" w:rsidRDefault="00547FB5" w:rsidP="00FE485B">
            <w:pPr>
              <w:spacing w:before="0" w:after="0"/>
              <w:ind w:firstLine="0"/>
              <w:jc w:val="left"/>
              <w:rPr>
                <w:szCs w:val="26"/>
              </w:rPr>
            </w:pPr>
            <w:r w:rsidRPr="008971BF">
              <w:rPr>
                <w:szCs w:val="26"/>
              </w:rPr>
              <w:t>void</w:t>
            </w:r>
          </w:p>
        </w:tc>
        <w:tc>
          <w:tcPr>
            <w:tcW w:w="1641" w:type="dxa"/>
            <w:vAlign w:val="top"/>
            <w:hideMark/>
          </w:tcPr>
          <w:p w14:paraId="4B5AE239" w14:textId="77777777" w:rsidR="00547FB5" w:rsidRPr="008971BF" w:rsidRDefault="00547FB5" w:rsidP="00FE485B">
            <w:pPr>
              <w:spacing w:before="0" w:after="0"/>
              <w:ind w:firstLine="0"/>
              <w:jc w:val="left"/>
              <w:rPr>
                <w:szCs w:val="26"/>
              </w:rPr>
            </w:pPr>
          </w:p>
        </w:tc>
        <w:tc>
          <w:tcPr>
            <w:tcW w:w="1211" w:type="dxa"/>
            <w:vAlign w:val="top"/>
            <w:hideMark/>
          </w:tcPr>
          <w:p w14:paraId="78A592C6" w14:textId="77777777" w:rsidR="00547FB5" w:rsidRPr="008971BF" w:rsidRDefault="00547FB5" w:rsidP="00FE485B">
            <w:pPr>
              <w:spacing w:before="0" w:after="0"/>
              <w:ind w:firstLine="0"/>
              <w:jc w:val="left"/>
              <w:rPr>
                <w:szCs w:val="26"/>
              </w:rPr>
            </w:pPr>
          </w:p>
        </w:tc>
      </w:tr>
      <w:tr w:rsidR="00547FB5" w:rsidRPr="008971BF" w14:paraId="086E1E2C" w14:textId="77777777" w:rsidTr="00FE485B">
        <w:trPr>
          <w:jc w:val="left"/>
        </w:trPr>
        <w:tc>
          <w:tcPr>
            <w:tcW w:w="844" w:type="dxa"/>
            <w:vAlign w:val="top"/>
            <w:hideMark/>
          </w:tcPr>
          <w:p w14:paraId="32E9F347"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5426AB15"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6A7E2FA0" w14:textId="77777777" w:rsidR="00547FB5" w:rsidRPr="008971BF" w:rsidRDefault="00547FB5" w:rsidP="00FE485B">
            <w:pPr>
              <w:spacing w:before="0" w:after="0"/>
              <w:ind w:firstLine="0"/>
              <w:jc w:val="left"/>
              <w:rPr>
                <w:szCs w:val="26"/>
              </w:rPr>
            </w:pPr>
          </w:p>
        </w:tc>
        <w:tc>
          <w:tcPr>
            <w:tcW w:w="1641" w:type="dxa"/>
            <w:vAlign w:val="top"/>
            <w:hideMark/>
          </w:tcPr>
          <w:p w14:paraId="05F5F5A7" w14:textId="77777777" w:rsidR="00547FB5" w:rsidRPr="005F7544" w:rsidRDefault="00547FB5" w:rsidP="00FE485B">
            <w:pPr>
              <w:spacing w:before="0" w:after="0"/>
              <w:ind w:firstLine="0"/>
              <w:jc w:val="left"/>
              <w:rPr>
                <w:szCs w:val="26"/>
                <w:lang w:val="vi-VN"/>
              </w:rPr>
            </w:pPr>
            <w:r w:rsidRPr="008971BF">
              <w:rPr>
                <w:szCs w:val="26"/>
              </w:rPr>
              <w:t>- Mặc nhiên</w:t>
            </w:r>
          </w:p>
          <w:p w14:paraId="47DDCA0E"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229D5261" w14:textId="77777777" w:rsidR="00547FB5" w:rsidRPr="008971BF" w:rsidRDefault="00547FB5" w:rsidP="00FE485B">
            <w:pPr>
              <w:spacing w:before="0" w:after="0"/>
              <w:ind w:firstLine="0"/>
              <w:jc w:val="left"/>
              <w:rPr>
                <w:szCs w:val="26"/>
              </w:rPr>
            </w:pPr>
          </w:p>
        </w:tc>
      </w:tr>
      <w:tr w:rsidR="00547FB5" w:rsidRPr="008971BF" w14:paraId="31785077" w14:textId="77777777" w:rsidTr="00FE485B">
        <w:trPr>
          <w:jc w:val="left"/>
        </w:trPr>
        <w:tc>
          <w:tcPr>
            <w:tcW w:w="844" w:type="dxa"/>
            <w:vAlign w:val="top"/>
            <w:hideMark/>
          </w:tcPr>
          <w:p w14:paraId="038823AD"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18CD6556"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1AB564A5" w14:textId="77777777" w:rsidR="00547FB5" w:rsidRPr="008971BF" w:rsidRDefault="00547FB5" w:rsidP="00FE485B">
            <w:pPr>
              <w:spacing w:before="0" w:after="0"/>
              <w:ind w:firstLine="0"/>
              <w:jc w:val="left"/>
              <w:rPr>
                <w:szCs w:val="26"/>
              </w:rPr>
            </w:pPr>
            <w:r w:rsidRPr="008971BF">
              <w:rPr>
                <w:szCs w:val="26"/>
              </w:rPr>
              <w:t>String</w:t>
            </w:r>
          </w:p>
        </w:tc>
        <w:tc>
          <w:tcPr>
            <w:tcW w:w="1641" w:type="dxa"/>
            <w:vAlign w:val="top"/>
            <w:hideMark/>
          </w:tcPr>
          <w:p w14:paraId="3BE2BD99" w14:textId="77777777" w:rsidR="00547FB5" w:rsidRPr="008971BF" w:rsidRDefault="00547FB5" w:rsidP="00FE485B">
            <w:pPr>
              <w:spacing w:before="0" w:after="0"/>
              <w:ind w:firstLine="0"/>
              <w:jc w:val="left"/>
              <w:rPr>
                <w:szCs w:val="26"/>
              </w:rPr>
            </w:pPr>
          </w:p>
        </w:tc>
        <w:tc>
          <w:tcPr>
            <w:tcW w:w="1211" w:type="dxa"/>
            <w:vAlign w:val="top"/>
            <w:hideMark/>
          </w:tcPr>
          <w:p w14:paraId="04905E24" w14:textId="77777777" w:rsidR="00547FB5" w:rsidRPr="008971BF" w:rsidRDefault="00547FB5" w:rsidP="00FE485B">
            <w:pPr>
              <w:spacing w:before="0" w:after="0"/>
              <w:ind w:firstLine="0"/>
              <w:jc w:val="left"/>
              <w:rPr>
                <w:szCs w:val="26"/>
              </w:rPr>
            </w:pPr>
          </w:p>
        </w:tc>
      </w:tr>
    </w:tbl>
    <w:p w14:paraId="6FB3A059" w14:textId="77777777" w:rsidR="00547FB5" w:rsidRPr="008971BF" w:rsidRDefault="00547FB5" w:rsidP="00812ACB">
      <w:pPr>
        <w:spacing w:after="100" w:afterAutospacing="1"/>
        <w:ind w:firstLine="0"/>
        <w:rPr>
          <w:szCs w:val="26"/>
        </w:rPr>
      </w:pPr>
      <w:r w:rsidRPr="008971BF">
        <w:rPr>
          <w:b/>
          <w:bCs/>
          <w:szCs w:val="26"/>
        </w:rPr>
        <w:t>19. Đặc tả Class DichVuDieuTri (Dịch Vụ Điều Trị)</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1CC0718D" w14:textId="77777777" w:rsidTr="00FE485B">
        <w:trPr>
          <w:jc w:val="left"/>
        </w:trPr>
        <w:tc>
          <w:tcPr>
            <w:tcW w:w="844" w:type="dxa"/>
            <w:vAlign w:val="top"/>
            <w:hideMark/>
          </w:tcPr>
          <w:p w14:paraId="591B5C3C"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09AE44D7"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7D9393D0"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219A9D1B"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4389E91A"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19A4689B" w14:textId="77777777" w:rsidTr="00FE485B">
        <w:trPr>
          <w:jc w:val="left"/>
        </w:trPr>
        <w:tc>
          <w:tcPr>
            <w:tcW w:w="844" w:type="dxa"/>
            <w:vAlign w:val="top"/>
            <w:hideMark/>
          </w:tcPr>
          <w:p w14:paraId="1DD0DF4E"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711365D6"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1036ACEB" w14:textId="77777777" w:rsidR="00547FB5" w:rsidRPr="008971BF" w:rsidRDefault="00547FB5" w:rsidP="00FE485B">
            <w:pPr>
              <w:spacing w:before="0" w:after="0"/>
              <w:ind w:firstLine="0"/>
              <w:jc w:val="left"/>
              <w:rPr>
                <w:szCs w:val="26"/>
              </w:rPr>
            </w:pPr>
          </w:p>
        </w:tc>
        <w:tc>
          <w:tcPr>
            <w:tcW w:w="1550" w:type="dxa"/>
            <w:vAlign w:val="top"/>
            <w:hideMark/>
          </w:tcPr>
          <w:p w14:paraId="1C9475AF" w14:textId="77777777" w:rsidR="00547FB5" w:rsidRPr="008971BF" w:rsidRDefault="00547FB5" w:rsidP="00FE485B">
            <w:pPr>
              <w:spacing w:before="0" w:after="0"/>
              <w:ind w:firstLine="0"/>
              <w:jc w:val="left"/>
              <w:rPr>
                <w:szCs w:val="26"/>
              </w:rPr>
            </w:pPr>
          </w:p>
        </w:tc>
        <w:tc>
          <w:tcPr>
            <w:tcW w:w="1211" w:type="dxa"/>
            <w:vAlign w:val="top"/>
            <w:hideMark/>
          </w:tcPr>
          <w:p w14:paraId="06738AE7" w14:textId="77777777" w:rsidR="00547FB5" w:rsidRPr="008971BF" w:rsidRDefault="00547FB5" w:rsidP="00FE485B">
            <w:pPr>
              <w:spacing w:before="0" w:after="0"/>
              <w:ind w:firstLine="0"/>
              <w:jc w:val="left"/>
              <w:rPr>
                <w:szCs w:val="26"/>
              </w:rPr>
            </w:pPr>
          </w:p>
        </w:tc>
      </w:tr>
      <w:tr w:rsidR="00547FB5" w:rsidRPr="008971BF" w14:paraId="7E7146DD" w14:textId="77777777" w:rsidTr="00FE485B">
        <w:trPr>
          <w:jc w:val="left"/>
        </w:trPr>
        <w:tc>
          <w:tcPr>
            <w:tcW w:w="844" w:type="dxa"/>
            <w:vAlign w:val="top"/>
            <w:hideMark/>
          </w:tcPr>
          <w:p w14:paraId="534DCDFC"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6AE427EB" w14:textId="77777777" w:rsidR="00547FB5" w:rsidRPr="008971BF" w:rsidRDefault="00547FB5" w:rsidP="00FE485B">
            <w:pPr>
              <w:spacing w:before="0" w:after="0"/>
              <w:ind w:firstLine="0"/>
              <w:jc w:val="left"/>
              <w:rPr>
                <w:szCs w:val="26"/>
              </w:rPr>
            </w:pPr>
            <w:r w:rsidRPr="008971BF">
              <w:rPr>
                <w:szCs w:val="26"/>
              </w:rPr>
              <w:t>maDDT</w:t>
            </w:r>
          </w:p>
        </w:tc>
        <w:tc>
          <w:tcPr>
            <w:tcW w:w="1655" w:type="dxa"/>
            <w:vAlign w:val="top"/>
            <w:hideMark/>
          </w:tcPr>
          <w:p w14:paraId="4DDC4760"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16AB0206"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397952FB"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76B4A1A8" w14:textId="77777777" w:rsidTr="00FE485B">
        <w:trPr>
          <w:jc w:val="left"/>
        </w:trPr>
        <w:tc>
          <w:tcPr>
            <w:tcW w:w="844" w:type="dxa"/>
            <w:vAlign w:val="top"/>
            <w:hideMark/>
          </w:tcPr>
          <w:p w14:paraId="5AB88AC3"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74B04C0E" w14:textId="77777777" w:rsidR="00547FB5" w:rsidRPr="008971BF" w:rsidRDefault="00547FB5" w:rsidP="00FE485B">
            <w:pPr>
              <w:spacing w:before="0" w:after="0"/>
              <w:ind w:firstLine="0"/>
              <w:jc w:val="left"/>
              <w:rPr>
                <w:szCs w:val="26"/>
              </w:rPr>
            </w:pPr>
            <w:r w:rsidRPr="008971BF">
              <w:rPr>
                <w:szCs w:val="26"/>
              </w:rPr>
              <w:t>tenDDT</w:t>
            </w:r>
          </w:p>
        </w:tc>
        <w:tc>
          <w:tcPr>
            <w:tcW w:w="1655" w:type="dxa"/>
            <w:vAlign w:val="top"/>
            <w:hideMark/>
          </w:tcPr>
          <w:p w14:paraId="2A62A089"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24B56D88" w14:textId="77777777" w:rsidR="00547FB5" w:rsidRPr="008971BF" w:rsidRDefault="00547FB5" w:rsidP="00FE485B">
            <w:pPr>
              <w:spacing w:before="0" w:after="0"/>
              <w:ind w:firstLine="0"/>
              <w:jc w:val="left"/>
              <w:rPr>
                <w:szCs w:val="26"/>
              </w:rPr>
            </w:pPr>
            <w:r w:rsidRPr="008971BF">
              <w:rPr>
                <w:szCs w:val="26"/>
              </w:rPr>
              <w:t>Không rỗng</w:t>
            </w:r>
          </w:p>
        </w:tc>
        <w:tc>
          <w:tcPr>
            <w:tcW w:w="1211" w:type="dxa"/>
            <w:vAlign w:val="top"/>
            <w:hideMark/>
          </w:tcPr>
          <w:p w14:paraId="5F37B200" w14:textId="77777777" w:rsidR="00547FB5" w:rsidRPr="008971BF" w:rsidRDefault="00547FB5" w:rsidP="00FE485B">
            <w:pPr>
              <w:spacing w:before="0" w:after="0"/>
              <w:ind w:firstLine="0"/>
              <w:jc w:val="left"/>
              <w:rPr>
                <w:szCs w:val="26"/>
              </w:rPr>
            </w:pPr>
          </w:p>
        </w:tc>
      </w:tr>
      <w:tr w:rsidR="00547FB5" w:rsidRPr="008971BF" w14:paraId="1B8855B8" w14:textId="77777777" w:rsidTr="00FE485B">
        <w:trPr>
          <w:jc w:val="left"/>
        </w:trPr>
        <w:tc>
          <w:tcPr>
            <w:tcW w:w="844" w:type="dxa"/>
            <w:vAlign w:val="top"/>
            <w:hideMark/>
          </w:tcPr>
          <w:p w14:paraId="0AAAAD4F"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50C76C2A" w14:textId="77777777" w:rsidR="00547FB5" w:rsidRPr="008971BF" w:rsidRDefault="00547FB5" w:rsidP="00FE485B">
            <w:pPr>
              <w:spacing w:before="0" w:after="0"/>
              <w:ind w:firstLine="0"/>
              <w:jc w:val="left"/>
              <w:rPr>
                <w:szCs w:val="26"/>
              </w:rPr>
            </w:pPr>
            <w:r w:rsidRPr="008971BF">
              <w:rPr>
                <w:szCs w:val="26"/>
              </w:rPr>
              <w:t>donGia</w:t>
            </w:r>
          </w:p>
        </w:tc>
        <w:tc>
          <w:tcPr>
            <w:tcW w:w="1655" w:type="dxa"/>
            <w:vAlign w:val="top"/>
            <w:hideMark/>
          </w:tcPr>
          <w:p w14:paraId="0D8D7781" w14:textId="77777777" w:rsidR="00547FB5" w:rsidRPr="008971BF" w:rsidRDefault="00547FB5" w:rsidP="00FE485B">
            <w:pPr>
              <w:spacing w:before="0" w:after="0"/>
              <w:ind w:firstLine="0"/>
              <w:jc w:val="left"/>
              <w:rPr>
                <w:szCs w:val="26"/>
              </w:rPr>
            </w:pPr>
            <w:r w:rsidRPr="008971BF">
              <w:rPr>
                <w:szCs w:val="26"/>
              </w:rPr>
              <w:t>Decimal</w:t>
            </w:r>
          </w:p>
        </w:tc>
        <w:tc>
          <w:tcPr>
            <w:tcW w:w="1550" w:type="dxa"/>
            <w:vAlign w:val="top"/>
            <w:hideMark/>
          </w:tcPr>
          <w:p w14:paraId="072E4717" w14:textId="77777777" w:rsidR="00547FB5" w:rsidRPr="008971BF" w:rsidRDefault="00547FB5" w:rsidP="00FE485B">
            <w:pPr>
              <w:spacing w:before="0" w:after="0"/>
              <w:ind w:firstLine="0"/>
              <w:jc w:val="left"/>
              <w:rPr>
                <w:szCs w:val="26"/>
              </w:rPr>
            </w:pPr>
          </w:p>
        </w:tc>
        <w:tc>
          <w:tcPr>
            <w:tcW w:w="1211" w:type="dxa"/>
            <w:vAlign w:val="top"/>
            <w:hideMark/>
          </w:tcPr>
          <w:p w14:paraId="1569EBD0" w14:textId="77777777" w:rsidR="00547FB5" w:rsidRPr="008971BF" w:rsidRDefault="00547FB5" w:rsidP="00FE485B">
            <w:pPr>
              <w:spacing w:before="0" w:after="0"/>
              <w:ind w:firstLine="0"/>
              <w:jc w:val="left"/>
              <w:rPr>
                <w:szCs w:val="26"/>
              </w:rPr>
            </w:pPr>
          </w:p>
        </w:tc>
      </w:tr>
      <w:tr w:rsidR="00547FB5" w:rsidRPr="008971BF" w14:paraId="2F5B47E7" w14:textId="77777777" w:rsidTr="00FE485B">
        <w:trPr>
          <w:jc w:val="left"/>
        </w:trPr>
        <w:tc>
          <w:tcPr>
            <w:tcW w:w="844" w:type="dxa"/>
            <w:vAlign w:val="top"/>
            <w:hideMark/>
          </w:tcPr>
          <w:p w14:paraId="584D2E70"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23FB5A2D"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7CBF41DE" w14:textId="77777777" w:rsidR="00547FB5" w:rsidRPr="008971BF" w:rsidRDefault="00547FB5" w:rsidP="00FE485B">
            <w:pPr>
              <w:spacing w:before="0" w:after="0"/>
              <w:ind w:firstLine="0"/>
              <w:jc w:val="left"/>
              <w:rPr>
                <w:szCs w:val="26"/>
              </w:rPr>
            </w:pPr>
          </w:p>
        </w:tc>
        <w:tc>
          <w:tcPr>
            <w:tcW w:w="1550" w:type="dxa"/>
            <w:vAlign w:val="top"/>
            <w:hideMark/>
          </w:tcPr>
          <w:p w14:paraId="504ED377" w14:textId="77777777" w:rsidR="00547FB5" w:rsidRPr="008971BF" w:rsidRDefault="00547FB5" w:rsidP="00FE485B">
            <w:pPr>
              <w:spacing w:before="0" w:after="0"/>
              <w:ind w:firstLine="0"/>
              <w:jc w:val="left"/>
              <w:rPr>
                <w:szCs w:val="26"/>
              </w:rPr>
            </w:pPr>
          </w:p>
        </w:tc>
        <w:tc>
          <w:tcPr>
            <w:tcW w:w="1211" w:type="dxa"/>
            <w:vAlign w:val="top"/>
            <w:hideMark/>
          </w:tcPr>
          <w:p w14:paraId="7B1352C5" w14:textId="77777777" w:rsidR="00547FB5" w:rsidRPr="008971BF" w:rsidRDefault="00547FB5" w:rsidP="00FE485B">
            <w:pPr>
              <w:spacing w:before="0" w:after="0"/>
              <w:ind w:firstLine="0"/>
              <w:jc w:val="left"/>
              <w:rPr>
                <w:szCs w:val="26"/>
              </w:rPr>
            </w:pPr>
          </w:p>
        </w:tc>
      </w:tr>
      <w:tr w:rsidR="00547FB5" w:rsidRPr="008971BF" w14:paraId="7F309813" w14:textId="77777777" w:rsidTr="00FE485B">
        <w:trPr>
          <w:jc w:val="left"/>
        </w:trPr>
        <w:tc>
          <w:tcPr>
            <w:tcW w:w="844" w:type="dxa"/>
            <w:vAlign w:val="top"/>
            <w:hideMark/>
          </w:tcPr>
          <w:p w14:paraId="5BE237F7"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1089F0C6" w14:textId="77777777" w:rsidR="00547FB5" w:rsidRPr="008971BF" w:rsidRDefault="00547FB5" w:rsidP="00FE485B">
            <w:pPr>
              <w:spacing w:before="0" w:after="0"/>
              <w:ind w:firstLine="0"/>
              <w:jc w:val="left"/>
              <w:rPr>
                <w:szCs w:val="26"/>
              </w:rPr>
            </w:pPr>
            <w:r w:rsidRPr="008971BF">
              <w:rPr>
                <w:szCs w:val="26"/>
              </w:rPr>
              <w:t>capNhatDonGia()</w:t>
            </w:r>
          </w:p>
        </w:tc>
        <w:tc>
          <w:tcPr>
            <w:tcW w:w="1655" w:type="dxa"/>
            <w:vAlign w:val="top"/>
            <w:hideMark/>
          </w:tcPr>
          <w:p w14:paraId="16E6A0F1"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28B8FC31" w14:textId="77777777" w:rsidR="00547FB5" w:rsidRPr="008971BF" w:rsidRDefault="00547FB5" w:rsidP="00FE485B">
            <w:pPr>
              <w:spacing w:before="0" w:after="0"/>
              <w:ind w:firstLine="0"/>
              <w:jc w:val="left"/>
              <w:rPr>
                <w:szCs w:val="26"/>
              </w:rPr>
            </w:pPr>
          </w:p>
        </w:tc>
        <w:tc>
          <w:tcPr>
            <w:tcW w:w="1211" w:type="dxa"/>
            <w:vAlign w:val="top"/>
            <w:hideMark/>
          </w:tcPr>
          <w:p w14:paraId="5BAFB7F2" w14:textId="77777777" w:rsidR="00547FB5" w:rsidRPr="008971BF" w:rsidRDefault="00547FB5" w:rsidP="00FE485B">
            <w:pPr>
              <w:spacing w:before="0" w:after="0"/>
              <w:ind w:firstLine="0"/>
              <w:jc w:val="left"/>
              <w:rPr>
                <w:szCs w:val="26"/>
              </w:rPr>
            </w:pPr>
          </w:p>
        </w:tc>
      </w:tr>
      <w:tr w:rsidR="00547FB5" w:rsidRPr="008971BF" w14:paraId="6ED9D912" w14:textId="77777777" w:rsidTr="00FE485B">
        <w:trPr>
          <w:jc w:val="left"/>
        </w:trPr>
        <w:tc>
          <w:tcPr>
            <w:tcW w:w="844" w:type="dxa"/>
            <w:vAlign w:val="top"/>
            <w:hideMark/>
          </w:tcPr>
          <w:p w14:paraId="064716F4" w14:textId="77777777" w:rsidR="00547FB5" w:rsidRPr="008971BF" w:rsidRDefault="00547FB5" w:rsidP="00FE485B">
            <w:pPr>
              <w:spacing w:before="0" w:after="0"/>
              <w:ind w:firstLine="0"/>
              <w:jc w:val="left"/>
              <w:rPr>
                <w:szCs w:val="26"/>
              </w:rPr>
            </w:pPr>
            <w:r w:rsidRPr="008971BF">
              <w:rPr>
                <w:szCs w:val="26"/>
              </w:rPr>
              <w:lastRenderedPageBreak/>
              <w:t>2.2</w:t>
            </w:r>
          </w:p>
        </w:tc>
        <w:tc>
          <w:tcPr>
            <w:tcW w:w="3258" w:type="dxa"/>
            <w:vAlign w:val="top"/>
            <w:hideMark/>
          </w:tcPr>
          <w:p w14:paraId="70484077" w14:textId="77777777" w:rsidR="00547FB5" w:rsidRPr="008971BF" w:rsidRDefault="00547FB5" w:rsidP="00FE485B">
            <w:pPr>
              <w:spacing w:before="0" w:after="0"/>
              <w:ind w:firstLine="0"/>
              <w:jc w:val="left"/>
              <w:rPr>
                <w:szCs w:val="26"/>
              </w:rPr>
            </w:pPr>
            <w:r w:rsidRPr="008971BF">
              <w:rPr>
                <w:szCs w:val="26"/>
              </w:rPr>
              <w:t>timKiem()</w:t>
            </w:r>
          </w:p>
        </w:tc>
        <w:tc>
          <w:tcPr>
            <w:tcW w:w="1655" w:type="dxa"/>
            <w:vAlign w:val="top"/>
            <w:hideMark/>
          </w:tcPr>
          <w:p w14:paraId="1EDE0D6B"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47B582D5" w14:textId="77777777" w:rsidR="00547FB5" w:rsidRPr="008971BF" w:rsidRDefault="00547FB5" w:rsidP="00FE485B">
            <w:pPr>
              <w:spacing w:before="0" w:after="0"/>
              <w:ind w:firstLine="0"/>
              <w:jc w:val="left"/>
              <w:rPr>
                <w:szCs w:val="26"/>
              </w:rPr>
            </w:pPr>
          </w:p>
        </w:tc>
        <w:tc>
          <w:tcPr>
            <w:tcW w:w="1211" w:type="dxa"/>
            <w:vAlign w:val="top"/>
            <w:hideMark/>
          </w:tcPr>
          <w:p w14:paraId="196911BA" w14:textId="77777777" w:rsidR="00547FB5" w:rsidRPr="008971BF" w:rsidRDefault="00547FB5" w:rsidP="00FE485B">
            <w:pPr>
              <w:spacing w:before="0" w:after="0"/>
              <w:ind w:firstLine="0"/>
              <w:jc w:val="left"/>
              <w:rPr>
                <w:szCs w:val="26"/>
              </w:rPr>
            </w:pPr>
          </w:p>
        </w:tc>
      </w:tr>
      <w:tr w:rsidR="00547FB5" w:rsidRPr="008971BF" w14:paraId="04843EC9" w14:textId="77777777" w:rsidTr="00FE485B">
        <w:trPr>
          <w:jc w:val="left"/>
        </w:trPr>
        <w:tc>
          <w:tcPr>
            <w:tcW w:w="844" w:type="dxa"/>
            <w:vAlign w:val="top"/>
            <w:hideMark/>
          </w:tcPr>
          <w:p w14:paraId="366972D6"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066759C8"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45EBFF8F" w14:textId="77777777" w:rsidR="00547FB5" w:rsidRPr="008971BF" w:rsidRDefault="00547FB5" w:rsidP="00FE485B">
            <w:pPr>
              <w:spacing w:before="0" w:after="0"/>
              <w:ind w:firstLine="0"/>
              <w:jc w:val="left"/>
              <w:rPr>
                <w:szCs w:val="26"/>
              </w:rPr>
            </w:pPr>
          </w:p>
        </w:tc>
        <w:tc>
          <w:tcPr>
            <w:tcW w:w="1550" w:type="dxa"/>
            <w:vAlign w:val="top"/>
            <w:hideMark/>
          </w:tcPr>
          <w:p w14:paraId="09B7E9BE" w14:textId="77777777" w:rsidR="00547FB5" w:rsidRPr="005F7544" w:rsidRDefault="00547FB5" w:rsidP="00FE485B">
            <w:pPr>
              <w:spacing w:before="0" w:after="0"/>
              <w:ind w:firstLine="0"/>
              <w:jc w:val="left"/>
              <w:rPr>
                <w:szCs w:val="26"/>
                <w:lang w:val="vi-VN"/>
              </w:rPr>
            </w:pPr>
            <w:r w:rsidRPr="008971BF">
              <w:rPr>
                <w:szCs w:val="26"/>
              </w:rPr>
              <w:t>- Mặc nhiên</w:t>
            </w:r>
          </w:p>
          <w:p w14:paraId="6F8EDADD"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566F3D01" w14:textId="77777777" w:rsidR="00547FB5" w:rsidRPr="008971BF" w:rsidRDefault="00547FB5" w:rsidP="00FE485B">
            <w:pPr>
              <w:spacing w:before="0" w:after="0"/>
              <w:ind w:firstLine="0"/>
              <w:jc w:val="left"/>
              <w:rPr>
                <w:szCs w:val="26"/>
              </w:rPr>
            </w:pPr>
          </w:p>
        </w:tc>
      </w:tr>
      <w:tr w:rsidR="00547FB5" w:rsidRPr="008971BF" w14:paraId="4D917ACF" w14:textId="77777777" w:rsidTr="00FE485B">
        <w:trPr>
          <w:jc w:val="left"/>
        </w:trPr>
        <w:tc>
          <w:tcPr>
            <w:tcW w:w="844" w:type="dxa"/>
            <w:vAlign w:val="top"/>
            <w:hideMark/>
          </w:tcPr>
          <w:p w14:paraId="60695C51"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45076B37"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48A8E403"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1240286D" w14:textId="77777777" w:rsidR="00547FB5" w:rsidRPr="008971BF" w:rsidRDefault="00547FB5" w:rsidP="00FE485B">
            <w:pPr>
              <w:spacing w:before="0" w:after="0"/>
              <w:ind w:firstLine="0"/>
              <w:jc w:val="left"/>
              <w:rPr>
                <w:szCs w:val="26"/>
              </w:rPr>
            </w:pPr>
          </w:p>
        </w:tc>
        <w:tc>
          <w:tcPr>
            <w:tcW w:w="1211" w:type="dxa"/>
            <w:vAlign w:val="top"/>
            <w:hideMark/>
          </w:tcPr>
          <w:p w14:paraId="425B8F33" w14:textId="77777777" w:rsidR="00547FB5" w:rsidRPr="008971BF" w:rsidRDefault="00547FB5" w:rsidP="00FE485B">
            <w:pPr>
              <w:spacing w:before="0" w:after="0"/>
              <w:ind w:firstLine="0"/>
              <w:jc w:val="left"/>
              <w:rPr>
                <w:szCs w:val="26"/>
              </w:rPr>
            </w:pPr>
          </w:p>
        </w:tc>
      </w:tr>
    </w:tbl>
    <w:p w14:paraId="61212486" w14:textId="77777777" w:rsidR="00547FB5" w:rsidRPr="008971BF" w:rsidRDefault="00547FB5" w:rsidP="00812ACB">
      <w:pPr>
        <w:spacing w:after="100" w:afterAutospacing="1"/>
        <w:ind w:firstLine="0"/>
        <w:rPr>
          <w:szCs w:val="26"/>
        </w:rPr>
      </w:pPr>
      <w:r w:rsidRPr="008971BF">
        <w:rPr>
          <w:b/>
          <w:bCs/>
          <w:szCs w:val="26"/>
        </w:rPr>
        <w:t>20. Đặc tả Class BaoCaoDoanhThu (Báo Cáo Doanh Thu)</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35D80252" w14:textId="77777777" w:rsidTr="00FE485B">
        <w:trPr>
          <w:jc w:val="left"/>
        </w:trPr>
        <w:tc>
          <w:tcPr>
            <w:tcW w:w="844" w:type="dxa"/>
            <w:vAlign w:val="top"/>
            <w:hideMark/>
          </w:tcPr>
          <w:p w14:paraId="4F8313E7"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729F5BFB"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6698AEEE"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0A7BDF51"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4D32EDC2"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061456FB" w14:textId="77777777" w:rsidTr="00FE485B">
        <w:trPr>
          <w:jc w:val="left"/>
        </w:trPr>
        <w:tc>
          <w:tcPr>
            <w:tcW w:w="844" w:type="dxa"/>
            <w:vAlign w:val="top"/>
            <w:hideMark/>
          </w:tcPr>
          <w:p w14:paraId="3ADDCB45"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69CBFAD8"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51631612" w14:textId="77777777" w:rsidR="00547FB5" w:rsidRPr="008971BF" w:rsidRDefault="00547FB5" w:rsidP="00FE485B">
            <w:pPr>
              <w:spacing w:before="0" w:after="0"/>
              <w:ind w:firstLine="0"/>
              <w:jc w:val="left"/>
              <w:rPr>
                <w:szCs w:val="26"/>
              </w:rPr>
            </w:pPr>
          </w:p>
        </w:tc>
        <w:tc>
          <w:tcPr>
            <w:tcW w:w="1550" w:type="dxa"/>
            <w:vAlign w:val="top"/>
            <w:hideMark/>
          </w:tcPr>
          <w:p w14:paraId="61529611" w14:textId="77777777" w:rsidR="00547FB5" w:rsidRPr="008971BF" w:rsidRDefault="00547FB5" w:rsidP="00FE485B">
            <w:pPr>
              <w:spacing w:before="0" w:after="0"/>
              <w:ind w:firstLine="0"/>
              <w:jc w:val="left"/>
              <w:rPr>
                <w:szCs w:val="26"/>
              </w:rPr>
            </w:pPr>
          </w:p>
        </w:tc>
        <w:tc>
          <w:tcPr>
            <w:tcW w:w="1211" w:type="dxa"/>
            <w:vAlign w:val="top"/>
            <w:hideMark/>
          </w:tcPr>
          <w:p w14:paraId="3853E8BC" w14:textId="77777777" w:rsidR="00547FB5" w:rsidRPr="008971BF" w:rsidRDefault="00547FB5" w:rsidP="00FE485B">
            <w:pPr>
              <w:spacing w:before="0" w:after="0"/>
              <w:ind w:firstLine="0"/>
              <w:jc w:val="left"/>
              <w:rPr>
                <w:szCs w:val="26"/>
              </w:rPr>
            </w:pPr>
          </w:p>
        </w:tc>
      </w:tr>
      <w:tr w:rsidR="00547FB5" w:rsidRPr="008971BF" w14:paraId="7B0AABE3" w14:textId="77777777" w:rsidTr="00FE485B">
        <w:trPr>
          <w:jc w:val="left"/>
        </w:trPr>
        <w:tc>
          <w:tcPr>
            <w:tcW w:w="844" w:type="dxa"/>
            <w:vAlign w:val="top"/>
            <w:hideMark/>
          </w:tcPr>
          <w:p w14:paraId="55599720"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69078C73" w14:textId="77777777" w:rsidR="00547FB5" w:rsidRPr="008971BF" w:rsidRDefault="00547FB5" w:rsidP="00FE485B">
            <w:pPr>
              <w:spacing w:before="0" w:after="0"/>
              <w:ind w:firstLine="0"/>
              <w:jc w:val="left"/>
              <w:rPr>
                <w:szCs w:val="26"/>
              </w:rPr>
            </w:pPr>
            <w:r w:rsidRPr="008971BF">
              <w:rPr>
                <w:szCs w:val="26"/>
              </w:rPr>
              <w:t>maBC</w:t>
            </w:r>
          </w:p>
        </w:tc>
        <w:tc>
          <w:tcPr>
            <w:tcW w:w="1655" w:type="dxa"/>
            <w:vAlign w:val="top"/>
            <w:hideMark/>
          </w:tcPr>
          <w:p w14:paraId="61A41235"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6E5B73D0"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4576D65E"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74AC204F" w14:textId="77777777" w:rsidTr="00FE485B">
        <w:trPr>
          <w:jc w:val="left"/>
        </w:trPr>
        <w:tc>
          <w:tcPr>
            <w:tcW w:w="844" w:type="dxa"/>
            <w:vAlign w:val="top"/>
            <w:hideMark/>
          </w:tcPr>
          <w:p w14:paraId="63711834"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04BA5CBC" w14:textId="77777777" w:rsidR="00547FB5" w:rsidRPr="008971BF" w:rsidRDefault="00547FB5" w:rsidP="00FE485B">
            <w:pPr>
              <w:spacing w:before="0" w:after="0"/>
              <w:ind w:firstLine="0"/>
              <w:jc w:val="left"/>
              <w:rPr>
                <w:szCs w:val="26"/>
              </w:rPr>
            </w:pPr>
            <w:r w:rsidRPr="008971BF">
              <w:rPr>
                <w:szCs w:val="26"/>
              </w:rPr>
              <w:t>tuNgay</w:t>
            </w:r>
          </w:p>
        </w:tc>
        <w:tc>
          <w:tcPr>
            <w:tcW w:w="1655" w:type="dxa"/>
            <w:vAlign w:val="top"/>
            <w:hideMark/>
          </w:tcPr>
          <w:p w14:paraId="7C84439A" w14:textId="77777777" w:rsidR="00547FB5" w:rsidRPr="008971BF" w:rsidRDefault="00547FB5" w:rsidP="00FE485B">
            <w:pPr>
              <w:spacing w:before="0" w:after="0"/>
              <w:ind w:firstLine="0"/>
              <w:jc w:val="left"/>
              <w:rPr>
                <w:szCs w:val="26"/>
              </w:rPr>
            </w:pPr>
            <w:r w:rsidRPr="008971BF">
              <w:rPr>
                <w:szCs w:val="26"/>
              </w:rPr>
              <w:t>Date</w:t>
            </w:r>
          </w:p>
        </w:tc>
        <w:tc>
          <w:tcPr>
            <w:tcW w:w="1550" w:type="dxa"/>
            <w:vAlign w:val="top"/>
            <w:hideMark/>
          </w:tcPr>
          <w:p w14:paraId="79226AB2" w14:textId="77777777" w:rsidR="00547FB5" w:rsidRPr="008971BF" w:rsidRDefault="00547FB5" w:rsidP="00FE485B">
            <w:pPr>
              <w:spacing w:before="0" w:after="0"/>
              <w:ind w:firstLine="0"/>
              <w:jc w:val="left"/>
              <w:rPr>
                <w:szCs w:val="26"/>
              </w:rPr>
            </w:pPr>
          </w:p>
        </w:tc>
        <w:tc>
          <w:tcPr>
            <w:tcW w:w="1211" w:type="dxa"/>
            <w:vAlign w:val="top"/>
            <w:hideMark/>
          </w:tcPr>
          <w:p w14:paraId="38642354" w14:textId="77777777" w:rsidR="00547FB5" w:rsidRPr="008971BF" w:rsidRDefault="00547FB5" w:rsidP="00FE485B">
            <w:pPr>
              <w:spacing w:before="0" w:after="0"/>
              <w:ind w:firstLine="0"/>
              <w:jc w:val="left"/>
              <w:rPr>
                <w:szCs w:val="26"/>
              </w:rPr>
            </w:pPr>
          </w:p>
        </w:tc>
      </w:tr>
      <w:tr w:rsidR="00547FB5" w:rsidRPr="008971BF" w14:paraId="3545419D" w14:textId="77777777" w:rsidTr="00FE485B">
        <w:trPr>
          <w:jc w:val="left"/>
        </w:trPr>
        <w:tc>
          <w:tcPr>
            <w:tcW w:w="844" w:type="dxa"/>
            <w:vAlign w:val="top"/>
            <w:hideMark/>
          </w:tcPr>
          <w:p w14:paraId="0A606BE4"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3017C09A" w14:textId="77777777" w:rsidR="00547FB5" w:rsidRPr="008971BF" w:rsidRDefault="00547FB5" w:rsidP="00FE485B">
            <w:pPr>
              <w:spacing w:before="0" w:after="0"/>
              <w:ind w:firstLine="0"/>
              <w:jc w:val="left"/>
              <w:rPr>
                <w:szCs w:val="26"/>
              </w:rPr>
            </w:pPr>
            <w:r w:rsidRPr="008971BF">
              <w:rPr>
                <w:szCs w:val="26"/>
              </w:rPr>
              <w:t>denNgay</w:t>
            </w:r>
          </w:p>
        </w:tc>
        <w:tc>
          <w:tcPr>
            <w:tcW w:w="1655" w:type="dxa"/>
            <w:vAlign w:val="top"/>
            <w:hideMark/>
          </w:tcPr>
          <w:p w14:paraId="1A44A552" w14:textId="77777777" w:rsidR="00547FB5" w:rsidRPr="008971BF" w:rsidRDefault="00547FB5" w:rsidP="00FE485B">
            <w:pPr>
              <w:spacing w:before="0" w:after="0"/>
              <w:ind w:firstLine="0"/>
              <w:jc w:val="left"/>
              <w:rPr>
                <w:szCs w:val="26"/>
              </w:rPr>
            </w:pPr>
            <w:r w:rsidRPr="008971BF">
              <w:rPr>
                <w:szCs w:val="26"/>
              </w:rPr>
              <w:t>Date</w:t>
            </w:r>
          </w:p>
        </w:tc>
        <w:tc>
          <w:tcPr>
            <w:tcW w:w="1550" w:type="dxa"/>
            <w:vAlign w:val="top"/>
            <w:hideMark/>
          </w:tcPr>
          <w:p w14:paraId="5686F84E" w14:textId="77777777" w:rsidR="00547FB5" w:rsidRPr="008971BF" w:rsidRDefault="00547FB5" w:rsidP="00FE485B">
            <w:pPr>
              <w:spacing w:before="0" w:after="0"/>
              <w:ind w:firstLine="0"/>
              <w:jc w:val="left"/>
              <w:rPr>
                <w:szCs w:val="26"/>
              </w:rPr>
            </w:pPr>
            <w:r w:rsidRPr="008971BF">
              <w:rPr>
                <w:szCs w:val="26"/>
              </w:rPr>
              <w:t>&gt;= tuNgay</w:t>
            </w:r>
          </w:p>
        </w:tc>
        <w:tc>
          <w:tcPr>
            <w:tcW w:w="1211" w:type="dxa"/>
            <w:vAlign w:val="top"/>
            <w:hideMark/>
          </w:tcPr>
          <w:p w14:paraId="12F0A70C" w14:textId="77777777" w:rsidR="00547FB5" w:rsidRPr="008971BF" w:rsidRDefault="00547FB5" w:rsidP="00FE485B">
            <w:pPr>
              <w:spacing w:before="0" w:after="0"/>
              <w:ind w:firstLine="0"/>
              <w:jc w:val="left"/>
              <w:rPr>
                <w:szCs w:val="26"/>
              </w:rPr>
            </w:pPr>
          </w:p>
        </w:tc>
      </w:tr>
      <w:tr w:rsidR="00547FB5" w:rsidRPr="008971BF" w14:paraId="0434461A" w14:textId="77777777" w:rsidTr="00FE485B">
        <w:trPr>
          <w:jc w:val="left"/>
        </w:trPr>
        <w:tc>
          <w:tcPr>
            <w:tcW w:w="844" w:type="dxa"/>
            <w:vAlign w:val="top"/>
            <w:hideMark/>
          </w:tcPr>
          <w:p w14:paraId="3CF2FE19"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510AEBA8" w14:textId="77777777" w:rsidR="00547FB5" w:rsidRPr="008971BF" w:rsidRDefault="00547FB5" w:rsidP="00FE485B">
            <w:pPr>
              <w:spacing w:before="0" w:after="0"/>
              <w:ind w:firstLine="0"/>
              <w:jc w:val="left"/>
              <w:rPr>
                <w:szCs w:val="26"/>
              </w:rPr>
            </w:pPr>
            <w:r w:rsidRPr="008971BF">
              <w:rPr>
                <w:szCs w:val="26"/>
              </w:rPr>
              <w:t>tongDoanhThu</w:t>
            </w:r>
          </w:p>
        </w:tc>
        <w:tc>
          <w:tcPr>
            <w:tcW w:w="1655" w:type="dxa"/>
            <w:vAlign w:val="top"/>
            <w:hideMark/>
          </w:tcPr>
          <w:p w14:paraId="2AFF7F6C" w14:textId="77777777" w:rsidR="00547FB5" w:rsidRPr="008971BF" w:rsidRDefault="00547FB5" w:rsidP="00FE485B">
            <w:pPr>
              <w:spacing w:before="0" w:after="0"/>
              <w:ind w:firstLine="0"/>
              <w:jc w:val="left"/>
              <w:rPr>
                <w:szCs w:val="26"/>
              </w:rPr>
            </w:pPr>
            <w:r w:rsidRPr="008971BF">
              <w:rPr>
                <w:szCs w:val="26"/>
              </w:rPr>
              <w:t>Decimal</w:t>
            </w:r>
          </w:p>
        </w:tc>
        <w:tc>
          <w:tcPr>
            <w:tcW w:w="1550" w:type="dxa"/>
            <w:vAlign w:val="top"/>
            <w:hideMark/>
          </w:tcPr>
          <w:p w14:paraId="26C82196" w14:textId="77777777" w:rsidR="00547FB5" w:rsidRPr="008971BF" w:rsidRDefault="00547FB5" w:rsidP="00FE485B">
            <w:pPr>
              <w:spacing w:before="0" w:after="0"/>
              <w:ind w:firstLine="0"/>
              <w:jc w:val="left"/>
              <w:rPr>
                <w:szCs w:val="26"/>
              </w:rPr>
            </w:pPr>
          </w:p>
        </w:tc>
        <w:tc>
          <w:tcPr>
            <w:tcW w:w="1211" w:type="dxa"/>
            <w:vAlign w:val="top"/>
            <w:hideMark/>
          </w:tcPr>
          <w:p w14:paraId="66BD38AE" w14:textId="77777777" w:rsidR="00547FB5" w:rsidRPr="008971BF" w:rsidRDefault="00547FB5" w:rsidP="00FE485B">
            <w:pPr>
              <w:spacing w:before="0" w:after="0"/>
              <w:ind w:firstLine="0"/>
              <w:jc w:val="left"/>
              <w:rPr>
                <w:szCs w:val="26"/>
              </w:rPr>
            </w:pPr>
          </w:p>
        </w:tc>
      </w:tr>
      <w:tr w:rsidR="00547FB5" w:rsidRPr="008971BF" w14:paraId="03EEB88D" w14:textId="77777777" w:rsidTr="00FE485B">
        <w:trPr>
          <w:jc w:val="left"/>
        </w:trPr>
        <w:tc>
          <w:tcPr>
            <w:tcW w:w="844" w:type="dxa"/>
            <w:vAlign w:val="top"/>
            <w:hideMark/>
          </w:tcPr>
          <w:p w14:paraId="64721395"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0766278E"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75081FB1" w14:textId="77777777" w:rsidR="00547FB5" w:rsidRPr="008971BF" w:rsidRDefault="00547FB5" w:rsidP="00FE485B">
            <w:pPr>
              <w:spacing w:before="0" w:after="0"/>
              <w:ind w:firstLine="0"/>
              <w:jc w:val="left"/>
              <w:rPr>
                <w:szCs w:val="26"/>
              </w:rPr>
            </w:pPr>
          </w:p>
        </w:tc>
        <w:tc>
          <w:tcPr>
            <w:tcW w:w="1550" w:type="dxa"/>
            <w:vAlign w:val="top"/>
            <w:hideMark/>
          </w:tcPr>
          <w:p w14:paraId="53B4B07A" w14:textId="77777777" w:rsidR="00547FB5" w:rsidRPr="008971BF" w:rsidRDefault="00547FB5" w:rsidP="00FE485B">
            <w:pPr>
              <w:spacing w:before="0" w:after="0"/>
              <w:ind w:firstLine="0"/>
              <w:jc w:val="left"/>
              <w:rPr>
                <w:szCs w:val="26"/>
              </w:rPr>
            </w:pPr>
          </w:p>
        </w:tc>
        <w:tc>
          <w:tcPr>
            <w:tcW w:w="1211" w:type="dxa"/>
            <w:vAlign w:val="top"/>
            <w:hideMark/>
          </w:tcPr>
          <w:p w14:paraId="55E316CE" w14:textId="77777777" w:rsidR="00547FB5" w:rsidRPr="008971BF" w:rsidRDefault="00547FB5" w:rsidP="00FE485B">
            <w:pPr>
              <w:spacing w:before="0" w:after="0"/>
              <w:ind w:firstLine="0"/>
              <w:jc w:val="left"/>
              <w:rPr>
                <w:szCs w:val="26"/>
              </w:rPr>
            </w:pPr>
          </w:p>
        </w:tc>
      </w:tr>
      <w:tr w:rsidR="00547FB5" w:rsidRPr="008971BF" w14:paraId="520FD37B" w14:textId="77777777" w:rsidTr="00FE485B">
        <w:trPr>
          <w:jc w:val="left"/>
        </w:trPr>
        <w:tc>
          <w:tcPr>
            <w:tcW w:w="844" w:type="dxa"/>
            <w:vAlign w:val="top"/>
            <w:hideMark/>
          </w:tcPr>
          <w:p w14:paraId="782AB949"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1A130AFA" w14:textId="77777777" w:rsidR="00547FB5" w:rsidRPr="008971BF" w:rsidRDefault="00547FB5" w:rsidP="00FE485B">
            <w:pPr>
              <w:spacing w:before="0" w:after="0"/>
              <w:ind w:firstLine="0"/>
              <w:jc w:val="left"/>
              <w:rPr>
                <w:szCs w:val="26"/>
              </w:rPr>
            </w:pPr>
            <w:r w:rsidRPr="008971BF">
              <w:rPr>
                <w:szCs w:val="26"/>
              </w:rPr>
              <w:t>taoBaoCao()</w:t>
            </w:r>
          </w:p>
        </w:tc>
        <w:tc>
          <w:tcPr>
            <w:tcW w:w="1655" w:type="dxa"/>
            <w:vAlign w:val="top"/>
            <w:hideMark/>
          </w:tcPr>
          <w:p w14:paraId="6798CA32"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6B91D4E6" w14:textId="77777777" w:rsidR="00547FB5" w:rsidRPr="008971BF" w:rsidRDefault="00547FB5" w:rsidP="00FE485B">
            <w:pPr>
              <w:spacing w:before="0" w:after="0"/>
              <w:ind w:firstLine="0"/>
              <w:jc w:val="left"/>
              <w:rPr>
                <w:szCs w:val="26"/>
              </w:rPr>
            </w:pPr>
          </w:p>
        </w:tc>
        <w:tc>
          <w:tcPr>
            <w:tcW w:w="1211" w:type="dxa"/>
            <w:vAlign w:val="top"/>
            <w:hideMark/>
          </w:tcPr>
          <w:p w14:paraId="54A17B9B" w14:textId="77777777" w:rsidR="00547FB5" w:rsidRPr="008971BF" w:rsidRDefault="00547FB5" w:rsidP="00FE485B">
            <w:pPr>
              <w:spacing w:before="0" w:after="0"/>
              <w:ind w:firstLine="0"/>
              <w:jc w:val="left"/>
              <w:rPr>
                <w:szCs w:val="26"/>
              </w:rPr>
            </w:pPr>
          </w:p>
        </w:tc>
      </w:tr>
      <w:tr w:rsidR="00547FB5" w:rsidRPr="008971BF" w14:paraId="785598A0" w14:textId="77777777" w:rsidTr="00FE485B">
        <w:trPr>
          <w:jc w:val="left"/>
        </w:trPr>
        <w:tc>
          <w:tcPr>
            <w:tcW w:w="844" w:type="dxa"/>
            <w:vAlign w:val="top"/>
            <w:hideMark/>
          </w:tcPr>
          <w:p w14:paraId="4430FE49"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2697FFE0" w14:textId="77777777" w:rsidR="00547FB5" w:rsidRPr="008971BF" w:rsidRDefault="00547FB5" w:rsidP="00FE485B">
            <w:pPr>
              <w:spacing w:before="0" w:after="0"/>
              <w:ind w:firstLine="0"/>
              <w:jc w:val="left"/>
              <w:rPr>
                <w:szCs w:val="26"/>
              </w:rPr>
            </w:pPr>
            <w:r w:rsidRPr="008971BF">
              <w:rPr>
                <w:szCs w:val="26"/>
              </w:rPr>
              <w:t>locBaoCao()</w:t>
            </w:r>
          </w:p>
        </w:tc>
        <w:tc>
          <w:tcPr>
            <w:tcW w:w="1655" w:type="dxa"/>
            <w:vAlign w:val="top"/>
            <w:hideMark/>
          </w:tcPr>
          <w:p w14:paraId="3040078C"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236E512A" w14:textId="77777777" w:rsidR="00547FB5" w:rsidRPr="008971BF" w:rsidRDefault="00547FB5" w:rsidP="00FE485B">
            <w:pPr>
              <w:spacing w:before="0" w:after="0"/>
              <w:ind w:firstLine="0"/>
              <w:jc w:val="left"/>
              <w:rPr>
                <w:szCs w:val="26"/>
              </w:rPr>
            </w:pPr>
          </w:p>
        </w:tc>
        <w:tc>
          <w:tcPr>
            <w:tcW w:w="1211" w:type="dxa"/>
            <w:vAlign w:val="top"/>
            <w:hideMark/>
          </w:tcPr>
          <w:p w14:paraId="5A2C80CA" w14:textId="77777777" w:rsidR="00547FB5" w:rsidRPr="008971BF" w:rsidRDefault="00547FB5" w:rsidP="00FE485B">
            <w:pPr>
              <w:spacing w:before="0" w:after="0"/>
              <w:ind w:firstLine="0"/>
              <w:jc w:val="left"/>
              <w:rPr>
                <w:szCs w:val="26"/>
              </w:rPr>
            </w:pPr>
          </w:p>
        </w:tc>
      </w:tr>
      <w:tr w:rsidR="00547FB5" w:rsidRPr="008971BF" w14:paraId="604A85F5" w14:textId="77777777" w:rsidTr="00FE485B">
        <w:trPr>
          <w:jc w:val="left"/>
        </w:trPr>
        <w:tc>
          <w:tcPr>
            <w:tcW w:w="844" w:type="dxa"/>
            <w:vAlign w:val="top"/>
            <w:hideMark/>
          </w:tcPr>
          <w:p w14:paraId="06CD2AC3"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07EE3F67" w14:textId="77777777" w:rsidR="00547FB5" w:rsidRPr="008971BF" w:rsidRDefault="00547FB5" w:rsidP="00FE485B">
            <w:pPr>
              <w:spacing w:before="0" w:after="0"/>
              <w:ind w:firstLine="0"/>
              <w:jc w:val="left"/>
              <w:rPr>
                <w:szCs w:val="26"/>
              </w:rPr>
            </w:pPr>
            <w:r w:rsidRPr="008971BF">
              <w:rPr>
                <w:szCs w:val="26"/>
              </w:rPr>
              <w:t>xuatBaoCao()</w:t>
            </w:r>
          </w:p>
        </w:tc>
        <w:tc>
          <w:tcPr>
            <w:tcW w:w="1655" w:type="dxa"/>
            <w:vAlign w:val="top"/>
            <w:hideMark/>
          </w:tcPr>
          <w:p w14:paraId="5A030D9C"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422E068B" w14:textId="77777777" w:rsidR="00547FB5" w:rsidRPr="008971BF" w:rsidRDefault="00547FB5" w:rsidP="00FE485B">
            <w:pPr>
              <w:spacing w:before="0" w:after="0"/>
              <w:ind w:firstLine="0"/>
              <w:jc w:val="left"/>
              <w:rPr>
                <w:szCs w:val="26"/>
              </w:rPr>
            </w:pPr>
          </w:p>
        </w:tc>
        <w:tc>
          <w:tcPr>
            <w:tcW w:w="1211" w:type="dxa"/>
            <w:vAlign w:val="top"/>
            <w:hideMark/>
          </w:tcPr>
          <w:p w14:paraId="7ABDD969" w14:textId="77777777" w:rsidR="00547FB5" w:rsidRPr="008971BF" w:rsidRDefault="00547FB5" w:rsidP="00FE485B">
            <w:pPr>
              <w:spacing w:before="0" w:after="0"/>
              <w:ind w:firstLine="0"/>
              <w:jc w:val="left"/>
              <w:rPr>
                <w:szCs w:val="26"/>
              </w:rPr>
            </w:pPr>
          </w:p>
        </w:tc>
      </w:tr>
      <w:tr w:rsidR="00547FB5" w:rsidRPr="008971BF" w14:paraId="1A2EB00E" w14:textId="77777777" w:rsidTr="00FE485B">
        <w:trPr>
          <w:jc w:val="left"/>
        </w:trPr>
        <w:tc>
          <w:tcPr>
            <w:tcW w:w="844" w:type="dxa"/>
            <w:vAlign w:val="top"/>
            <w:hideMark/>
          </w:tcPr>
          <w:p w14:paraId="2601E8BD"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324A613E"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6A816568" w14:textId="77777777" w:rsidR="00547FB5" w:rsidRPr="008971BF" w:rsidRDefault="00547FB5" w:rsidP="00FE485B">
            <w:pPr>
              <w:spacing w:before="0" w:after="0"/>
              <w:ind w:firstLine="0"/>
              <w:jc w:val="left"/>
              <w:rPr>
                <w:szCs w:val="26"/>
              </w:rPr>
            </w:pPr>
          </w:p>
        </w:tc>
        <w:tc>
          <w:tcPr>
            <w:tcW w:w="1550" w:type="dxa"/>
            <w:vAlign w:val="top"/>
            <w:hideMark/>
          </w:tcPr>
          <w:p w14:paraId="011C377A" w14:textId="77777777" w:rsidR="00547FB5" w:rsidRPr="005F7544" w:rsidRDefault="00547FB5" w:rsidP="00FE485B">
            <w:pPr>
              <w:spacing w:before="0" w:after="0"/>
              <w:ind w:firstLine="0"/>
              <w:jc w:val="left"/>
              <w:rPr>
                <w:szCs w:val="26"/>
                <w:lang w:val="vi-VN"/>
              </w:rPr>
            </w:pPr>
            <w:r w:rsidRPr="008971BF">
              <w:rPr>
                <w:szCs w:val="26"/>
              </w:rPr>
              <w:t>- Mặc nhiên</w:t>
            </w:r>
          </w:p>
          <w:p w14:paraId="3288FDFE"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4C84B55E" w14:textId="77777777" w:rsidR="00547FB5" w:rsidRPr="008971BF" w:rsidRDefault="00547FB5" w:rsidP="00FE485B">
            <w:pPr>
              <w:spacing w:before="0" w:after="0"/>
              <w:ind w:firstLine="0"/>
              <w:jc w:val="left"/>
              <w:rPr>
                <w:szCs w:val="26"/>
              </w:rPr>
            </w:pPr>
          </w:p>
        </w:tc>
      </w:tr>
      <w:tr w:rsidR="00547FB5" w:rsidRPr="008971BF" w14:paraId="37DD7442" w14:textId="77777777" w:rsidTr="00FE485B">
        <w:trPr>
          <w:jc w:val="left"/>
        </w:trPr>
        <w:tc>
          <w:tcPr>
            <w:tcW w:w="844" w:type="dxa"/>
            <w:vAlign w:val="top"/>
            <w:hideMark/>
          </w:tcPr>
          <w:p w14:paraId="0C24BD3D"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787C90D1"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5DCCA2F3"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0E943C64" w14:textId="77777777" w:rsidR="00547FB5" w:rsidRPr="008971BF" w:rsidRDefault="00547FB5" w:rsidP="00FE485B">
            <w:pPr>
              <w:spacing w:before="0" w:after="0"/>
              <w:ind w:firstLine="0"/>
              <w:jc w:val="left"/>
              <w:rPr>
                <w:szCs w:val="26"/>
              </w:rPr>
            </w:pPr>
          </w:p>
        </w:tc>
        <w:tc>
          <w:tcPr>
            <w:tcW w:w="1211" w:type="dxa"/>
            <w:vAlign w:val="top"/>
            <w:hideMark/>
          </w:tcPr>
          <w:p w14:paraId="67DD8252" w14:textId="77777777" w:rsidR="00547FB5" w:rsidRPr="008971BF" w:rsidRDefault="00547FB5" w:rsidP="00FE485B">
            <w:pPr>
              <w:spacing w:before="0" w:after="0"/>
              <w:ind w:firstLine="0"/>
              <w:jc w:val="left"/>
              <w:rPr>
                <w:szCs w:val="26"/>
              </w:rPr>
            </w:pPr>
          </w:p>
        </w:tc>
      </w:tr>
    </w:tbl>
    <w:p w14:paraId="45C1D41B" w14:textId="77777777" w:rsidR="00547FB5" w:rsidRPr="008971BF" w:rsidRDefault="00547FB5" w:rsidP="00812ACB">
      <w:pPr>
        <w:spacing w:after="100" w:afterAutospacing="1"/>
        <w:ind w:firstLine="0"/>
        <w:rPr>
          <w:szCs w:val="26"/>
        </w:rPr>
      </w:pPr>
      <w:r w:rsidRPr="008971BF">
        <w:rPr>
          <w:b/>
          <w:bCs/>
          <w:szCs w:val="26"/>
        </w:rPr>
        <w:t>21. Đặc tả Class BaoCaoLuotKham (Báo Cáo Lượt Khám)</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5341F348" w14:textId="77777777" w:rsidTr="00FE485B">
        <w:trPr>
          <w:jc w:val="left"/>
        </w:trPr>
        <w:tc>
          <w:tcPr>
            <w:tcW w:w="844" w:type="dxa"/>
            <w:vAlign w:val="top"/>
            <w:hideMark/>
          </w:tcPr>
          <w:p w14:paraId="37F2D844"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7A5F74FA"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3B179794"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131ECCE1"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1FA68B7D"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7750BEAE" w14:textId="77777777" w:rsidTr="00FE485B">
        <w:trPr>
          <w:jc w:val="left"/>
        </w:trPr>
        <w:tc>
          <w:tcPr>
            <w:tcW w:w="844" w:type="dxa"/>
            <w:vAlign w:val="top"/>
            <w:hideMark/>
          </w:tcPr>
          <w:p w14:paraId="241EE5D4"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5063B33B"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1BDFC7A3" w14:textId="77777777" w:rsidR="00547FB5" w:rsidRPr="008971BF" w:rsidRDefault="00547FB5" w:rsidP="00FE485B">
            <w:pPr>
              <w:spacing w:before="0" w:after="0"/>
              <w:ind w:firstLine="0"/>
              <w:jc w:val="left"/>
              <w:rPr>
                <w:szCs w:val="26"/>
              </w:rPr>
            </w:pPr>
          </w:p>
        </w:tc>
        <w:tc>
          <w:tcPr>
            <w:tcW w:w="1550" w:type="dxa"/>
            <w:vAlign w:val="top"/>
            <w:hideMark/>
          </w:tcPr>
          <w:p w14:paraId="72FA6C96" w14:textId="77777777" w:rsidR="00547FB5" w:rsidRPr="008971BF" w:rsidRDefault="00547FB5" w:rsidP="00FE485B">
            <w:pPr>
              <w:spacing w:before="0" w:after="0"/>
              <w:ind w:firstLine="0"/>
              <w:jc w:val="left"/>
              <w:rPr>
                <w:szCs w:val="26"/>
              </w:rPr>
            </w:pPr>
          </w:p>
        </w:tc>
        <w:tc>
          <w:tcPr>
            <w:tcW w:w="1211" w:type="dxa"/>
            <w:vAlign w:val="top"/>
            <w:hideMark/>
          </w:tcPr>
          <w:p w14:paraId="0C24B56D" w14:textId="77777777" w:rsidR="00547FB5" w:rsidRPr="008971BF" w:rsidRDefault="00547FB5" w:rsidP="00FE485B">
            <w:pPr>
              <w:spacing w:before="0" w:after="0"/>
              <w:ind w:firstLine="0"/>
              <w:jc w:val="left"/>
              <w:rPr>
                <w:szCs w:val="26"/>
              </w:rPr>
            </w:pPr>
          </w:p>
        </w:tc>
      </w:tr>
      <w:tr w:rsidR="00547FB5" w:rsidRPr="008971BF" w14:paraId="13011B91" w14:textId="77777777" w:rsidTr="00FE485B">
        <w:trPr>
          <w:jc w:val="left"/>
        </w:trPr>
        <w:tc>
          <w:tcPr>
            <w:tcW w:w="844" w:type="dxa"/>
            <w:vAlign w:val="top"/>
            <w:hideMark/>
          </w:tcPr>
          <w:p w14:paraId="6FB0203B"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52D15D8F" w14:textId="77777777" w:rsidR="00547FB5" w:rsidRPr="008971BF" w:rsidRDefault="00547FB5" w:rsidP="00FE485B">
            <w:pPr>
              <w:spacing w:before="0" w:after="0"/>
              <w:ind w:firstLine="0"/>
              <w:jc w:val="left"/>
              <w:rPr>
                <w:szCs w:val="26"/>
              </w:rPr>
            </w:pPr>
            <w:r w:rsidRPr="008971BF">
              <w:rPr>
                <w:szCs w:val="26"/>
              </w:rPr>
              <w:t>maBC</w:t>
            </w:r>
          </w:p>
        </w:tc>
        <w:tc>
          <w:tcPr>
            <w:tcW w:w="1655" w:type="dxa"/>
            <w:vAlign w:val="top"/>
            <w:hideMark/>
          </w:tcPr>
          <w:p w14:paraId="44FF26F8"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0B86C0C7"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4B9E4D1C"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7F3A4DEB" w14:textId="77777777" w:rsidTr="00FE485B">
        <w:trPr>
          <w:jc w:val="left"/>
        </w:trPr>
        <w:tc>
          <w:tcPr>
            <w:tcW w:w="844" w:type="dxa"/>
            <w:vAlign w:val="top"/>
            <w:hideMark/>
          </w:tcPr>
          <w:p w14:paraId="2C8B4ED6"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775C3451" w14:textId="77777777" w:rsidR="00547FB5" w:rsidRPr="008971BF" w:rsidRDefault="00547FB5" w:rsidP="00FE485B">
            <w:pPr>
              <w:spacing w:before="0" w:after="0"/>
              <w:ind w:firstLine="0"/>
              <w:jc w:val="left"/>
              <w:rPr>
                <w:szCs w:val="26"/>
              </w:rPr>
            </w:pPr>
            <w:r w:rsidRPr="008971BF">
              <w:rPr>
                <w:szCs w:val="26"/>
              </w:rPr>
              <w:t>tuNgay</w:t>
            </w:r>
          </w:p>
        </w:tc>
        <w:tc>
          <w:tcPr>
            <w:tcW w:w="1655" w:type="dxa"/>
            <w:vAlign w:val="top"/>
            <w:hideMark/>
          </w:tcPr>
          <w:p w14:paraId="274FF9B1" w14:textId="77777777" w:rsidR="00547FB5" w:rsidRPr="008971BF" w:rsidRDefault="00547FB5" w:rsidP="00FE485B">
            <w:pPr>
              <w:spacing w:before="0" w:after="0"/>
              <w:ind w:firstLine="0"/>
              <w:jc w:val="left"/>
              <w:rPr>
                <w:szCs w:val="26"/>
              </w:rPr>
            </w:pPr>
            <w:r w:rsidRPr="008971BF">
              <w:rPr>
                <w:szCs w:val="26"/>
              </w:rPr>
              <w:t>Date</w:t>
            </w:r>
          </w:p>
        </w:tc>
        <w:tc>
          <w:tcPr>
            <w:tcW w:w="1550" w:type="dxa"/>
            <w:vAlign w:val="top"/>
            <w:hideMark/>
          </w:tcPr>
          <w:p w14:paraId="422AD54A" w14:textId="77777777" w:rsidR="00547FB5" w:rsidRPr="008971BF" w:rsidRDefault="00547FB5" w:rsidP="00FE485B">
            <w:pPr>
              <w:spacing w:before="0" w:after="0"/>
              <w:ind w:firstLine="0"/>
              <w:jc w:val="left"/>
              <w:rPr>
                <w:szCs w:val="26"/>
              </w:rPr>
            </w:pPr>
          </w:p>
        </w:tc>
        <w:tc>
          <w:tcPr>
            <w:tcW w:w="1211" w:type="dxa"/>
            <w:vAlign w:val="top"/>
            <w:hideMark/>
          </w:tcPr>
          <w:p w14:paraId="0045577F" w14:textId="77777777" w:rsidR="00547FB5" w:rsidRPr="008971BF" w:rsidRDefault="00547FB5" w:rsidP="00FE485B">
            <w:pPr>
              <w:spacing w:before="0" w:after="0"/>
              <w:ind w:firstLine="0"/>
              <w:jc w:val="left"/>
              <w:rPr>
                <w:szCs w:val="26"/>
              </w:rPr>
            </w:pPr>
          </w:p>
        </w:tc>
      </w:tr>
      <w:tr w:rsidR="00547FB5" w:rsidRPr="008971BF" w14:paraId="50FCD2B6" w14:textId="77777777" w:rsidTr="00FE485B">
        <w:trPr>
          <w:jc w:val="left"/>
        </w:trPr>
        <w:tc>
          <w:tcPr>
            <w:tcW w:w="844" w:type="dxa"/>
            <w:vAlign w:val="top"/>
            <w:hideMark/>
          </w:tcPr>
          <w:p w14:paraId="7ACC25B5"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04CF8A37" w14:textId="77777777" w:rsidR="00547FB5" w:rsidRPr="008971BF" w:rsidRDefault="00547FB5" w:rsidP="00FE485B">
            <w:pPr>
              <w:spacing w:before="0" w:after="0"/>
              <w:ind w:firstLine="0"/>
              <w:jc w:val="left"/>
              <w:rPr>
                <w:szCs w:val="26"/>
              </w:rPr>
            </w:pPr>
            <w:r w:rsidRPr="008971BF">
              <w:rPr>
                <w:szCs w:val="26"/>
              </w:rPr>
              <w:t>denNgay</w:t>
            </w:r>
          </w:p>
        </w:tc>
        <w:tc>
          <w:tcPr>
            <w:tcW w:w="1655" w:type="dxa"/>
            <w:vAlign w:val="top"/>
            <w:hideMark/>
          </w:tcPr>
          <w:p w14:paraId="28F62464" w14:textId="77777777" w:rsidR="00547FB5" w:rsidRPr="008971BF" w:rsidRDefault="00547FB5" w:rsidP="00FE485B">
            <w:pPr>
              <w:spacing w:before="0" w:after="0"/>
              <w:ind w:firstLine="0"/>
              <w:jc w:val="left"/>
              <w:rPr>
                <w:szCs w:val="26"/>
              </w:rPr>
            </w:pPr>
            <w:r w:rsidRPr="008971BF">
              <w:rPr>
                <w:szCs w:val="26"/>
              </w:rPr>
              <w:t>Date</w:t>
            </w:r>
          </w:p>
        </w:tc>
        <w:tc>
          <w:tcPr>
            <w:tcW w:w="1550" w:type="dxa"/>
            <w:vAlign w:val="top"/>
            <w:hideMark/>
          </w:tcPr>
          <w:p w14:paraId="05DEE3F4" w14:textId="77777777" w:rsidR="00547FB5" w:rsidRPr="008971BF" w:rsidRDefault="00547FB5" w:rsidP="00FE485B">
            <w:pPr>
              <w:spacing w:before="0" w:after="0"/>
              <w:ind w:firstLine="0"/>
              <w:jc w:val="left"/>
              <w:rPr>
                <w:szCs w:val="26"/>
              </w:rPr>
            </w:pPr>
            <w:r w:rsidRPr="008971BF">
              <w:rPr>
                <w:szCs w:val="26"/>
              </w:rPr>
              <w:t>&gt;= tuNgay</w:t>
            </w:r>
          </w:p>
        </w:tc>
        <w:tc>
          <w:tcPr>
            <w:tcW w:w="1211" w:type="dxa"/>
            <w:vAlign w:val="top"/>
            <w:hideMark/>
          </w:tcPr>
          <w:p w14:paraId="52DBB007" w14:textId="77777777" w:rsidR="00547FB5" w:rsidRPr="008971BF" w:rsidRDefault="00547FB5" w:rsidP="00FE485B">
            <w:pPr>
              <w:spacing w:before="0" w:after="0"/>
              <w:ind w:firstLine="0"/>
              <w:jc w:val="left"/>
              <w:rPr>
                <w:szCs w:val="26"/>
              </w:rPr>
            </w:pPr>
          </w:p>
        </w:tc>
      </w:tr>
      <w:tr w:rsidR="00547FB5" w:rsidRPr="008971BF" w14:paraId="6CA4D03F" w14:textId="77777777" w:rsidTr="00FE485B">
        <w:trPr>
          <w:jc w:val="left"/>
        </w:trPr>
        <w:tc>
          <w:tcPr>
            <w:tcW w:w="844" w:type="dxa"/>
            <w:vAlign w:val="top"/>
            <w:hideMark/>
          </w:tcPr>
          <w:p w14:paraId="0E2C659D"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5842F52D" w14:textId="77777777" w:rsidR="00547FB5" w:rsidRPr="008971BF" w:rsidRDefault="00547FB5" w:rsidP="00FE485B">
            <w:pPr>
              <w:spacing w:before="0" w:after="0"/>
              <w:ind w:firstLine="0"/>
              <w:jc w:val="left"/>
              <w:rPr>
                <w:szCs w:val="26"/>
              </w:rPr>
            </w:pPr>
            <w:r w:rsidRPr="008971BF">
              <w:rPr>
                <w:szCs w:val="26"/>
              </w:rPr>
              <w:t>soLuotKham</w:t>
            </w:r>
          </w:p>
        </w:tc>
        <w:tc>
          <w:tcPr>
            <w:tcW w:w="1655" w:type="dxa"/>
            <w:vAlign w:val="top"/>
            <w:hideMark/>
          </w:tcPr>
          <w:p w14:paraId="1BC4A195" w14:textId="77777777" w:rsidR="00547FB5" w:rsidRPr="008971BF" w:rsidRDefault="00547FB5" w:rsidP="00FE485B">
            <w:pPr>
              <w:spacing w:before="0" w:after="0"/>
              <w:ind w:firstLine="0"/>
              <w:jc w:val="left"/>
              <w:rPr>
                <w:szCs w:val="26"/>
              </w:rPr>
            </w:pPr>
            <w:r w:rsidRPr="008971BF">
              <w:rPr>
                <w:szCs w:val="26"/>
              </w:rPr>
              <w:t>int</w:t>
            </w:r>
          </w:p>
        </w:tc>
        <w:tc>
          <w:tcPr>
            <w:tcW w:w="1550" w:type="dxa"/>
            <w:vAlign w:val="top"/>
            <w:hideMark/>
          </w:tcPr>
          <w:p w14:paraId="617789A0" w14:textId="77777777" w:rsidR="00547FB5" w:rsidRPr="008971BF" w:rsidRDefault="00547FB5" w:rsidP="00FE485B">
            <w:pPr>
              <w:spacing w:before="0" w:after="0"/>
              <w:ind w:firstLine="0"/>
              <w:jc w:val="left"/>
              <w:rPr>
                <w:szCs w:val="26"/>
              </w:rPr>
            </w:pPr>
            <w:r w:rsidRPr="008971BF">
              <w:rPr>
                <w:szCs w:val="26"/>
              </w:rPr>
              <w:t>&gt;= 0</w:t>
            </w:r>
          </w:p>
        </w:tc>
        <w:tc>
          <w:tcPr>
            <w:tcW w:w="1211" w:type="dxa"/>
            <w:vAlign w:val="top"/>
            <w:hideMark/>
          </w:tcPr>
          <w:p w14:paraId="41E79751" w14:textId="77777777" w:rsidR="00547FB5" w:rsidRPr="008971BF" w:rsidRDefault="00547FB5" w:rsidP="00FE485B">
            <w:pPr>
              <w:spacing w:before="0" w:after="0"/>
              <w:ind w:firstLine="0"/>
              <w:jc w:val="left"/>
              <w:rPr>
                <w:szCs w:val="26"/>
              </w:rPr>
            </w:pPr>
          </w:p>
        </w:tc>
      </w:tr>
      <w:tr w:rsidR="00547FB5" w:rsidRPr="008971BF" w14:paraId="3478C183" w14:textId="77777777" w:rsidTr="00FE485B">
        <w:trPr>
          <w:jc w:val="left"/>
        </w:trPr>
        <w:tc>
          <w:tcPr>
            <w:tcW w:w="844" w:type="dxa"/>
            <w:vAlign w:val="top"/>
            <w:hideMark/>
          </w:tcPr>
          <w:p w14:paraId="09D5E837"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6E3A4C09"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4D83EF1A" w14:textId="77777777" w:rsidR="00547FB5" w:rsidRPr="008971BF" w:rsidRDefault="00547FB5" w:rsidP="00FE485B">
            <w:pPr>
              <w:spacing w:before="0" w:after="0"/>
              <w:ind w:firstLine="0"/>
              <w:jc w:val="left"/>
              <w:rPr>
                <w:szCs w:val="26"/>
              </w:rPr>
            </w:pPr>
          </w:p>
        </w:tc>
        <w:tc>
          <w:tcPr>
            <w:tcW w:w="1550" w:type="dxa"/>
            <w:vAlign w:val="top"/>
            <w:hideMark/>
          </w:tcPr>
          <w:p w14:paraId="59789FC5" w14:textId="77777777" w:rsidR="00547FB5" w:rsidRPr="008971BF" w:rsidRDefault="00547FB5" w:rsidP="00FE485B">
            <w:pPr>
              <w:spacing w:before="0" w:after="0"/>
              <w:ind w:firstLine="0"/>
              <w:jc w:val="left"/>
              <w:rPr>
                <w:szCs w:val="26"/>
              </w:rPr>
            </w:pPr>
          </w:p>
        </w:tc>
        <w:tc>
          <w:tcPr>
            <w:tcW w:w="1211" w:type="dxa"/>
            <w:vAlign w:val="top"/>
            <w:hideMark/>
          </w:tcPr>
          <w:p w14:paraId="039634EB" w14:textId="77777777" w:rsidR="00547FB5" w:rsidRPr="008971BF" w:rsidRDefault="00547FB5" w:rsidP="00FE485B">
            <w:pPr>
              <w:spacing w:before="0" w:after="0"/>
              <w:ind w:firstLine="0"/>
              <w:jc w:val="left"/>
              <w:rPr>
                <w:szCs w:val="26"/>
              </w:rPr>
            </w:pPr>
          </w:p>
        </w:tc>
      </w:tr>
      <w:tr w:rsidR="00547FB5" w:rsidRPr="008971BF" w14:paraId="41FEEFF2" w14:textId="77777777" w:rsidTr="00FE485B">
        <w:trPr>
          <w:jc w:val="left"/>
        </w:trPr>
        <w:tc>
          <w:tcPr>
            <w:tcW w:w="844" w:type="dxa"/>
            <w:vAlign w:val="top"/>
            <w:hideMark/>
          </w:tcPr>
          <w:p w14:paraId="17A48387"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1D5689B8" w14:textId="77777777" w:rsidR="00547FB5" w:rsidRPr="008971BF" w:rsidRDefault="00547FB5" w:rsidP="00FE485B">
            <w:pPr>
              <w:spacing w:before="0" w:after="0"/>
              <w:ind w:firstLine="0"/>
              <w:jc w:val="left"/>
              <w:rPr>
                <w:szCs w:val="26"/>
              </w:rPr>
            </w:pPr>
            <w:r w:rsidRPr="008971BF">
              <w:rPr>
                <w:szCs w:val="26"/>
              </w:rPr>
              <w:t>taoBaoCao()</w:t>
            </w:r>
          </w:p>
        </w:tc>
        <w:tc>
          <w:tcPr>
            <w:tcW w:w="1655" w:type="dxa"/>
            <w:vAlign w:val="top"/>
            <w:hideMark/>
          </w:tcPr>
          <w:p w14:paraId="1BEE09C0"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15F8BD2E" w14:textId="77777777" w:rsidR="00547FB5" w:rsidRPr="008971BF" w:rsidRDefault="00547FB5" w:rsidP="00FE485B">
            <w:pPr>
              <w:spacing w:before="0" w:after="0"/>
              <w:ind w:firstLine="0"/>
              <w:jc w:val="left"/>
              <w:rPr>
                <w:szCs w:val="26"/>
              </w:rPr>
            </w:pPr>
          </w:p>
        </w:tc>
        <w:tc>
          <w:tcPr>
            <w:tcW w:w="1211" w:type="dxa"/>
            <w:vAlign w:val="top"/>
            <w:hideMark/>
          </w:tcPr>
          <w:p w14:paraId="027E4A8F" w14:textId="77777777" w:rsidR="00547FB5" w:rsidRPr="008971BF" w:rsidRDefault="00547FB5" w:rsidP="00FE485B">
            <w:pPr>
              <w:spacing w:before="0" w:after="0"/>
              <w:ind w:firstLine="0"/>
              <w:jc w:val="left"/>
              <w:rPr>
                <w:szCs w:val="26"/>
              </w:rPr>
            </w:pPr>
          </w:p>
        </w:tc>
      </w:tr>
      <w:tr w:rsidR="00547FB5" w:rsidRPr="008971BF" w14:paraId="65F8CBD4" w14:textId="77777777" w:rsidTr="00FE485B">
        <w:trPr>
          <w:jc w:val="left"/>
        </w:trPr>
        <w:tc>
          <w:tcPr>
            <w:tcW w:w="844" w:type="dxa"/>
            <w:vAlign w:val="top"/>
            <w:hideMark/>
          </w:tcPr>
          <w:p w14:paraId="6C47DFE5"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1C6541E4" w14:textId="77777777" w:rsidR="00547FB5" w:rsidRPr="008971BF" w:rsidRDefault="00547FB5" w:rsidP="00FE485B">
            <w:pPr>
              <w:spacing w:before="0" w:after="0"/>
              <w:ind w:firstLine="0"/>
              <w:jc w:val="left"/>
              <w:rPr>
                <w:szCs w:val="26"/>
              </w:rPr>
            </w:pPr>
            <w:r w:rsidRPr="008971BF">
              <w:rPr>
                <w:szCs w:val="26"/>
              </w:rPr>
              <w:t>xemTheoBacSi()</w:t>
            </w:r>
          </w:p>
        </w:tc>
        <w:tc>
          <w:tcPr>
            <w:tcW w:w="1655" w:type="dxa"/>
            <w:vAlign w:val="top"/>
            <w:hideMark/>
          </w:tcPr>
          <w:p w14:paraId="739D784E"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7B1D362D" w14:textId="77777777" w:rsidR="00547FB5" w:rsidRPr="008971BF" w:rsidRDefault="00547FB5" w:rsidP="00FE485B">
            <w:pPr>
              <w:spacing w:before="0" w:after="0"/>
              <w:ind w:firstLine="0"/>
              <w:jc w:val="left"/>
              <w:rPr>
                <w:szCs w:val="26"/>
              </w:rPr>
            </w:pPr>
          </w:p>
        </w:tc>
        <w:tc>
          <w:tcPr>
            <w:tcW w:w="1211" w:type="dxa"/>
            <w:vAlign w:val="top"/>
            <w:hideMark/>
          </w:tcPr>
          <w:p w14:paraId="2AB467A4" w14:textId="77777777" w:rsidR="00547FB5" w:rsidRPr="008971BF" w:rsidRDefault="00547FB5" w:rsidP="00FE485B">
            <w:pPr>
              <w:spacing w:before="0" w:after="0"/>
              <w:ind w:firstLine="0"/>
              <w:jc w:val="left"/>
              <w:rPr>
                <w:szCs w:val="26"/>
              </w:rPr>
            </w:pPr>
          </w:p>
        </w:tc>
      </w:tr>
      <w:tr w:rsidR="00547FB5" w:rsidRPr="008971BF" w14:paraId="3EF2E0B1" w14:textId="77777777" w:rsidTr="00FE485B">
        <w:trPr>
          <w:jc w:val="left"/>
        </w:trPr>
        <w:tc>
          <w:tcPr>
            <w:tcW w:w="844" w:type="dxa"/>
            <w:vAlign w:val="top"/>
            <w:hideMark/>
          </w:tcPr>
          <w:p w14:paraId="14B06846" w14:textId="77777777" w:rsidR="00547FB5" w:rsidRPr="008971BF" w:rsidRDefault="00547FB5" w:rsidP="00FE485B">
            <w:pPr>
              <w:spacing w:before="0" w:after="0"/>
              <w:ind w:firstLine="0"/>
              <w:jc w:val="left"/>
              <w:rPr>
                <w:szCs w:val="26"/>
              </w:rPr>
            </w:pPr>
            <w:r w:rsidRPr="008971BF">
              <w:rPr>
                <w:szCs w:val="26"/>
              </w:rPr>
              <w:t>2.3</w:t>
            </w:r>
          </w:p>
        </w:tc>
        <w:tc>
          <w:tcPr>
            <w:tcW w:w="3258" w:type="dxa"/>
            <w:vAlign w:val="top"/>
            <w:hideMark/>
          </w:tcPr>
          <w:p w14:paraId="4E9CFA41" w14:textId="77777777" w:rsidR="00547FB5" w:rsidRPr="008971BF" w:rsidRDefault="00547FB5" w:rsidP="00FE485B">
            <w:pPr>
              <w:spacing w:before="0" w:after="0"/>
              <w:ind w:firstLine="0"/>
              <w:jc w:val="left"/>
              <w:rPr>
                <w:szCs w:val="26"/>
              </w:rPr>
            </w:pPr>
            <w:r w:rsidRPr="008971BF">
              <w:rPr>
                <w:szCs w:val="26"/>
              </w:rPr>
              <w:t>xuatBaoCao()</w:t>
            </w:r>
          </w:p>
        </w:tc>
        <w:tc>
          <w:tcPr>
            <w:tcW w:w="1655" w:type="dxa"/>
            <w:vAlign w:val="top"/>
            <w:hideMark/>
          </w:tcPr>
          <w:p w14:paraId="77396B9F"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70E2B50F" w14:textId="77777777" w:rsidR="00547FB5" w:rsidRPr="008971BF" w:rsidRDefault="00547FB5" w:rsidP="00FE485B">
            <w:pPr>
              <w:spacing w:before="0" w:after="0"/>
              <w:ind w:firstLine="0"/>
              <w:jc w:val="left"/>
              <w:rPr>
                <w:szCs w:val="26"/>
              </w:rPr>
            </w:pPr>
          </w:p>
        </w:tc>
        <w:tc>
          <w:tcPr>
            <w:tcW w:w="1211" w:type="dxa"/>
            <w:vAlign w:val="top"/>
            <w:hideMark/>
          </w:tcPr>
          <w:p w14:paraId="4448FBDB" w14:textId="77777777" w:rsidR="00547FB5" w:rsidRPr="008971BF" w:rsidRDefault="00547FB5" w:rsidP="00FE485B">
            <w:pPr>
              <w:spacing w:before="0" w:after="0"/>
              <w:ind w:firstLine="0"/>
              <w:jc w:val="left"/>
              <w:rPr>
                <w:szCs w:val="26"/>
              </w:rPr>
            </w:pPr>
          </w:p>
        </w:tc>
      </w:tr>
      <w:tr w:rsidR="00547FB5" w:rsidRPr="008971BF" w14:paraId="1F6C0F0F" w14:textId="77777777" w:rsidTr="00FE485B">
        <w:trPr>
          <w:jc w:val="left"/>
        </w:trPr>
        <w:tc>
          <w:tcPr>
            <w:tcW w:w="844" w:type="dxa"/>
            <w:vAlign w:val="top"/>
            <w:hideMark/>
          </w:tcPr>
          <w:p w14:paraId="06A2C1DE" w14:textId="77777777" w:rsidR="00547FB5" w:rsidRPr="008971BF" w:rsidRDefault="00547FB5" w:rsidP="00FE485B">
            <w:pPr>
              <w:spacing w:before="0" w:after="0"/>
              <w:ind w:firstLine="0"/>
              <w:jc w:val="left"/>
              <w:rPr>
                <w:szCs w:val="26"/>
              </w:rPr>
            </w:pPr>
            <w:r w:rsidRPr="008971BF">
              <w:rPr>
                <w:b/>
                <w:bCs/>
                <w:szCs w:val="26"/>
              </w:rPr>
              <w:lastRenderedPageBreak/>
              <w:t>3</w:t>
            </w:r>
          </w:p>
        </w:tc>
        <w:tc>
          <w:tcPr>
            <w:tcW w:w="3258" w:type="dxa"/>
            <w:vAlign w:val="top"/>
            <w:hideMark/>
          </w:tcPr>
          <w:p w14:paraId="2CF413C7"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2AA780A0" w14:textId="77777777" w:rsidR="00547FB5" w:rsidRPr="008971BF" w:rsidRDefault="00547FB5" w:rsidP="00FE485B">
            <w:pPr>
              <w:spacing w:before="0" w:after="0"/>
              <w:ind w:firstLine="0"/>
              <w:jc w:val="left"/>
              <w:rPr>
                <w:szCs w:val="26"/>
              </w:rPr>
            </w:pPr>
          </w:p>
        </w:tc>
        <w:tc>
          <w:tcPr>
            <w:tcW w:w="1550" w:type="dxa"/>
            <w:vAlign w:val="top"/>
            <w:hideMark/>
          </w:tcPr>
          <w:p w14:paraId="76FE50F7" w14:textId="77777777" w:rsidR="00547FB5" w:rsidRPr="005F7544" w:rsidRDefault="00547FB5" w:rsidP="00FE485B">
            <w:pPr>
              <w:spacing w:before="0" w:after="0"/>
              <w:ind w:firstLine="0"/>
              <w:jc w:val="left"/>
              <w:rPr>
                <w:szCs w:val="26"/>
                <w:lang w:val="vi-VN"/>
              </w:rPr>
            </w:pPr>
            <w:r w:rsidRPr="008971BF">
              <w:rPr>
                <w:szCs w:val="26"/>
              </w:rPr>
              <w:t>- Mặc nhiên</w:t>
            </w:r>
          </w:p>
          <w:p w14:paraId="15750194"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44CA4955" w14:textId="77777777" w:rsidR="00547FB5" w:rsidRPr="008971BF" w:rsidRDefault="00547FB5" w:rsidP="00FE485B">
            <w:pPr>
              <w:spacing w:before="0" w:after="0"/>
              <w:ind w:firstLine="0"/>
              <w:jc w:val="left"/>
              <w:rPr>
                <w:szCs w:val="26"/>
              </w:rPr>
            </w:pPr>
          </w:p>
        </w:tc>
      </w:tr>
      <w:tr w:rsidR="00547FB5" w:rsidRPr="008971BF" w14:paraId="59CC632F" w14:textId="77777777" w:rsidTr="00FE485B">
        <w:trPr>
          <w:jc w:val="left"/>
        </w:trPr>
        <w:tc>
          <w:tcPr>
            <w:tcW w:w="844" w:type="dxa"/>
            <w:vAlign w:val="top"/>
            <w:hideMark/>
          </w:tcPr>
          <w:p w14:paraId="0F8A6960"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4BF940D2"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343893ED"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798FCA8E" w14:textId="77777777" w:rsidR="00547FB5" w:rsidRPr="008971BF" w:rsidRDefault="00547FB5" w:rsidP="00FE485B">
            <w:pPr>
              <w:spacing w:before="0" w:after="0"/>
              <w:ind w:firstLine="0"/>
              <w:jc w:val="left"/>
              <w:rPr>
                <w:szCs w:val="26"/>
              </w:rPr>
            </w:pPr>
          </w:p>
        </w:tc>
        <w:tc>
          <w:tcPr>
            <w:tcW w:w="1211" w:type="dxa"/>
            <w:vAlign w:val="top"/>
            <w:hideMark/>
          </w:tcPr>
          <w:p w14:paraId="1C5A932A" w14:textId="77777777" w:rsidR="00547FB5" w:rsidRPr="008971BF" w:rsidRDefault="00547FB5" w:rsidP="00FE485B">
            <w:pPr>
              <w:spacing w:before="0" w:after="0"/>
              <w:ind w:firstLine="0"/>
              <w:jc w:val="left"/>
              <w:rPr>
                <w:szCs w:val="26"/>
              </w:rPr>
            </w:pPr>
          </w:p>
        </w:tc>
      </w:tr>
    </w:tbl>
    <w:p w14:paraId="1105F35E" w14:textId="77777777" w:rsidR="00547FB5" w:rsidRPr="008971BF" w:rsidRDefault="00547FB5" w:rsidP="00812ACB">
      <w:pPr>
        <w:spacing w:after="100" w:afterAutospacing="1"/>
        <w:ind w:firstLine="0"/>
        <w:rPr>
          <w:szCs w:val="26"/>
        </w:rPr>
      </w:pPr>
      <w:r w:rsidRPr="008971BF">
        <w:rPr>
          <w:b/>
          <w:bCs/>
          <w:szCs w:val="26"/>
        </w:rPr>
        <w:t>22. Đặc tả Class NhatKyHeThong (Nhật Ký Hệ Thống)</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8971BF" w14:paraId="4EBDB7A0" w14:textId="77777777" w:rsidTr="00FE485B">
        <w:trPr>
          <w:jc w:val="left"/>
        </w:trPr>
        <w:tc>
          <w:tcPr>
            <w:tcW w:w="844" w:type="dxa"/>
            <w:vAlign w:val="top"/>
            <w:hideMark/>
          </w:tcPr>
          <w:p w14:paraId="2C562934" w14:textId="77777777" w:rsidR="00547FB5" w:rsidRPr="008971BF" w:rsidRDefault="00547FB5" w:rsidP="00FE485B">
            <w:pPr>
              <w:spacing w:before="0" w:after="0"/>
              <w:ind w:firstLine="0"/>
              <w:jc w:val="left"/>
              <w:rPr>
                <w:szCs w:val="26"/>
              </w:rPr>
            </w:pPr>
            <w:r w:rsidRPr="008971BF">
              <w:rPr>
                <w:b/>
                <w:bCs/>
                <w:szCs w:val="26"/>
              </w:rPr>
              <w:t>STT</w:t>
            </w:r>
          </w:p>
        </w:tc>
        <w:tc>
          <w:tcPr>
            <w:tcW w:w="3258" w:type="dxa"/>
            <w:vAlign w:val="top"/>
            <w:hideMark/>
          </w:tcPr>
          <w:p w14:paraId="00777162" w14:textId="77777777" w:rsidR="00547FB5" w:rsidRPr="008971BF" w:rsidRDefault="00547FB5" w:rsidP="00FE485B">
            <w:pPr>
              <w:spacing w:before="0" w:after="0"/>
              <w:ind w:firstLine="0"/>
              <w:jc w:val="left"/>
              <w:rPr>
                <w:szCs w:val="26"/>
              </w:rPr>
            </w:pPr>
            <w:r w:rsidRPr="008971BF">
              <w:rPr>
                <w:b/>
                <w:bCs/>
                <w:szCs w:val="26"/>
              </w:rPr>
              <w:t>Công việc</w:t>
            </w:r>
          </w:p>
        </w:tc>
        <w:tc>
          <w:tcPr>
            <w:tcW w:w="1655" w:type="dxa"/>
            <w:vAlign w:val="top"/>
            <w:hideMark/>
          </w:tcPr>
          <w:p w14:paraId="014566A4" w14:textId="77777777" w:rsidR="00547FB5" w:rsidRPr="008971BF" w:rsidRDefault="00547FB5" w:rsidP="00FE485B">
            <w:pPr>
              <w:spacing w:before="0" w:after="0"/>
              <w:ind w:firstLine="0"/>
              <w:jc w:val="left"/>
              <w:rPr>
                <w:szCs w:val="26"/>
              </w:rPr>
            </w:pPr>
            <w:r w:rsidRPr="008971BF">
              <w:rPr>
                <w:b/>
                <w:bCs/>
                <w:szCs w:val="26"/>
              </w:rPr>
              <w:t>Kiểu dữ liệu</w:t>
            </w:r>
          </w:p>
        </w:tc>
        <w:tc>
          <w:tcPr>
            <w:tcW w:w="1550" w:type="dxa"/>
            <w:vAlign w:val="top"/>
            <w:hideMark/>
          </w:tcPr>
          <w:p w14:paraId="5E7F513B" w14:textId="77777777" w:rsidR="00547FB5" w:rsidRPr="008971BF" w:rsidRDefault="00547FB5" w:rsidP="00FE485B">
            <w:pPr>
              <w:spacing w:before="0" w:after="0"/>
              <w:ind w:firstLine="0"/>
              <w:jc w:val="left"/>
              <w:rPr>
                <w:szCs w:val="26"/>
              </w:rPr>
            </w:pPr>
            <w:r w:rsidRPr="008971BF">
              <w:rPr>
                <w:b/>
                <w:bCs/>
                <w:szCs w:val="26"/>
              </w:rPr>
              <w:t>Ràng buộc</w:t>
            </w:r>
          </w:p>
        </w:tc>
        <w:tc>
          <w:tcPr>
            <w:tcW w:w="1211" w:type="dxa"/>
            <w:vAlign w:val="top"/>
            <w:hideMark/>
          </w:tcPr>
          <w:p w14:paraId="555C3DDA" w14:textId="77777777" w:rsidR="00547FB5" w:rsidRPr="008971BF" w:rsidRDefault="00547FB5" w:rsidP="00FE485B">
            <w:pPr>
              <w:spacing w:before="0" w:after="0"/>
              <w:ind w:firstLine="0"/>
              <w:jc w:val="left"/>
              <w:rPr>
                <w:szCs w:val="26"/>
              </w:rPr>
            </w:pPr>
            <w:r w:rsidRPr="008971BF">
              <w:rPr>
                <w:b/>
                <w:bCs/>
                <w:szCs w:val="26"/>
              </w:rPr>
              <w:t>Ghi chú</w:t>
            </w:r>
          </w:p>
        </w:tc>
      </w:tr>
      <w:tr w:rsidR="00547FB5" w:rsidRPr="008971BF" w14:paraId="1ACD6AE6" w14:textId="77777777" w:rsidTr="00FE485B">
        <w:trPr>
          <w:jc w:val="left"/>
        </w:trPr>
        <w:tc>
          <w:tcPr>
            <w:tcW w:w="844" w:type="dxa"/>
            <w:vAlign w:val="top"/>
            <w:hideMark/>
          </w:tcPr>
          <w:p w14:paraId="5F3A5063" w14:textId="77777777" w:rsidR="00547FB5" w:rsidRPr="008971BF" w:rsidRDefault="00547FB5" w:rsidP="00FE485B">
            <w:pPr>
              <w:spacing w:before="0" w:after="0"/>
              <w:ind w:firstLine="0"/>
              <w:jc w:val="left"/>
              <w:rPr>
                <w:szCs w:val="26"/>
              </w:rPr>
            </w:pPr>
            <w:r w:rsidRPr="008971BF">
              <w:rPr>
                <w:b/>
                <w:bCs/>
                <w:szCs w:val="26"/>
              </w:rPr>
              <w:t>1</w:t>
            </w:r>
          </w:p>
        </w:tc>
        <w:tc>
          <w:tcPr>
            <w:tcW w:w="3258" w:type="dxa"/>
            <w:vAlign w:val="top"/>
            <w:hideMark/>
          </w:tcPr>
          <w:p w14:paraId="5B2AC8F2" w14:textId="77777777" w:rsidR="00547FB5" w:rsidRPr="008971BF" w:rsidRDefault="00547FB5" w:rsidP="00FE485B">
            <w:pPr>
              <w:spacing w:before="0" w:after="0"/>
              <w:ind w:firstLine="0"/>
              <w:jc w:val="left"/>
              <w:rPr>
                <w:szCs w:val="26"/>
              </w:rPr>
            </w:pPr>
            <w:r w:rsidRPr="008971BF">
              <w:rPr>
                <w:b/>
                <w:bCs/>
                <w:szCs w:val="26"/>
              </w:rPr>
              <w:t>Khai báo thuộc tính:</w:t>
            </w:r>
          </w:p>
        </w:tc>
        <w:tc>
          <w:tcPr>
            <w:tcW w:w="1655" w:type="dxa"/>
            <w:vAlign w:val="top"/>
            <w:hideMark/>
          </w:tcPr>
          <w:p w14:paraId="136BC3BC" w14:textId="77777777" w:rsidR="00547FB5" w:rsidRPr="008971BF" w:rsidRDefault="00547FB5" w:rsidP="00FE485B">
            <w:pPr>
              <w:spacing w:before="0" w:after="0"/>
              <w:ind w:firstLine="0"/>
              <w:jc w:val="left"/>
              <w:rPr>
                <w:szCs w:val="26"/>
              </w:rPr>
            </w:pPr>
          </w:p>
        </w:tc>
        <w:tc>
          <w:tcPr>
            <w:tcW w:w="1550" w:type="dxa"/>
            <w:vAlign w:val="top"/>
            <w:hideMark/>
          </w:tcPr>
          <w:p w14:paraId="2840B247" w14:textId="77777777" w:rsidR="00547FB5" w:rsidRPr="008971BF" w:rsidRDefault="00547FB5" w:rsidP="00FE485B">
            <w:pPr>
              <w:spacing w:before="0" w:after="0"/>
              <w:ind w:firstLine="0"/>
              <w:jc w:val="left"/>
              <w:rPr>
                <w:szCs w:val="26"/>
              </w:rPr>
            </w:pPr>
          </w:p>
        </w:tc>
        <w:tc>
          <w:tcPr>
            <w:tcW w:w="1211" w:type="dxa"/>
            <w:vAlign w:val="top"/>
            <w:hideMark/>
          </w:tcPr>
          <w:p w14:paraId="5504235C" w14:textId="77777777" w:rsidR="00547FB5" w:rsidRPr="008971BF" w:rsidRDefault="00547FB5" w:rsidP="00FE485B">
            <w:pPr>
              <w:spacing w:before="0" w:after="0"/>
              <w:ind w:firstLine="0"/>
              <w:jc w:val="left"/>
              <w:rPr>
                <w:szCs w:val="26"/>
              </w:rPr>
            </w:pPr>
          </w:p>
        </w:tc>
      </w:tr>
      <w:tr w:rsidR="00547FB5" w:rsidRPr="008971BF" w14:paraId="2804EB14" w14:textId="77777777" w:rsidTr="00FE485B">
        <w:trPr>
          <w:jc w:val="left"/>
        </w:trPr>
        <w:tc>
          <w:tcPr>
            <w:tcW w:w="844" w:type="dxa"/>
            <w:vAlign w:val="top"/>
            <w:hideMark/>
          </w:tcPr>
          <w:p w14:paraId="558AB14D" w14:textId="77777777" w:rsidR="00547FB5" w:rsidRPr="008971BF" w:rsidRDefault="00547FB5" w:rsidP="00FE485B">
            <w:pPr>
              <w:spacing w:before="0" w:after="0"/>
              <w:ind w:firstLine="0"/>
              <w:jc w:val="left"/>
              <w:rPr>
                <w:szCs w:val="26"/>
              </w:rPr>
            </w:pPr>
            <w:r w:rsidRPr="008971BF">
              <w:rPr>
                <w:szCs w:val="26"/>
              </w:rPr>
              <w:t>1.1</w:t>
            </w:r>
          </w:p>
        </w:tc>
        <w:tc>
          <w:tcPr>
            <w:tcW w:w="3258" w:type="dxa"/>
            <w:vAlign w:val="top"/>
            <w:hideMark/>
          </w:tcPr>
          <w:p w14:paraId="44C0B635" w14:textId="77777777" w:rsidR="00547FB5" w:rsidRPr="008971BF" w:rsidRDefault="00547FB5" w:rsidP="00FE485B">
            <w:pPr>
              <w:spacing w:before="0" w:after="0"/>
              <w:ind w:firstLine="0"/>
              <w:jc w:val="left"/>
              <w:rPr>
                <w:szCs w:val="26"/>
              </w:rPr>
            </w:pPr>
            <w:r w:rsidRPr="008971BF">
              <w:rPr>
                <w:szCs w:val="26"/>
              </w:rPr>
              <w:t>maNK</w:t>
            </w:r>
          </w:p>
        </w:tc>
        <w:tc>
          <w:tcPr>
            <w:tcW w:w="1655" w:type="dxa"/>
            <w:vAlign w:val="top"/>
            <w:hideMark/>
          </w:tcPr>
          <w:p w14:paraId="301AE3ED"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12A6B851" w14:textId="77777777" w:rsidR="00547FB5" w:rsidRPr="008971BF" w:rsidRDefault="00547FB5" w:rsidP="00FE485B">
            <w:pPr>
              <w:spacing w:before="0" w:after="0"/>
              <w:ind w:firstLine="0"/>
              <w:jc w:val="left"/>
              <w:rPr>
                <w:szCs w:val="26"/>
              </w:rPr>
            </w:pPr>
            <w:r w:rsidRPr="008971BF">
              <w:rPr>
                <w:szCs w:val="26"/>
              </w:rPr>
              <w:t>Tự sinh</w:t>
            </w:r>
          </w:p>
        </w:tc>
        <w:tc>
          <w:tcPr>
            <w:tcW w:w="1211" w:type="dxa"/>
            <w:vAlign w:val="top"/>
            <w:hideMark/>
          </w:tcPr>
          <w:p w14:paraId="20F9BE44" w14:textId="77777777" w:rsidR="00547FB5" w:rsidRPr="008971BF" w:rsidRDefault="00547FB5" w:rsidP="00FE485B">
            <w:pPr>
              <w:spacing w:before="0" w:after="0"/>
              <w:ind w:firstLine="0"/>
              <w:jc w:val="left"/>
              <w:rPr>
                <w:szCs w:val="26"/>
              </w:rPr>
            </w:pPr>
            <w:r w:rsidRPr="008971BF">
              <w:rPr>
                <w:szCs w:val="26"/>
              </w:rPr>
              <w:t xml:space="preserve">{id} </w:t>
            </w:r>
          </w:p>
        </w:tc>
      </w:tr>
      <w:tr w:rsidR="00547FB5" w:rsidRPr="008971BF" w14:paraId="29724898" w14:textId="77777777" w:rsidTr="00FE485B">
        <w:trPr>
          <w:jc w:val="left"/>
        </w:trPr>
        <w:tc>
          <w:tcPr>
            <w:tcW w:w="844" w:type="dxa"/>
            <w:vAlign w:val="top"/>
            <w:hideMark/>
          </w:tcPr>
          <w:p w14:paraId="5FBB36D4" w14:textId="77777777" w:rsidR="00547FB5" w:rsidRPr="008971BF" w:rsidRDefault="00547FB5" w:rsidP="00FE485B">
            <w:pPr>
              <w:spacing w:before="0" w:after="0"/>
              <w:ind w:firstLine="0"/>
              <w:jc w:val="left"/>
              <w:rPr>
                <w:szCs w:val="26"/>
              </w:rPr>
            </w:pPr>
            <w:r w:rsidRPr="008971BF">
              <w:rPr>
                <w:szCs w:val="26"/>
              </w:rPr>
              <w:t>1.2</w:t>
            </w:r>
          </w:p>
        </w:tc>
        <w:tc>
          <w:tcPr>
            <w:tcW w:w="3258" w:type="dxa"/>
            <w:vAlign w:val="top"/>
            <w:hideMark/>
          </w:tcPr>
          <w:p w14:paraId="2C3357AE" w14:textId="77777777" w:rsidR="00547FB5" w:rsidRPr="008971BF" w:rsidRDefault="00547FB5" w:rsidP="00FE485B">
            <w:pPr>
              <w:spacing w:before="0" w:after="0"/>
              <w:ind w:firstLine="0"/>
              <w:jc w:val="left"/>
              <w:rPr>
                <w:szCs w:val="26"/>
              </w:rPr>
            </w:pPr>
            <w:r w:rsidRPr="008971BF">
              <w:rPr>
                <w:szCs w:val="26"/>
              </w:rPr>
              <w:t>thoiGian</w:t>
            </w:r>
          </w:p>
        </w:tc>
        <w:tc>
          <w:tcPr>
            <w:tcW w:w="1655" w:type="dxa"/>
            <w:vAlign w:val="top"/>
            <w:hideMark/>
          </w:tcPr>
          <w:p w14:paraId="48B780EE" w14:textId="77777777" w:rsidR="00547FB5" w:rsidRPr="008971BF" w:rsidRDefault="00547FB5" w:rsidP="00FE485B">
            <w:pPr>
              <w:spacing w:before="0" w:after="0"/>
              <w:ind w:firstLine="0"/>
              <w:jc w:val="left"/>
              <w:rPr>
                <w:szCs w:val="26"/>
              </w:rPr>
            </w:pPr>
            <w:r w:rsidRPr="008971BF">
              <w:rPr>
                <w:szCs w:val="26"/>
              </w:rPr>
              <w:t>DateTime</w:t>
            </w:r>
          </w:p>
        </w:tc>
        <w:tc>
          <w:tcPr>
            <w:tcW w:w="1550" w:type="dxa"/>
            <w:vAlign w:val="top"/>
            <w:hideMark/>
          </w:tcPr>
          <w:p w14:paraId="42DA18AE" w14:textId="77777777" w:rsidR="00547FB5" w:rsidRPr="008971BF" w:rsidRDefault="00547FB5" w:rsidP="00FE485B">
            <w:pPr>
              <w:spacing w:before="0" w:after="0"/>
              <w:ind w:firstLine="0"/>
              <w:jc w:val="left"/>
              <w:rPr>
                <w:szCs w:val="26"/>
              </w:rPr>
            </w:pPr>
          </w:p>
        </w:tc>
        <w:tc>
          <w:tcPr>
            <w:tcW w:w="1211" w:type="dxa"/>
            <w:vAlign w:val="top"/>
            <w:hideMark/>
          </w:tcPr>
          <w:p w14:paraId="43F1AC78" w14:textId="77777777" w:rsidR="00547FB5" w:rsidRPr="008971BF" w:rsidRDefault="00547FB5" w:rsidP="00FE485B">
            <w:pPr>
              <w:spacing w:before="0" w:after="0"/>
              <w:ind w:firstLine="0"/>
              <w:jc w:val="left"/>
              <w:rPr>
                <w:szCs w:val="26"/>
              </w:rPr>
            </w:pPr>
          </w:p>
        </w:tc>
      </w:tr>
      <w:tr w:rsidR="00547FB5" w:rsidRPr="008971BF" w14:paraId="214199DD" w14:textId="77777777" w:rsidTr="00FE485B">
        <w:trPr>
          <w:jc w:val="left"/>
        </w:trPr>
        <w:tc>
          <w:tcPr>
            <w:tcW w:w="844" w:type="dxa"/>
            <w:vAlign w:val="top"/>
            <w:hideMark/>
          </w:tcPr>
          <w:p w14:paraId="2057B042" w14:textId="77777777" w:rsidR="00547FB5" w:rsidRPr="008971BF" w:rsidRDefault="00547FB5" w:rsidP="00FE485B">
            <w:pPr>
              <w:spacing w:before="0" w:after="0"/>
              <w:ind w:firstLine="0"/>
              <w:jc w:val="left"/>
              <w:rPr>
                <w:szCs w:val="26"/>
              </w:rPr>
            </w:pPr>
            <w:r w:rsidRPr="008971BF">
              <w:rPr>
                <w:szCs w:val="26"/>
              </w:rPr>
              <w:t>1.3</w:t>
            </w:r>
          </w:p>
        </w:tc>
        <w:tc>
          <w:tcPr>
            <w:tcW w:w="3258" w:type="dxa"/>
            <w:vAlign w:val="top"/>
            <w:hideMark/>
          </w:tcPr>
          <w:p w14:paraId="5F11A0ED" w14:textId="77777777" w:rsidR="00547FB5" w:rsidRPr="008971BF" w:rsidRDefault="00547FB5" w:rsidP="00FE485B">
            <w:pPr>
              <w:spacing w:before="0" w:after="0"/>
              <w:ind w:firstLine="0"/>
              <w:jc w:val="left"/>
              <w:rPr>
                <w:szCs w:val="26"/>
              </w:rPr>
            </w:pPr>
            <w:r w:rsidRPr="008971BF">
              <w:rPr>
                <w:szCs w:val="26"/>
              </w:rPr>
              <w:t>hanhDong</w:t>
            </w:r>
          </w:p>
        </w:tc>
        <w:tc>
          <w:tcPr>
            <w:tcW w:w="1655" w:type="dxa"/>
            <w:vAlign w:val="top"/>
            <w:hideMark/>
          </w:tcPr>
          <w:p w14:paraId="425792D8"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34A92DC7" w14:textId="77777777" w:rsidR="00547FB5" w:rsidRPr="008971BF" w:rsidRDefault="00547FB5" w:rsidP="00FE485B">
            <w:pPr>
              <w:spacing w:before="0" w:after="0"/>
              <w:ind w:firstLine="0"/>
              <w:jc w:val="left"/>
              <w:rPr>
                <w:szCs w:val="26"/>
              </w:rPr>
            </w:pPr>
            <w:r w:rsidRPr="008971BF">
              <w:rPr>
                <w:szCs w:val="26"/>
              </w:rPr>
              <w:t>Không rỗng</w:t>
            </w:r>
          </w:p>
        </w:tc>
        <w:tc>
          <w:tcPr>
            <w:tcW w:w="1211" w:type="dxa"/>
            <w:vAlign w:val="top"/>
            <w:hideMark/>
          </w:tcPr>
          <w:p w14:paraId="594E05CE" w14:textId="77777777" w:rsidR="00547FB5" w:rsidRPr="008971BF" w:rsidRDefault="00547FB5" w:rsidP="00FE485B">
            <w:pPr>
              <w:spacing w:before="0" w:after="0"/>
              <w:ind w:firstLine="0"/>
              <w:jc w:val="left"/>
              <w:rPr>
                <w:szCs w:val="26"/>
              </w:rPr>
            </w:pPr>
          </w:p>
        </w:tc>
      </w:tr>
      <w:tr w:rsidR="00547FB5" w:rsidRPr="008971BF" w14:paraId="590BE599" w14:textId="77777777" w:rsidTr="00FE485B">
        <w:trPr>
          <w:jc w:val="left"/>
        </w:trPr>
        <w:tc>
          <w:tcPr>
            <w:tcW w:w="844" w:type="dxa"/>
            <w:vAlign w:val="top"/>
            <w:hideMark/>
          </w:tcPr>
          <w:p w14:paraId="6CB86795" w14:textId="77777777" w:rsidR="00547FB5" w:rsidRPr="008971BF" w:rsidRDefault="00547FB5" w:rsidP="00FE485B">
            <w:pPr>
              <w:spacing w:before="0" w:after="0"/>
              <w:ind w:firstLine="0"/>
              <w:jc w:val="left"/>
              <w:rPr>
                <w:szCs w:val="26"/>
              </w:rPr>
            </w:pPr>
            <w:r w:rsidRPr="008971BF">
              <w:rPr>
                <w:szCs w:val="26"/>
              </w:rPr>
              <w:t>1.4</w:t>
            </w:r>
          </w:p>
        </w:tc>
        <w:tc>
          <w:tcPr>
            <w:tcW w:w="3258" w:type="dxa"/>
            <w:vAlign w:val="top"/>
            <w:hideMark/>
          </w:tcPr>
          <w:p w14:paraId="796AB716" w14:textId="77777777" w:rsidR="00547FB5" w:rsidRPr="008971BF" w:rsidRDefault="00547FB5" w:rsidP="00FE485B">
            <w:pPr>
              <w:spacing w:before="0" w:after="0"/>
              <w:ind w:firstLine="0"/>
              <w:jc w:val="left"/>
              <w:rPr>
                <w:szCs w:val="26"/>
              </w:rPr>
            </w:pPr>
            <w:r w:rsidRPr="008971BF">
              <w:rPr>
                <w:szCs w:val="26"/>
              </w:rPr>
              <w:t>doiTuong</w:t>
            </w:r>
          </w:p>
        </w:tc>
        <w:tc>
          <w:tcPr>
            <w:tcW w:w="1655" w:type="dxa"/>
            <w:vAlign w:val="top"/>
            <w:hideMark/>
          </w:tcPr>
          <w:p w14:paraId="0DFEBFDB"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0112E797" w14:textId="77777777" w:rsidR="00547FB5" w:rsidRPr="008971BF" w:rsidRDefault="00547FB5" w:rsidP="00FE485B">
            <w:pPr>
              <w:spacing w:before="0" w:after="0"/>
              <w:ind w:firstLine="0"/>
              <w:jc w:val="left"/>
              <w:rPr>
                <w:szCs w:val="26"/>
              </w:rPr>
            </w:pPr>
          </w:p>
        </w:tc>
        <w:tc>
          <w:tcPr>
            <w:tcW w:w="1211" w:type="dxa"/>
            <w:vAlign w:val="top"/>
            <w:hideMark/>
          </w:tcPr>
          <w:p w14:paraId="4D4B33B8" w14:textId="77777777" w:rsidR="00547FB5" w:rsidRPr="008971BF" w:rsidRDefault="00547FB5" w:rsidP="00FE485B">
            <w:pPr>
              <w:spacing w:before="0" w:after="0"/>
              <w:ind w:firstLine="0"/>
              <w:jc w:val="left"/>
              <w:rPr>
                <w:szCs w:val="26"/>
              </w:rPr>
            </w:pPr>
          </w:p>
        </w:tc>
      </w:tr>
      <w:tr w:rsidR="00547FB5" w:rsidRPr="008971BF" w14:paraId="03C7E410" w14:textId="77777777" w:rsidTr="00FE485B">
        <w:trPr>
          <w:jc w:val="left"/>
        </w:trPr>
        <w:tc>
          <w:tcPr>
            <w:tcW w:w="844" w:type="dxa"/>
            <w:vAlign w:val="top"/>
            <w:hideMark/>
          </w:tcPr>
          <w:p w14:paraId="3873F606" w14:textId="77777777" w:rsidR="00547FB5" w:rsidRPr="008971BF" w:rsidRDefault="00547FB5" w:rsidP="00FE485B">
            <w:pPr>
              <w:spacing w:before="0" w:after="0"/>
              <w:ind w:firstLine="0"/>
              <w:jc w:val="left"/>
              <w:rPr>
                <w:szCs w:val="26"/>
              </w:rPr>
            </w:pPr>
            <w:r w:rsidRPr="008971BF">
              <w:rPr>
                <w:szCs w:val="26"/>
              </w:rPr>
              <w:t>1.5</w:t>
            </w:r>
          </w:p>
        </w:tc>
        <w:tc>
          <w:tcPr>
            <w:tcW w:w="3258" w:type="dxa"/>
            <w:vAlign w:val="top"/>
            <w:hideMark/>
          </w:tcPr>
          <w:p w14:paraId="53B21D0B" w14:textId="77777777" w:rsidR="00547FB5" w:rsidRPr="008971BF" w:rsidRDefault="00547FB5" w:rsidP="00FE485B">
            <w:pPr>
              <w:spacing w:before="0" w:after="0"/>
              <w:ind w:firstLine="0"/>
              <w:jc w:val="left"/>
              <w:rPr>
                <w:szCs w:val="26"/>
              </w:rPr>
            </w:pPr>
            <w:r w:rsidRPr="008971BF">
              <w:rPr>
                <w:szCs w:val="26"/>
              </w:rPr>
              <w:t>moTa</w:t>
            </w:r>
          </w:p>
        </w:tc>
        <w:tc>
          <w:tcPr>
            <w:tcW w:w="1655" w:type="dxa"/>
            <w:vAlign w:val="top"/>
            <w:hideMark/>
          </w:tcPr>
          <w:p w14:paraId="7311192B"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71FF6F38" w14:textId="77777777" w:rsidR="00547FB5" w:rsidRPr="008971BF" w:rsidRDefault="00547FB5" w:rsidP="00FE485B">
            <w:pPr>
              <w:spacing w:before="0" w:after="0"/>
              <w:ind w:firstLine="0"/>
              <w:jc w:val="left"/>
              <w:rPr>
                <w:szCs w:val="26"/>
              </w:rPr>
            </w:pPr>
          </w:p>
        </w:tc>
        <w:tc>
          <w:tcPr>
            <w:tcW w:w="1211" w:type="dxa"/>
            <w:vAlign w:val="top"/>
            <w:hideMark/>
          </w:tcPr>
          <w:p w14:paraId="6F5AA70F" w14:textId="77777777" w:rsidR="00547FB5" w:rsidRPr="008971BF" w:rsidRDefault="00547FB5" w:rsidP="00FE485B">
            <w:pPr>
              <w:spacing w:before="0" w:after="0"/>
              <w:ind w:firstLine="0"/>
              <w:jc w:val="left"/>
              <w:rPr>
                <w:szCs w:val="26"/>
              </w:rPr>
            </w:pPr>
          </w:p>
        </w:tc>
      </w:tr>
      <w:tr w:rsidR="00547FB5" w:rsidRPr="008971BF" w14:paraId="6F07D7DE" w14:textId="77777777" w:rsidTr="00FE485B">
        <w:trPr>
          <w:jc w:val="left"/>
        </w:trPr>
        <w:tc>
          <w:tcPr>
            <w:tcW w:w="844" w:type="dxa"/>
            <w:vAlign w:val="top"/>
            <w:hideMark/>
          </w:tcPr>
          <w:p w14:paraId="2684E5CC" w14:textId="77777777" w:rsidR="00547FB5" w:rsidRPr="008971BF" w:rsidRDefault="00547FB5" w:rsidP="00FE485B">
            <w:pPr>
              <w:spacing w:before="0" w:after="0"/>
              <w:ind w:firstLine="0"/>
              <w:jc w:val="left"/>
              <w:rPr>
                <w:szCs w:val="26"/>
              </w:rPr>
            </w:pPr>
            <w:r w:rsidRPr="008971BF">
              <w:rPr>
                <w:b/>
                <w:bCs/>
                <w:szCs w:val="26"/>
              </w:rPr>
              <w:t>2</w:t>
            </w:r>
          </w:p>
        </w:tc>
        <w:tc>
          <w:tcPr>
            <w:tcW w:w="3258" w:type="dxa"/>
            <w:vAlign w:val="top"/>
            <w:hideMark/>
          </w:tcPr>
          <w:p w14:paraId="53708E7D" w14:textId="77777777" w:rsidR="00547FB5" w:rsidRPr="008971BF" w:rsidRDefault="00547FB5" w:rsidP="00FE485B">
            <w:pPr>
              <w:spacing w:before="0" w:after="0"/>
              <w:ind w:firstLine="0"/>
              <w:jc w:val="left"/>
              <w:rPr>
                <w:szCs w:val="26"/>
              </w:rPr>
            </w:pPr>
            <w:r w:rsidRPr="008971BF">
              <w:rPr>
                <w:b/>
                <w:bCs/>
                <w:szCs w:val="26"/>
              </w:rPr>
              <w:t>Viết các phương thức</w:t>
            </w:r>
          </w:p>
        </w:tc>
        <w:tc>
          <w:tcPr>
            <w:tcW w:w="1655" w:type="dxa"/>
            <w:vAlign w:val="top"/>
            <w:hideMark/>
          </w:tcPr>
          <w:p w14:paraId="201720E9" w14:textId="77777777" w:rsidR="00547FB5" w:rsidRPr="008971BF" w:rsidRDefault="00547FB5" w:rsidP="00FE485B">
            <w:pPr>
              <w:spacing w:before="0" w:after="0"/>
              <w:ind w:firstLine="0"/>
              <w:jc w:val="left"/>
              <w:rPr>
                <w:szCs w:val="26"/>
              </w:rPr>
            </w:pPr>
          </w:p>
        </w:tc>
        <w:tc>
          <w:tcPr>
            <w:tcW w:w="1550" w:type="dxa"/>
            <w:vAlign w:val="top"/>
            <w:hideMark/>
          </w:tcPr>
          <w:p w14:paraId="325659C5" w14:textId="77777777" w:rsidR="00547FB5" w:rsidRPr="008971BF" w:rsidRDefault="00547FB5" w:rsidP="00FE485B">
            <w:pPr>
              <w:spacing w:before="0" w:after="0"/>
              <w:ind w:firstLine="0"/>
              <w:jc w:val="left"/>
              <w:rPr>
                <w:szCs w:val="26"/>
              </w:rPr>
            </w:pPr>
          </w:p>
        </w:tc>
        <w:tc>
          <w:tcPr>
            <w:tcW w:w="1211" w:type="dxa"/>
            <w:vAlign w:val="top"/>
            <w:hideMark/>
          </w:tcPr>
          <w:p w14:paraId="35BEAD37" w14:textId="77777777" w:rsidR="00547FB5" w:rsidRPr="008971BF" w:rsidRDefault="00547FB5" w:rsidP="00FE485B">
            <w:pPr>
              <w:spacing w:before="0" w:after="0"/>
              <w:ind w:firstLine="0"/>
              <w:jc w:val="left"/>
              <w:rPr>
                <w:szCs w:val="26"/>
              </w:rPr>
            </w:pPr>
          </w:p>
        </w:tc>
      </w:tr>
      <w:tr w:rsidR="00547FB5" w:rsidRPr="008971BF" w14:paraId="590110D6" w14:textId="77777777" w:rsidTr="00FE485B">
        <w:trPr>
          <w:jc w:val="left"/>
        </w:trPr>
        <w:tc>
          <w:tcPr>
            <w:tcW w:w="844" w:type="dxa"/>
            <w:vAlign w:val="top"/>
            <w:hideMark/>
          </w:tcPr>
          <w:p w14:paraId="1AF14507" w14:textId="77777777" w:rsidR="00547FB5" w:rsidRPr="008971BF" w:rsidRDefault="00547FB5" w:rsidP="00FE485B">
            <w:pPr>
              <w:spacing w:before="0" w:after="0"/>
              <w:ind w:firstLine="0"/>
              <w:jc w:val="left"/>
              <w:rPr>
                <w:szCs w:val="26"/>
              </w:rPr>
            </w:pPr>
            <w:r w:rsidRPr="008971BF">
              <w:rPr>
                <w:szCs w:val="26"/>
              </w:rPr>
              <w:t>2.1</w:t>
            </w:r>
          </w:p>
        </w:tc>
        <w:tc>
          <w:tcPr>
            <w:tcW w:w="3258" w:type="dxa"/>
            <w:vAlign w:val="top"/>
            <w:hideMark/>
          </w:tcPr>
          <w:p w14:paraId="34F1EE3E" w14:textId="77777777" w:rsidR="00547FB5" w:rsidRPr="008971BF" w:rsidRDefault="00547FB5" w:rsidP="00FE485B">
            <w:pPr>
              <w:spacing w:before="0" w:after="0"/>
              <w:ind w:firstLine="0"/>
              <w:jc w:val="left"/>
              <w:rPr>
                <w:szCs w:val="26"/>
              </w:rPr>
            </w:pPr>
            <w:r w:rsidRPr="008971BF">
              <w:rPr>
                <w:szCs w:val="26"/>
              </w:rPr>
              <w:t>ghiNhatKy()</w:t>
            </w:r>
          </w:p>
        </w:tc>
        <w:tc>
          <w:tcPr>
            <w:tcW w:w="1655" w:type="dxa"/>
            <w:vAlign w:val="top"/>
            <w:hideMark/>
          </w:tcPr>
          <w:p w14:paraId="404D8C0D"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7A02AC28" w14:textId="77777777" w:rsidR="00547FB5" w:rsidRPr="008971BF" w:rsidRDefault="00547FB5" w:rsidP="00FE485B">
            <w:pPr>
              <w:spacing w:before="0" w:after="0"/>
              <w:ind w:firstLine="0"/>
              <w:jc w:val="left"/>
              <w:rPr>
                <w:szCs w:val="26"/>
              </w:rPr>
            </w:pPr>
          </w:p>
        </w:tc>
        <w:tc>
          <w:tcPr>
            <w:tcW w:w="1211" w:type="dxa"/>
            <w:vAlign w:val="top"/>
            <w:hideMark/>
          </w:tcPr>
          <w:p w14:paraId="539367C7" w14:textId="77777777" w:rsidR="00547FB5" w:rsidRPr="008971BF" w:rsidRDefault="00547FB5" w:rsidP="00FE485B">
            <w:pPr>
              <w:spacing w:before="0" w:after="0"/>
              <w:ind w:firstLine="0"/>
              <w:jc w:val="left"/>
              <w:rPr>
                <w:szCs w:val="26"/>
              </w:rPr>
            </w:pPr>
          </w:p>
        </w:tc>
      </w:tr>
      <w:tr w:rsidR="00547FB5" w:rsidRPr="008971BF" w14:paraId="7994E917" w14:textId="77777777" w:rsidTr="00FE485B">
        <w:trPr>
          <w:jc w:val="left"/>
        </w:trPr>
        <w:tc>
          <w:tcPr>
            <w:tcW w:w="844" w:type="dxa"/>
            <w:vAlign w:val="top"/>
            <w:hideMark/>
          </w:tcPr>
          <w:p w14:paraId="18EFCFE4" w14:textId="77777777" w:rsidR="00547FB5" w:rsidRPr="008971BF" w:rsidRDefault="00547FB5" w:rsidP="00FE485B">
            <w:pPr>
              <w:spacing w:before="0" w:after="0"/>
              <w:ind w:firstLine="0"/>
              <w:jc w:val="left"/>
              <w:rPr>
                <w:szCs w:val="26"/>
              </w:rPr>
            </w:pPr>
            <w:r w:rsidRPr="008971BF">
              <w:rPr>
                <w:szCs w:val="26"/>
              </w:rPr>
              <w:t>2.2</w:t>
            </w:r>
          </w:p>
        </w:tc>
        <w:tc>
          <w:tcPr>
            <w:tcW w:w="3258" w:type="dxa"/>
            <w:vAlign w:val="top"/>
            <w:hideMark/>
          </w:tcPr>
          <w:p w14:paraId="430711C1" w14:textId="77777777" w:rsidR="00547FB5" w:rsidRPr="008971BF" w:rsidRDefault="00547FB5" w:rsidP="00FE485B">
            <w:pPr>
              <w:spacing w:before="0" w:after="0"/>
              <w:ind w:firstLine="0"/>
              <w:jc w:val="left"/>
              <w:rPr>
                <w:szCs w:val="26"/>
              </w:rPr>
            </w:pPr>
            <w:r w:rsidRPr="008971BF">
              <w:rPr>
                <w:szCs w:val="26"/>
              </w:rPr>
              <w:t>xemNhatKy()</w:t>
            </w:r>
          </w:p>
        </w:tc>
        <w:tc>
          <w:tcPr>
            <w:tcW w:w="1655" w:type="dxa"/>
            <w:vAlign w:val="top"/>
            <w:hideMark/>
          </w:tcPr>
          <w:p w14:paraId="0140EE3C" w14:textId="77777777" w:rsidR="00547FB5" w:rsidRPr="008971BF" w:rsidRDefault="00547FB5" w:rsidP="00FE485B">
            <w:pPr>
              <w:spacing w:before="0" w:after="0"/>
              <w:ind w:firstLine="0"/>
              <w:jc w:val="left"/>
              <w:rPr>
                <w:szCs w:val="26"/>
              </w:rPr>
            </w:pPr>
            <w:r w:rsidRPr="008971BF">
              <w:rPr>
                <w:szCs w:val="26"/>
              </w:rPr>
              <w:t>void</w:t>
            </w:r>
          </w:p>
        </w:tc>
        <w:tc>
          <w:tcPr>
            <w:tcW w:w="1550" w:type="dxa"/>
            <w:vAlign w:val="top"/>
            <w:hideMark/>
          </w:tcPr>
          <w:p w14:paraId="33003476" w14:textId="77777777" w:rsidR="00547FB5" w:rsidRPr="008971BF" w:rsidRDefault="00547FB5" w:rsidP="00FE485B">
            <w:pPr>
              <w:spacing w:before="0" w:after="0"/>
              <w:ind w:firstLine="0"/>
              <w:jc w:val="left"/>
              <w:rPr>
                <w:szCs w:val="26"/>
              </w:rPr>
            </w:pPr>
          </w:p>
        </w:tc>
        <w:tc>
          <w:tcPr>
            <w:tcW w:w="1211" w:type="dxa"/>
            <w:vAlign w:val="top"/>
            <w:hideMark/>
          </w:tcPr>
          <w:p w14:paraId="29E96358" w14:textId="77777777" w:rsidR="00547FB5" w:rsidRPr="008971BF" w:rsidRDefault="00547FB5" w:rsidP="00FE485B">
            <w:pPr>
              <w:spacing w:before="0" w:after="0"/>
              <w:ind w:firstLine="0"/>
              <w:jc w:val="left"/>
              <w:rPr>
                <w:szCs w:val="26"/>
              </w:rPr>
            </w:pPr>
          </w:p>
        </w:tc>
      </w:tr>
      <w:tr w:rsidR="00547FB5" w:rsidRPr="008971BF" w14:paraId="743AF6AD" w14:textId="77777777" w:rsidTr="00FE485B">
        <w:trPr>
          <w:jc w:val="left"/>
        </w:trPr>
        <w:tc>
          <w:tcPr>
            <w:tcW w:w="844" w:type="dxa"/>
            <w:vAlign w:val="top"/>
            <w:hideMark/>
          </w:tcPr>
          <w:p w14:paraId="60BF0FCD" w14:textId="77777777" w:rsidR="00547FB5" w:rsidRPr="008971BF" w:rsidRDefault="00547FB5" w:rsidP="00FE485B">
            <w:pPr>
              <w:spacing w:before="0" w:after="0"/>
              <w:ind w:firstLine="0"/>
              <w:jc w:val="left"/>
              <w:rPr>
                <w:szCs w:val="26"/>
              </w:rPr>
            </w:pPr>
            <w:r w:rsidRPr="008971BF">
              <w:rPr>
                <w:b/>
                <w:bCs/>
                <w:szCs w:val="26"/>
              </w:rPr>
              <w:t>3</w:t>
            </w:r>
          </w:p>
        </w:tc>
        <w:tc>
          <w:tcPr>
            <w:tcW w:w="3258" w:type="dxa"/>
            <w:vAlign w:val="top"/>
            <w:hideMark/>
          </w:tcPr>
          <w:p w14:paraId="1CCE180C" w14:textId="77777777" w:rsidR="00547FB5" w:rsidRPr="008971BF" w:rsidRDefault="00547FB5" w:rsidP="00FE485B">
            <w:pPr>
              <w:spacing w:before="0" w:after="0"/>
              <w:ind w:firstLine="0"/>
              <w:jc w:val="left"/>
              <w:rPr>
                <w:szCs w:val="26"/>
              </w:rPr>
            </w:pPr>
            <w:r w:rsidRPr="008971BF">
              <w:rPr>
                <w:b/>
                <w:bCs/>
                <w:szCs w:val="26"/>
              </w:rPr>
              <w:t>Viết các constructor</w:t>
            </w:r>
          </w:p>
        </w:tc>
        <w:tc>
          <w:tcPr>
            <w:tcW w:w="1655" w:type="dxa"/>
            <w:vAlign w:val="top"/>
            <w:hideMark/>
          </w:tcPr>
          <w:p w14:paraId="297D3F68" w14:textId="77777777" w:rsidR="00547FB5" w:rsidRPr="008971BF" w:rsidRDefault="00547FB5" w:rsidP="00FE485B">
            <w:pPr>
              <w:spacing w:before="0" w:after="0"/>
              <w:ind w:firstLine="0"/>
              <w:jc w:val="left"/>
              <w:rPr>
                <w:szCs w:val="26"/>
              </w:rPr>
            </w:pPr>
          </w:p>
        </w:tc>
        <w:tc>
          <w:tcPr>
            <w:tcW w:w="1550" w:type="dxa"/>
            <w:vAlign w:val="top"/>
            <w:hideMark/>
          </w:tcPr>
          <w:p w14:paraId="44F6315A" w14:textId="77777777" w:rsidR="00547FB5" w:rsidRPr="005F7544" w:rsidRDefault="00547FB5" w:rsidP="00FE485B">
            <w:pPr>
              <w:spacing w:before="0" w:after="0"/>
              <w:ind w:firstLine="0"/>
              <w:jc w:val="left"/>
              <w:rPr>
                <w:szCs w:val="26"/>
                <w:lang w:val="vi-VN"/>
              </w:rPr>
            </w:pPr>
            <w:r w:rsidRPr="008971BF">
              <w:rPr>
                <w:szCs w:val="26"/>
              </w:rPr>
              <w:t>- Mặc nhiên</w:t>
            </w:r>
          </w:p>
          <w:p w14:paraId="33D028DB" w14:textId="77777777" w:rsidR="00547FB5" w:rsidRPr="008971BF" w:rsidRDefault="00547FB5" w:rsidP="00FE485B">
            <w:pPr>
              <w:spacing w:before="0" w:after="0"/>
              <w:ind w:firstLine="0"/>
              <w:jc w:val="left"/>
              <w:rPr>
                <w:szCs w:val="26"/>
              </w:rPr>
            </w:pPr>
            <w:r w:rsidRPr="008971BF">
              <w:rPr>
                <w:szCs w:val="26"/>
              </w:rPr>
              <w:t>- Đầy đủ</w:t>
            </w:r>
          </w:p>
        </w:tc>
        <w:tc>
          <w:tcPr>
            <w:tcW w:w="1211" w:type="dxa"/>
            <w:vAlign w:val="top"/>
            <w:hideMark/>
          </w:tcPr>
          <w:p w14:paraId="53BC2742" w14:textId="77777777" w:rsidR="00547FB5" w:rsidRPr="008971BF" w:rsidRDefault="00547FB5" w:rsidP="00FE485B">
            <w:pPr>
              <w:spacing w:before="0" w:after="0"/>
              <w:ind w:firstLine="0"/>
              <w:jc w:val="left"/>
              <w:rPr>
                <w:szCs w:val="26"/>
              </w:rPr>
            </w:pPr>
          </w:p>
        </w:tc>
      </w:tr>
      <w:tr w:rsidR="00547FB5" w:rsidRPr="008971BF" w14:paraId="5BF24899" w14:textId="77777777" w:rsidTr="00FE485B">
        <w:trPr>
          <w:jc w:val="left"/>
        </w:trPr>
        <w:tc>
          <w:tcPr>
            <w:tcW w:w="844" w:type="dxa"/>
            <w:vAlign w:val="top"/>
            <w:hideMark/>
          </w:tcPr>
          <w:p w14:paraId="151633AD" w14:textId="77777777" w:rsidR="00547FB5" w:rsidRPr="008971BF" w:rsidRDefault="00547FB5" w:rsidP="00FE485B">
            <w:pPr>
              <w:spacing w:before="0" w:after="0"/>
              <w:ind w:firstLine="0"/>
              <w:jc w:val="left"/>
              <w:rPr>
                <w:szCs w:val="26"/>
              </w:rPr>
            </w:pPr>
            <w:r w:rsidRPr="008971BF">
              <w:rPr>
                <w:b/>
                <w:bCs/>
                <w:szCs w:val="26"/>
              </w:rPr>
              <w:t>4</w:t>
            </w:r>
          </w:p>
        </w:tc>
        <w:tc>
          <w:tcPr>
            <w:tcW w:w="3258" w:type="dxa"/>
            <w:vAlign w:val="top"/>
            <w:hideMark/>
          </w:tcPr>
          <w:p w14:paraId="0FC92BD3" w14:textId="77777777" w:rsidR="00547FB5" w:rsidRPr="008971BF" w:rsidRDefault="00547FB5" w:rsidP="00FE485B">
            <w:pPr>
              <w:spacing w:before="0" w:after="0"/>
              <w:ind w:firstLine="0"/>
              <w:jc w:val="left"/>
              <w:rPr>
                <w:szCs w:val="26"/>
              </w:rPr>
            </w:pPr>
            <w:r w:rsidRPr="008971BF">
              <w:rPr>
                <w:b/>
                <w:bCs/>
                <w:szCs w:val="26"/>
              </w:rPr>
              <w:t>Viết phương thức toString()</w:t>
            </w:r>
          </w:p>
        </w:tc>
        <w:tc>
          <w:tcPr>
            <w:tcW w:w="1655" w:type="dxa"/>
            <w:vAlign w:val="top"/>
            <w:hideMark/>
          </w:tcPr>
          <w:p w14:paraId="33A2E511" w14:textId="77777777" w:rsidR="00547FB5" w:rsidRPr="008971BF" w:rsidRDefault="00547FB5" w:rsidP="00FE485B">
            <w:pPr>
              <w:spacing w:before="0" w:after="0"/>
              <w:ind w:firstLine="0"/>
              <w:jc w:val="left"/>
              <w:rPr>
                <w:szCs w:val="26"/>
              </w:rPr>
            </w:pPr>
            <w:r w:rsidRPr="008971BF">
              <w:rPr>
                <w:szCs w:val="26"/>
              </w:rPr>
              <w:t>String</w:t>
            </w:r>
          </w:p>
        </w:tc>
        <w:tc>
          <w:tcPr>
            <w:tcW w:w="1550" w:type="dxa"/>
            <w:vAlign w:val="top"/>
            <w:hideMark/>
          </w:tcPr>
          <w:p w14:paraId="0B3A857C" w14:textId="77777777" w:rsidR="00547FB5" w:rsidRPr="008971BF" w:rsidRDefault="00547FB5" w:rsidP="00FE485B">
            <w:pPr>
              <w:spacing w:before="0" w:after="0"/>
              <w:ind w:firstLine="0"/>
              <w:jc w:val="left"/>
              <w:rPr>
                <w:szCs w:val="26"/>
              </w:rPr>
            </w:pPr>
          </w:p>
        </w:tc>
        <w:tc>
          <w:tcPr>
            <w:tcW w:w="1211" w:type="dxa"/>
            <w:vAlign w:val="top"/>
            <w:hideMark/>
          </w:tcPr>
          <w:p w14:paraId="5F1FA463" w14:textId="77777777" w:rsidR="00547FB5" w:rsidRPr="008971BF" w:rsidRDefault="00547FB5" w:rsidP="00FE485B">
            <w:pPr>
              <w:spacing w:before="0" w:after="0"/>
              <w:ind w:firstLine="0"/>
              <w:jc w:val="left"/>
              <w:rPr>
                <w:szCs w:val="26"/>
              </w:rPr>
            </w:pPr>
          </w:p>
        </w:tc>
      </w:tr>
    </w:tbl>
    <w:p w14:paraId="3386A2FF" w14:textId="77777777" w:rsidR="004B469A" w:rsidRPr="009B5798" w:rsidRDefault="004B469A" w:rsidP="004B469A">
      <w:pPr>
        <w:spacing w:line="276" w:lineRule="auto"/>
        <w:ind w:firstLine="0"/>
        <w:rPr>
          <w:szCs w:val="26"/>
        </w:rPr>
      </w:pPr>
      <w:r w:rsidRPr="009B5798">
        <w:rPr>
          <w:b/>
          <w:bCs/>
          <w:szCs w:val="26"/>
        </w:rPr>
        <w:t>23. Đặc tả Class Quyen (Quyền)</w:t>
      </w:r>
    </w:p>
    <w:tbl>
      <w:tblPr>
        <w:tblStyle w:val="TableTheme"/>
        <w:tblW w:w="8559" w:type="dxa"/>
        <w:tblLayout w:type="fixed"/>
        <w:tblLook w:val="04A0" w:firstRow="1" w:lastRow="0" w:firstColumn="1" w:lastColumn="0" w:noHBand="0" w:noVBand="1"/>
      </w:tblPr>
      <w:tblGrid>
        <w:gridCol w:w="838"/>
        <w:gridCol w:w="3297"/>
        <w:gridCol w:w="1620"/>
        <w:gridCol w:w="1530"/>
        <w:gridCol w:w="1274"/>
      </w:tblGrid>
      <w:tr w:rsidR="004B469A" w:rsidRPr="009B5798" w14:paraId="721EEEF2" w14:textId="77777777" w:rsidTr="004B469A">
        <w:tc>
          <w:tcPr>
            <w:tcW w:w="838" w:type="dxa"/>
            <w:hideMark/>
          </w:tcPr>
          <w:p w14:paraId="4F27DDAA" w14:textId="77777777" w:rsidR="004B469A" w:rsidRPr="009B5798" w:rsidRDefault="004B469A" w:rsidP="004B469A">
            <w:pPr>
              <w:spacing w:line="276" w:lineRule="auto"/>
              <w:ind w:firstLine="0"/>
              <w:jc w:val="left"/>
              <w:rPr>
                <w:szCs w:val="26"/>
              </w:rPr>
            </w:pPr>
            <w:r w:rsidRPr="009B5798">
              <w:rPr>
                <w:b/>
                <w:bCs/>
                <w:szCs w:val="26"/>
              </w:rPr>
              <w:t>STT</w:t>
            </w:r>
          </w:p>
        </w:tc>
        <w:tc>
          <w:tcPr>
            <w:tcW w:w="3297" w:type="dxa"/>
            <w:hideMark/>
          </w:tcPr>
          <w:p w14:paraId="476F921B" w14:textId="77777777" w:rsidR="004B469A" w:rsidRPr="009B5798" w:rsidRDefault="004B469A" w:rsidP="004B469A">
            <w:pPr>
              <w:spacing w:line="276" w:lineRule="auto"/>
              <w:ind w:firstLine="0"/>
              <w:jc w:val="left"/>
              <w:rPr>
                <w:szCs w:val="26"/>
              </w:rPr>
            </w:pPr>
            <w:r w:rsidRPr="009B5798">
              <w:rPr>
                <w:b/>
                <w:bCs/>
                <w:szCs w:val="26"/>
              </w:rPr>
              <w:t>Công việc</w:t>
            </w:r>
          </w:p>
        </w:tc>
        <w:tc>
          <w:tcPr>
            <w:tcW w:w="1620" w:type="dxa"/>
            <w:hideMark/>
          </w:tcPr>
          <w:p w14:paraId="1E44FD5D" w14:textId="77777777" w:rsidR="004B469A" w:rsidRPr="009B5798" w:rsidRDefault="004B469A" w:rsidP="004B469A">
            <w:pPr>
              <w:spacing w:line="276" w:lineRule="auto"/>
              <w:ind w:firstLine="0"/>
              <w:jc w:val="left"/>
              <w:rPr>
                <w:szCs w:val="26"/>
              </w:rPr>
            </w:pPr>
            <w:r w:rsidRPr="009B5798">
              <w:rPr>
                <w:b/>
                <w:bCs/>
                <w:szCs w:val="26"/>
              </w:rPr>
              <w:t>Kiểu dữ liệu</w:t>
            </w:r>
          </w:p>
        </w:tc>
        <w:tc>
          <w:tcPr>
            <w:tcW w:w="1530" w:type="dxa"/>
            <w:hideMark/>
          </w:tcPr>
          <w:p w14:paraId="57B88D4F" w14:textId="77777777" w:rsidR="004B469A" w:rsidRPr="009B5798" w:rsidRDefault="004B469A" w:rsidP="004B469A">
            <w:pPr>
              <w:spacing w:line="276" w:lineRule="auto"/>
              <w:ind w:firstLine="0"/>
              <w:jc w:val="left"/>
              <w:rPr>
                <w:szCs w:val="26"/>
              </w:rPr>
            </w:pPr>
            <w:r w:rsidRPr="009B5798">
              <w:rPr>
                <w:b/>
                <w:bCs/>
                <w:szCs w:val="26"/>
              </w:rPr>
              <w:t>Ràng buộc</w:t>
            </w:r>
          </w:p>
        </w:tc>
        <w:tc>
          <w:tcPr>
            <w:tcW w:w="1274" w:type="dxa"/>
            <w:hideMark/>
          </w:tcPr>
          <w:p w14:paraId="5E11F633" w14:textId="77777777" w:rsidR="004B469A" w:rsidRPr="009B5798" w:rsidRDefault="004B469A" w:rsidP="004B469A">
            <w:pPr>
              <w:spacing w:line="276" w:lineRule="auto"/>
              <w:ind w:firstLine="0"/>
              <w:jc w:val="left"/>
              <w:rPr>
                <w:szCs w:val="26"/>
              </w:rPr>
            </w:pPr>
            <w:r w:rsidRPr="009B5798">
              <w:rPr>
                <w:b/>
                <w:bCs/>
                <w:szCs w:val="26"/>
              </w:rPr>
              <w:t>Ghi chú</w:t>
            </w:r>
          </w:p>
        </w:tc>
      </w:tr>
      <w:tr w:rsidR="004B469A" w:rsidRPr="009B5798" w14:paraId="1214C279" w14:textId="77777777" w:rsidTr="004B469A">
        <w:tc>
          <w:tcPr>
            <w:tcW w:w="838" w:type="dxa"/>
            <w:hideMark/>
          </w:tcPr>
          <w:p w14:paraId="27C1B3C0" w14:textId="77777777" w:rsidR="004B469A" w:rsidRPr="009B5798" w:rsidRDefault="004B469A" w:rsidP="004B469A">
            <w:pPr>
              <w:spacing w:line="276" w:lineRule="auto"/>
              <w:ind w:firstLine="0"/>
              <w:jc w:val="left"/>
              <w:rPr>
                <w:szCs w:val="26"/>
              </w:rPr>
            </w:pPr>
            <w:r w:rsidRPr="009B5798">
              <w:rPr>
                <w:b/>
                <w:bCs/>
                <w:szCs w:val="26"/>
              </w:rPr>
              <w:t>1</w:t>
            </w:r>
          </w:p>
        </w:tc>
        <w:tc>
          <w:tcPr>
            <w:tcW w:w="3297" w:type="dxa"/>
            <w:hideMark/>
          </w:tcPr>
          <w:p w14:paraId="4D198DB6" w14:textId="77777777" w:rsidR="004B469A" w:rsidRPr="009B5798" w:rsidRDefault="004B469A" w:rsidP="004B469A">
            <w:pPr>
              <w:spacing w:line="276" w:lineRule="auto"/>
              <w:ind w:firstLine="0"/>
              <w:jc w:val="left"/>
              <w:rPr>
                <w:szCs w:val="26"/>
              </w:rPr>
            </w:pPr>
            <w:r w:rsidRPr="009B5798">
              <w:rPr>
                <w:b/>
                <w:bCs/>
                <w:szCs w:val="26"/>
              </w:rPr>
              <w:t>Khai báo thuộc tính:</w:t>
            </w:r>
          </w:p>
        </w:tc>
        <w:tc>
          <w:tcPr>
            <w:tcW w:w="1620" w:type="dxa"/>
            <w:hideMark/>
          </w:tcPr>
          <w:p w14:paraId="685E6B76" w14:textId="77777777" w:rsidR="004B469A" w:rsidRPr="009B5798" w:rsidRDefault="004B469A" w:rsidP="004B469A">
            <w:pPr>
              <w:spacing w:line="276" w:lineRule="auto"/>
              <w:ind w:firstLine="0"/>
              <w:jc w:val="left"/>
              <w:rPr>
                <w:szCs w:val="26"/>
              </w:rPr>
            </w:pPr>
          </w:p>
        </w:tc>
        <w:tc>
          <w:tcPr>
            <w:tcW w:w="1530" w:type="dxa"/>
            <w:hideMark/>
          </w:tcPr>
          <w:p w14:paraId="094D80BC" w14:textId="77777777" w:rsidR="004B469A" w:rsidRPr="009B5798" w:rsidRDefault="004B469A" w:rsidP="004B469A">
            <w:pPr>
              <w:spacing w:line="276" w:lineRule="auto"/>
              <w:ind w:firstLine="0"/>
              <w:jc w:val="left"/>
              <w:rPr>
                <w:szCs w:val="26"/>
              </w:rPr>
            </w:pPr>
          </w:p>
        </w:tc>
        <w:tc>
          <w:tcPr>
            <w:tcW w:w="1274" w:type="dxa"/>
            <w:hideMark/>
          </w:tcPr>
          <w:p w14:paraId="7D50713A" w14:textId="77777777" w:rsidR="004B469A" w:rsidRPr="009B5798" w:rsidRDefault="004B469A" w:rsidP="004B469A">
            <w:pPr>
              <w:spacing w:line="276" w:lineRule="auto"/>
              <w:ind w:firstLine="0"/>
              <w:jc w:val="left"/>
              <w:rPr>
                <w:szCs w:val="26"/>
              </w:rPr>
            </w:pPr>
          </w:p>
        </w:tc>
      </w:tr>
      <w:tr w:rsidR="004B469A" w:rsidRPr="009B5798" w14:paraId="21C0C8A4" w14:textId="77777777" w:rsidTr="004B469A">
        <w:tc>
          <w:tcPr>
            <w:tcW w:w="838" w:type="dxa"/>
            <w:hideMark/>
          </w:tcPr>
          <w:p w14:paraId="41754DEF" w14:textId="77777777" w:rsidR="004B469A" w:rsidRPr="009B5798" w:rsidRDefault="004B469A" w:rsidP="004B469A">
            <w:pPr>
              <w:spacing w:line="276" w:lineRule="auto"/>
              <w:ind w:firstLine="0"/>
              <w:jc w:val="left"/>
              <w:rPr>
                <w:szCs w:val="26"/>
              </w:rPr>
            </w:pPr>
            <w:r w:rsidRPr="009B5798">
              <w:rPr>
                <w:szCs w:val="26"/>
              </w:rPr>
              <w:t>1.1</w:t>
            </w:r>
          </w:p>
        </w:tc>
        <w:tc>
          <w:tcPr>
            <w:tcW w:w="3297" w:type="dxa"/>
            <w:hideMark/>
          </w:tcPr>
          <w:p w14:paraId="4C3BA995" w14:textId="77777777" w:rsidR="004B469A" w:rsidRPr="009B5798" w:rsidRDefault="004B469A" w:rsidP="004B469A">
            <w:pPr>
              <w:spacing w:line="276" w:lineRule="auto"/>
              <w:ind w:firstLine="0"/>
              <w:jc w:val="left"/>
              <w:rPr>
                <w:szCs w:val="26"/>
              </w:rPr>
            </w:pPr>
            <w:r w:rsidRPr="009B5798">
              <w:rPr>
                <w:szCs w:val="26"/>
              </w:rPr>
              <w:t>maQuyen</w:t>
            </w:r>
          </w:p>
        </w:tc>
        <w:tc>
          <w:tcPr>
            <w:tcW w:w="1620" w:type="dxa"/>
            <w:hideMark/>
          </w:tcPr>
          <w:p w14:paraId="27E59837" w14:textId="77777777" w:rsidR="004B469A" w:rsidRPr="009B5798" w:rsidRDefault="004B469A" w:rsidP="004B469A">
            <w:pPr>
              <w:spacing w:line="276" w:lineRule="auto"/>
              <w:ind w:firstLine="0"/>
              <w:jc w:val="left"/>
              <w:rPr>
                <w:szCs w:val="26"/>
              </w:rPr>
            </w:pPr>
            <w:r w:rsidRPr="009B5798">
              <w:rPr>
                <w:szCs w:val="26"/>
              </w:rPr>
              <w:t>String</w:t>
            </w:r>
          </w:p>
        </w:tc>
        <w:tc>
          <w:tcPr>
            <w:tcW w:w="1530" w:type="dxa"/>
            <w:hideMark/>
          </w:tcPr>
          <w:p w14:paraId="2E0D3CB7" w14:textId="77777777" w:rsidR="004B469A" w:rsidRPr="009B5798" w:rsidRDefault="004B469A" w:rsidP="004B469A">
            <w:pPr>
              <w:spacing w:line="276" w:lineRule="auto"/>
              <w:ind w:firstLine="0"/>
              <w:jc w:val="left"/>
              <w:rPr>
                <w:szCs w:val="26"/>
              </w:rPr>
            </w:pPr>
            <w:r w:rsidRPr="009B5798">
              <w:rPr>
                <w:szCs w:val="26"/>
              </w:rPr>
              <w:t>Không được rỗng; duy nhất</w:t>
            </w:r>
          </w:p>
        </w:tc>
        <w:tc>
          <w:tcPr>
            <w:tcW w:w="1274" w:type="dxa"/>
            <w:hideMark/>
          </w:tcPr>
          <w:p w14:paraId="4CDEFDF0" w14:textId="77777777" w:rsidR="004B469A" w:rsidRPr="009B5798" w:rsidRDefault="004B469A" w:rsidP="004B469A">
            <w:pPr>
              <w:spacing w:line="276" w:lineRule="auto"/>
              <w:ind w:firstLine="0"/>
              <w:jc w:val="left"/>
              <w:rPr>
                <w:szCs w:val="26"/>
              </w:rPr>
            </w:pPr>
            <w:r w:rsidRPr="009B5798">
              <w:rPr>
                <w:szCs w:val="26"/>
              </w:rPr>
              <w:t>{id}; PK, VARCHAR(30)</w:t>
            </w:r>
          </w:p>
        </w:tc>
      </w:tr>
      <w:tr w:rsidR="004B469A" w:rsidRPr="009B5798" w14:paraId="093C410D" w14:textId="77777777" w:rsidTr="004B469A">
        <w:tc>
          <w:tcPr>
            <w:tcW w:w="838" w:type="dxa"/>
            <w:hideMark/>
          </w:tcPr>
          <w:p w14:paraId="7BDDF6FE" w14:textId="77777777" w:rsidR="004B469A" w:rsidRPr="009B5798" w:rsidRDefault="004B469A" w:rsidP="004B469A">
            <w:pPr>
              <w:spacing w:line="276" w:lineRule="auto"/>
              <w:ind w:firstLine="0"/>
              <w:jc w:val="left"/>
              <w:rPr>
                <w:szCs w:val="26"/>
              </w:rPr>
            </w:pPr>
            <w:r w:rsidRPr="009B5798">
              <w:rPr>
                <w:szCs w:val="26"/>
              </w:rPr>
              <w:t>1.2</w:t>
            </w:r>
          </w:p>
        </w:tc>
        <w:tc>
          <w:tcPr>
            <w:tcW w:w="3297" w:type="dxa"/>
            <w:hideMark/>
          </w:tcPr>
          <w:p w14:paraId="0D59700D" w14:textId="77777777" w:rsidR="004B469A" w:rsidRPr="009B5798" w:rsidRDefault="004B469A" w:rsidP="004B469A">
            <w:pPr>
              <w:spacing w:line="276" w:lineRule="auto"/>
              <w:ind w:firstLine="0"/>
              <w:jc w:val="left"/>
              <w:rPr>
                <w:szCs w:val="26"/>
              </w:rPr>
            </w:pPr>
            <w:r w:rsidRPr="009B5798">
              <w:rPr>
                <w:szCs w:val="26"/>
              </w:rPr>
              <w:t>tenQuyen</w:t>
            </w:r>
          </w:p>
        </w:tc>
        <w:tc>
          <w:tcPr>
            <w:tcW w:w="1620" w:type="dxa"/>
            <w:hideMark/>
          </w:tcPr>
          <w:p w14:paraId="3B2C6D47" w14:textId="77777777" w:rsidR="004B469A" w:rsidRPr="009B5798" w:rsidRDefault="004B469A" w:rsidP="004B469A">
            <w:pPr>
              <w:spacing w:line="276" w:lineRule="auto"/>
              <w:ind w:firstLine="0"/>
              <w:jc w:val="left"/>
              <w:rPr>
                <w:szCs w:val="26"/>
              </w:rPr>
            </w:pPr>
            <w:r w:rsidRPr="009B5798">
              <w:rPr>
                <w:szCs w:val="26"/>
              </w:rPr>
              <w:t>String</w:t>
            </w:r>
          </w:p>
        </w:tc>
        <w:tc>
          <w:tcPr>
            <w:tcW w:w="1530" w:type="dxa"/>
            <w:hideMark/>
          </w:tcPr>
          <w:p w14:paraId="32690C5E" w14:textId="77777777" w:rsidR="004B469A" w:rsidRPr="009B5798" w:rsidRDefault="004B469A" w:rsidP="004B469A">
            <w:pPr>
              <w:spacing w:line="276" w:lineRule="auto"/>
              <w:ind w:firstLine="0"/>
              <w:jc w:val="left"/>
              <w:rPr>
                <w:szCs w:val="26"/>
              </w:rPr>
            </w:pPr>
            <w:r w:rsidRPr="009B5798">
              <w:rPr>
                <w:szCs w:val="26"/>
              </w:rPr>
              <w:t>Không được rỗng</w:t>
            </w:r>
          </w:p>
        </w:tc>
        <w:tc>
          <w:tcPr>
            <w:tcW w:w="1274" w:type="dxa"/>
            <w:hideMark/>
          </w:tcPr>
          <w:p w14:paraId="030C483F" w14:textId="77777777" w:rsidR="004B469A" w:rsidRPr="009B5798" w:rsidRDefault="004B469A" w:rsidP="004B469A">
            <w:pPr>
              <w:spacing w:line="276" w:lineRule="auto"/>
              <w:ind w:firstLine="0"/>
              <w:jc w:val="left"/>
              <w:rPr>
                <w:szCs w:val="26"/>
              </w:rPr>
            </w:pPr>
            <w:r w:rsidRPr="009B5798">
              <w:rPr>
                <w:szCs w:val="26"/>
              </w:rPr>
              <w:t>NVARCHAR(100)</w:t>
            </w:r>
          </w:p>
        </w:tc>
      </w:tr>
      <w:tr w:rsidR="004B469A" w:rsidRPr="009B5798" w14:paraId="60AA2328" w14:textId="77777777" w:rsidTr="004B469A">
        <w:tc>
          <w:tcPr>
            <w:tcW w:w="838" w:type="dxa"/>
            <w:hideMark/>
          </w:tcPr>
          <w:p w14:paraId="679850FC" w14:textId="77777777" w:rsidR="004B469A" w:rsidRPr="009B5798" w:rsidRDefault="004B469A" w:rsidP="004B469A">
            <w:pPr>
              <w:spacing w:line="276" w:lineRule="auto"/>
              <w:ind w:firstLine="0"/>
              <w:jc w:val="left"/>
              <w:rPr>
                <w:szCs w:val="26"/>
              </w:rPr>
            </w:pPr>
            <w:r w:rsidRPr="009B5798">
              <w:rPr>
                <w:b/>
                <w:bCs/>
                <w:szCs w:val="26"/>
              </w:rPr>
              <w:t>2</w:t>
            </w:r>
          </w:p>
        </w:tc>
        <w:tc>
          <w:tcPr>
            <w:tcW w:w="3297" w:type="dxa"/>
            <w:hideMark/>
          </w:tcPr>
          <w:p w14:paraId="5967CC65" w14:textId="15AFF408" w:rsidR="004B469A" w:rsidRPr="009B5798" w:rsidRDefault="004B469A" w:rsidP="004B469A">
            <w:pPr>
              <w:spacing w:line="276" w:lineRule="auto"/>
              <w:ind w:firstLine="0"/>
              <w:jc w:val="left"/>
              <w:rPr>
                <w:szCs w:val="26"/>
              </w:rPr>
            </w:pPr>
            <w:r w:rsidRPr="009B5798">
              <w:rPr>
                <w:b/>
                <w:bCs/>
                <w:szCs w:val="26"/>
              </w:rPr>
              <w:t xml:space="preserve">Viết các </w:t>
            </w:r>
            <w:r>
              <w:rPr>
                <w:b/>
                <w:bCs/>
                <w:szCs w:val="26"/>
              </w:rPr>
              <w:t>p</w:t>
            </w:r>
            <w:r w:rsidRPr="009B5798">
              <w:rPr>
                <w:b/>
                <w:bCs/>
                <w:szCs w:val="26"/>
              </w:rPr>
              <w:t>hương thức</w:t>
            </w:r>
          </w:p>
        </w:tc>
        <w:tc>
          <w:tcPr>
            <w:tcW w:w="1620" w:type="dxa"/>
            <w:hideMark/>
          </w:tcPr>
          <w:p w14:paraId="7E192F15" w14:textId="77777777" w:rsidR="004B469A" w:rsidRPr="009B5798" w:rsidRDefault="004B469A" w:rsidP="004B469A">
            <w:pPr>
              <w:spacing w:line="276" w:lineRule="auto"/>
              <w:ind w:firstLine="0"/>
              <w:jc w:val="left"/>
              <w:rPr>
                <w:szCs w:val="26"/>
              </w:rPr>
            </w:pPr>
          </w:p>
        </w:tc>
        <w:tc>
          <w:tcPr>
            <w:tcW w:w="1530" w:type="dxa"/>
            <w:hideMark/>
          </w:tcPr>
          <w:p w14:paraId="27302427" w14:textId="77777777" w:rsidR="004B469A" w:rsidRPr="009B5798" w:rsidRDefault="004B469A" w:rsidP="004B469A">
            <w:pPr>
              <w:spacing w:line="276" w:lineRule="auto"/>
              <w:ind w:firstLine="0"/>
              <w:jc w:val="left"/>
              <w:rPr>
                <w:szCs w:val="26"/>
              </w:rPr>
            </w:pPr>
          </w:p>
        </w:tc>
        <w:tc>
          <w:tcPr>
            <w:tcW w:w="1274" w:type="dxa"/>
            <w:hideMark/>
          </w:tcPr>
          <w:p w14:paraId="7CE7B8D1" w14:textId="77777777" w:rsidR="004B469A" w:rsidRPr="009B5798" w:rsidRDefault="004B469A" w:rsidP="004B469A">
            <w:pPr>
              <w:spacing w:line="276" w:lineRule="auto"/>
              <w:ind w:firstLine="0"/>
              <w:jc w:val="left"/>
              <w:rPr>
                <w:szCs w:val="26"/>
              </w:rPr>
            </w:pPr>
          </w:p>
        </w:tc>
      </w:tr>
      <w:tr w:rsidR="004B469A" w:rsidRPr="009B5798" w14:paraId="6EAC4D52" w14:textId="77777777" w:rsidTr="004B469A">
        <w:tc>
          <w:tcPr>
            <w:tcW w:w="838" w:type="dxa"/>
            <w:hideMark/>
          </w:tcPr>
          <w:p w14:paraId="7A13B1D6" w14:textId="77777777" w:rsidR="004B469A" w:rsidRPr="009B5798" w:rsidRDefault="004B469A" w:rsidP="004B469A">
            <w:pPr>
              <w:spacing w:line="276" w:lineRule="auto"/>
              <w:ind w:firstLine="0"/>
              <w:jc w:val="left"/>
              <w:rPr>
                <w:szCs w:val="26"/>
              </w:rPr>
            </w:pPr>
            <w:r w:rsidRPr="009B5798">
              <w:rPr>
                <w:szCs w:val="26"/>
              </w:rPr>
              <w:t>2.1</w:t>
            </w:r>
          </w:p>
        </w:tc>
        <w:tc>
          <w:tcPr>
            <w:tcW w:w="3297" w:type="dxa"/>
            <w:hideMark/>
          </w:tcPr>
          <w:p w14:paraId="609A45B1" w14:textId="77777777" w:rsidR="004B469A" w:rsidRPr="009B5798" w:rsidRDefault="004B469A" w:rsidP="004B469A">
            <w:pPr>
              <w:spacing w:line="276" w:lineRule="auto"/>
              <w:ind w:firstLine="0"/>
              <w:jc w:val="left"/>
              <w:rPr>
                <w:szCs w:val="26"/>
              </w:rPr>
            </w:pPr>
            <w:r w:rsidRPr="009B5798">
              <w:rPr>
                <w:szCs w:val="26"/>
              </w:rPr>
              <w:t>get/set MaQuyen()</w:t>
            </w:r>
          </w:p>
        </w:tc>
        <w:tc>
          <w:tcPr>
            <w:tcW w:w="1620" w:type="dxa"/>
            <w:hideMark/>
          </w:tcPr>
          <w:p w14:paraId="19708752" w14:textId="77777777" w:rsidR="004B469A" w:rsidRPr="009B5798" w:rsidRDefault="004B469A" w:rsidP="004B469A">
            <w:pPr>
              <w:spacing w:line="276" w:lineRule="auto"/>
              <w:ind w:firstLine="0"/>
              <w:jc w:val="left"/>
              <w:rPr>
                <w:szCs w:val="26"/>
              </w:rPr>
            </w:pPr>
            <w:r w:rsidRPr="009B5798">
              <w:rPr>
                <w:szCs w:val="26"/>
              </w:rPr>
              <w:t>String / void</w:t>
            </w:r>
          </w:p>
        </w:tc>
        <w:tc>
          <w:tcPr>
            <w:tcW w:w="1530" w:type="dxa"/>
            <w:hideMark/>
          </w:tcPr>
          <w:p w14:paraId="0D041D79" w14:textId="77777777" w:rsidR="004B469A" w:rsidRPr="009B5798" w:rsidRDefault="004B469A" w:rsidP="004B469A">
            <w:pPr>
              <w:spacing w:line="276" w:lineRule="auto"/>
              <w:ind w:firstLine="0"/>
              <w:jc w:val="left"/>
              <w:rPr>
                <w:szCs w:val="26"/>
              </w:rPr>
            </w:pPr>
            <w:r w:rsidRPr="009B5798">
              <w:rPr>
                <w:szCs w:val="26"/>
              </w:rPr>
              <w:t>Kiểm tra không được rỗng</w:t>
            </w:r>
          </w:p>
        </w:tc>
        <w:tc>
          <w:tcPr>
            <w:tcW w:w="1274" w:type="dxa"/>
            <w:hideMark/>
          </w:tcPr>
          <w:p w14:paraId="71EB65C6" w14:textId="77777777" w:rsidR="004B469A" w:rsidRPr="009B5798" w:rsidRDefault="004B469A" w:rsidP="004B469A">
            <w:pPr>
              <w:spacing w:line="276" w:lineRule="auto"/>
              <w:ind w:firstLine="0"/>
              <w:jc w:val="left"/>
              <w:rPr>
                <w:szCs w:val="26"/>
              </w:rPr>
            </w:pPr>
            <w:r w:rsidRPr="009B5798">
              <w:rPr>
                <w:szCs w:val="26"/>
              </w:rPr>
              <w:t xml:space="preserve">Throw exception nếu mã </w:t>
            </w:r>
            <w:r w:rsidRPr="009B5798">
              <w:rPr>
                <w:szCs w:val="26"/>
              </w:rPr>
              <w:lastRenderedPageBreak/>
              <w:t>không hợp lệ</w:t>
            </w:r>
          </w:p>
        </w:tc>
      </w:tr>
      <w:tr w:rsidR="004B469A" w:rsidRPr="009B5798" w14:paraId="15843759" w14:textId="77777777" w:rsidTr="004B469A">
        <w:tc>
          <w:tcPr>
            <w:tcW w:w="838" w:type="dxa"/>
            <w:hideMark/>
          </w:tcPr>
          <w:p w14:paraId="631F2E4F" w14:textId="77777777" w:rsidR="004B469A" w:rsidRPr="009B5798" w:rsidRDefault="004B469A" w:rsidP="004B469A">
            <w:pPr>
              <w:spacing w:line="276" w:lineRule="auto"/>
              <w:ind w:firstLine="0"/>
              <w:jc w:val="left"/>
              <w:rPr>
                <w:szCs w:val="26"/>
              </w:rPr>
            </w:pPr>
            <w:r w:rsidRPr="009B5798">
              <w:rPr>
                <w:szCs w:val="26"/>
              </w:rPr>
              <w:lastRenderedPageBreak/>
              <w:t>2.2</w:t>
            </w:r>
          </w:p>
        </w:tc>
        <w:tc>
          <w:tcPr>
            <w:tcW w:w="3297" w:type="dxa"/>
            <w:hideMark/>
          </w:tcPr>
          <w:p w14:paraId="3E407FB7" w14:textId="77777777" w:rsidR="004B469A" w:rsidRPr="009B5798" w:rsidRDefault="004B469A" w:rsidP="004B469A">
            <w:pPr>
              <w:spacing w:line="276" w:lineRule="auto"/>
              <w:ind w:firstLine="0"/>
              <w:jc w:val="left"/>
              <w:rPr>
                <w:szCs w:val="26"/>
              </w:rPr>
            </w:pPr>
            <w:r w:rsidRPr="009B5798">
              <w:rPr>
                <w:szCs w:val="26"/>
              </w:rPr>
              <w:t>get/set TenQuyen()</w:t>
            </w:r>
          </w:p>
        </w:tc>
        <w:tc>
          <w:tcPr>
            <w:tcW w:w="1620" w:type="dxa"/>
            <w:hideMark/>
          </w:tcPr>
          <w:p w14:paraId="4B70625A" w14:textId="77777777" w:rsidR="004B469A" w:rsidRPr="009B5798" w:rsidRDefault="004B469A" w:rsidP="004B469A">
            <w:pPr>
              <w:spacing w:line="276" w:lineRule="auto"/>
              <w:ind w:firstLine="0"/>
              <w:jc w:val="left"/>
              <w:rPr>
                <w:szCs w:val="26"/>
              </w:rPr>
            </w:pPr>
            <w:r w:rsidRPr="009B5798">
              <w:rPr>
                <w:szCs w:val="26"/>
              </w:rPr>
              <w:t>String / void</w:t>
            </w:r>
          </w:p>
        </w:tc>
        <w:tc>
          <w:tcPr>
            <w:tcW w:w="1530" w:type="dxa"/>
            <w:hideMark/>
          </w:tcPr>
          <w:p w14:paraId="3179EC7D" w14:textId="77777777" w:rsidR="004B469A" w:rsidRPr="009B5798" w:rsidRDefault="004B469A" w:rsidP="004B469A">
            <w:pPr>
              <w:spacing w:line="276" w:lineRule="auto"/>
              <w:ind w:firstLine="0"/>
              <w:jc w:val="left"/>
              <w:rPr>
                <w:szCs w:val="26"/>
              </w:rPr>
            </w:pPr>
            <w:r w:rsidRPr="009B5798">
              <w:rPr>
                <w:szCs w:val="26"/>
              </w:rPr>
              <w:t>Kiểm tra không được rỗng</w:t>
            </w:r>
          </w:p>
        </w:tc>
        <w:tc>
          <w:tcPr>
            <w:tcW w:w="1274" w:type="dxa"/>
            <w:hideMark/>
          </w:tcPr>
          <w:p w14:paraId="2D72506D" w14:textId="77777777" w:rsidR="004B469A" w:rsidRPr="009B5798" w:rsidRDefault="004B469A" w:rsidP="004B469A">
            <w:pPr>
              <w:spacing w:line="276" w:lineRule="auto"/>
              <w:ind w:firstLine="0"/>
              <w:jc w:val="left"/>
              <w:rPr>
                <w:szCs w:val="26"/>
              </w:rPr>
            </w:pPr>
            <w:r w:rsidRPr="009B5798">
              <w:rPr>
                <w:szCs w:val="26"/>
              </w:rPr>
              <w:t>Throw exception nếu tên không hợp lệ</w:t>
            </w:r>
          </w:p>
        </w:tc>
      </w:tr>
      <w:tr w:rsidR="004B469A" w:rsidRPr="009B5798" w14:paraId="01B72981" w14:textId="77777777" w:rsidTr="004B469A">
        <w:tc>
          <w:tcPr>
            <w:tcW w:w="838" w:type="dxa"/>
            <w:hideMark/>
          </w:tcPr>
          <w:p w14:paraId="0C4C0B54" w14:textId="77777777" w:rsidR="004B469A" w:rsidRPr="009B5798" w:rsidRDefault="004B469A" w:rsidP="004B469A">
            <w:pPr>
              <w:spacing w:line="276" w:lineRule="auto"/>
              <w:ind w:firstLine="0"/>
              <w:jc w:val="left"/>
              <w:rPr>
                <w:szCs w:val="26"/>
              </w:rPr>
            </w:pPr>
            <w:r w:rsidRPr="009B5798">
              <w:rPr>
                <w:szCs w:val="26"/>
              </w:rPr>
              <w:t>2.3</w:t>
            </w:r>
          </w:p>
        </w:tc>
        <w:tc>
          <w:tcPr>
            <w:tcW w:w="3297" w:type="dxa"/>
            <w:hideMark/>
          </w:tcPr>
          <w:p w14:paraId="5C5B5F9E" w14:textId="77777777" w:rsidR="004B469A" w:rsidRPr="009B5798" w:rsidRDefault="004B469A" w:rsidP="004B469A">
            <w:pPr>
              <w:spacing w:line="276" w:lineRule="auto"/>
              <w:ind w:firstLine="0"/>
              <w:jc w:val="left"/>
              <w:rPr>
                <w:szCs w:val="26"/>
              </w:rPr>
            </w:pPr>
            <w:r w:rsidRPr="009B5798">
              <w:rPr>
                <w:szCs w:val="26"/>
              </w:rPr>
              <w:t>themQuyen()</w:t>
            </w:r>
          </w:p>
        </w:tc>
        <w:tc>
          <w:tcPr>
            <w:tcW w:w="1620" w:type="dxa"/>
            <w:hideMark/>
          </w:tcPr>
          <w:p w14:paraId="387022E4" w14:textId="77777777" w:rsidR="004B469A" w:rsidRPr="009B5798" w:rsidRDefault="004B469A" w:rsidP="004B469A">
            <w:pPr>
              <w:spacing w:line="276" w:lineRule="auto"/>
              <w:ind w:firstLine="0"/>
              <w:jc w:val="left"/>
              <w:rPr>
                <w:szCs w:val="26"/>
              </w:rPr>
            </w:pPr>
            <w:r w:rsidRPr="009B5798">
              <w:rPr>
                <w:szCs w:val="26"/>
              </w:rPr>
              <w:t>void</w:t>
            </w:r>
          </w:p>
        </w:tc>
        <w:tc>
          <w:tcPr>
            <w:tcW w:w="1530" w:type="dxa"/>
            <w:hideMark/>
          </w:tcPr>
          <w:p w14:paraId="40F74D49" w14:textId="77777777" w:rsidR="004B469A" w:rsidRPr="009B5798" w:rsidRDefault="004B469A" w:rsidP="004B469A">
            <w:pPr>
              <w:spacing w:line="276" w:lineRule="auto"/>
              <w:ind w:firstLine="0"/>
              <w:jc w:val="left"/>
              <w:rPr>
                <w:szCs w:val="26"/>
              </w:rPr>
            </w:pPr>
            <w:r w:rsidRPr="009B5798">
              <w:rPr>
                <w:szCs w:val="26"/>
              </w:rPr>
              <w:t>Mã quyền không trùng</w:t>
            </w:r>
          </w:p>
        </w:tc>
        <w:tc>
          <w:tcPr>
            <w:tcW w:w="1274" w:type="dxa"/>
            <w:hideMark/>
          </w:tcPr>
          <w:p w14:paraId="6A5CB5CB"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00448333" w14:textId="77777777" w:rsidTr="004B469A">
        <w:tc>
          <w:tcPr>
            <w:tcW w:w="838" w:type="dxa"/>
            <w:hideMark/>
          </w:tcPr>
          <w:p w14:paraId="6ABFFDE5" w14:textId="77777777" w:rsidR="004B469A" w:rsidRPr="009B5798" w:rsidRDefault="004B469A" w:rsidP="004B469A">
            <w:pPr>
              <w:spacing w:line="276" w:lineRule="auto"/>
              <w:ind w:firstLine="0"/>
              <w:jc w:val="left"/>
              <w:rPr>
                <w:szCs w:val="26"/>
              </w:rPr>
            </w:pPr>
            <w:r w:rsidRPr="009B5798">
              <w:rPr>
                <w:szCs w:val="26"/>
              </w:rPr>
              <w:t>2.4</w:t>
            </w:r>
          </w:p>
        </w:tc>
        <w:tc>
          <w:tcPr>
            <w:tcW w:w="3297" w:type="dxa"/>
            <w:hideMark/>
          </w:tcPr>
          <w:p w14:paraId="627C37B2" w14:textId="77777777" w:rsidR="004B469A" w:rsidRPr="009B5798" w:rsidRDefault="004B469A" w:rsidP="004B469A">
            <w:pPr>
              <w:spacing w:line="276" w:lineRule="auto"/>
              <w:ind w:firstLine="0"/>
              <w:jc w:val="left"/>
              <w:rPr>
                <w:szCs w:val="26"/>
              </w:rPr>
            </w:pPr>
            <w:r w:rsidRPr="009B5798">
              <w:rPr>
                <w:szCs w:val="26"/>
              </w:rPr>
              <w:t>capNhatQuyen()</w:t>
            </w:r>
          </w:p>
        </w:tc>
        <w:tc>
          <w:tcPr>
            <w:tcW w:w="1620" w:type="dxa"/>
            <w:hideMark/>
          </w:tcPr>
          <w:p w14:paraId="5271A205" w14:textId="77777777" w:rsidR="004B469A" w:rsidRPr="009B5798" w:rsidRDefault="004B469A" w:rsidP="004B469A">
            <w:pPr>
              <w:spacing w:line="276" w:lineRule="auto"/>
              <w:ind w:firstLine="0"/>
              <w:jc w:val="left"/>
              <w:rPr>
                <w:szCs w:val="26"/>
              </w:rPr>
            </w:pPr>
            <w:r w:rsidRPr="009B5798">
              <w:rPr>
                <w:szCs w:val="26"/>
              </w:rPr>
              <w:t>void</w:t>
            </w:r>
          </w:p>
        </w:tc>
        <w:tc>
          <w:tcPr>
            <w:tcW w:w="1530" w:type="dxa"/>
            <w:hideMark/>
          </w:tcPr>
          <w:p w14:paraId="6C618B68" w14:textId="77777777" w:rsidR="004B469A" w:rsidRPr="009B5798" w:rsidRDefault="004B469A" w:rsidP="004B469A">
            <w:pPr>
              <w:spacing w:line="276" w:lineRule="auto"/>
              <w:ind w:firstLine="0"/>
              <w:jc w:val="left"/>
              <w:rPr>
                <w:szCs w:val="26"/>
              </w:rPr>
            </w:pPr>
            <w:r w:rsidRPr="009B5798">
              <w:rPr>
                <w:szCs w:val="26"/>
              </w:rPr>
              <w:t>Quyền phải tồn tại</w:t>
            </w:r>
          </w:p>
        </w:tc>
        <w:tc>
          <w:tcPr>
            <w:tcW w:w="1274" w:type="dxa"/>
            <w:hideMark/>
          </w:tcPr>
          <w:p w14:paraId="752DFCB4"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345862E0" w14:textId="77777777" w:rsidTr="004B469A">
        <w:tc>
          <w:tcPr>
            <w:tcW w:w="838" w:type="dxa"/>
            <w:hideMark/>
          </w:tcPr>
          <w:p w14:paraId="5F69EE1A" w14:textId="77777777" w:rsidR="004B469A" w:rsidRPr="009B5798" w:rsidRDefault="004B469A" w:rsidP="004B469A">
            <w:pPr>
              <w:spacing w:line="276" w:lineRule="auto"/>
              <w:ind w:firstLine="0"/>
              <w:jc w:val="left"/>
              <w:rPr>
                <w:szCs w:val="26"/>
              </w:rPr>
            </w:pPr>
            <w:r w:rsidRPr="009B5798">
              <w:rPr>
                <w:szCs w:val="26"/>
              </w:rPr>
              <w:t>2.5</w:t>
            </w:r>
          </w:p>
        </w:tc>
        <w:tc>
          <w:tcPr>
            <w:tcW w:w="3297" w:type="dxa"/>
            <w:hideMark/>
          </w:tcPr>
          <w:p w14:paraId="7DE04C96" w14:textId="77777777" w:rsidR="004B469A" w:rsidRPr="009B5798" w:rsidRDefault="004B469A" w:rsidP="004B469A">
            <w:pPr>
              <w:spacing w:line="276" w:lineRule="auto"/>
              <w:ind w:firstLine="0"/>
              <w:jc w:val="left"/>
              <w:rPr>
                <w:szCs w:val="26"/>
              </w:rPr>
            </w:pPr>
            <w:r w:rsidRPr="009B5798">
              <w:rPr>
                <w:szCs w:val="26"/>
              </w:rPr>
              <w:t>timKiemQuyen()</w:t>
            </w:r>
          </w:p>
        </w:tc>
        <w:tc>
          <w:tcPr>
            <w:tcW w:w="1620" w:type="dxa"/>
            <w:hideMark/>
          </w:tcPr>
          <w:p w14:paraId="20E7095C" w14:textId="77777777" w:rsidR="004B469A" w:rsidRPr="009B5798" w:rsidRDefault="004B469A" w:rsidP="004B469A">
            <w:pPr>
              <w:spacing w:line="276" w:lineRule="auto"/>
              <w:ind w:firstLine="0"/>
              <w:jc w:val="left"/>
              <w:rPr>
                <w:szCs w:val="26"/>
              </w:rPr>
            </w:pPr>
            <w:r w:rsidRPr="009B5798">
              <w:rPr>
                <w:szCs w:val="26"/>
              </w:rPr>
              <w:t>void</w:t>
            </w:r>
          </w:p>
        </w:tc>
        <w:tc>
          <w:tcPr>
            <w:tcW w:w="1530" w:type="dxa"/>
            <w:hideMark/>
          </w:tcPr>
          <w:p w14:paraId="5A5ED36E" w14:textId="77777777" w:rsidR="004B469A" w:rsidRPr="009B5798" w:rsidRDefault="004B469A" w:rsidP="004B469A">
            <w:pPr>
              <w:spacing w:line="276" w:lineRule="auto"/>
              <w:ind w:firstLine="0"/>
              <w:jc w:val="left"/>
              <w:rPr>
                <w:szCs w:val="26"/>
              </w:rPr>
            </w:pPr>
          </w:p>
        </w:tc>
        <w:tc>
          <w:tcPr>
            <w:tcW w:w="1274" w:type="dxa"/>
            <w:hideMark/>
          </w:tcPr>
          <w:p w14:paraId="02E207F8"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3204D8CA" w14:textId="77777777" w:rsidTr="004B469A">
        <w:tc>
          <w:tcPr>
            <w:tcW w:w="838" w:type="dxa"/>
            <w:hideMark/>
          </w:tcPr>
          <w:p w14:paraId="3DD6048B" w14:textId="77777777" w:rsidR="004B469A" w:rsidRPr="009B5798" w:rsidRDefault="004B469A" w:rsidP="004B469A">
            <w:pPr>
              <w:spacing w:line="276" w:lineRule="auto"/>
              <w:ind w:firstLine="0"/>
              <w:jc w:val="left"/>
              <w:rPr>
                <w:szCs w:val="26"/>
              </w:rPr>
            </w:pPr>
            <w:r w:rsidRPr="009B5798">
              <w:rPr>
                <w:b/>
                <w:bCs/>
                <w:szCs w:val="26"/>
              </w:rPr>
              <w:t>3</w:t>
            </w:r>
          </w:p>
        </w:tc>
        <w:tc>
          <w:tcPr>
            <w:tcW w:w="3297" w:type="dxa"/>
            <w:hideMark/>
          </w:tcPr>
          <w:p w14:paraId="567918D1" w14:textId="77777777" w:rsidR="004B469A" w:rsidRPr="009B5798" w:rsidRDefault="004B469A" w:rsidP="004B469A">
            <w:pPr>
              <w:spacing w:line="276" w:lineRule="auto"/>
              <w:ind w:firstLine="0"/>
              <w:jc w:val="left"/>
              <w:rPr>
                <w:szCs w:val="26"/>
              </w:rPr>
            </w:pPr>
            <w:r w:rsidRPr="009B5798">
              <w:rPr>
                <w:b/>
                <w:bCs/>
                <w:szCs w:val="26"/>
              </w:rPr>
              <w:t>Viết các constructor</w:t>
            </w:r>
          </w:p>
        </w:tc>
        <w:tc>
          <w:tcPr>
            <w:tcW w:w="1620" w:type="dxa"/>
            <w:hideMark/>
          </w:tcPr>
          <w:p w14:paraId="7EB9FF56" w14:textId="77777777" w:rsidR="004B469A" w:rsidRPr="009B5798" w:rsidRDefault="004B469A" w:rsidP="004B469A">
            <w:pPr>
              <w:spacing w:line="276" w:lineRule="auto"/>
              <w:ind w:firstLine="0"/>
              <w:jc w:val="left"/>
              <w:rPr>
                <w:szCs w:val="26"/>
              </w:rPr>
            </w:pPr>
          </w:p>
        </w:tc>
        <w:tc>
          <w:tcPr>
            <w:tcW w:w="1530" w:type="dxa"/>
            <w:hideMark/>
          </w:tcPr>
          <w:p w14:paraId="40857849" w14:textId="77777777" w:rsidR="004B469A" w:rsidRPr="009B5798" w:rsidRDefault="004B469A" w:rsidP="004B469A">
            <w:pPr>
              <w:spacing w:line="276" w:lineRule="auto"/>
              <w:ind w:firstLine="0"/>
              <w:jc w:val="left"/>
              <w:rPr>
                <w:szCs w:val="26"/>
              </w:rPr>
            </w:pPr>
            <w:r w:rsidRPr="009B5798">
              <w:rPr>
                <w:b/>
                <w:bCs/>
                <w:szCs w:val="26"/>
              </w:rPr>
              <w:t>Mặc nhiên; đầy đủ tham số; copy</w:t>
            </w:r>
          </w:p>
        </w:tc>
        <w:tc>
          <w:tcPr>
            <w:tcW w:w="1274" w:type="dxa"/>
            <w:hideMark/>
          </w:tcPr>
          <w:p w14:paraId="5B644DAD" w14:textId="77777777" w:rsidR="004B469A" w:rsidRPr="009B5798" w:rsidRDefault="004B469A" w:rsidP="004B469A">
            <w:pPr>
              <w:spacing w:line="276" w:lineRule="auto"/>
              <w:ind w:firstLine="0"/>
              <w:jc w:val="left"/>
              <w:rPr>
                <w:szCs w:val="26"/>
              </w:rPr>
            </w:pPr>
          </w:p>
        </w:tc>
      </w:tr>
      <w:tr w:rsidR="004B469A" w:rsidRPr="009B5798" w14:paraId="50A0342D" w14:textId="77777777" w:rsidTr="004B469A">
        <w:tc>
          <w:tcPr>
            <w:tcW w:w="838" w:type="dxa"/>
            <w:hideMark/>
          </w:tcPr>
          <w:p w14:paraId="7EFD8948" w14:textId="77777777" w:rsidR="004B469A" w:rsidRPr="009B5798" w:rsidRDefault="004B469A" w:rsidP="004B469A">
            <w:pPr>
              <w:spacing w:line="276" w:lineRule="auto"/>
              <w:ind w:firstLine="0"/>
              <w:jc w:val="left"/>
              <w:rPr>
                <w:szCs w:val="26"/>
              </w:rPr>
            </w:pPr>
            <w:r w:rsidRPr="009B5798">
              <w:rPr>
                <w:b/>
                <w:bCs/>
                <w:szCs w:val="26"/>
              </w:rPr>
              <w:t>4</w:t>
            </w:r>
          </w:p>
        </w:tc>
        <w:tc>
          <w:tcPr>
            <w:tcW w:w="3297" w:type="dxa"/>
            <w:hideMark/>
          </w:tcPr>
          <w:p w14:paraId="5F888F6F" w14:textId="77777777" w:rsidR="004B469A" w:rsidRPr="009B5798" w:rsidRDefault="004B469A" w:rsidP="004B469A">
            <w:pPr>
              <w:spacing w:line="276" w:lineRule="auto"/>
              <w:ind w:firstLine="0"/>
              <w:jc w:val="left"/>
              <w:rPr>
                <w:szCs w:val="26"/>
              </w:rPr>
            </w:pPr>
            <w:r w:rsidRPr="009B5798">
              <w:rPr>
                <w:b/>
                <w:bCs/>
                <w:szCs w:val="26"/>
              </w:rPr>
              <w:t>Viết phương thức toString()</w:t>
            </w:r>
          </w:p>
        </w:tc>
        <w:tc>
          <w:tcPr>
            <w:tcW w:w="1620" w:type="dxa"/>
            <w:hideMark/>
          </w:tcPr>
          <w:p w14:paraId="14F36DF8" w14:textId="77777777" w:rsidR="004B469A" w:rsidRPr="009B5798" w:rsidRDefault="004B469A" w:rsidP="004B469A">
            <w:pPr>
              <w:spacing w:line="276" w:lineRule="auto"/>
              <w:ind w:firstLine="0"/>
              <w:jc w:val="left"/>
              <w:rPr>
                <w:szCs w:val="26"/>
              </w:rPr>
            </w:pPr>
            <w:r w:rsidRPr="009B5798">
              <w:rPr>
                <w:b/>
                <w:bCs/>
                <w:szCs w:val="26"/>
              </w:rPr>
              <w:t>String</w:t>
            </w:r>
          </w:p>
        </w:tc>
        <w:tc>
          <w:tcPr>
            <w:tcW w:w="1530" w:type="dxa"/>
            <w:hideMark/>
          </w:tcPr>
          <w:p w14:paraId="59CE71FF" w14:textId="77777777" w:rsidR="004B469A" w:rsidRPr="009B5798" w:rsidRDefault="004B469A" w:rsidP="004B469A">
            <w:pPr>
              <w:spacing w:line="276" w:lineRule="auto"/>
              <w:ind w:firstLine="0"/>
              <w:jc w:val="left"/>
              <w:rPr>
                <w:szCs w:val="26"/>
              </w:rPr>
            </w:pPr>
          </w:p>
        </w:tc>
        <w:tc>
          <w:tcPr>
            <w:tcW w:w="1274" w:type="dxa"/>
            <w:hideMark/>
          </w:tcPr>
          <w:p w14:paraId="5FF83899" w14:textId="77777777" w:rsidR="004B469A" w:rsidRPr="009B5798" w:rsidRDefault="004B469A" w:rsidP="004B469A">
            <w:pPr>
              <w:spacing w:line="276" w:lineRule="auto"/>
              <w:ind w:firstLine="0"/>
              <w:jc w:val="left"/>
              <w:rPr>
                <w:szCs w:val="26"/>
              </w:rPr>
            </w:pPr>
            <w:r w:rsidRPr="009B5798">
              <w:rPr>
                <w:b/>
                <w:bCs/>
                <w:szCs w:val="26"/>
              </w:rPr>
              <w:t>Trả về thông tin quyền</w:t>
            </w:r>
          </w:p>
        </w:tc>
      </w:tr>
    </w:tbl>
    <w:p w14:paraId="2CFE8016" w14:textId="77777777" w:rsidR="004B469A" w:rsidRDefault="004B469A" w:rsidP="004B469A">
      <w:pPr>
        <w:spacing w:line="276" w:lineRule="auto"/>
        <w:ind w:firstLine="0"/>
        <w:rPr>
          <w:szCs w:val="26"/>
          <w:lang w:val="vi-VN"/>
        </w:rPr>
      </w:pPr>
    </w:p>
    <w:p w14:paraId="3A848863" w14:textId="77777777" w:rsidR="004B469A" w:rsidRPr="009B5798" w:rsidRDefault="004B469A" w:rsidP="004B469A">
      <w:pPr>
        <w:spacing w:line="276" w:lineRule="auto"/>
        <w:ind w:firstLine="0"/>
        <w:rPr>
          <w:szCs w:val="26"/>
        </w:rPr>
      </w:pPr>
      <w:r w:rsidRPr="009B5798">
        <w:rPr>
          <w:b/>
          <w:bCs/>
          <w:szCs w:val="26"/>
        </w:rPr>
        <w:t>24. Đặc tả Class VaiTroQuyen (Vai Trò - Quyền)</w:t>
      </w:r>
    </w:p>
    <w:tbl>
      <w:tblPr>
        <w:tblW w:w="8679" w:type="dxa"/>
        <w:tblBorders>
          <w:top w:val="single" w:sz="2" w:space="0" w:color="auto"/>
          <w:left w:val="single" w:sz="2" w:space="0" w:color="auto"/>
          <w:bottom w:val="single" w:sz="2" w:space="0" w:color="auto"/>
          <w:right w:val="single" w:sz="2" w:space="0" w:color="auto"/>
        </w:tblBorders>
        <w:tblLayout w:type="fixed"/>
        <w:tblLook w:val="04A0" w:firstRow="1" w:lastRow="0" w:firstColumn="1" w:lastColumn="0" w:noHBand="0" w:noVBand="1"/>
      </w:tblPr>
      <w:tblGrid>
        <w:gridCol w:w="838"/>
        <w:gridCol w:w="3297"/>
        <w:gridCol w:w="1620"/>
        <w:gridCol w:w="1530"/>
        <w:gridCol w:w="1394"/>
      </w:tblGrid>
      <w:tr w:rsidR="004B469A" w:rsidRPr="009B5798" w14:paraId="1A524D5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97100E1" w14:textId="77777777" w:rsidR="004B469A" w:rsidRPr="009B5798" w:rsidRDefault="004B469A" w:rsidP="004B469A">
            <w:pPr>
              <w:spacing w:line="276" w:lineRule="auto"/>
              <w:ind w:firstLine="0"/>
              <w:jc w:val="left"/>
              <w:rPr>
                <w:szCs w:val="26"/>
              </w:rPr>
            </w:pPr>
            <w:r w:rsidRPr="009B5798">
              <w:rPr>
                <w:b/>
                <w:bCs/>
                <w:szCs w:val="26"/>
              </w:rPr>
              <w:t>STT</w:t>
            </w:r>
          </w:p>
        </w:tc>
        <w:tc>
          <w:tcPr>
            <w:tcW w:w="3297" w:type="dxa"/>
            <w:tcBorders>
              <w:top w:val="single" w:sz="4" w:space="0" w:color="000000"/>
              <w:left w:val="single" w:sz="4" w:space="0" w:color="000000"/>
              <w:bottom w:val="single" w:sz="4" w:space="0" w:color="000000"/>
              <w:right w:val="single" w:sz="4" w:space="0" w:color="000000"/>
            </w:tcBorders>
            <w:hideMark/>
          </w:tcPr>
          <w:p w14:paraId="4F3B7315" w14:textId="77777777" w:rsidR="004B469A" w:rsidRPr="009B5798" w:rsidRDefault="004B469A" w:rsidP="004B469A">
            <w:pPr>
              <w:spacing w:line="276" w:lineRule="auto"/>
              <w:ind w:firstLine="0"/>
              <w:jc w:val="left"/>
              <w:rPr>
                <w:szCs w:val="26"/>
              </w:rPr>
            </w:pPr>
            <w:r w:rsidRPr="009B5798">
              <w:rPr>
                <w:b/>
                <w:bCs/>
                <w:szCs w:val="26"/>
              </w:rPr>
              <w:t>Công việc</w:t>
            </w:r>
          </w:p>
        </w:tc>
        <w:tc>
          <w:tcPr>
            <w:tcW w:w="1620" w:type="dxa"/>
            <w:tcBorders>
              <w:top w:val="single" w:sz="4" w:space="0" w:color="000000"/>
              <w:left w:val="single" w:sz="4" w:space="0" w:color="000000"/>
              <w:bottom w:val="single" w:sz="4" w:space="0" w:color="000000"/>
              <w:right w:val="single" w:sz="4" w:space="0" w:color="000000"/>
            </w:tcBorders>
            <w:hideMark/>
          </w:tcPr>
          <w:p w14:paraId="36BAC113" w14:textId="77777777" w:rsidR="004B469A" w:rsidRPr="009B5798" w:rsidRDefault="004B469A" w:rsidP="004B469A">
            <w:pPr>
              <w:spacing w:line="276" w:lineRule="auto"/>
              <w:ind w:firstLine="0"/>
              <w:jc w:val="left"/>
              <w:rPr>
                <w:szCs w:val="26"/>
              </w:rPr>
            </w:pPr>
            <w:r w:rsidRPr="009B5798">
              <w:rPr>
                <w:b/>
                <w:bCs/>
                <w:szCs w:val="26"/>
              </w:rPr>
              <w:t>Kiểu dữ liệu</w:t>
            </w:r>
          </w:p>
        </w:tc>
        <w:tc>
          <w:tcPr>
            <w:tcW w:w="1530" w:type="dxa"/>
            <w:tcBorders>
              <w:top w:val="single" w:sz="4" w:space="0" w:color="000000"/>
              <w:left w:val="single" w:sz="4" w:space="0" w:color="000000"/>
              <w:bottom w:val="single" w:sz="4" w:space="0" w:color="000000"/>
              <w:right w:val="single" w:sz="4" w:space="0" w:color="000000"/>
            </w:tcBorders>
            <w:hideMark/>
          </w:tcPr>
          <w:p w14:paraId="358DC494" w14:textId="77777777" w:rsidR="004B469A" w:rsidRPr="009B5798" w:rsidRDefault="004B469A" w:rsidP="004B469A">
            <w:pPr>
              <w:spacing w:line="276" w:lineRule="auto"/>
              <w:ind w:firstLine="0"/>
              <w:jc w:val="left"/>
              <w:rPr>
                <w:szCs w:val="26"/>
              </w:rPr>
            </w:pPr>
            <w:r w:rsidRPr="009B5798">
              <w:rPr>
                <w:b/>
                <w:bCs/>
                <w:szCs w:val="26"/>
              </w:rPr>
              <w:t>Ràng buộc</w:t>
            </w:r>
          </w:p>
        </w:tc>
        <w:tc>
          <w:tcPr>
            <w:tcW w:w="1394" w:type="dxa"/>
            <w:tcBorders>
              <w:top w:val="single" w:sz="4" w:space="0" w:color="000000"/>
              <w:left w:val="single" w:sz="4" w:space="0" w:color="000000"/>
              <w:bottom w:val="single" w:sz="4" w:space="0" w:color="000000"/>
              <w:right w:val="single" w:sz="4" w:space="0" w:color="000000"/>
            </w:tcBorders>
            <w:hideMark/>
          </w:tcPr>
          <w:p w14:paraId="1ABB30F8" w14:textId="77777777" w:rsidR="004B469A" w:rsidRPr="009B5798" w:rsidRDefault="004B469A" w:rsidP="004B469A">
            <w:pPr>
              <w:spacing w:line="276" w:lineRule="auto"/>
              <w:ind w:firstLine="0"/>
              <w:jc w:val="left"/>
              <w:rPr>
                <w:szCs w:val="26"/>
              </w:rPr>
            </w:pPr>
            <w:r w:rsidRPr="009B5798">
              <w:rPr>
                <w:b/>
                <w:bCs/>
                <w:szCs w:val="26"/>
              </w:rPr>
              <w:t>Ghi chú</w:t>
            </w:r>
          </w:p>
        </w:tc>
      </w:tr>
      <w:tr w:rsidR="004B469A" w:rsidRPr="009B5798" w14:paraId="507EFB0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626E0C19" w14:textId="77777777" w:rsidR="004B469A" w:rsidRPr="009B5798" w:rsidRDefault="004B469A" w:rsidP="004B469A">
            <w:pPr>
              <w:spacing w:line="276" w:lineRule="auto"/>
              <w:ind w:firstLine="0"/>
              <w:jc w:val="left"/>
              <w:rPr>
                <w:szCs w:val="26"/>
              </w:rPr>
            </w:pPr>
            <w:r w:rsidRPr="009B5798">
              <w:rPr>
                <w:b/>
                <w:bCs/>
                <w:szCs w:val="26"/>
              </w:rPr>
              <w:t>1</w:t>
            </w:r>
          </w:p>
        </w:tc>
        <w:tc>
          <w:tcPr>
            <w:tcW w:w="3297" w:type="dxa"/>
            <w:tcBorders>
              <w:top w:val="single" w:sz="4" w:space="0" w:color="000000"/>
              <w:left w:val="single" w:sz="4" w:space="0" w:color="000000"/>
              <w:bottom w:val="single" w:sz="4" w:space="0" w:color="000000"/>
              <w:right w:val="single" w:sz="4" w:space="0" w:color="000000"/>
            </w:tcBorders>
            <w:hideMark/>
          </w:tcPr>
          <w:p w14:paraId="32D300D6" w14:textId="77777777" w:rsidR="004B469A" w:rsidRPr="009B5798" w:rsidRDefault="004B469A" w:rsidP="004B469A">
            <w:pPr>
              <w:spacing w:line="276" w:lineRule="auto"/>
              <w:ind w:firstLine="0"/>
              <w:jc w:val="left"/>
              <w:rPr>
                <w:szCs w:val="26"/>
              </w:rPr>
            </w:pPr>
            <w:r w:rsidRPr="009B5798">
              <w:rPr>
                <w:b/>
                <w:bCs/>
                <w:szCs w:val="26"/>
              </w:rPr>
              <w:t>Khai báo thuộc tính:</w:t>
            </w:r>
          </w:p>
        </w:tc>
        <w:tc>
          <w:tcPr>
            <w:tcW w:w="1620" w:type="dxa"/>
            <w:tcBorders>
              <w:top w:val="single" w:sz="4" w:space="0" w:color="000000"/>
              <w:left w:val="single" w:sz="4" w:space="0" w:color="000000"/>
              <w:bottom w:val="single" w:sz="4" w:space="0" w:color="000000"/>
              <w:right w:val="single" w:sz="4" w:space="0" w:color="000000"/>
            </w:tcBorders>
            <w:hideMark/>
          </w:tcPr>
          <w:p w14:paraId="63D3DED7"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5218DAC9" w14:textId="77777777" w:rsidR="004B469A" w:rsidRPr="009B5798" w:rsidRDefault="004B469A" w:rsidP="004B469A">
            <w:pPr>
              <w:spacing w:line="276" w:lineRule="auto"/>
              <w:ind w:firstLine="0"/>
              <w:jc w:val="left"/>
              <w:rPr>
                <w:szCs w:val="26"/>
              </w:rPr>
            </w:pPr>
          </w:p>
        </w:tc>
        <w:tc>
          <w:tcPr>
            <w:tcW w:w="1394" w:type="dxa"/>
            <w:tcBorders>
              <w:top w:val="single" w:sz="4" w:space="0" w:color="000000"/>
              <w:left w:val="single" w:sz="4" w:space="0" w:color="000000"/>
              <w:bottom w:val="single" w:sz="4" w:space="0" w:color="000000"/>
              <w:right w:val="single" w:sz="4" w:space="0" w:color="000000"/>
            </w:tcBorders>
            <w:hideMark/>
          </w:tcPr>
          <w:p w14:paraId="1E8E3474" w14:textId="77777777" w:rsidR="004B469A" w:rsidRPr="009B5798" w:rsidRDefault="004B469A" w:rsidP="004B469A">
            <w:pPr>
              <w:spacing w:line="276" w:lineRule="auto"/>
              <w:ind w:firstLine="0"/>
              <w:jc w:val="left"/>
              <w:rPr>
                <w:szCs w:val="26"/>
              </w:rPr>
            </w:pPr>
          </w:p>
        </w:tc>
      </w:tr>
      <w:tr w:rsidR="004B469A" w:rsidRPr="009B5798" w14:paraId="6CAFCB5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271919D" w14:textId="77777777" w:rsidR="004B469A" w:rsidRPr="009B5798" w:rsidRDefault="004B469A" w:rsidP="004B469A">
            <w:pPr>
              <w:spacing w:line="276" w:lineRule="auto"/>
              <w:ind w:firstLine="0"/>
              <w:jc w:val="left"/>
              <w:rPr>
                <w:szCs w:val="26"/>
              </w:rPr>
            </w:pPr>
            <w:r w:rsidRPr="009B5798">
              <w:rPr>
                <w:szCs w:val="26"/>
              </w:rPr>
              <w:t>1.1</w:t>
            </w:r>
          </w:p>
        </w:tc>
        <w:tc>
          <w:tcPr>
            <w:tcW w:w="3297" w:type="dxa"/>
            <w:tcBorders>
              <w:top w:val="single" w:sz="4" w:space="0" w:color="000000"/>
              <w:left w:val="single" w:sz="4" w:space="0" w:color="000000"/>
              <w:bottom w:val="single" w:sz="4" w:space="0" w:color="000000"/>
              <w:right w:val="single" w:sz="4" w:space="0" w:color="000000"/>
            </w:tcBorders>
            <w:hideMark/>
          </w:tcPr>
          <w:p w14:paraId="49EC0BDA" w14:textId="77777777" w:rsidR="004B469A" w:rsidRPr="009B5798" w:rsidRDefault="004B469A" w:rsidP="004B469A">
            <w:pPr>
              <w:spacing w:line="276" w:lineRule="auto"/>
              <w:ind w:firstLine="0"/>
              <w:jc w:val="left"/>
              <w:rPr>
                <w:szCs w:val="26"/>
              </w:rPr>
            </w:pPr>
            <w:r w:rsidRPr="009B5798">
              <w:rPr>
                <w:szCs w:val="26"/>
              </w:rPr>
              <w:t>maVaiTro</w:t>
            </w:r>
          </w:p>
        </w:tc>
        <w:tc>
          <w:tcPr>
            <w:tcW w:w="1620" w:type="dxa"/>
            <w:tcBorders>
              <w:top w:val="single" w:sz="4" w:space="0" w:color="000000"/>
              <w:left w:val="single" w:sz="4" w:space="0" w:color="000000"/>
              <w:bottom w:val="single" w:sz="4" w:space="0" w:color="000000"/>
              <w:right w:val="single" w:sz="4" w:space="0" w:color="000000"/>
            </w:tcBorders>
            <w:hideMark/>
          </w:tcPr>
          <w:p w14:paraId="7F8F7F89" w14:textId="77777777" w:rsidR="004B469A" w:rsidRPr="009B5798" w:rsidRDefault="004B469A" w:rsidP="004B469A">
            <w:pPr>
              <w:spacing w:line="276" w:lineRule="auto"/>
              <w:ind w:firstLine="0"/>
              <w:jc w:val="left"/>
              <w:rPr>
                <w:szCs w:val="26"/>
              </w:rPr>
            </w:pPr>
            <w:r w:rsidRPr="009B5798">
              <w:rPr>
                <w:szCs w:val="26"/>
              </w:rPr>
              <w:t>int</w:t>
            </w:r>
          </w:p>
        </w:tc>
        <w:tc>
          <w:tcPr>
            <w:tcW w:w="1530" w:type="dxa"/>
            <w:tcBorders>
              <w:top w:val="single" w:sz="4" w:space="0" w:color="000000"/>
              <w:left w:val="single" w:sz="4" w:space="0" w:color="000000"/>
              <w:bottom w:val="single" w:sz="4" w:space="0" w:color="000000"/>
              <w:right w:val="single" w:sz="4" w:space="0" w:color="000000"/>
            </w:tcBorders>
            <w:hideMark/>
          </w:tcPr>
          <w:p w14:paraId="3F1CA6B4" w14:textId="77777777" w:rsidR="004B469A" w:rsidRPr="009B5798" w:rsidRDefault="004B469A" w:rsidP="004B469A">
            <w:pPr>
              <w:spacing w:line="276" w:lineRule="auto"/>
              <w:ind w:firstLine="0"/>
              <w:jc w:val="left"/>
              <w:rPr>
                <w:szCs w:val="26"/>
              </w:rPr>
            </w:pPr>
            <w:r w:rsidRPr="009B5798">
              <w:rPr>
                <w:szCs w:val="26"/>
              </w:rPr>
              <w:t>Phải tham chiếu vai trò tồn tại</w:t>
            </w:r>
          </w:p>
        </w:tc>
        <w:tc>
          <w:tcPr>
            <w:tcW w:w="1394" w:type="dxa"/>
            <w:tcBorders>
              <w:top w:val="single" w:sz="4" w:space="0" w:color="000000"/>
              <w:left w:val="single" w:sz="4" w:space="0" w:color="000000"/>
              <w:bottom w:val="single" w:sz="4" w:space="0" w:color="000000"/>
              <w:right w:val="single" w:sz="4" w:space="0" w:color="000000"/>
            </w:tcBorders>
            <w:hideMark/>
          </w:tcPr>
          <w:p w14:paraId="49340BA6" w14:textId="77777777" w:rsidR="004B469A" w:rsidRPr="009B5798" w:rsidRDefault="004B469A" w:rsidP="004B469A">
            <w:pPr>
              <w:spacing w:line="276" w:lineRule="auto"/>
              <w:ind w:firstLine="0"/>
              <w:jc w:val="left"/>
              <w:rPr>
                <w:szCs w:val="26"/>
              </w:rPr>
            </w:pPr>
            <w:r w:rsidRPr="009B5798">
              <w:rPr>
                <w:szCs w:val="26"/>
              </w:rPr>
              <w:t>{id}; PK thành phần; FK → VaiTro</w:t>
            </w:r>
          </w:p>
        </w:tc>
      </w:tr>
      <w:tr w:rsidR="004B469A" w:rsidRPr="009B5798" w14:paraId="16F669E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2F1912B0" w14:textId="77777777" w:rsidR="004B469A" w:rsidRPr="009B5798" w:rsidRDefault="004B469A" w:rsidP="004B469A">
            <w:pPr>
              <w:spacing w:line="276" w:lineRule="auto"/>
              <w:ind w:firstLine="0"/>
              <w:jc w:val="left"/>
              <w:rPr>
                <w:szCs w:val="26"/>
              </w:rPr>
            </w:pPr>
            <w:r w:rsidRPr="009B5798">
              <w:rPr>
                <w:szCs w:val="26"/>
              </w:rPr>
              <w:t>1.2</w:t>
            </w:r>
          </w:p>
        </w:tc>
        <w:tc>
          <w:tcPr>
            <w:tcW w:w="3297" w:type="dxa"/>
            <w:tcBorders>
              <w:top w:val="single" w:sz="4" w:space="0" w:color="000000"/>
              <w:left w:val="single" w:sz="4" w:space="0" w:color="000000"/>
              <w:bottom w:val="single" w:sz="4" w:space="0" w:color="000000"/>
              <w:right w:val="single" w:sz="4" w:space="0" w:color="000000"/>
            </w:tcBorders>
            <w:hideMark/>
          </w:tcPr>
          <w:p w14:paraId="6FEEBF6E" w14:textId="77777777" w:rsidR="004B469A" w:rsidRPr="009B5798" w:rsidRDefault="004B469A" w:rsidP="004B469A">
            <w:pPr>
              <w:spacing w:line="276" w:lineRule="auto"/>
              <w:ind w:firstLine="0"/>
              <w:jc w:val="left"/>
              <w:rPr>
                <w:szCs w:val="26"/>
              </w:rPr>
            </w:pPr>
            <w:r w:rsidRPr="009B5798">
              <w:rPr>
                <w:szCs w:val="26"/>
              </w:rPr>
              <w:t>maQuyen</w:t>
            </w:r>
          </w:p>
        </w:tc>
        <w:tc>
          <w:tcPr>
            <w:tcW w:w="1620" w:type="dxa"/>
            <w:tcBorders>
              <w:top w:val="single" w:sz="4" w:space="0" w:color="000000"/>
              <w:left w:val="single" w:sz="4" w:space="0" w:color="000000"/>
              <w:bottom w:val="single" w:sz="4" w:space="0" w:color="000000"/>
              <w:right w:val="single" w:sz="4" w:space="0" w:color="000000"/>
            </w:tcBorders>
            <w:hideMark/>
          </w:tcPr>
          <w:p w14:paraId="3532C277" w14:textId="77777777" w:rsidR="004B469A" w:rsidRPr="009B5798" w:rsidRDefault="004B469A" w:rsidP="004B469A">
            <w:pPr>
              <w:spacing w:line="276" w:lineRule="auto"/>
              <w:ind w:firstLine="0"/>
              <w:jc w:val="left"/>
              <w:rPr>
                <w:szCs w:val="26"/>
              </w:rPr>
            </w:pPr>
            <w:r w:rsidRPr="009B5798">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775B3175" w14:textId="77777777" w:rsidR="004B469A" w:rsidRPr="009B5798" w:rsidRDefault="004B469A" w:rsidP="004B469A">
            <w:pPr>
              <w:spacing w:line="276" w:lineRule="auto"/>
              <w:ind w:firstLine="0"/>
              <w:jc w:val="left"/>
              <w:rPr>
                <w:szCs w:val="26"/>
              </w:rPr>
            </w:pPr>
            <w:r w:rsidRPr="009B5798">
              <w:rPr>
                <w:szCs w:val="26"/>
              </w:rPr>
              <w:t xml:space="preserve">Không rỗng; tham </w:t>
            </w:r>
            <w:r w:rsidRPr="009B5798">
              <w:rPr>
                <w:szCs w:val="26"/>
              </w:rPr>
              <w:lastRenderedPageBreak/>
              <w:t>chiếu quyền tồn tại</w:t>
            </w:r>
          </w:p>
        </w:tc>
        <w:tc>
          <w:tcPr>
            <w:tcW w:w="1394" w:type="dxa"/>
            <w:tcBorders>
              <w:top w:val="single" w:sz="4" w:space="0" w:color="000000"/>
              <w:left w:val="single" w:sz="4" w:space="0" w:color="000000"/>
              <w:bottom w:val="single" w:sz="4" w:space="0" w:color="000000"/>
              <w:right w:val="single" w:sz="4" w:space="0" w:color="000000"/>
            </w:tcBorders>
            <w:hideMark/>
          </w:tcPr>
          <w:p w14:paraId="00855ABB" w14:textId="77777777" w:rsidR="004B469A" w:rsidRPr="009B5798" w:rsidRDefault="004B469A" w:rsidP="004B469A">
            <w:pPr>
              <w:spacing w:line="276" w:lineRule="auto"/>
              <w:ind w:firstLine="0"/>
              <w:jc w:val="left"/>
              <w:rPr>
                <w:szCs w:val="26"/>
              </w:rPr>
            </w:pPr>
            <w:r w:rsidRPr="009B5798">
              <w:rPr>
                <w:szCs w:val="26"/>
              </w:rPr>
              <w:lastRenderedPageBreak/>
              <w:t xml:space="preserve">{id}; PK thành </w:t>
            </w:r>
            <w:r w:rsidRPr="009B5798">
              <w:rPr>
                <w:szCs w:val="26"/>
              </w:rPr>
              <w:lastRenderedPageBreak/>
              <w:t>phần; FK → Quyen</w:t>
            </w:r>
          </w:p>
        </w:tc>
      </w:tr>
      <w:tr w:rsidR="004B469A" w:rsidRPr="009B5798" w14:paraId="3F64CEF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649EF68" w14:textId="77777777" w:rsidR="004B469A" w:rsidRPr="009B5798" w:rsidRDefault="004B469A" w:rsidP="004B469A">
            <w:pPr>
              <w:spacing w:line="276" w:lineRule="auto"/>
              <w:ind w:firstLine="0"/>
              <w:jc w:val="left"/>
              <w:rPr>
                <w:szCs w:val="26"/>
              </w:rPr>
            </w:pPr>
            <w:r w:rsidRPr="009B5798">
              <w:rPr>
                <w:b/>
                <w:bCs/>
                <w:szCs w:val="26"/>
              </w:rPr>
              <w:lastRenderedPageBreak/>
              <w:t>2</w:t>
            </w:r>
          </w:p>
        </w:tc>
        <w:tc>
          <w:tcPr>
            <w:tcW w:w="3297" w:type="dxa"/>
            <w:tcBorders>
              <w:top w:val="single" w:sz="4" w:space="0" w:color="000000"/>
              <w:left w:val="single" w:sz="4" w:space="0" w:color="000000"/>
              <w:bottom w:val="single" w:sz="4" w:space="0" w:color="000000"/>
              <w:right w:val="single" w:sz="4" w:space="0" w:color="000000"/>
            </w:tcBorders>
            <w:hideMark/>
          </w:tcPr>
          <w:p w14:paraId="5D722D01" w14:textId="77777777" w:rsidR="004B469A" w:rsidRPr="009B5798" w:rsidRDefault="004B469A" w:rsidP="004B469A">
            <w:pPr>
              <w:spacing w:line="276" w:lineRule="auto"/>
              <w:ind w:firstLine="0"/>
              <w:jc w:val="left"/>
              <w:rPr>
                <w:szCs w:val="26"/>
              </w:rPr>
            </w:pPr>
            <w:r w:rsidRPr="009B5798">
              <w:rPr>
                <w:b/>
                <w:bCs/>
                <w:szCs w:val="26"/>
              </w:rPr>
              <w:t>Viết các phương thức</w:t>
            </w:r>
          </w:p>
        </w:tc>
        <w:tc>
          <w:tcPr>
            <w:tcW w:w="1620" w:type="dxa"/>
            <w:tcBorders>
              <w:top w:val="single" w:sz="4" w:space="0" w:color="000000"/>
              <w:left w:val="single" w:sz="4" w:space="0" w:color="000000"/>
              <w:bottom w:val="single" w:sz="4" w:space="0" w:color="000000"/>
              <w:right w:val="single" w:sz="4" w:space="0" w:color="000000"/>
            </w:tcBorders>
            <w:hideMark/>
          </w:tcPr>
          <w:p w14:paraId="003554C0"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1900E939" w14:textId="77777777" w:rsidR="004B469A" w:rsidRPr="009B5798" w:rsidRDefault="004B469A" w:rsidP="004B469A">
            <w:pPr>
              <w:spacing w:line="276" w:lineRule="auto"/>
              <w:ind w:firstLine="0"/>
              <w:jc w:val="left"/>
              <w:rPr>
                <w:szCs w:val="26"/>
              </w:rPr>
            </w:pPr>
          </w:p>
        </w:tc>
        <w:tc>
          <w:tcPr>
            <w:tcW w:w="1394" w:type="dxa"/>
            <w:tcBorders>
              <w:top w:val="single" w:sz="4" w:space="0" w:color="000000"/>
              <w:left w:val="single" w:sz="4" w:space="0" w:color="000000"/>
              <w:bottom w:val="single" w:sz="4" w:space="0" w:color="000000"/>
              <w:right w:val="single" w:sz="4" w:space="0" w:color="000000"/>
            </w:tcBorders>
            <w:hideMark/>
          </w:tcPr>
          <w:p w14:paraId="52FFEE46" w14:textId="77777777" w:rsidR="004B469A" w:rsidRPr="009B5798" w:rsidRDefault="004B469A" w:rsidP="004B469A">
            <w:pPr>
              <w:spacing w:line="276" w:lineRule="auto"/>
              <w:ind w:firstLine="0"/>
              <w:jc w:val="left"/>
              <w:rPr>
                <w:szCs w:val="26"/>
              </w:rPr>
            </w:pPr>
          </w:p>
        </w:tc>
      </w:tr>
      <w:tr w:rsidR="004B469A" w:rsidRPr="009B5798" w14:paraId="267DC83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96506D1" w14:textId="77777777" w:rsidR="004B469A" w:rsidRPr="009B5798" w:rsidRDefault="004B469A" w:rsidP="004B469A">
            <w:pPr>
              <w:spacing w:line="276" w:lineRule="auto"/>
              <w:ind w:firstLine="0"/>
              <w:jc w:val="left"/>
              <w:rPr>
                <w:szCs w:val="26"/>
              </w:rPr>
            </w:pPr>
            <w:r w:rsidRPr="009B5798">
              <w:rPr>
                <w:szCs w:val="26"/>
              </w:rPr>
              <w:t>2.1</w:t>
            </w:r>
          </w:p>
        </w:tc>
        <w:tc>
          <w:tcPr>
            <w:tcW w:w="3297" w:type="dxa"/>
            <w:tcBorders>
              <w:top w:val="single" w:sz="4" w:space="0" w:color="000000"/>
              <w:left w:val="single" w:sz="4" w:space="0" w:color="000000"/>
              <w:bottom w:val="single" w:sz="4" w:space="0" w:color="000000"/>
              <w:right w:val="single" w:sz="4" w:space="0" w:color="000000"/>
            </w:tcBorders>
            <w:hideMark/>
          </w:tcPr>
          <w:p w14:paraId="53C34A07" w14:textId="77777777" w:rsidR="004B469A" w:rsidRPr="009B5798" w:rsidRDefault="004B469A" w:rsidP="004B469A">
            <w:pPr>
              <w:spacing w:line="276" w:lineRule="auto"/>
              <w:ind w:firstLine="0"/>
              <w:jc w:val="left"/>
              <w:rPr>
                <w:szCs w:val="26"/>
              </w:rPr>
            </w:pPr>
            <w:r w:rsidRPr="009B5798">
              <w:rPr>
                <w:szCs w:val="26"/>
              </w:rPr>
              <w:t>get/set MaVaiTro()</w:t>
            </w:r>
          </w:p>
        </w:tc>
        <w:tc>
          <w:tcPr>
            <w:tcW w:w="1620" w:type="dxa"/>
            <w:tcBorders>
              <w:top w:val="single" w:sz="4" w:space="0" w:color="000000"/>
              <w:left w:val="single" w:sz="4" w:space="0" w:color="000000"/>
              <w:bottom w:val="single" w:sz="4" w:space="0" w:color="000000"/>
              <w:right w:val="single" w:sz="4" w:space="0" w:color="000000"/>
            </w:tcBorders>
            <w:hideMark/>
          </w:tcPr>
          <w:p w14:paraId="05FBE10A" w14:textId="77777777" w:rsidR="004B469A" w:rsidRPr="009B5798" w:rsidRDefault="004B469A" w:rsidP="004B469A">
            <w:pPr>
              <w:spacing w:line="276" w:lineRule="auto"/>
              <w:ind w:firstLine="0"/>
              <w:jc w:val="left"/>
              <w:rPr>
                <w:szCs w:val="26"/>
              </w:rPr>
            </w:pPr>
            <w:r w:rsidRPr="009B5798">
              <w:rPr>
                <w:szCs w:val="26"/>
              </w:rPr>
              <w:t>int / void</w:t>
            </w:r>
          </w:p>
        </w:tc>
        <w:tc>
          <w:tcPr>
            <w:tcW w:w="1530" w:type="dxa"/>
            <w:tcBorders>
              <w:top w:val="single" w:sz="4" w:space="0" w:color="000000"/>
              <w:left w:val="single" w:sz="4" w:space="0" w:color="000000"/>
              <w:bottom w:val="single" w:sz="4" w:space="0" w:color="000000"/>
              <w:right w:val="single" w:sz="4" w:space="0" w:color="000000"/>
            </w:tcBorders>
            <w:hideMark/>
          </w:tcPr>
          <w:p w14:paraId="2AF4DEBA" w14:textId="77777777" w:rsidR="004B469A" w:rsidRPr="009B5798" w:rsidRDefault="004B469A" w:rsidP="004B469A">
            <w:pPr>
              <w:spacing w:line="276" w:lineRule="auto"/>
              <w:ind w:firstLine="0"/>
              <w:jc w:val="left"/>
              <w:rPr>
                <w:szCs w:val="26"/>
              </w:rPr>
            </w:pPr>
            <w:r w:rsidRPr="009B5798">
              <w:rPr>
                <w:szCs w:val="26"/>
              </w:rPr>
              <w:t>Mã vai trò hợp lệ</w:t>
            </w:r>
          </w:p>
        </w:tc>
        <w:tc>
          <w:tcPr>
            <w:tcW w:w="1394" w:type="dxa"/>
            <w:tcBorders>
              <w:top w:val="single" w:sz="4" w:space="0" w:color="000000"/>
              <w:left w:val="single" w:sz="4" w:space="0" w:color="000000"/>
              <w:bottom w:val="single" w:sz="4" w:space="0" w:color="000000"/>
              <w:right w:val="single" w:sz="4" w:space="0" w:color="000000"/>
            </w:tcBorders>
            <w:hideMark/>
          </w:tcPr>
          <w:p w14:paraId="0F1151DA" w14:textId="77777777" w:rsidR="004B469A" w:rsidRPr="009B5798" w:rsidRDefault="004B469A" w:rsidP="004B469A">
            <w:pPr>
              <w:spacing w:line="276" w:lineRule="auto"/>
              <w:ind w:firstLine="0"/>
              <w:jc w:val="left"/>
              <w:rPr>
                <w:szCs w:val="26"/>
              </w:rPr>
            </w:pPr>
          </w:p>
        </w:tc>
      </w:tr>
      <w:tr w:rsidR="004B469A" w:rsidRPr="009B5798" w14:paraId="42C5F8B8"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2771D1B" w14:textId="77777777" w:rsidR="004B469A" w:rsidRPr="009B5798" w:rsidRDefault="004B469A" w:rsidP="004B469A">
            <w:pPr>
              <w:spacing w:line="276" w:lineRule="auto"/>
              <w:ind w:firstLine="0"/>
              <w:jc w:val="left"/>
              <w:rPr>
                <w:szCs w:val="26"/>
              </w:rPr>
            </w:pPr>
            <w:r w:rsidRPr="009B5798">
              <w:rPr>
                <w:szCs w:val="26"/>
              </w:rPr>
              <w:t>2.2</w:t>
            </w:r>
          </w:p>
        </w:tc>
        <w:tc>
          <w:tcPr>
            <w:tcW w:w="3297" w:type="dxa"/>
            <w:tcBorders>
              <w:top w:val="single" w:sz="4" w:space="0" w:color="000000"/>
              <w:left w:val="single" w:sz="4" w:space="0" w:color="000000"/>
              <w:bottom w:val="single" w:sz="4" w:space="0" w:color="000000"/>
              <w:right w:val="single" w:sz="4" w:space="0" w:color="000000"/>
            </w:tcBorders>
            <w:hideMark/>
          </w:tcPr>
          <w:p w14:paraId="6EA46BF3" w14:textId="77777777" w:rsidR="004B469A" w:rsidRPr="009B5798" w:rsidRDefault="004B469A" w:rsidP="004B469A">
            <w:pPr>
              <w:spacing w:line="276" w:lineRule="auto"/>
              <w:ind w:firstLine="0"/>
              <w:jc w:val="left"/>
              <w:rPr>
                <w:szCs w:val="26"/>
              </w:rPr>
            </w:pPr>
            <w:r w:rsidRPr="009B5798">
              <w:rPr>
                <w:szCs w:val="26"/>
              </w:rPr>
              <w:t>get/set MaQuyen()</w:t>
            </w:r>
          </w:p>
        </w:tc>
        <w:tc>
          <w:tcPr>
            <w:tcW w:w="1620" w:type="dxa"/>
            <w:tcBorders>
              <w:top w:val="single" w:sz="4" w:space="0" w:color="000000"/>
              <w:left w:val="single" w:sz="4" w:space="0" w:color="000000"/>
              <w:bottom w:val="single" w:sz="4" w:space="0" w:color="000000"/>
              <w:right w:val="single" w:sz="4" w:space="0" w:color="000000"/>
            </w:tcBorders>
            <w:hideMark/>
          </w:tcPr>
          <w:p w14:paraId="34CE2CA2" w14:textId="77777777" w:rsidR="004B469A" w:rsidRPr="009B5798" w:rsidRDefault="004B469A" w:rsidP="004B469A">
            <w:pPr>
              <w:spacing w:line="276" w:lineRule="auto"/>
              <w:ind w:firstLine="0"/>
              <w:jc w:val="left"/>
              <w:rPr>
                <w:szCs w:val="26"/>
              </w:rPr>
            </w:pPr>
            <w:r w:rsidRPr="009B5798">
              <w:rPr>
                <w:szCs w:val="26"/>
              </w:rPr>
              <w:t>String / void</w:t>
            </w:r>
          </w:p>
        </w:tc>
        <w:tc>
          <w:tcPr>
            <w:tcW w:w="1530" w:type="dxa"/>
            <w:tcBorders>
              <w:top w:val="single" w:sz="4" w:space="0" w:color="000000"/>
              <w:left w:val="single" w:sz="4" w:space="0" w:color="000000"/>
              <w:bottom w:val="single" w:sz="4" w:space="0" w:color="000000"/>
              <w:right w:val="single" w:sz="4" w:space="0" w:color="000000"/>
            </w:tcBorders>
            <w:hideMark/>
          </w:tcPr>
          <w:p w14:paraId="6493174B" w14:textId="77777777" w:rsidR="004B469A" w:rsidRPr="009B5798" w:rsidRDefault="004B469A" w:rsidP="004B469A">
            <w:pPr>
              <w:spacing w:line="276" w:lineRule="auto"/>
              <w:ind w:firstLine="0"/>
              <w:jc w:val="left"/>
              <w:rPr>
                <w:szCs w:val="26"/>
              </w:rPr>
            </w:pPr>
            <w:r w:rsidRPr="009B5798">
              <w:rPr>
                <w:szCs w:val="26"/>
              </w:rPr>
              <w:t>Không được rỗng</w:t>
            </w:r>
          </w:p>
        </w:tc>
        <w:tc>
          <w:tcPr>
            <w:tcW w:w="1394" w:type="dxa"/>
            <w:tcBorders>
              <w:top w:val="single" w:sz="4" w:space="0" w:color="000000"/>
              <w:left w:val="single" w:sz="4" w:space="0" w:color="000000"/>
              <w:bottom w:val="single" w:sz="4" w:space="0" w:color="000000"/>
              <w:right w:val="single" w:sz="4" w:space="0" w:color="000000"/>
            </w:tcBorders>
            <w:hideMark/>
          </w:tcPr>
          <w:p w14:paraId="79F18D48" w14:textId="77777777" w:rsidR="004B469A" w:rsidRPr="009B5798" w:rsidRDefault="004B469A" w:rsidP="004B469A">
            <w:pPr>
              <w:spacing w:line="276" w:lineRule="auto"/>
              <w:ind w:firstLine="0"/>
              <w:jc w:val="left"/>
              <w:rPr>
                <w:szCs w:val="26"/>
              </w:rPr>
            </w:pPr>
            <w:r w:rsidRPr="009B5798">
              <w:rPr>
                <w:szCs w:val="26"/>
              </w:rPr>
              <w:t>Throw exception nếu không hợp lệ</w:t>
            </w:r>
          </w:p>
        </w:tc>
      </w:tr>
      <w:tr w:rsidR="004B469A" w:rsidRPr="009B5798" w14:paraId="2593C935"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FE38489" w14:textId="77777777" w:rsidR="004B469A" w:rsidRPr="009B5798" w:rsidRDefault="004B469A" w:rsidP="004B469A">
            <w:pPr>
              <w:spacing w:line="276" w:lineRule="auto"/>
              <w:ind w:firstLine="0"/>
              <w:jc w:val="left"/>
              <w:rPr>
                <w:szCs w:val="26"/>
              </w:rPr>
            </w:pPr>
            <w:r w:rsidRPr="009B5798">
              <w:rPr>
                <w:szCs w:val="26"/>
              </w:rPr>
              <w:t>2.3</w:t>
            </w:r>
          </w:p>
        </w:tc>
        <w:tc>
          <w:tcPr>
            <w:tcW w:w="3297" w:type="dxa"/>
            <w:tcBorders>
              <w:top w:val="single" w:sz="4" w:space="0" w:color="000000"/>
              <w:left w:val="single" w:sz="4" w:space="0" w:color="000000"/>
              <w:bottom w:val="single" w:sz="4" w:space="0" w:color="000000"/>
              <w:right w:val="single" w:sz="4" w:space="0" w:color="000000"/>
            </w:tcBorders>
            <w:hideMark/>
          </w:tcPr>
          <w:p w14:paraId="16603F82" w14:textId="77777777" w:rsidR="004B469A" w:rsidRPr="009B5798" w:rsidRDefault="004B469A" w:rsidP="004B469A">
            <w:pPr>
              <w:spacing w:line="276" w:lineRule="auto"/>
              <w:ind w:firstLine="0"/>
              <w:jc w:val="left"/>
              <w:rPr>
                <w:szCs w:val="26"/>
              </w:rPr>
            </w:pPr>
            <w:r w:rsidRPr="009B5798">
              <w:rPr>
                <w:szCs w:val="26"/>
              </w:rPr>
              <w:t>ganQuyenChoVaiTro()</w:t>
            </w:r>
          </w:p>
        </w:tc>
        <w:tc>
          <w:tcPr>
            <w:tcW w:w="1620" w:type="dxa"/>
            <w:tcBorders>
              <w:top w:val="single" w:sz="4" w:space="0" w:color="000000"/>
              <w:left w:val="single" w:sz="4" w:space="0" w:color="000000"/>
              <w:bottom w:val="single" w:sz="4" w:space="0" w:color="000000"/>
              <w:right w:val="single" w:sz="4" w:space="0" w:color="000000"/>
            </w:tcBorders>
            <w:hideMark/>
          </w:tcPr>
          <w:p w14:paraId="05711980" w14:textId="77777777" w:rsidR="004B469A" w:rsidRPr="009B5798" w:rsidRDefault="004B469A" w:rsidP="004B469A">
            <w:pPr>
              <w:spacing w:line="276" w:lineRule="auto"/>
              <w:ind w:firstLine="0"/>
              <w:jc w:val="left"/>
              <w:rPr>
                <w:szCs w:val="26"/>
              </w:rPr>
            </w:pPr>
            <w:r w:rsidRPr="009B5798">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5EEBEA9C" w14:textId="77777777" w:rsidR="004B469A" w:rsidRPr="009B5798" w:rsidRDefault="004B469A" w:rsidP="004B469A">
            <w:pPr>
              <w:spacing w:line="276" w:lineRule="auto"/>
              <w:ind w:firstLine="0"/>
              <w:jc w:val="left"/>
              <w:rPr>
                <w:szCs w:val="26"/>
              </w:rPr>
            </w:pPr>
            <w:r w:rsidRPr="009B5798">
              <w:rPr>
                <w:szCs w:val="26"/>
              </w:rPr>
              <w:t>Không trùng cặp maVaiTro–maQuyen</w:t>
            </w:r>
          </w:p>
        </w:tc>
        <w:tc>
          <w:tcPr>
            <w:tcW w:w="1394" w:type="dxa"/>
            <w:tcBorders>
              <w:top w:val="single" w:sz="4" w:space="0" w:color="000000"/>
              <w:left w:val="single" w:sz="4" w:space="0" w:color="000000"/>
              <w:bottom w:val="single" w:sz="4" w:space="0" w:color="000000"/>
              <w:right w:val="single" w:sz="4" w:space="0" w:color="000000"/>
            </w:tcBorders>
            <w:hideMark/>
          </w:tcPr>
          <w:p w14:paraId="1B945BD5"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27DDEB03"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19AAD07" w14:textId="77777777" w:rsidR="004B469A" w:rsidRPr="009B5798" w:rsidRDefault="004B469A" w:rsidP="004B469A">
            <w:pPr>
              <w:spacing w:line="276" w:lineRule="auto"/>
              <w:ind w:firstLine="0"/>
              <w:jc w:val="left"/>
              <w:rPr>
                <w:szCs w:val="26"/>
              </w:rPr>
            </w:pPr>
            <w:r w:rsidRPr="009B5798">
              <w:rPr>
                <w:szCs w:val="26"/>
              </w:rPr>
              <w:t>2.4</w:t>
            </w:r>
          </w:p>
        </w:tc>
        <w:tc>
          <w:tcPr>
            <w:tcW w:w="3297" w:type="dxa"/>
            <w:tcBorders>
              <w:top w:val="single" w:sz="4" w:space="0" w:color="000000"/>
              <w:left w:val="single" w:sz="4" w:space="0" w:color="000000"/>
              <w:bottom w:val="single" w:sz="4" w:space="0" w:color="000000"/>
              <w:right w:val="single" w:sz="4" w:space="0" w:color="000000"/>
            </w:tcBorders>
            <w:hideMark/>
          </w:tcPr>
          <w:p w14:paraId="15ECB6EB" w14:textId="77777777" w:rsidR="004B469A" w:rsidRPr="009B5798" w:rsidRDefault="004B469A" w:rsidP="004B469A">
            <w:pPr>
              <w:spacing w:line="276" w:lineRule="auto"/>
              <w:ind w:firstLine="0"/>
              <w:jc w:val="left"/>
              <w:rPr>
                <w:szCs w:val="26"/>
              </w:rPr>
            </w:pPr>
            <w:r w:rsidRPr="009B5798">
              <w:rPr>
                <w:szCs w:val="26"/>
              </w:rPr>
              <w:t>thuHoiQuyen()</w:t>
            </w:r>
          </w:p>
        </w:tc>
        <w:tc>
          <w:tcPr>
            <w:tcW w:w="1620" w:type="dxa"/>
            <w:tcBorders>
              <w:top w:val="single" w:sz="4" w:space="0" w:color="000000"/>
              <w:left w:val="single" w:sz="4" w:space="0" w:color="000000"/>
              <w:bottom w:val="single" w:sz="4" w:space="0" w:color="000000"/>
              <w:right w:val="single" w:sz="4" w:space="0" w:color="000000"/>
            </w:tcBorders>
            <w:hideMark/>
          </w:tcPr>
          <w:p w14:paraId="353212E3" w14:textId="77777777" w:rsidR="004B469A" w:rsidRPr="009B5798" w:rsidRDefault="004B469A" w:rsidP="004B469A">
            <w:pPr>
              <w:spacing w:line="276" w:lineRule="auto"/>
              <w:ind w:firstLine="0"/>
              <w:jc w:val="left"/>
              <w:rPr>
                <w:szCs w:val="26"/>
              </w:rPr>
            </w:pPr>
            <w:r w:rsidRPr="009B5798">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5D0B6D2C" w14:textId="77777777" w:rsidR="004B469A" w:rsidRPr="009B5798" w:rsidRDefault="004B469A" w:rsidP="004B469A">
            <w:pPr>
              <w:spacing w:line="276" w:lineRule="auto"/>
              <w:ind w:firstLine="0"/>
              <w:jc w:val="left"/>
              <w:rPr>
                <w:szCs w:val="26"/>
              </w:rPr>
            </w:pPr>
            <w:r w:rsidRPr="009B5798">
              <w:rPr>
                <w:szCs w:val="26"/>
              </w:rPr>
              <w:t>Cặp vai trò–quyền phải tồn tại</w:t>
            </w:r>
          </w:p>
        </w:tc>
        <w:tc>
          <w:tcPr>
            <w:tcW w:w="1394" w:type="dxa"/>
            <w:tcBorders>
              <w:top w:val="single" w:sz="4" w:space="0" w:color="000000"/>
              <w:left w:val="single" w:sz="4" w:space="0" w:color="000000"/>
              <w:bottom w:val="single" w:sz="4" w:space="0" w:color="000000"/>
              <w:right w:val="single" w:sz="4" w:space="0" w:color="000000"/>
            </w:tcBorders>
            <w:hideMark/>
          </w:tcPr>
          <w:p w14:paraId="1A68219B"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76F34613"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78D924F" w14:textId="77777777" w:rsidR="004B469A" w:rsidRPr="009B5798" w:rsidRDefault="004B469A" w:rsidP="004B469A">
            <w:pPr>
              <w:spacing w:line="276" w:lineRule="auto"/>
              <w:ind w:firstLine="0"/>
              <w:jc w:val="left"/>
              <w:rPr>
                <w:szCs w:val="26"/>
              </w:rPr>
            </w:pPr>
            <w:r w:rsidRPr="009B5798">
              <w:rPr>
                <w:szCs w:val="26"/>
              </w:rPr>
              <w:t>2.5</w:t>
            </w:r>
          </w:p>
        </w:tc>
        <w:tc>
          <w:tcPr>
            <w:tcW w:w="3297" w:type="dxa"/>
            <w:tcBorders>
              <w:top w:val="single" w:sz="4" w:space="0" w:color="000000"/>
              <w:left w:val="single" w:sz="4" w:space="0" w:color="000000"/>
              <w:bottom w:val="single" w:sz="4" w:space="0" w:color="000000"/>
              <w:right w:val="single" w:sz="4" w:space="0" w:color="000000"/>
            </w:tcBorders>
            <w:hideMark/>
          </w:tcPr>
          <w:p w14:paraId="5D32875C" w14:textId="77777777" w:rsidR="004B469A" w:rsidRPr="009B5798" w:rsidRDefault="004B469A" w:rsidP="004B469A">
            <w:pPr>
              <w:spacing w:line="276" w:lineRule="auto"/>
              <w:ind w:firstLine="0"/>
              <w:jc w:val="left"/>
              <w:rPr>
                <w:szCs w:val="26"/>
              </w:rPr>
            </w:pPr>
            <w:r w:rsidRPr="009B5798">
              <w:rPr>
                <w:szCs w:val="26"/>
              </w:rPr>
              <w:t>kiemTraQuyen()</w:t>
            </w:r>
          </w:p>
        </w:tc>
        <w:tc>
          <w:tcPr>
            <w:tcW w:w="1620" w:type="dxa"/>
            <w:tcBorders>
              <w:top w:val="single" w:sz="4" w:space="0" w:color="000000"/>
              <w:left w:val="single" w:sz="4" w:space="0" w:color="000000"/>
              <w:bottom w:val="single" w:sz="4" w:space="0" w:color="000000"/>
              <w:right w:val="single" w:sz="4" w:space="0" w:color="000000"/>
            </w:tcBorders>
            <w:hideMark/>
          </w:tcPr>
          <w:p w14:paraId="767FCA22" w14:textId="77777777" w:rsidR="004B469A" w:rsidRPr="009B5798" w:rsidRDefault="004B469A" w:rsidP="004B469A">
            <w:pPr>
              <w:spacing w:line="276" w:lineRule="auto"/>
              <w:ind w:firstLine="0"/>
              <w:jc w:val="left"/>
              <w:rPr>
                <w:szCs w:val="26"/>
              </w:rPr>
            </w:pPr>
            <w:r w:rsidRPr="009B5798">
              <w:rPr>
                <w:szCs w:val="26"/>
              </w:rPr>
              <w:t>boolean</w:t>
            </w:r>
          </w:p>
        </w:tc>
        <w:tc>
          <w:tcPr>
            <w:tcW w:w="1530" w:type="dxa"/>
            <w:tcBorders>
              <w:top w:val="single" w:sz="4" w:space="0" w:color="000000"/>
              <w:left w:val="single" w:sz="4" w:space="0" w:color="000000"/>
              <w:bottom w:val="single" w:sz="4" w:space="0" w:color="000000"/>
              <w:right w:val="single" w:sz="4" w:space="0" w:color="000000"/>
            </w:tcBorders>
            <w:hideMark/>
          </w:tcPr>
          <w:p w14:paraId="1F7A61E8" w14:textId="77777777" w:rsidR="004B469A" w:rsidRPr="009B5798" w:rsidRDefault="004B469A" w:rsidP="004B469A">
            <w:pPr>
              <w:spacing w:line="276" w:lineRule="auto"/>
              <w:ind w:firstLine="0"/>
              <w:jc w:val="left"/>
              <w:rPr>
                <w:szCs w:val="26"/>
              </w:rPr>
            </w:pPr>
          </w:p>
        </w:tc>
        <w:tc>
          <w:tcPr>
            <w:tcW w:w="1394" w:type="dxa"/>
            <w:tcBorders>
              <w:top w:val="single" w:sz="4" w:space="0" w:color="000000"/>
              <w:left w:val="single" w:sz="4" w:space="0" w:color="000000"/>
              <w:bottom w:val="single" w:sz="4" w:space="0" w:color="000000"/>
              <w:right w:val="single" w:sz="4" w:space="0" w:color="000000"/>
            </w:tcBorders>
            <w:hideMark/>
          </w:tcPr>
          <w:p w14:paraId="350AB5F5"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2F80D5A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6DD45171" w14:textId="77777777" w:rsidR="004B469A" w:rsidRPr="009B5798" w:rsidRDefault="004B469A" w:rsidP="004B469A">
            <w:pPr>
              <w:spacing w:line="276" w:lineRule="auto"/>
              <w:ind w:firstLine="0"/>
              <w:jc w:val="left"/>
              <w:rPr>
                <w:szCs w:val="26"/>
              </w:rPr>
            </w:pPr>
            <w:r w:rsidRPr="009B5798">
              <w:rPr>
                <w:b/>
                <w:bCs/>
                <w:szCs w:val="26"/>
              </w:rPr>
              <w:t>3</w:t>
            </w:r>
          </w:p>
        </w:tc>
        <w:tc>
          <w:tcPr>
            <w:tcW w:w="3297" w:type="dxa"/>
            <w:tcBorders>
              <w:top w:val="single" w:sz="4" w:space="0" w:color="000000"/>
              <w:left w:val="single" w:sz="4" w:space="0" w:color="000000"/>
              <w:bottom w:val="single" w:sz="4" w:space="0" w:color="000000"/>
              <w:right w:val="single" w:sz="4" w:space="0" w:color="000000"/>
            </w:tcBorders>
            <w:hideMark/>
          </w:tcPr>
          <w:p w14:paraId="054556B6" w14:textId="77777777" w:rsidR="004B469A" w:rsidRPr="009B5798" w:rsidRDefault="004B469A" w:rsidP="004B469A">
            <w:pPr>
              <w:spacing w:line="276" w:lineRule="auto"/>
              <w:ind w:firstLine="0"/>
              <w:jc w:val="left"/>
              <w:rPr>
                <w:szCs w:val="26"/>
              </w:rPr>
            </w:pPr>
            <w:r w:rsidRPr="009B5798">
              <w:rPr>
                <w:b/>
                <w:bCs/>
                <w:szCs w:val="26"/>
              </w:rPr>
              <w:t>Viết các constructor</w:t>
            </w:r>
          </w:p>
        </w:tc>
        <w:tc>
          <w:tcPr>
            <w:tcW w:w="1620" w:type="dxa"/>
            <w:tcBorders>
              <w:top w:val="single" w:sz="4" w:space="0" w:color="000000"/>
              <w:left w:val="single" w:sz="4" w:space="0" w:color="000000"/>
              <w:bottom w:val="single" w:sz="4" w:space="0" w:color="000000"/>
              <w:right w:val="single" w:sz="4" w:space="0" w:color="000000"/>
            </w:tcBorders>
            <w:hideMark/>
          </w:tcPr>
          <w:p w14:paraId="501C44EE"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678D3CDE" w14:textId="77777777" w:rsidR="004B469A" w:rsidRPr="009B5798" w:rsidRDefault="004B469A" w:rsidP="004B469A">
            <w:pPr>
              <w:spacing w:line="276" w:lineRule="auto"/>
              <w:ind w:firstLine="0"/>
              <w:jc w:val="left"/>
              <w:rPr>
                <w:szCs w:val="26"/>
              </w:rPr>
            </w:pPr>
            <w:r w:rsidRPr="009B5798">
              <w:rPr>
                <w:b/>
                <w:bCs/>
                <w:szCs w:val="26"/>
              </w:rPr>
              <w:t>Mặc nhiên; đầy đủ tham số; copy</w:t>
            </w:r>
          </w:p>
        </w:tc>
        <w:tc>
          <w:tcPr>
            <w:tcW w:w="1394" w:type="dxa"/>
            <w:tcBorders>
              <w:top w:val="single" w:sz="4" w:space="0" w:color="000000"/>
              <w:left w:val="single" w:sz="4" w:space="0" w:color="000000"/>
              <w:bottom w:val="single" w:sz="4" w:space="0" w:color="000000"/>
              <w:right w:val="single" w:sz="4" w:space="0" w:color="000000"/>
            </w:tcBorders>
            <w:hideMark/>
          </w:tcPr>
          <w:p w14:paraId="30650BC2" w14:textId="77777777" w:rsidR="004B469A" w:rsidRPr="009B5798" w:rsidRDefault="004B469A" w:rsidP="004B469A">
            <w:pPr>
              <w:spacing w:line="276" w:lineRule="auto"/>
              <w:ind w:firstLine="0"/>
              <w:jc w:val="left"/>
              <w:rPr>
                <w:szCs w:val="26"/>
              </w:rPr>
            </w:pPr>
          </w:p>
        </w:tc>
      </w:tr>
      <w:tr w:rsidR="004B469A" w:rsidRPr="009B5798" w14:paraId="578A677C"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C919978" w14:textId="77777777" w:rsidR="004B469A" w:rsidRPr="009B5798" w:rsidRDefault="004B469A" w:rsidP="004B469A">
            <w:pPr>
              <w:spacing w:line="276" w:lineRule="auto"/>
              <w:ind w:firstLine="0"/>
              <w:jc w:val="left"/>
              <w:rPr>
                <w:szCs w:val="26"/>
              </w:rPr>
            </w:pPr>
            <w:r w:rsidRPr="009B5798">
              <w:rPr>
                <w:b/>
                <w:bCs/>
                <w:szCs w:val="26"/>
              </w:rPr>
              <w:t>4</w:t>
            </w:r>
          </w:p>
        </w:tc>
        <w:tc>
          <w:tcPr>
            <w:tcW w:w="3297" w:type="dxa"/>
            <w:tcBorders>
              <w:top w:val="single" w:sz="4" w:space="0" w:color="000000"/>
              <w:left w:val="single" w:sz="4" w:space="0" w:color="000000"/>
              <w:bottom w:val="single" w:sz="4" w:space="0" w:color="000000"/>
              <w:right w:val="single" w:sz="4" w:space="0" w:color="000000"/>
            </w:tcBorders>
            <w:hideMark/>
          </w:tcPr>
          <w:p w14:paraId="78B99211" w14:textId="77777777" w:rsidR="004B469A" w:rsidRPr="009B5798" w:rsidRDefault="004B469A" w:rsidP="004B469A">
            <w:pPr>
              <w:spacing w:line="276" w:lineRule="auto"/>
              <w:ind w:firstLine="0"/>
              <w:jc w:val="left"/>
              <w:rPr>
                <w:szCs w:val="26"/>
              </w:rPr>
            </w:pPr>
            <w:r w:rsidRPr="009B5798">
              <w:rPr>
                <w:b/>
                <w:bCs/>
                <w:szCs w:val="26"/>
              </w:rPr>
              <w:t>Viết phương thức toString()</w:t>
            </w:r>
          </w:p>
        </w:tc>
        <w:tc>
          <w:tcPr>
            <w:tcW w:w="1620" w:type="dxa"/>
            <w:tcBorders>
              <w:top w:val="single" w:sz="4" w:space="0" w:color="000000"/>
              <w:left w:val="single" w:sz="4" w:space="0" w:color="000000"/>
              <w:bottom w:val="single" w:sz="4" w:space="0" w:color="000000"/>
              <w:right w:val="single" w:sz="4" w:space="0" w:color="000000"/>
            </w:tcBorders>
            <w:hideMark/>
          </w:tcPr>
          <w:p w14:paraId="02259196" w14:textId="77777777" w:rsidR="004B469A" w:rsidRPr="009B5798" w:rsidRDefault="004B469A" w:rsidP="004B469A">
            <w:pPr>
              <w:spacing w:line="276" w:lineRule="auto"/>
              <w:ind w:firstLine="0"/>
              <w:jc w:val="left"/>
              <w:rPr>
                <w:szCs w:val="26"/>
              </w:rPr>
            </w:pPr>
            <w:r w:rsidRPr="009B5798">
              <w:rPr>
                <w:b/>
                <w:bCs/>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764EE142" w14:textId="77777777" w:rsidR="004B469A" w:rsidRPr="009B5798" w:rsidRDefault="004B469A" w:rsidP="004B469A">
            <w:pPr>
              <w:spacing w:line="276" w:lineRule="auto"/>
              <w:ind w:firstLine="0"/>
              <w:jc w:val="left"/>
              <w:rPr>
                <w:szCs w:val="26"/>
              </w:rPr>
            </w:pPr>
          </w:p>
        </w:tc>
        <w:tc>
          <w:tcPr>
            <w:tcW w:w="1394" w:type="dxa"/>
            <w:tcBorders>
              <w:top w:val="single" w:sz="4" w:space="0" w:color="000000"/>
              <w:left w:val="single" w:sz="4" w:space="0" w:color="000000"/>
              <w:bottom w:val="single" w:sz="4" w:space="0" w:color="000000"/>
              <w:right w:val="single" w:sz="4" w:space="0" w:color="000000"/>
            </w:tcBorders>
            <w:hideMark/>
          </w:tcPr>
          <w:p w14:paraId="4B24A2E7" w14:textId="77777777" w:rsidR="004B469A" w:rsidRPr="009B5798" w:rsidRDefault="004B469A" w:rsidP="004B469A">
            <w:pPr>
              <w:spacing w:line="276" w:lineRule="auto"/>
              <w:ind w:firstLine="0"/>
              <w:jc w:val="left"/>
              <w:rPr>
                <w:szCs w:val="26"/>
              </w:rPr>
            </w:pPr>
            <w:r w:rsidRPr="009B5798">
              <w:rPr>
                <w:b/>
                <w:bCs/>
                <w:szCs w:val="26"/>
              </w:rPr>
              <w:t>Trả về mã vai trò và mã quyền</w:t>
            </w:r>
          </w:p>
        </w:tc>
      </w:tr>
    </w:tbl>
    <w:p w14:paraId="73B0EBA4" w14:textId="77777777" w:rsidR="004B469A" w:rsidRPr="009B5798" w:rsidRDefault="004B469A" w:rsidP="004B469A">
      <w:pPr>
        <w:spacing w:line="276" w:lineRule="auto"/>
        <w:ind w:firstLine="0"/>
        <w:rPr>
          <w:szCs w:val="26"/>
        </w:rPr>
      </w:pPr>
      <w:r w:rsidRPr="009B5798">
        <w:rPr>
          <w:b/>
          <w:bCs/>
          <w:szCs w:val="26"/>
        </w:rPr>
        <w:t>25. Đặc tả Class CauHinh (Cấu Hình)</w:t>
      </w:r>
    </w:p>
    <w:tbl>
      <w:tblPr>
        <w:tblW w:w="8630" w:type="dxa"/>
        <w:tblBorders>
          <w:top w:val="single" w:sz="2" w:space="0" w:color="auto"/>
          <w:left w:val="single" w:sz="2" w:space="0" w:color="auto"/>
          <w:bottom w:val="single" w:sz="2" w:space="0" w:color="auto"/>
          <w:right w:val="single" w:sz="2" w:space="0" w:color="auto"/>
        </w:tblBorders>
        <w:tblLayout w:type="fixed"/>
        <w:tblLook w:val="04A0" w:firstRow="1" w:lastRow="0" w:firstColumn="1" w:lastColumn="0" w:noHBand="0" w:noVBand="1"/>
      </w:tblPr>
      <w:tblGrid>
        <w:gridCol w:w="838"/>
        <w:gridCol w:w="3297"/>
        <w:gridCol w:w="1620"/>
        <w:gridCol w:w="1530"/>
        <w:gridCol w:w="1345"/>
      </w:tblGrid>
      <w:tr w:rsidR="004B469A" w:rsidRPr="009B5798" w14:paraId="38E67B6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654CEC7C" w14:textId="77777777" w:rsidR="004B469A" w:rsidRPr="009B5798" w:rsidRDefault="004B469A" w:rsidP="004B469A">
            <w:pPr>
              <w:spacing w:line="276" w:lineRule="auto"/>
              <w:ind w:firstLine="0"/>
              <w:jc w:val="left"/>
              <w:rPr>
                <w:szCs w:val="26"/>
              </w:rPr>
            </w:pPr>
            <w:r w:rsidRPr="009B5798">
              <w:rPr>
                <w:b/>
                <w:bCs/>
                <w:szCs w:val="26"/>
              </w:rPr>
              <w:t>STT</w:t>
            </w:r>
          </w:p>
        </w:tc>
        <w:tc>
          <w:tcPr>
            <w:tcW w:w="3297" w:type="dxa"/>
            <w:tcBorders>
              <w:top w:val="single" w:sz="4" w:space="0" w:color="000000"/>
              <w:left w:val="single" w:sz="4" w:space="0" w:color="000000"/>
              <w:bottom w:val="single" w:sz="4" w:space="0" w:color="000000"/>
              <w:right w:val="single" w:sz="4" w:space="0" w:color="000000"/>
            </w:tcBorders>
            <w:hideMark/>
          </w:tcPr>
          <w:p w14:paraId="53193F44" w14:textId="77777777" w:rsidR="004B469A" w:rsidRPr="009B5798" w:rsidRDefault="004B469A" w:rsidP="004B469A">
            <w:pPr>
              <w:spacing w:line="276" w:lineRule="auto"/>
              <w:ind w:firstLine="0"/>
              <w:jc w:val="left"/>
              <w:rPr>
                <w:szCs w:val="26"/>
              </w:rPr>
            </w:pPr>
            <w:r w:rsidRPr="009B5798">
              <w:rPr>
                <w:b/>
                <w:bCs/>
                <w:szCs w:val="26"/>
              </w:rPr>
              <w:t>Công việc</w:t>
            </w:r>
          </w:p>
        </w:tc>
        <w:tc>
          <w:tcPr>
            <w:tcW w:w="1620" w:type="dxa"/>
            <w:tcBorders>
              <w:top w:val="single" w:sz="4" w:space="0" w:color="000000"/>
              <w:left w:val="single" w:sz="4" w:space="0" w:color="000000"/>
              <w:bottom w:val="single" w:sz="4" w:space="0" w:color="000000"/>
              <w:right w:val="single" w:sz="4" w:space="0" w:color="000000"/>
            </w:tcBorders>
            <w:hideMark/>
          </w:tcPr>
          <w:p w14:paraId="0A9CF4F7" w14:textId="77777777" w:rsidR="004B469A" w:rsidRPr="009B5798" w:rsidRDefault="004B469A" w:rsidP="004B469A">
            <w:pPr>
              <w:spacing w:line="276" w:lineRule="auto"/>
              <w:ind w:firstLine="0"/>
              <w:jc w:val="left"/>
              <w:rPr>
                <w:szCs w:val="26"/>
              </w:rPr>
            </w:pPr>
            <w:r w:rsidRPr="009B5798">
              <w:rPr>
                <w:b/>
                <w:bCs/>
                <w:szCs w:val="26"/>
              </w:rPr>
              <w:t>Kiểu dữ liệu</w:t>
            </w:r>
          </w:p>
        </w:tc>
        <w:tc>
          <w:tcPr>
            <w:tcW w:w="1530" w:type="dxa"/>
            <w:tcBorders>
              <w:top w:val="single" w:sz="4" w:space="0" w:color="000000"/>
              <w:left w:val="single" w:sz="4" w:space="0" w:color="000000"/>
              <w:bottom w:val="single" w:sz="4" w:space="0" w:color="000000"/>
              <w:right w:val="single" w:sz="4" w:space="0" w:color="000000"/>
            </w:tcBorders>
            <w:hideMark/>
          </w:tcPr>
          <w:p w14:paraId="426E525D" w14:textId="77777777" w:rsidR="004B469A" w:rsidRPr="009B5798" w:rsidRDefault="004B469A" w:rsidP="004B469A">
            <w:pPr>
              <w:spacing w:line="276" w:lineRule="auto"/>
              <w:ind w:firstLine="0"/>
              <w:jc w:val="left"/>
              <w:rPr>
                <w:szCs w:val="26"/>
              </w:rPr>
            </w:pPr>
            <w:r w:rsidRPr="009B5798">
              <w:rPr>
                <w:b/>
                <w:bCs/>
                <w:szCs w:val="26"/>
              </w:rPr>
              <w:t>Ràng buộc</w:t>
            </w:r>
          </w:p>
        </w:tc>
        <w:tc>
          <w:tcPr>
            <w:tcW w:w="1345" w:type="dxa"/>
            <w:tcBorders>
              <w:top w:val="single" w:sz="4" w:space="0" w:color="000000"/>
              <w:left w:val="single" w:sz="4" w:space="0" w:color="000000"/>
              <w:bottom w:val="single" w:sz="4" w:space="0" w:color="000000"/>
              <w:right w:val="single" w:sz="4" w:space="0" w:color="000000"/>
            </w:tcBorders>
            <w:hideMark/>
          </w:tcPr>
          <w:p w14:paraId="1D5AA130" w14:textId="77777777" w:rsidR="004B469A" w:rsidRPr="009B5798" w:rsidRDefault="004B469A" w:rsidP="004B469A">
            <w:pPr>
              <w:spacing w:line="276" w:lineRule="auto"/>
              <w:ind w:firstLine="0"/>
              <w:jc w:val="left"/>
              <w:rPr>
                <w:szCs w:val="26"/>
              </w:rPr>
            </w:pPr>
            <w:r w:rsidRPr="009B5798">
              <w:rPr>
                <w:b/>
                <w:bCs/>
                <w:szCs w:val="26"/>
              </w:rPr>
              <w:t>Ghi chú</w:t>
            </w:r>
          </w:p>
        </w:tc>
      </w:tr>
      <w:tr w:rsidR="004B469A" w:rsidRPr="009B5798" w14:paraId="3B4E3CD1"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D1873B5" w14:textId="77777777" w:rsidR="004B469A" w:rsidRPr="009B5798" w:rsidRDefault="004B469A" w:rsidP="004B469A">
            <w:pPr>
              <w:spacing w:line="276" w:lineRule="auto"/>
              <w:ind w:firstLine="0"/>
              <w:jc w:val="left"/>
              <w:rPr>
                <w:szCs w:val="26"/>
              </w:rPr>
            </w:pPr>
            <w:r w:rsidRPr="009B5798">
              <w:rPr>
                <w:b/>
                <w:bCs/>
                <w:szCs w:val="26"/>
              </w:rPr>
              <w:t>1</w:t>
            </w:r>
          </w:p>
        </w:tc>
        <w:tc>
          <w:tcPr>
            <w:tcW w:w="3297" w:type="dxa"/>
            <w:tcBorders>
              <w:top w:val="single" w:sz="4" w:space="0" w:color="000000"/>
              <w:left w:val="single" w:sz="4" w:space="0" w:color="000000"/>
              <w:bottom w:val="single" w:sz="4" w:space="0" w:color="000000"/>
              <w:right w:val="single" w:sz="4" w:space="0" w:color="000000"/>
            </w:tcBorders>
            <w:hideMark/>
          </w:tcPr>
          <w:p w14:paraId="2E1BD26D" w14:textId="77777777" w:rsidR="004B469A" w:rsidRPr="009B5798" w:rsidRDefault="004B469A" w:rsidP="004B469A">
            <w:pPr>
              <w:spacing w:line="276" w:lineRule="auto"/>
              <w:ind w:firstLine="0"/>
              <w:jc w:val="left"/>
              <w:rPr>
                <w:szCs w:val="26"/>
              </w:rPr>
            </w:pPr>
            <w:r w:rsidRPr="009B5798">
              <w:rPr>
                <w:b/>
                <w:bCs/>
                <w:szCs w:val="26"/>
              </w:rPr>
              <w:t>Khai báo thuộc tính:</w:t>
            </w:r>
          </w:p>
        </w:tc>
        <w:tc>
          <w:tcPr>
            <w:tcW w:w="1620" w:type="dxa"/>
            <w:tcBorders>
              <w:top w:val="single" w:sz="4" w:space="0" w:color="000000"/>
              <w:left w:val="single" w:sz="4" w:space="0" w:color="000000"/>
              <w:bottom w:val="single" w:sz="4" w:space="0" w:color="000000"/>
              <w:right w:val="single" w:sz="4" w:space="0" w:color="000000"/>
            </w:tcBorders>
            <w:hideMark/>
          </w:tcPr>
          <w:p w14:paraId="7C647A2F"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35B04E11" w14:textId="77777777" w:rsidR="004B469A" w:rsidRPr="009B5798" w:rsidRDefault="004B469A" w:rsidP="004B469A">
            <w:pPr>
              <w:spacing w:line="276" w:lineRule="auto"/>
              <w:ind w:firstLine="0"/>
              <w:jc w:val="left"/>
              <w:rPr>
                <w:szCs w:val="26"/>
              </w:rPr>
            </w:pPr>
          </w:p>
        </w:tc>
        <w:tc>
          <w:tcPr>
            <w:tcW w:w="1345" w:type="dxa"/>
            <w:tcBorders>
              <w:top w:val="single" w:sz="4" w:space="0" w:color="000000"/>
              <w:left w:val="single" w:sz="4" w:space="0" w:color="000000"/>
              <w:bottom w:val="single" w:sz="4" w:space="0" w:color="000000"/>
              <w:right w:val="single" w:sz="4" w:space="0" w:color="000000"/>
            </w:tcBorders>
            <w:hideMark/>
          </w:tcPr>
          <w:p w14:paraId="47AFB8B8" w14:textId="77777777" w:rsidR="004B469A" w:rsidRPr="009B5798" w:rsidRDefault="004B469A" w:rsidP="004B469A">
            <w:pPr>
              <w:spacing w:line="276" w:lineRule="auto"/>
              <w:ind w:firstLine="0"/>
              <w:jc w:val="left"/>
              <w:rPr>
                <w:szCs w:val="26"/>
              </w:rPr>
            </w:pPr>
          </w:p>
        </w:tc>
      </w:tr>
      <w:tr w:rsidR="004B469A" w:rsidRPr="009B5798" w14:paraId="35AE1D1E"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37FECD3" w14:textId="77777777" w:rsidR="004B469A" w:rsidRPr="009B5798" w:rsidRDefault="004B469A" w:rsidP="004B469A">
            <w:pPr>
              <w:spacing w:line="276" w:lineRule="auto"/>
              <w:ind w:firstLine="0"/>
              <w:jc w:val="left"/>
              <w:rPr>
                <w:szCs w:val="26"/>
              </w:rPr>
            </w:pPr>
            <w:r w:rsidRPr="009B5798">
              <w:rPr>
                <w:szCs w:val="26"/>
              </w:rPr>
              <w:t>1.1</w:t>
            </w:r>
          </w:p>
        </w:tc>
        <w:tc>
          <w:tcPr>
            <w:tcW w:w="3297" w:type="dxa"/>
            <w:tcBorders>
              <w:top w:val="single" w:sz="4" w:space="0" w:color="000000"/>
              <w:left w:val="single" w:sz="4" w:space="0" w:color="000000"/>
              <w:bottom w:val="single" w:sz="4" w:space="0" w:color="000000"/>
              <w:right w:val="single" w:sz="4" w:space="0" w:color="000000"/>
            </w:tcBorders>
            <w:hideMark/>
          </w:tcPr>
          <w:p w14:paraId="1DAD3EC2" w14:textId="77777777" w:rsidR="004B469A" w:rsidRPr="009B5798" w:rsidRDefault="004B469A" w:rsidP="004B469A">
            <w:pPr>
              <w:spacing w:line="276" w:lineRule="auto"/>
              <w:ind w:firstLine="0"/>
              <w:jc w:val="left"/>
              <w:rPr>
                <w:szCs w:val="26"/>
              </w:rPr>
            </w:pPr>
            <w:r w:rsidRPr="009B5798">
              <w:rPr>
                <w:szCs w:val="26"/>
              </w:rPr>
              <w:t>khoa</w:t>
            </w:r>
          </w:p>
        </w:tc>
        <w:tc>
          <w:tcPr>
            <w:tcW w:w="1620" w:type="dxa"/>
            <w:tcBorders>
              <w:top w:val="single" w:sz="4" w:space="0" w:color="000000"/>
              <w:left w:val="single" w:sz="4" w:space="0" w:color="000000"/>
              <w:bottom w:val="single" w:sz="4" w:space="0" w:color="000000"/>
              <w:right w:val="single" w:sz="4" w:space="0" w:color="000000"/>
            </w:tcBorders>
            <w:hideMark/>
          </w:tcPr>
          <w:p w14:paraId="1A4D65BB" w14:textId="77777777" w:rsidR="004B469A" w:rsidRPr="009B5798" w:rsidRDefault="004B469A" w:rsidP="004B469A">
            <w:pPr>
              <w:spacing w:line="276" w:lineRule="auto"/>
              <w:ind w:firstLine="0"/>
              <w:jc w:val="left"/>
              <w:rPr>
                <w:szCs w:val="26"/>
              </w:rPr>
            </w:pPr>
            <w:r w:rsidRPr="009B5798">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264474D4" w14:textId="77777777" w:rsidR="004B469A" w:rsidRPr="009B5798" w:rsidRDefault="004B469A" w:rsidP="004B469A">
            <w:pPr>
              <w:spacing w:line="276" w:lineRule="auto"/>
              <w:ind w:firstLine="0"/>
              <w:jc w:val="left"/>
              <w:rPr>
                <w:szCs w:val="26"/>
              </w:rPr>
            </w:pPr>
            <w:r w:rsidRPr="009B5798">
              <w:rPr>
                <w:szCs w:val="26"/>
              </w:rPr>
              <w:t>Không được rỗng; duy nhất</w:t>
            </w:r>
          </w:p>
        </w:tc>
        <w:tc>
          <w:tcPr>
            <w:tcW w:w="1345" w:type="dxa"/>
            <w:tcBorders>
              <w:top w:val="single" w:sz="4" w:space="0" w:color="000000"/>
              <w:left w:val="single" w:sz="4" w:space="0" w:color="000000"/>
              <w:bottom w:val="single" w:sz="4" w:space="0" w:color="000000"/>
              <w:right w:val="single" w:sz="4" w:space="0" w:color="000000"/>
            </w:tcBorders>
            <w:hideMark/>
          </w:tcPr>
          <w:p w14:paraId="2B429DD7" w14:textId="77777777" w:rsidR="004B469A" w:rsidRPr="009B5798" w:rsidRDefault="004B469A" w:rsidP="004B469A">
            <w:pPr>
              <w:spacing w:line="276" w:lineRule="auto"/>
              <w:ind w:firstLine="0"/>
              <w:jc w:val="left"/>
              <w:rPr>
                <w:szCs w:val="26"/>
              </w:rPr>
            </w:pPr>
            <w:r w:rsidRPr="009B5798">
              <w:rPr>
                <w:szCs w:val="26"/>
              </w:rPr>
              <w:t>{id}; PK, VARCHAR(60)</w:t>
            </w:r>
          </w:p>
        </w:tc>
      </w:tr>
      <w:tr w:rsidR="004B469A" w:rsidRPr="009B5798" w14:paraId="2F64AEC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39FE3D5" w14:textId="77777777" w:rsidR="004B469A" w:rsidRPr="009B5798" w:rsidRDefault="004B469A" w:rsidP="004B469A">
            <w:pPr>
              <w:spacing w:line="276" w:lineRule="auto"/>
              <w:ind w:firstLine="0"/>
              <w:jc w:val="left"/>
              <w:rPr>
                <w:szCs w:val="26"/>
              </w:rPr>
            </w:pPr>
            <w:r w:rsidRPr="009B5798">
              <w:rPr>
                <w:szCs w:val="26"/>
              </w:rPr>
              <w:lastRenderedPageBreak/>
              <w:t>1.2</w:t>
            </w:r>
          </w:p>
        </w:tc>
        <w:tc>
          <w:tcPr>
            <w:tcW w:w="3297" w:type="dxa"/>
            <w:tcBorders>
              <w:top w:val="single" w:sz="4" w:space="0" w:color="000000"/>
              <w:left w:val="single" w:sz="4" w:space="0" w:color="000000"/>
              <w:bottom w:val="single" w:sz="4" w:space="0" w:color="000000"/>
              <w:right w:val="single" w:sz="4" w:space="0" w:color="000000"/>
            </w:tcBorders>
            <w:hideMark/>
          </w:tcPr>
          <w:p w14:paraId="57F45DB6" w14:textId="77777777" w:rsidR="004B469A" w:rsidRPr="009B5798" w:rsidRDefault="004B469A" w:rsidP="004B469A">
            <w:pPr>
              <w:spacing w:line="276" w:lineRule="auto"/>
              <w:ind w:firstLine="0"/>
              <w:jc w:val="left"/>
              <w:rPr>
                <w:szCs w:val="26"/>
              </w:rPr>
            </w:pPr>
            <w:r w:rsidRPr="009B5798">
              <w:rPr>
                <w:szCs w:val="26"/>
              </w:rPr>
              <w:t>giaTri</w:t>
            </w:r>
          </w:p>
        </w:tc>
        <w:tc>
          <w:tcPr>
            <w:tcW w:w="1620" w:type="dxa"/>
            <w:tcBorders>
              <w:top w:val="single" w:sz="4" w:space="0" w:color="000000"/>
              <w:left w:val="single" w:sz="4" w:space="0" w:color="000000"/>
              <w:bottom w:val="single" w:sz="4" w:space="0" w:color="000000"/>
              <w:right w:val="single" w:sz="4" w:space="0" w:color="000000"/>
            </w:tcBorders>
            <w:hideMark/>
          </w:tcPr>
          <w:p w14:paraId="54BBE85B" w14:textId="77777777" w:rsidR="004B469A" w:rsidRPr="009B5798" w:rsidRDefault="004B469A" w:rsidP="004B469A">
            <w:pPr>
              <w:spacing w:line="276" w:lineRule="auto"/>
              <w:ind w:firstLine="0"/>
              <w:jc w:val="left"/>
              <w:rPr>
                <w:szCs w:val="26"/>
              </w:rPr>
            </w:pPr>
            <w:r w:rsidRPr="009B5798">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47CDD1B6" w14:textId="77777777" w:rsidR="004B469A" w:rsidRPr="009B5798" w:rsidRDefault="004B469A" w:rsidP="004B469A">
            <w:pPr>
              <w:spacing w:line="276" w:lineRule="auto"/>
              <w:ind w:firstLine="0"/>
              <w:jc w:val="left"/>
              <w:rPr>
                <w:szCs w:val="26"/>
              </w:rPr>
            </w:pPr>
            <w:r w:rsidRPr="009B5798">
              <w:rPr>
                <w:szCs w:val="26"/>
              </w:rPr>
              <w:t>Không được rỗng</w:t>
            </w:r>
          </w:p>
        </w:tc>
        <w:tc>
          <w:tcPr>
            <w:tcW w:w="1345" w:type="dxa"/>
            <w:tcBorders>
              <w:top w:val="single" w:sz="4" w:space="0" w:color="000000"/>
              <w:left w:val="single" w:sz="4" w:space="0" w:color="000000"/>
              <w:bottom w:val="single" w:sz="4" w:space="0" w:color="000000"/>
              <w:right w:val="single" w:sz="4" w:space="0" w:color="000000"/>
            </w:tcBorders>
            <w:hideMark/>
          </w:tcPr>
          <w:p w14:paraId="3DF3071D" w14:textId="77777777" w:rsidR="004B469A" w:rsidRPr="009B5798" w:rsidRDefault="004B469A" w:rsidP="004B469A">
            <w:pPr>
              <w:spacing w:line="276" w:lineRule="auto"/>
              <w:ind w:firstLine="0"/>
              <w:jc w:val="left"/>
              <w:rPr>
                <w:szCs w:val="26"/>
              </w:rPr>
            </w:pPr>
            <w:r w:rsidRPr="009B5798">
              <w:rPr>
                <w:szCs w:val="26"/>
              </w:rPr>
              <w:t>NVARCHAR(500)</w:t>
            </w:r>
          </w:p>
        </w:tc>
      </w:tr>
      <w:tr w:rsidR="004B469A" w:rsidRPr="009B5798" w14:paraId="48992880"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49156C4" w14:textId="77777777" w:rsidR="004B469A" w:rsidRPr="009B5798" w:rsidRDefault="004B469A" w:rsidP="004B469A">
            <w:pPr>
              <w:spacing w:line="276" w:lineRule="auto"/>
              <w:ind w:firstLine="0"/>
              <w:jc w:val="left"/>
              <w:rPr>
                <w:szCs w:val="26"/>
              </w:rPr>
            </w:pPr>
            <w:r w:rsidRPr="009B5798">
              <w:rPr>
                <w:b/>
                <w:bCs/>
                <w:szCs w:val="26"/>
              </w:rPr>
              <w:t>2</w:t>
            </w:r>
          </w:p>
        </w:tc>
        <w:tc>
          <w:tcPr>
            <w:tcW w:w="3297" w:type="dxa"/>
            <w:tcBorders>
              <w:top w:val="single" w:sz="4" w:space="0" w:color="000000"/>
              <w:left w:val="single" w:sz="4" w:space="0" w:color="000000"/>
              <w:bottom w:val="single" w:sz="4" w:space="0" w:color="000000"/>
              <w:right w:val="single" w:sz="4" w:space="0" w:color="000000"/>
            </w:tcBorders>
            <w:hideMark/>
          </w:tcPr>
          <w:p w14:paraId="16BA7493" w14:textId="77777777" w:rsidR="004B469A" w:rsidRPr="009B5798" w:rsidRDefault="004B469A" w:rsidP="004B469A">
            <w:pPr>
              <w:spacing w:line="276" w:lineRule="auto"/>
              <w:ind w:firstLine="0"/>
              <w:jc w:val="left"/>
              <w:rPr>
                <w:szCs w:val="26"/>
              </w:rPr>
            </w:pPr>
            <w:r w:rsidRPr="009B5798">
              <w:rPr>
                <w:b/>
                <w:bCs/>
                <w:szCs w:val="26"/>
              </w:rPr>
              <w:t>Viết các phương thức</w:t>
            </w:r>
          </w:p>
        </w:tc>
        <w:tc>
          <w:tcPr>
            <w:tcW w:w="1620" w:type="dxa"/>
            <w:tcBorders>
              <w:top w:val="single" w:sz="4" w:space="0" w:color="000000"/>
              <w:left w:val="single" w:sz="4" w:space="0" w:color="000000"/>
              <w:bottom w:val="single" w:sz="4" w:space="0" w:color="000000"/>
              <w:right w:val="single" w:sz="4" w:space="0" w:color="000000"/>
            </w:tcBorders>
            <w:hideMark/>
          </w:tcPr>
          <w:p w14:paraId="0A16D6F0"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29407D1F" w14:textId="77777777" w:rsidR="004B469A" w:rsidRPr="009B5798" w:rsidRDefault="004B469A" w:rsidP="004B469A">
            <w:pPr>
              <w:spacing w:line="276" w:lineRule="auto"/>
              <w:ind w:firstLine="0"/>
              <w:jc w:val="left"/>
              <w:rPr>
                <w:szCs w:val="26"/>
              </w:rPr>
            </w:pPr>
          </w:p>
        </w:tc>
        <w:tc>
          <w:tcPr>
            <w:tcW w:w="1345" w:type="dxa"/>
            <w:tcBorders>
              <w:top w:val="single" w:sz="4" w:space="0" w:color="000000"/>
              <w:left w:val="single" w:sz="4" w:space="0" w:color="000000"/>
              <w:bottom w:val="single" w:sz="4" w:space="0" w:color="000000"/>
              <w:right w:val="single" w:sz="4" w:space="0" w:color="000000"/>
            </w:tcBorders>
            <w:hideMark/>
          </w:tcPr>
          <w:p w14:paraId="2A0CD020" w14:textId="77777777" w:rsidR="004B469A" w:rsidRPr="009B5798" w:rsidRDefault="004B469A" w:rsidP="004B469A">
            <w:pPr>
              <w:spacing w:line="276" w:lineRule="auto"/>
              <w:ind w:firstLine="0"/>
              <w:jc w:val="left"/>
              <w:rPr>
                <w:szCs w:val="26"/>
              </w:rPr>
            </w:pPr>
          </w:p>
        </w:tc>
      </w:tr>
      <w:tr w:rsidR="004B469A" w:rsidRPr="009B5798" w14:paraId="2C071626"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6B39E47" w14:textId="77777777" w:rsidR="004B469A" w:rsidRPr="009B5798" w:rsidRDefault="004B469A" w:rsidP="004B469A">
            <w:pPr>
              <w:spacing w:line="276" w:lineRule="auto"/>
              <w:ind w:firstLine="0"/>
              <w:jc w:val="left"/>
              <w:rPr>
                <w:szCs w:val="26"/>
              </w:rPr>
            </w:pPr>
            <w:r w:rsidRPr="009B5798">
              <w:rPr>
                <w:szCs w:val="26"/>
              </w:rPr>
              <w:t>2.1</w:t>
            </w:r>
          </w:p>
        </w:tc>
        <w:tc>
          <w:tcPr>
            <w:tcW w:w="3297" w:type="dxa"/>
            <w:tcBorders>
              <w:top w:val="single" w:sz="4" w:space="0" w:color="000000"/>
              <w:left w:val="single" w:sz="4" w:space="0" w:color="000000"/>
              <w:bottom w:val="single" w:sz="4" w:space="0" w:color="000000"/>
              <w:right w:val="single" w:sz="4" w:space="0" w:color="000000"/>
            </w:tcBorders>
            <w:hideMark/>
          </w:tcPr>
          <w:p w14:paraId="23CBD33A" w14:textId="77777777" w:rsidR="004B469A" w:rsidRPr="009B5798" w:rsidRDefault="004B469A" w:rsidP="004B469A">
            <w:pPr>
              <w:spacing w:line="276" w:lineRule="auto"/>
              <w:ind w:firstLine="0"/>
              <w:jc w:val="left"/>
              <w:rPr>
                <w:szCs w:val="26"/>
              </w:rPr>
            </w:pPr>
            <w:r w:rsidRPr="009B5798">
              <w:rPr>
                <w:szCs w:val="26"/>
              </w:rPr>
              <w:t>get/set Khoa()</w:t>
            </w:r>
          </w:p>
        </w:tc>
        <w:tc>
          <w:tcPr>
            <w:tcW w:w="1620" w:type="dxa"/>
            <w:tcBorders>
              <w:top w:val="single" w:sz="4" w:space="0" w:color="000000"/>
              <w:left w:val="single" w:sz="4" w:space="0" w:color="000000"/>
              <w:bottom w:val="single" w:sz="4" w:space="0" w:color="000000"/>
              <w:right w:val="single" w:sz="4" w:space="0" w:color="000000"/>
            </w:tcBorders>
            <w:hideMark/>
          </w:tcPr>
          <w:p w14:paraId="5D730BD8" w14:textId="77777777" w:rsidR="004B469A" w:rsidRPr="009B5798" w:rsidRDefault="004B469A" w:rsidP="004B469A">
            <w:pPr>
              <w:spacing w:line="276" w:lineRule="auto"/>
              <w:ind w:firstLine="0"/>
              <w:jc w:val="left"/>
              <w:rPr>
                <w:szCs w:val="26"/>
              </w:rPr>
            </w:pPr>
            <w:r w:rsidRPr="009B5798">
              <w:rPr>
                <w:szCs w:val="26"/>
              </w:rPr>
              <w:t>String / void</w:t>
            </w:r>
          </w:p>
        </w:tc>
        <w:tc>
          <w:tcPr>
            <w:tcW w:w="1530" w:type="dxa"/>
            <w:tcBorders>
              <w:top w:val="single" w:sz="4" w:space="0" w:color="000000"/>
              <w:left w:val="single" w:sz="4" w:space="0" w:color="000000"/>
              <w:bottom w:val="single" w:sz="4" w:space="0" w:color="000000"/>
              <w:right w:val="single" w:sz="4" w:space="0" w:color="000000"/>
            </w:tcBorders>
            <w:hideMark/>
          </w:tcPr>
          <w:p w14:paraId="219A4B04" w14:textId="77777777" w:rsidR="004B469A" w:rsidRPr="009B5798" w:rsidRDefault="004B469A" w:rsidP="004B469A">
            <w:pPr>
              <w:spacing w:line="276" w:lineRule="auto"/>
              <w:ind w:firstLine="0"/>
              <w:jc w:val="left"/>
              <w:rPr>
                <w:szCs w:val="26"/>
              </w:rPr>
            </w:pPr>
            <w:r w:rsidRPr="009B5798">
              <w:rPr>
                <w:szCs w:val="26"/>
              </w:rPr>
              <w:t>Không được rỗng</w:t>
            </w:r>
          </w:p>
        </w:tc>
        <w:tc>
          <w:tcPr>
            <w:tcW w:w="1345" w:type="dxa"/>
            <w:tcBorders>
              <w:top w:val="single" w:sz="4" w:space="0" w:color="000000"/>
              <w:left w:val="single" w:sz="4" w:space="0" w:color="000000"/>
              <w:bottom w:val="single" w:sz="4" w:space="0" w:color="000000"/>
              <w:right w:val="single" w:sz="4" w:space="0" w:color="000000"/>
            </w:tcBorders>
            <w:hideMark/>
          </w:tcPr>
          <w:p w14:paraId="373CA15C" w14:textId="77777777" w:rsidR="004B469A" w:rsidRPr="009B5798" w:rsidRDefault="004B469A" w:rsidP="004B469A">
            <w:pPr>
              <w:spacing w:line="276" w:lineRule="auto"/>
              <w:ind w:firstLine="0"/>
              <w:jc w:val="left"/>
              <w:rPr>
                <w:szCs w:val="26"/>
              </w:rPr>
            </w:pPr>
            <w:r w:rsidRPr="009B5798">
              <w:rPr>
                <w:szCs w:val="26"/>
              </w:rPr>
              <w:t>Throw exception nếu</w:t>
            </w:r>
            <w:r>
              <w:rPr>
                <w:szCs w:val="26"/>
                <w:lang w:val="vi-VN"/>
              </w:rPr>
              <w:t xml:space="preserve"> </w:t>
            </w:r>
            <w:r w:rsidRPr="009B5798">
              <w:rPr>
                <w:szCs w:val="26"/>
              </w:rPr>
              <w:t>khóa không hợp lệ</w:t>
            </w:r>
          </w:p>
        </w:tc>
      </w:tr>
      <w:tr w:rsidR="004B469A" w:rsidRPr="009B5798" w14:paraId="019949F1"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26E96D79" w14:textId="77777777" w:rsidR="004B469A" w:rsidRPr="009B5798" w:rsidRDefault="004B469A" w:rsidP="004B469A">
            <w:pPr>
              <w:spacing w:line="276" w:lineRule="auto"/>
              <w:ind w:firstLine="0"/>
              <w:jc w:val="left"/>
              <w:rPr>
                <w:szCs w:val="26"/>
              </w:rPr>
            </w:pPr>
            <w:r w:rsidRPr="009B5798">
              <w:rPr>
                <w:szCs w:val="26"/>
              </w:rPr>
              <w:t>2.2</w:t>
            </w:r>
          </w:p>
        </w:tc>
        <w:tc>
          <w:tcPr>
            <w:tcW w:w="3297" w:type="dxa"/>
            <w:tcBorders>
              <w:top w:val="single" w:sz="4" w:space="0" w:color="000000"/>
              <w:left w:val="single" w:sz="4" w:space="0" w:color="000000"/>
              <w:bottom w:val="single" w:sz="4" w:space="0" w:color="000000"/>
              <w:right w:val="single" w:sz="4" w:space="0" w:color="000000"/>
            </w:tcBorders>
            <w:hideMark/>
          </w:tcPr>
          <w:p w14:paraId="6419813D" w14:textId="77777777" w:rsidR="004B469A" w:rsidRPr="009B5798" w:rsidRDefault="004B469A" w:rsidP="004B469A">
            <w:pPr>
              <w:spacing w:line="276" w:lineRule="auto"/>
              <w:ind w:firstLine="0"/>
              <w:jc w:val="left"/>
              <w:rPr>
                <w:szCs w:val="26"/>
              </w:rPr>
            </w:pPr>
            <w:r w:rsidRPr="009B5798">
              <w:rPr>
                <w:szCs w:val="26"/>
              </w:rPr>
              <w:t>get/set GiaTri()</w:t>
            </w:r>
          </w:p>
        </w:tc>
        <w:tc>
          <w:tcPr>
            <w:tcW w:w="1620" w:type="dxa"/>
            <w:tcBorders>
              <w:top w:val="single" w:sz="4" w:space="0" w:color="000000"/>
              <w:left w:val="single" w:sz="4" w:space="0" w:color="000000"/>
              <w:bottom w:val="single" w:sz="4" w:space="0" w:color="000000"/>
              <w:right w:val="single" w:sz="4" w:space="0" w:color="000000"/>
            </w:tcBorders>
            <w:hideMark/>
          </w:tcPr>
          <w:p w14:paraId="417FE989" w14:textId="77777777" w:rsidR="004B469A" w:rsidRPr="009B5798" w:rsidRDefault="004B469A" w:rsidP="004B469A">
            <w:pPr>
              <w:spacing w:line="276" w:lineRule="auto"/>
              <w:ind w:firstLine="0"/>
              <w:jc w:val="left"/>
              <w:rPr>
                <w:szCs w:val="26"/>
              </w:rPr>
            </w:pPr>
            <w:r w:rsidRPr="009B5798">
              <w:rPr>
                <w:szCs w:val="26"/>
              </w:rPr>
              <w:t>String / void</w:t>
            </w:r>
          </w:p>
        </w:tc>
        <w:tc>
          <w:tcPr>
            <w:tcW w:w="1530" w:type="dxa"/>
            <w:tcBorders>
              <w:top w:val="single" w:sz="4" w:space="0" w:color="000000"/>
              <w:left w:val="single" w:sz="4" w:space="0" w:color="000000"/>
              <w:bottom w:val="single" w:sz="4" w:space="0" w:color="000000"/>
              <w:right w:val="single" w:sz="4" w:space="0" w:color="000000"/>
            </w:tcBorders>
            <w:hideMark/>
          </w:tcPr>
          <w:p w14:paraId="632F0795" w14:textId="77777777" w:rsidR="004B469A" w:rsidRPr="009B5798" w:rsidRDefault="004B469A" w:rsidP="004B469A">
            <w:pPr>
              <w:spacing w:line="276" w:lineRule="auto"/>
              <w:ind w:firstLine="0"/>
              <w:jc w:val="left"/>
              <w:rPr>
                <w:szCs w:val="26"/>
              </w:rPr>
            </w:pPr>
            <w:r w:rsidRPr="009B5798">
              <w:rPr>
                <w:szCs w:val="26"/>
              </w:rPr>
              <w:t>Không được rỗng</w:t>
            </w:r>
          </w:p>
        </w:tc>
        <w:tc>
          <w:tcPr>
            <w:tcW w:w="1345" w:type="dxa"/>
            <w:tcBorders>
              <w:top w:val="single" w:sz="4" w:space="0" w:color="000000"/>
              <w:left w:val="single" w:sz="4" w:space="0" w:color="000000"/>
              <w:bottom w:val="single" w:sz="4" w:space="0" w:color="000000"/>
              <w:right w:val="single" w:sz="4" w:space="0" w:color="000000"/>
            </w:tcBorders>
            <w:hideMark/>
          </w:tcPr>
          <w:p w14:paraId="1E42BEAA" w14:textId="77777777" w:rsidR="004B469A" w:rsidRPr="009B5798" w:rsidRDefault="004B469A" w:rsidP="004B469A">
            <w:pPr>
              <w:spacing w:line="276" w:lineRule="auto"/>
              <w:ind w:firstLine="0"/>
              <w:jc w:val="left"/>
              <w:rPr>
                <w:szCs w:val="26"/>
              </w:rPr>
            </w:pPr>
            <w:r w:rsidRPr="009B5798">
              <w:rPr>
                <w:szCs w:val="26"/>
              </w:rPr>
              <w:t>Throw exception nếu giá trị không hợp lệ</w:t>
            </w:r>
          </w:p>
        </w:tc>
      </w:tr>
      <w:tr w:rsidR="004B469A" w:rsidRPr="009B5798" w14:paraId="650D7721"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0B64F48" w14:textId="77777777" w:rsidR="004B469A" w:rsidRPr="009B5798" w:rsidRDefault="004B469A" w:rsidP="004B469A">
            <w:pPr>
              <w:spacing w:line="276" w:lineRule="auto"/>
              <w:ind w:firstLine="0"/>
              <w:jc w:val="left"/>
              <w:rPr>
                <w:szCs w:val="26"/>
              </w:rPr>
            </w:pPr>
            <w:r w:rsidRPr="009B5798">
              <w:rPr>
                <w:szCs w:val="26"/>
              </w:rPr>
              <w:t>2.3</w:t>
            </w:r>
          </w:p>
        </w:tc>
        <w:tc>
          <w:tcPr>
            <w:tcW w:w="3297" w:type="dxa"/>
            <w:tcBorders>
              <w:top w:val="single" w:sz="4" w:space="0" w:color="000000"/>
              <w:left w:val="single" w:sz="4" w:space="0" w:color="000000"/>
              <w:bottom w:val="single" w:sz="4" w:space="0" w:color="000000"/>
              <w:right w:val="single" w:sz="4" w:space="0" w:color="000000"/>
            </w:tcBorders>
            <w:hideMark/>
          </w:tcPr>
          <w:p w14:paraId="1D0C67DC" w14:textId="77777777" w:rsidR="004B469A" w:rsidRPr="009B5798" w:rsidRDefault="004B469A" w:rsidP="004B469A">
            <w:pPr>
              <w:spacing w:line="276" w:lineRule="auto"/>
              <w:ind w:firstLine="0"/>
              <w:jc w:val="left"/>
              <w:rPr>
                <w:szCs w:val="26"/>
              </w:rPr>
            </w:pPr>
            <w:r w:rsidRPr="009B5798">
              <w:rPr>
                <w:szCs w:val="26"/>
              </w:rPr>
              <w:t>themCauHinh()</w:t>
            </w:r>
          </w:p>
        </w:tc>
        <w:tc>
          <w:tcPr>
            <w:tcW w:w="1620" w:type="dxa"/>
            <w:tcBorders>
              <w:top w:val="single" w:sz="4" w:space="0" w:color="000000"/>
              <w:left w:val="single" w:sz="4" w:space="0" w:color="000000"/>
              <w:bottom w:val="single" w:sz="4" w:space="0" w:color="000000"/>
              <w:right w:val="single" w:sz="4" w:space="0" w:color="000000"/>
            </w:tcBorders>
            <w:hideMark/>
          </w:tcPr>
          <w:p w14:paraId="7FF914BF" w14:textId="77777777" w:rsidR="004B469A" w:rsidRPr="009B5798" w:rsidRDefault="004B469A" w:rsidP="004B469A">
            <w:pPr>
              <w:spacing w:line="276" w:lineRule="auto"/>
              <w:ind w:firstLine="0"/>
              <w:jc w:val="left"/>
              <w:rPr>
                <w:szCs w:val="26"/>
              </w:rPr>
            </w:pPr>
            <w:r w:rsidRPr="009B5798">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119DDB93" w14:textId="77777777" w:rsidR="004B469A" w:rsidRPr="009B5798" w:rsidRDefault="004B469A" w:rsidP="004B469A">
            <w:pPr>
              <w:spacing w:line="276" w:lineRule="auto"/>
              <w:ind w:firstLine="0"/>
              <w:jc w:val="left"/>
              <w:rPr>
                <w:szCs w:val="26"/>
              </w:rPr>
            </w:pPr>
            <w:r w:rsidRPr="009B5798">
              <w:rPr>
                <w:szCs w:val="26"/>
              </w:rPr>
              <w:t>Khóa cấu hình không trùng</w:t>
            </w:r>
          </w:p>
        </w:tc>
        <w:tc>
          <w:tcPr>
            <w:tcW w:w="1345" w:type="dxa"/>
            <w:tcBorders>
              <w:top w:val="single" w:sz="4" w:space="0" w:color="000000"/>
              <w:left w:val="single" w:sz="4" w:space="0" w:color="000000"/>
              <w:bottom w:val="single" w:sz="4" w:space="0" w:color="000000"/>
              <w:right w:val="single" w:sz="4" w:space="0" w:color="000000"/>
            </w:tcBorders>
            <w:hideMark/>
          </w:tcPr>
          <w:p w14:paraId="6FFD575D"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04D5C7D7"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0A02001" w14:textId="77777777" w:rsidR="004B469A" w:rsidRPr="009B5798" w:rsidRDefault="004B469A" w:rsidP="004B469A">
            <w:pPr>
              <w:spacing w:line="276" w:lineRule="auto"/>
              <w:ind w:firstLine="0"/>
              <w:jc w:val="left"/>
              <w:rPr>
                <w:szCs w:val="26"/>
              </w:rPr>
            </w:pPr>
            <w:r w:rsidRPr="009B5798">
              <w:rPr>
                <w:szCs w:val="26"/>
              </w:rPr>
              <w:t>2.4</w:t>
            </w:r>
          </w:p>
        </w:tc>
        <w:tc>
          <w:tcPr>
            <w:tcW w:w="3297" w:type="dxa"/>
            <w:tcBorders>
              <w:top w:val="single" w:sz="4" w:space="0" w:color="000000"/>
              <w:left w:val="single" w:sz="4" w:space="0" w:color="000000"/>
              <w:bottom w:val="single" w:sz="4" w:space="0" w:color="000000"/>
              <w:right w:val="single" w:sz="4" w:space="0" w:color="000000"/>
            </w:tcBorders>
            <w:hideMark/>
          </w:tcPr>
          <w:p w14:paraId="29F8993C" w14:textId="77777777" w:rsidR="004B469A" w:rsidRPr="009B5798" w:rsidRDefault="004B469A" w:rsidP="004B469A">
            <w:pPr>
              <w:spacing w:line="276" w:lineRule="auto"/>
              <w:ind w:firstLine="0"/>
              <w:jc w:val="left"/>
              <w:rPr>
                <w:szCs w:val="26"/>
              </w:rPr>
            </w:pPr>
            <w:r w:rsidRPr="009B5798">
              <w:rPr>
                <w:szCs w:val="26"/>
              </w:rPr>
              <w:t>capNhatCauHinh()</w:t>
            </w:r>
          </w:p>
        </w:tc>
        <w:tc>
          <w:tcPr>
            <w:tcW w:w="1620" w:type="dxa"/>
            <w:tcBorders>
              <w:top w:val="single" w:sz="4" w:space="0" w:color="000000"/>
              <w:left w:val="single" w:sz="4" w:space="0" w:color="000000"/>
              <w:bottom w:val="single" w:sz="4" w:space="0" w:color="000000"/>
              <w:right w:val="single" w:sz="4" w:space="0" w:color="000000"/>
            </w:tcBorders>
            <w:hideMark/>
          </w:tcPr>
          <w:p w14:paraId="411B6897" w14:textId="77777777" w:rsidR="004B469A" w:rsidRPr="009B5798" w:rsidRDefault="004B469A" w:rsidP="004B469A">
            <w:pPr>
              <w:spacing w:line="276" w:lineRule="auto"/>
              <w:ind w:firstLine="0"/>
              <w:jc w:val="left"/>
              <w:rPr>
                <w:szCs w:val="26"/>
              </w:rPr>
            </w:pPr>
            <w:r w:rsidRPr="009B5798">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538841DF" w14:textId="77777777" w:rsidR="004B469A" w:rsidRPr="009B5798" w:rsidRDefault="004B469A" w:rsidP="004B469A">
            <w:pPr>
              <w:spacing w:line="276" w:lineRule="auto"/>
              <w:ind w:firstLine="0"/>
              <w:jc w:val="left"/>
              <w:rPr>
                <w:szCs w:val="26"/>
              </w:rPr>
            </w:pPr>
            <w:r w:rsidRPr="009B5798">
              <w:rPr>
                <w:szCs w:val="26"/>
              </w:rPr>
              <w:t>Khóa cấu hình phải tồn tại</w:t>
            </w:r>
          </w:p>
        </w:tc>
        <w:tc>
          <w:tcPr>
            <w:tcW w:w="1345" w:type="dxa"/>
            <w:tcBorders>
              <w:top w:val="single" w:sz="4" w:space="0" w:color="000000"/>
              <w:left w:val="single" w:sz="4" w:space="0" w:color="000000"/>
              <w:bottom w:val="single" w:sz="4" w:space="0" w:color="000000"/>
              <w:right w:val="single" w:sz="4" w:space="0" w:color="000000"/>
            </w:tcBorders>
            <w:hideMark/>
          </w:tcPr>
          <w:p w14:paraId="2D53D9C3"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20E7069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86026D9" w14:textId="77777777" w:rsidR="004B469A" w:rsidRPr="009B5798" w:rsidRDefault="004B469A" w:rsidP="004B469A">
            <w:pPr>
              <w:spacing w:line="276" w:lineRule="auto"/>
              <w:ind w:firstLine="0"/>
              <w:jc w:val="left"/>
              <w:rPr>
                <w:szCs w:val="26"/>
              </w:rPr>
            </w:pPr>
            <w:r w:rsidRPr="009B5798">
              <w:rPr>
                <w:szCs w:val="26"/>
              </w:rPr>
              <w:t>2.5</w:t>
            </w:r>
          </w:p>
        </w:tc>
        <w:tc>
          <w:tcPr>
            <w:tcW w:w="3297" w:type="dxa"/>
            <w:tcBorders>
              <w:top w:val="single" w:sz="4" w:space="0" w:color="000000"/>
              <w:left w:val="single" w:sz="4" w:space="0" w:color="000000"/>
              <w:bottom w:val="single" w:sz="4" w:space="0" w:color="000000"/>
              <w:right w:val="single" w:sz="4" w:space="0" w:color="000000"/>
            </w:tcBorders>
            <w:hideMark/>
          </w:tcPr>
          <w:p w14:paraId="3BBF1EF6" w14:textId="77777777" w:rsidR="004B469A" w:rsidRPr="009B5798" w:rsidRDefault="004B469A" w:rsidP="004B469A">
            <w:pPr>
              <w:spacing w:line="276" w:lineRule="auto"/>
              <w:ind w:firstLine="0"/>
              <w:jc w:val="left"/>
              <w:rPr>
                <w:szCs w:val="26"/>
              </w:rPr>
            </w:pPr>
            <w:r w:rsidRPr="009B5798">
              <w:rPr>
                <w:szCs w:val="26"/>
              </w:rPr>
              <w:t>xemCauHinh()</w:t>
            </w:r>
          </w:p>
        </w:tc>
        <w:tc>
          <w:tcPr>
            <w:tcW w:w="1620" w:type="dxa"/>
            <w:tcBorders>
              <w:top w:val="single" w:sz="4" w:space="0" w:color="000000"/>
              <w:left w:val="single" w:sz="4" w:space="0" w:color="000000"/>
              <w:bottom w:val="single" w:sz="4" w:space="0" w:color="000000"/>
              <w:right w:val="single" w:sz="4" w:space="0" w:color="000000"/>
            </w:tcBorders>
            <w:hideMark/>
          </w:tcPr>
          <w:p w14:paraId="2E138BD3" w14:textId="77777777" w:rsidR="004B469A" w:rsidRPr="009B5798" w:rsidRDefault="004B469A" w:rsidP="004B469A">
            <w:pPr>
              <w:spacing w:line="276" w:lineRule="auto"/>
              <w:ind w:firstLine="0"/>
              <w:jc w:val="left"/>
              <w:rPr>
                <w:szCs w:val="26"/>
              </w:rPr>
            </w:pPr>
            <w:r w:rsidRPr="009B5798">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3EE7E9EE" w14:textId="77777777" w:rsidR="004B469A" w:rsidRPr="009B5798" w:rsidRDefault="004B469A" w:rsidP="004B469A">
            <w:pPr>
              <w:spacing w:line="276" w:lineRule="auto"/>
              <w:ind w:firstLine="0"/>
              <w:jc w:val="left"/>
              <w:rPr>
                <w:szCs w:val="26"/>
              </w:rPr>
            </w:pPr>
          </w:p>
        </w:tc>
        <w:tc>
          <w:tcPr>
            <w:tcW w:w="1345" w:type="dxa"/>
            <w:tcBorders>
              <w:top w:val="single" w:sz="4" w:space="0" w:color="000000"/>
              <w:left w:val="single" w:sz="4" w:space="0" w:color="000000"/>
              <w:bottom w:val="single" w:sz="4" w:space="0" w:color="000000"/>
              <w:right w:val="single" w:sz="4" w:space="0" w:color="000000"/>
            </w:tcBorders>
            <w:hideMark/>
          </w:tcPr>
          <w:p w14:paraId="620625DA"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49DF4142"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9F4CC5C" w14:textId="77777777" w:rsidR="004B469A" w:rsidRPr="009B5798" w:rsidRDefault="004B469A" w:rsidP="004B469A">
            <w:pPr>
              <w:spacing w:line="276" w:lineRule="auto"/>
              <w:ind w:firstLine="0"/>
              <w:jc w:val="left"/>
              <w:rPr>
                <w:szCs w:val="26"/>
              </w:rPr>
            </w:pPr>
            <w:r w:rsidRPr="009B5798">
              <w:rPr>
                <w:b/>
                <w:bCs/>
                <w:szCs w:val="26"/>
              </w:rPr>
              <w:t>3</w:t>
            </w:r>
          </w:p>
        </w:tc>
        <w:tc>
          <w:tcPr>
            <w:tcW w:w="3297" w:type="dxa"/>
            <w:tcBorders>
              <w:top w:val="single" w:sz="4" w:space="0" w:color="000000"/>
              <w:left w:val="single" w:sz="4" w:space="0" w:color="000000"/>
              <w:bottom w:val="single" w:sz="4" w:space="0" w:color="000000"/>
              <w:right w:val="single" w:sz="4" w:space="0" w:color="000000"/>
            </w:tcBorders>
            <w:hideMark/>
          </w:tcPr>
          <w:p w14:paraId="1F50C8C7" w14:textId="77777777" w:rsidR="004B469A" w:rsidRPr="009B5798" w:rsidRDefault="004B469A" w:rsidP="004B469A">
            <w:pPr>
              <w:spacing w:line="276" w:lineRule="auto"/>
              <w:ind w:firstLine="0"/>
              <w:jc w:val="left"/>
              <w:rPr>
                <w:szCs w:val="26"/>
              </w:rPr>
            </w:pPr>
            <w:r w:rsidRPr="009B5798">
              <w:rPr>
                <w:b/>
                <w:bCs/>
                <w:szCs w:val="26"/>
              </w:rPr>
              <w:t>Viết các constructor</w:t>
            </w:r>
          </w:p>
        </w:tc>
        <w:tc>
          <w:tcPr>
            <w:tcW w:w="1620" w:type="dxa"/>
            <w:tcBorders>
              <w:top w:val="single" w:sz="4" w:space="0" w:color="000000"/>
              <w:left w:val="single" w:sz="4" w:space="0" w:color="000000"/>
              <w:bottom w:val="single" w:sz="4" w:space="0" w:color="000000"/>
              <w:right w:val="single" w:sz="4" w:space="0" w:color="000000"/>
            </w:tcBorders>
            <w:hideMark/>
          </w:tcPr>
          <w:p w14:paraId="79334E96"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405AB798" w14:textId="77777777" w:rsidR="004B469A" w:rsidRPr="009B5798" w:rsidRDefault="004B469A" w:rsidP="004B469A">
            <w:pPr>
              <w:spacing w:line="276" w:lineRule="auto"/>
              <w:ind w:firstLine="0"/>
              <w:jc w:val="left"/>
              <w:rPr>
                <w:szCs w:val="26"/>
              </w:rPr>
            </w:pPr>
            <w:r w:rsidRPr="009B5798">
              <w:rPr>
                <w:b/>
                <w:bCs/>
                <w:szCs w:val="26"/>
              </w:rPr>
              <w:t>Mặc nhiên; đầy đủ tham số; copy</w:t>
            </w:r>
          </w:p>
        </w:tc>
        <w:tc>
          <w:tcPr>
            <w:tcW w:w="1345" w:type="dxa"/>
            <w:tcBorders>
              <w:top w:val="single" w:sz="4" w:space="0" w:color="000000"/>
              <w:left w:val="single" w:sz="4" w:space="0" w:color="000000"/>
              <w:bottom w:val="single" w:sz="4" w:space="0" w:color="000000"/>
              <w:right w:val="single" w:sz="4" w:space="0" w:color="000000"/>
            </w:tcBorders>
            <w:hideMark/>
          </w:tcPr>
          <w:p w14:paraId="734219A8" w14:textId="77777777" w:rsidR="004B469A" w:rsidRPr="009B5798" w:rsidRDefault="004B469A" w:rsidP="004B469A">
            <w:pPr>
              <w:spacing w:line="276" w:lineRule="auto"/>
              <w:ind w:firstLine="0"/>
              <w:jc w:val="left"/>
              <w:rPr>
                <w:szCs w:val="26"/>
              </w:rPr>
            </w:pPr>
          </w:p>
        </w:tc>
      </w:tr>
      <w:tr w:rsidR="004B469A" w:rsidRPr="009B5798" w14:paraId="525C03FC"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4D76B4E" w14:textId="77777777" w:rsidR="004B469A" w:rsidRPr="009B5798" w:rsidRDefault="004B469A" w:rsidP="004B469A">
            <w:pPr>
              <w:spacing w:line="276" w:lineRule="auto"/>
              <w:ind w:firstLine="0"/>
              <w:jc w:val="left"/>
              <w:rPr>
                <w:szCs w:val="26"/>
              </w:rPr>
            </w:pPr>
            <w:r w:rsidRPr="009B5798">
              <w:rPr>
                <w:b/>
                <w:bCs/>
                <w:szCs w:val="26"/>
              </w:rPr>
              <w:t>4</w:t>
            </w:r>
          </w:p>
        </w:tc>
        <w:tc>
          <w:tcPr>
            <w:tcW w:w="3297" w:type="dxa"/>
            <w:tcBorders>
              <w:top w:val="single" w:sz="4" w:space="0" w:color="000000"/>
              <w:left w:val="single" w:sz="4" w:space="0" w:color="000000"/>
              <w:bottom w:val="single" w:sz="4" w:space="0" w:color="000000"/>
              <w:right w:val="single" w:sz="4" w:space="0" w:color="000000"/>
            </w:tcBorders>
            <w:hideMark/>
          </w:tcPr>
          <w:p w14:paraId="273C3926" w14:textId="77777777" w:rsidR="004B469A" w:rsidRPr="009B5798" w:rsidRDefault="004B469A" w:rsidP="004B469A">
            <w:pPr>
              <w:spacing w:line="276" w:lineRule="auto"/>
              <w:ind w:firstLine="0"/>
              <w:jc w:val="left"/>
              <w:rPr>
                <w:szCs w:val="26"/>
              </w:rPr>
            </w:pPr>
            <w:r w:rsidRPr="009B5798">
              <w:rPr>
                <w:b/>
                <w:bCs/>
                <w:szCs w:val="26"/>
              </w:rPr>
              <w:t>Viết phương thức toString()</w:t>
            </w:r>
          </w:p>
        </w:tc>
        <w:tc>
          <w:tcPr>
            <w:tcW w:w="1620" w:type="dxa"/>
            <w:tcBorders>
              <w:top w:val="single" w:sz="4" w:space="0" w:color="000000"/>
              <w:left w:val="single" w:sz="4" w:space="0" w:color="000000"/>
              <w:bottom w:val="single" w:sz="4" w:space="0" w:color="000000"/>
              <w:right w:val="single" w:sz="4" w:space="0" w:color="000000"/>
            </w:tcBorders>
            <w:hideMark/>
          </w:tcPr>
          <w:p w14:paraId="4C6927EB" w14:textId="77777777" w:rsidR="004B469A" w:rsidRPr="009B5798" w:rsidRDefault="004B469A" w:rsidP="004B469A">
            <w:pPr>
              <w:spacing w:line="276" w:lineRule="auto"/>
              <w:ind w:firstLine="0"/>
              <w:jc w:val="left"/>
              <w:rPr>
                <w:szCs w:val="26"/>
              </w:rPr>
            </w:pPr>
            <w:r w:rsidRPr="009B5798">
              <w:rPr>
                <w:b/>
                <w:bCs/>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792D364A" w14:textId="77777777" w:rsidR="004B469A" w:rsidRPr="009B5798" w:rsidRDefault="004B469A" w:rsidP="004B469A">
            <w:pPr>
              <w:spacing w:line="276" w:lineRule="auto"/>
              <w:ind w:firstLine="0"/>
              <w:jc w:val="left"/>
              <w:rPr>
                <w:szCs w:val="26"/>
              </w:rPr>
            </w:pPr>
          </w:p>
        </w:tc>
        <w:tc>
          <w:tcPr>
            <w:tcW w:w="1345" w:type="dxa"/>
            <w:tcBorders>
              <w:top w:val="single" w:sz="4" w:space="0" w:color="000000"/>
              <w:left w:val="single" w:sz="4" w:space="0" w:color="000000"/>
              <w:bottom w:val="single" w:sz="4" w:space="0" w:color="000000"/>
              <w:right w:val="single" w:sz="4" w:space="0" w:color="000000"/>
            </w:tcBorders>
            <w:hideMark/>
          </w:tcPr>
          <w:p w14:paraId="56889F81" w14:textId="77777777" w:rsidR="004B469A" w:rsidRPr="009B5798" w:rsidRDefault="004B469A" w:rsidP="004B469A">
            <w:pPr>
              <w:spacing w:line="276" w:lineRule="auto"/>
              <w:ind w:firstLine="0"/>
              <w:jc w:val="left"/>
              <w:rPr>
                <w:szCs w:val="26"/>
              </w:rPr>
            </w:pPr>
            <w:r w:rsidRPr="009B5798">
              <w:rPr>
                <w:b/>
                <w:bCs/>
                <w:szCs w:val="26"/>
              </w:rPr>
              <w:t>Trả về khóa và giá trị cấu hình</w:t>
            </w:r>
          </w:p>
        </w:tc>
      </w:tr>
    </w:tbl>
    <w:p w14:paraId="2F11B882" w14:textId="77777777" w:rsidR="004B469A" w:rsidRPr="009B5798" w:rsidRDefault="004B469A" w:rsidP="004B469A">
      <w:pPr>
        <w:spacing w:line="276" w:lineRule="auto"/>
        <w:ind w:firstLine="0"/>
        <w:rPr>
          <w:szCs w:val="26"/>
        </w:rPr>
      </w:pPr>
      <w:r w:rsidRPr="009B5798">
        <w:rPr>
          <w:b/>
          <w:bCs/>
          <w:szCs w:val="26"/>
        </w:rPr>
        <w:t>26. Đặc tả Class YeuCauHoTro (Yêu Cầu Hỗ Trợ)</w:t>
      </w:r>
    </w:p>
    <w:tbl>
      <w:tblPr>
        <w:tblW w:w="8725" w:type="dxa"/>
        <w:tblBorders>
          <w:top w:val="single" w:sz="2" w:space="0" w:color="auto"/>
          <w:left w:val="single" w:sz="2" w:space="0" w:color="auto"/>
          <w:bottom w:val="single" w:sz="2" w:space="0" w:color="auto"/>
          <w:right w:val="single" w:sz="2" w:space="0" w:color="auto"/>
        </w:tblBorders>
        <w:shd w:val="clear" w:color="auto" w:fill="FFFFFF"/>
        <w:tblLayout w:type="fixed"/>
        <w:tblLook w:val="04A0" w:firstRow="1" w:lastRow="0" w:firstColumn="1" w:lastColumn="0" w:noHBand="0" w:noVBand="1"/>
      </w:tblPr>
      <w:tblGrid>
        <w:gridCol w:w="838"/>
        <w:gridCol w:w="3297"/>
        <w:gridCol w:w="1620"/>
        <w:gridCol w:w="1530"/>
        <w:gridCol w:w="1440"/>
      </w:tblGrid>
      <w:tr w:rsidR="004B469A" w:rsidRPr="009B5798" w14:paraId="34025E6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5E02486" w14:textId="77777777" w:rsidR="004B469A" w:rsidRPr="009B5798" w:rsidRDefault="004B469A" w:rsidP="004B469A">
            <w:pPr>
              <w:spacing w:line="276" w:lineRule="auto"/>
              <w:ind w:firstLine="0"/>
              <w:jc w:val="left"/>
              <w:rPr>
                <w:szCs w:val="26"/>
              </w:rPr>
            </w:pPr>
            <w:r w:rsidRPr="009B5798">
              <w:rPr>
                <w:b/>
                <w:bCs/>
                <w:szCs w:val="26"/>
              </w:rPr>
              <w:t>STT</w:t>
            </w:r>
          </w:p>
        </w:tc>
        <w:tc>
          <w:tcPr>
            <w:tcW w:w="3297" w:type="dxa"/>
            <w:tcBorders>
              <w:top w:val="single" w:sz="4" w:space="0" w:color="000000"/>
              <w:left w:val="single" w:sz="4" w:space="0" w:color="000000"/>
              <w:bottom w:val="single" w:sz="4" w:space="0" w:color="000000"/>
              <w:right w:val="single" w:sz="4" w:space="0" w:color="000000"/>
            </w:tcBorders>
            <w:hideMark/>
          </w:tcPr>
          <w:p w14:paraId="12E60598" w14:textId="77777777" w:rsidR="004B469A" w:rsidRPr="009B5798" w:rsidRDefault="004B469A" w:rsidP="004B469A">
            <w:pPr>
              <w:spacing w:line="276" w:lineRule="auto"/>
              <w:ind w:firstLine="0"/>
              <w:jc w:val="left"/>
              <w:rPr>
                <w:szCs w:val="26"/>
              </w:rPr>
            </w:pPr>
            <w:r w:rsidRPr="009B5798">
              <w:rPr>
                <w:b/>
                <w:bCs/>
                <w:szCs w:val="26"/>
              </w:rPr>
              <w:t>Công việc</w:t>
            </w:r>
          </w:p>
        </w:tc>
        <w:tc>
          <w:tcPr>
            <w:tcW w:w="1620" w:type="dxa"/>
            <w:tcBorders>
              <w:top w:val="single" w:sz="4" w:space="0" w:color="000000"/>
              <w:left w:val="single" w:sz="4" w:space="0" w:color="000000"/>
              <w:bottom w:val="single" w:sz="4" w:space="0" w:color="000000"/>
              <w:right w:val="single" w:sz="4" w:space="0" w:color="000000"/>
            </w:tcBorders>
            <w:hideMark/>
          </w:tcPr>
          <w:p w14:paraId="1D7154B0" w14:textId="77777777" w:rsidR="004B469A" w:rsidRPr="009B5798" w:rsidRDefault="004B469A" w:rsidP="004B469A">
            <w:pPr>
              <w:spacing w:line="276" w:lineRule="auto"/>
              <w:ind w:firstLine="0"/>
              <w:jc w:val="left"/>
              <w:rPr>
                <w:szCs w:val="26"/>
              </w:rPr>
            </w:pPr>
            <w:r w:rsidRPr="009B5798">
              <w:rPr>
                <w:b/>
                <w:bCs/>
                <w:szCs w:val="26"/>
              </w:rPr>
              <w:t>Kiểu dữ liệu</w:t>
            </w:r>
          </w:p>
        </w:tc>
        <w:tc>
          <w:tcPr>
            <w:tcW w:w="1530" w:type="dxa"/>
            <w:tcBorders>
              <w:top w:val="single" w:sz="4" w:space="0" w:color="000000"/>
              <w:left w:val="single" w:sz="4" w:space="0" w:color="000000"/>
              <w:bottom w:val="single" w:sz="4" w:space="0" w:color="000000"/>
              <w:right w:val="single" w:sz="4" w:space="0" w:color="000000"/>
            </w:tcBorders>
            <w:hideMark/>
          </w:tcPr>
          <w:p w14:paraId="1FCAADD2" w14:textId="77777777" w:rsidR="004B469A" w:rsidRPr="009B5798" w:rsidRDefault="004B469A" w:rsidP="004B469A">
            <w:pPr>
              <w:spacing w:line="276" w:lineRule="auto"/>
              <w:ind w:firstLine="0"/>
              <w:jc w:val="left"/>
              <w:rPr>
                <w:szCs w:val="26"/>
              </w:rPr>
            </w:pPr>
            <w:r w:rsidRPr="009B5798">
              <w:rPr>
                <w:b/>
                <w:bCs/>
                <w:szCs w:val="26"/>
              </w:rPr>
              <w:t>Ràng buộc</w:t>
            </w:r>
          </w:p>
        </w:tc>
        <w:tc>
          <w:tcPr>
            <w:tcW w:w="1440" w:type="dxa"/>
            <w:tcBorders>
              <w:top w:val="single" w:sz="4" w:space="0" w:color="000000"/>
              <w:left w:val="single" w:sz="4" w:space="0" w:color="000000"/>
              <w:bottom w:val="single" w:sz="4" w:space="0" w:color="000000"/>
              <w:right w:val="single" w:sz="4" w:space="0" w:color="000000"/>
            </w:tcBorders>
            <w:hideMark/>
          </w:tcPr>
          <w:p w14:paraId="3D7B0883" w14:textId="77777777" w:rsidR="004B469A" w:rsidRPr="009B5798" w:rsidRDefault="004B469A" w:rsidP="004B469A">
            <w:pPr>
              <w:spacing w:line="276" w:lineRule="auto"/>
              <w:ind w:firstLine="0"/>
              <w:jc w:val="left"/>
              <w:rPr>
                <w:szCs w:val="26"/>
              </w:rPr>
            </w:pPr>
            <w:r w:rsidRPr="009B5798">
              <w:rPr>
                <w:b/>
                <w:bCs/>
                <w:szCs w:val="26"/>
              </w:rPr>
              <w:t>Ghi chú</w:t>
            </w:r>
          </w:p>
        </w:tc>
      </w:tr>
      <w:tr w:rsidR="004B469A" w:rsidRPr="009B5798" w14:paraId="4A8FD3A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9ECAD4C" w14:textId="77777777" w:rsidR="004B469A" w:rsidRPr="009B5798" w:rsidRDefault="004B469A" w:rsidP="004B469A">
            <w:pPr>
              <w:spacing w:line="276" w:lineRule="auto"/>
              <w:ind w:firstLine="0"/>
              <w:jc w:val="left"/>
              <w:rPr>
                <w:szCs w:val="26"/>
              </w:rPr>
            </w:pPr>
            <w:r w:rsidRPr="009B5798">
              <w:rPr>
                <w:b/>
                <w:bCs/>
                <w:szCs w:val="26"/>
              </w:rPr>
              <w:t>1</w:t>
            </w:r>
          </w:p>
        </w:tc>
        <w:tc>
          <w:tcPr>
            <w:tcW w:w="3297" w:type="dxa"/>
            <w:tcBorders>
              <w:top w:val="single" w:sz="4" w:space="0" w:color="000000"/>
              <w:left w:val="single" w:sz="4" w:space="0" w:color="000000"/>
              <w:bottom w:val="single" w:sz="4" w:space="0" w:color="000000"/>
              <w:right w:val="single" w:sz="4" w:space="0" w:color="000000"/>
            </w:tcBorders>
            <w:hideMark/>
          </w:tcPr>
          <w:p w14:paraId="67C11D91" w14:textId="77777777" w:rsidR="004B469A" w:rsidRPr="009B5798" w:rsidRDefault="004B469A" w:rsidP="004B469A">
            <w:pPr>
              <w:spacing w:line="276" w:lineRule="auto"/>
              <w:ind w:firstLine="0"/>
              <w:jc w:val="left"/>
              <w:rPr>
                <w:szCs w:val="26"/>
              </w:rPr>
            </w:pPr>
            <w:r w:rsidRPr="009B5798">
              <w:rPr>
                <w:b/>
                <w:bCs/>
                <w:szCs w:val="26"/>
              </w:rPr>
              <w:t>Khai báo thuộc tính:</w:t>
            </w:r>
          </w:p>
        </w:tc>
        <w:tc>
          <w:tcPr>
            <w:tcW w:w="1620" w:type="dxa"/>
            <w:tcBorders>
              <w:top w:val="single" w:sz="4" w:space="0" w:color="000000"/>
              <w:left w:val="single" w:sz="4" w:space="0" w:color="000000"/>
              <w:bottom w:val="single" w:sz="4" w:space="0" w:color="000000"/>
              <w:right w:val="single" w:sz="4" w:space="0" w:color="000000"/>
            </w:tcBorders>
            <w:hideMark/>
          </w:tcPr>
          <w:p w14:paraId="76981F29"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44F05FC8" w14:textId="77777777" w:rsidR="004B469A" w:rsidRPr="009B5798" w:rsidRDefault="004B469A" w:rsidP="004B469A">
            <w:pPr>
              <w:spacing w:line="276" w:lineRule="auto"/>
              <w:ind w:firstLine="0"/>
              <w:jc w:val="left"/>
              <w:rPr>
                <w:szCs w:val="26"/>
              </w:rPr>
            </w:pPr>
          </w:p>
        </w:tc>
        <w:tc>
          <w:tcPr>
            <w:tcW w:w="1440" w:type="dxa"/>
            <w:tcBorders>
              <w:top w:val="single" w:sz="4" w:space="0" w:color="000000"/>
              <w:left w:val="single" w:sz="4" w:space="0" w:color="000000"/>
              <w:bottom w:val="single" w:sz="4" w:space="0" w:color="000000"/>
              <w:right w:val="single" w:sz="4" w:space="0" w:color="000000"/>
            </w:tcBorders>
            <w:hideMark/>
          </w:tcPr>
          <w:p w14:paraId="5497471C" w14:textId="77777777" w:rsidR="004B469A" w:rsidRPr="009B5798" w:rsidRDefault="004B469A" w:rsidP="004B469A">
            <w:pPr>
              <w:spacing w:line="276" w:lineRule="auto"/>
              <w:ind w:firstLine="0"/>
              <w:jc w:val="left"/>
              <w:rPr>
                <w:szCs w:val="26"/>
              </w:rPr>
            </w:pPr>
          </w:p>
        </w:tc>
      </w:tr>
      <w:tr w:rsidR="004B469A" w:rsidRPr="009B5798" w14:paraId="4880705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AB70596" w14:textId="77777777" w:rsidR="004B469A" w:rsidRPr="009B5798" w:rsidRDefault="004B469A" w:rsidP="004B469A">
            <w:pPr>
              <w:spacing w:line="276" w:lineRule="auto"/>
              <w:ind w:firstLine="0"/>
              <w:jc w:val="left"/>
              <w:rPr>
                <w:szCs w:val="26"/>
              </w:rPr>
            </w:pPr>
            <w:r w:rsidRPr="009B5798">
              <w:rPr>
                <w:szCs w:val="26"/>
              </w:rPr>
              <w:lastRenderedPageBreak/>
              <w:t>1.1</w:t>
            </w:r>
          </w:p>
        </w:tc>
        <w:tc>
          <w:tcPr>
            <w:tcW w:w="3297" w:type="dxa"/>
            <w:tcBorders>
              <w:top w:val="single" w:sz="4" w:space="0" w:color="000000"/>
              <w:left w:val="single" w:sz="4" w:space="0" w:color="000000"/>
              <w:bottom w:val="single" w:sz="4" w:space="0" w:color="000000"/>
              <w:right w:val="single" w:sz="4" w:space="0" w:color="000000"/>
            </w:tcBorders>
            <w:hideMark/>
          </w:tcPr>
          <w:p w14:paraId="2A5DF827" w14:textId="77777777" w:rsidR="004B469A" w:rsidRPr="009B5798" w:rsidRDefault="004B469A" w:rsidP="004B469A">
            <w:pPr>
              <w:spacing w:line="276" w:lineRule="auto"/>
              <w:ind w:firstLine="0"/>
              <w:jc w:val="left"/>
              <w:rPr>
                <w:szCs w:val="26"/>
              </w:rPr>
            </w:pPr>
            <w:r w:rsidRPr="009B5798">
              <w:rPr>
                <w:szCs w:val="26"/>
              </w:rPr>
              <w:t>maYC</w:t>
            </w:r>
          </w:p>
        </w:tc>
        <w:tc>
          <w:tcPr>
            <w:tcW w:w="1620" w:type="dxa"/>
            <w:tcBorders>
              <w:top w:val="single" w:sz="4" w:space="0" w:color="000000"/>
              <w:left w:val="single" w:sz="4" w:space="0" w:color="000000"/>
              <w:bottom w:val="single" w:sz="4" w:space="0" w:color="000000"/>
              <w:right w:val="single" w:sz="4" w:space="0" w:color="000000"/>
            </w:tcBorders>
            <w:hideMark/>
          </w:tcPr>
          <w:p w14:paraId="7205AD88" w14:textId="77777777" w:rsidR="004B469A" w:rsidRPr="009B5798" w:rsidRDefault="004B469A" w:rsidP="004B469A">
            <w:pPr>
              <w:spacing w:line="276" w:lineRule="auto"/>
              <w:ind w:firstLine="0"/>
              <w:jc w:val="left"/>
              <w:rPr>
                <w:szCs w:val="26"/>
              </w:rPr>
            </w:pPr>
            <w:r w:rsidRPr="009B5798">
              <w:rPr>
                <w:szCs w:val="26"/>
              </w:rPr>
              <w:t>int</w:t>
            </w:r>
          </w:p>
        </w:tc>
        <w:tc>
          <w:tcPr>
            <w:tcW w:w="1530" w:type="dxa"/>
            <w:tcBorders>
              <w:top w:val="single" w:sz="4" w:space="0" w:color="000000"/>
              <w:left w:val="single" w:sz="4" w:space="0" w:color="000000"/>
              <w:bottom w:val="single" w:sz="4" w:space="0" w:color="000000"/>
              <w:right w:val="single" w:sz="4" w:space="0" w:color="000000"/>
            </w:tcBorders>
            <w:hideMark/>
          </w:tcPr>
          <w:p w14:paraId="5EDF318A" w14:textId="77777777" w:rsidR="004B469A" w:rsidRPr="009B5798" w:rsidRDefault="004B469A" w:rsidP="004B469A">
            <w:pPr>
              <w:spacing w:line="276" w:lineRule="auto"/>
              <w:ind w:firstLine="0"/>
              <w:jc w:val="left"/>
              <w:rPr>
                <w:szCs w:val="26"/>
              </w:rPr>
            </w:pPr>
            <w:r w:rsidRPr="009B5798">
              <w:rPr>
                <w:szCs w:val="26"/>
              </w:rPr>
              <w:t>Tự động sinh</w:t>
            </w:r>
          </w:p>
        </w:tc>
        <w:tc>
          <w:tcPr>
            <w:tcW w:w="1440" w:type="dxa"/>
            <w:tcBorders>
              <w:top w:val="single" w:sz="4" w:space="0" w:color="000000"/>
              <w:left w:val="single" w:sz="4" w:space="0" w:color="000000"/>
              <w:bottom w:val="single" w:sz="4" w:space="0" w:color="000000"/>
              <w:right w:val="single" w:sz="4" w:space="0" w:color="000000"/>
            </w:tcBorders>
            <w:hideMark/>
          </w:tcPr>
          <w:p w14:paraId="337C7425" w14:textId="77777777" w:rsidR="004B469A" w:rsidRPr="009B5798" w:rsidRDefault="004B469A" w:rsidP="004B469A">
            <w:pPr>
              <w:spacing w:line="276" w:lineRule="auto"/>
              <w:ind w:firstLine="0"/>
              <w:jc w:val="left"/>
              <w:rPr>
                <w:szCs w:val="26"/>
              </w:rPr>
            </w:pPr>
            <w:r w:rsidRPr="009B5798">
              <w:rPr>
                <w:szCs w:val="26"/>
              </w:rPr>
              <w:t>{id}; PK, IDENTITY(1,1)</w:t>
            </w:r>
          </w:p>
        </w:tc>
      </w:tr>
      <w:tr w:rsidR="004B469A" w:rsidRPr="009B5798" w14:paraId="78FC1816"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2622BE6" w14:textId="77777777" w:rsidR="004B469A" w:rsidRPr="009B5798" w:rsidRDefault="004B469A" w:rsidP="004B469A">
            <w:pPr>
              <w:spacing w:line="276" w:lineRule="auto"/>
              <w:ind w:firstLine="0"/>
              <w:jc w:val="left"/>
              <w:rPr>
                <w:szCs w:val="26"/>
              </w:rPr>
            </w:pPr>
            <w:r w:rsidRPr="009B5798">
              <w:rPr>
                <w:szCs w:val="26"/>
              </w:rPr>
              <w:t>1.2</w:t>
            </w:r>
          </w:p>
        </w:tc>
        <w:tc>
          <w:tcPr>
            <w:tcW w:w="3297" w:type="dxa"/>
            <w:tcBorders>
              <w:top w:val="single" w:sz="4" w:space="0" w:color="000000"/>
              <w:left w:val="single" w:sz="4" w:space="0" w:color="000000"/>
              <w:bottom w:val="single" w:sz="4" w:space="0" w:color="000000"/>
              <w:right w:val="single" w:sz="4" w:space="0" w:color="000000"/>
            </w:tcBorders>
            <w:hideMark/>
          </w:tcPr>
          <w:p w14:paraId="0B3AC0D1" w14:textId="77777777" w:rsidR="004B469A" w:rsidRPr="009B5798" w:rsidRDefault="004B469A" w:rsidP="004B469A">
            <w:pPr>
              <w:spacing w:line="276" w:lineRule="auto"/>
              <w:ind w:firstLine="0"/>
              <w:jc w:val="left"/>
              <w:rPr>
                <w:szCs w:val="26"/>
              </w:rPr>
            </w:pPr>
            <w:r w:rsidRPr="009B5798">
              <w:rPr>
                <w:szCs w:val="26"/>
              </w:rPr>
              <w:t>maTK</w:t>
            </w:r>
          </w:p>
        </w:tc>
        <w:tc>
          <w:tcPr>
            <w:tcW w:w="1620" w:type="dxa"/>
            <w:tcBorders>
              <w:top w:val="single" w:sz="4" w:space="0" w:color="000000"/>
              <w:left w:val="single" w:sz="4" w:space="0" w:color="000000"/>
              <w:bottom w:val="single" w:sz="4" w:space="0" w:color="000000"/>
              <w:right w:val="single" w:sz="4" w:space="0" w:color="000000"/>
            </w:tcBorders>
            <w:hideMark/>
          </w:tcPr>
          <w:p w14:paraId="6803D67C" w14:textId="77777777" w:rsidR="004B469A" w:rsidRPr="009B5798" w:rsidRDefault="004B469A" w:rsidP="004B469A">
            <w:pPr>
              <w:spacing w:line="276" w:lineRule="auto"/>
              <w:ind w:firstLine="0"/>
              <w:jc w:val="left"/>
              <w:rPr>
                <w:szCs w:val="26"/>
              </w:rPr>
            </w:pPr>
            <w:r w:rsidRPr="009B5798">
              <w:rPr>
                <w:szCs w:val="26"/>
              </w:rPr>
              <w:t>int</w:t>
            </w:r>
          </w:p>
        </w:tc>
        <w:tc>
          <w:tcPr>
            <w:tcW w:w="1530" w:type="dxa"/>
            <w:tcBorders>
              <w:top w:val="single" w:sz="4" w:space="0" w:color="000000"/>
              <w:left w:val="single" w:sz="4" w:space="0" w:color="000000"/>
              <w:bottom w:val="single" w:sz="4" w:space="0" w:color="000000"/>
              <w:right w:val="single" w:sz="4" w:space="0" w:color="000000"/>
            </w:tcBorders>
            <w:hideMark/>
          </w:tcPr>
          <w:p w14:paraId="76484B98" w14:textId="77777777" w:rsidR="004B469A" w:rsidRPr="009B5798" w:rsidRDefault="004B469A" w:rsidP="004B469A">
            <w:pPr>
              <w:spacing w:line="276" w:lineRule="auto"/>
              <w:ind w:firstLine="0"/>
              <w:jc w:val="left"/>
              <w:rPr>
                <w:szCs w:val="26"/>
              </w:rPr>
            </w:pPr>
            <w:r w:rsidRPr="009B5798">
              <w:rPr>
                <w:szCs w:val="26"/>
              </w:rPr>
              <w:t>Bắt buộc; tham chiếu tài khoản tồn tại</w:t>
            </w:r>
          </w:p>
        </w:tc>
        <w:tc>
          <w:tcPr>
            <w:tcW w:w="1440" w:type="dxa"/>
            <w:tcBorders>
              <w:top w:val="single" w:sz="4" w:space="0" w:color="000000"/>
              <w:left w:val="single" w:sz="4" w:space="0" w:color="000000"/>
              <w:bottom w:val="single" w:sz="4" w:space="0" w:color="000000"/>
              <w:right w:val="single" w:sz="4" w:space="0" w:color="000000"/>
            </w:tcBorders>
            <w:hideMark/>
          </w:tcPr>
          <w:p w14:paraId="4E89011A" w14:textId="77777777" w:rsidR="004B469A" w:rsidRPr="009B5798" w:rsidRDefault="004B469A" w:rsidP="004B469A">
            <w:pPr>
              <w:spacing w:line="276" w:lineRule="auto"/>
              <w:ind w:firstLine="0"/>
              <w:jc w:val="left"/>
              <w:rPr>
                <w:szCs w:val="26"/>
              </w:rPr>
            </w:pPr>
            <w:r w:rsidRPr="009B5798">
              <w:rPr>
                <w:szCs w:val="26"/>
              </w:rPr>
              <w:t>FK → TaiKhoan</w:t>
            </w:r>
          </w:p>
        </w:tc>
      </w:tr>
      <w:tr w:rsidR="004B469A" w:rsidRPr="009B5798" w14:paraId="555E11A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A34F56E" w14:textId="77777777" w:rsidR="004B469A" w:rsidRPr="009B5798" w:rsidRDefault="004B469A" w:rsidP="004B469A">
            <w:pPr>
              <w:spacing w:line="276" w:lineRule="auto"/>
              <w:ind w:firstLine="0"/>
              <w:jc w:val="left"/>
              <w:rPr>
                <w:szCs w:val="26"/>
              </w:rPr>
            </w:pPr>
            <w:r w:rsidRPr="009B5798">
              <w:rPr>
                <w:szCs w:val="26"/>
              </w:rPr>
              <w:t>1.3</w:t>
            </w:r>
          </w:p>
        </w:tc>
        <w:tc>
          <w:tcPr>
            <w:tcW w:w="3297" w:type="dxa"/>
            <w:tcBorders>
              <w:top w:val="single" w:sz="4" w:space="0" w:color="000000"/>
              <w:left w:val="single" w:sz="4" w:space="0" w:color="000000"/>
              <w:bottom w:val="single" w:sz="4" w:space="0" w:color="000000"/>
              <w:right w:val="single" w:sz="4" w:space="0" w:color="000000"/>
            </w:tcBorders>
            <w:hideMark/>
          </w:tcPr>
          <w:p w14:paraId="5CB87D76" w14:textId="77777777" w:rsidR="004B469A" w:rsidRPr="009B5798" w:rsidRDefault="004B469A" w:rsidP="004B469A">
            <w:pPr>
              <w:spacing w:line="276" w:lineRule="auto"/>
              <w:ind w:firstLine="0"/>
              <w:jc w:val="left"/>
              <w:rPr>
                <w:szCs w:val="26"/>
              </w:rPr>
            </w:pPr>
            <w:r w:rsidRPr="009B5798">
              <w:rPr>
                <w:szCs w:val="26"/>
              </w:rPr>
              <w:t>tieuDe</w:t>
            </w:r>
          </w:p>
        </w:tc>
        <w:tc>
          <w:tcPr>
            <w:tcW w:w="1620" w:type="dxa"/>
            <w:tcBorders>
              <w:top w:val="single" w:sz="4" w:space="0" w:color="000000"/>
              <w:left w:val="single" w:sz="4" w:space="0" w:color="000000"/>
              <w:bottom w:val="single" w:sz="4" w:space="0" w:color="000000"/>
              <w:right w:val="single" w:sz="4" w:space="0" w:color="000000"/>
            </w:tcBorders>
            <w:hideMark/>
          </w:tcPr>
          <w:p w14:paraId="2CB2057D" w14:textId="77777777" w:rsidR="004B469A" w:rsidRPr="009B5798" w:rsidRDefault="004B469A" w:rsidP="004B469A">
            <w:pPr>
              <w:spacing w:line="276" w:lineRule="auto"/>
              <w:ind w:firstLine="0"/>
              <w:jc w:val="left"/>
              <w:rPr>
                <w:szCs w:val="26"/>
              </w:rPr>
            </w:pPr>
            <w:r w:rsidRPr="009B5798">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44895C49" w14:textId="77777777" w:rsidR="004B469A" w:rsidRPr="009B5798" w:rsidRDefault="004B469A" w:rsidP="004B469A">
            <w:pPr>
              <w:spacing w:line="276" w:lineRule="auto"/>
              <w:ind w:firstLine="0"/>
              <w:jc w:val="left"/>
              <w:rPr>
                <w:szCs w:val="26"/>
              </w:rPr>
            </w:pPr>
            <w:r w:rsidRPr="009B5798">
              <w:rPr>
                <w:szCs w:val="26"/>
              </w:rPr>
              <w:t>Không rỗng; tối đa 160 ký tự</w:t>
            </w:r>
          </w:p>
        </w:tc>
        <w:tc>
          <w:tcPr>
            <w:tcW w:w="1440" w:type="dxa"/>
            <w:tcBorders>
              <w:top w:val="single" w:sz="4" w:space="0" w:color="000000"/>
              <w:left w:val="single" w:sz="4" w:space="0" w:color="000000"/>
              <w:bottom w:val="single" w:sz="4" w:space="0" w:color="000000"/>
              <w:right w:val="single" w:sz="4" w:space="0" w:color="000000"/>
            </w:tcBorders>
            <w:hideMark/>
          </w:tcPr>
          <w:p w14:paraId="64A6281F" w14:textId="77777777" w:rsidR="004B469A" w:rsidRPr="009B5798" w:rsidRDefault="004B469A" w:rsidP="004B469A">
            <w:pPr>
              <w:spacing w:line="276" w:lineRule="auto"/>
              <w:ind w:firstLine="0"/>
              <w:jc w:val="left"/>
              <w:rPr>
                <w:szCs w:val="26"/>
              </w:rPr>
            </w:pPr>
            <w:r w:rsidRPr="009B5798">
              <w:rPr>
                <w:szCs w:val="26"/>
              </w:rPr>
              <w:t>NVARCHAR(160)</w:t>
            </w:r>
          </w:p>
        </w:tc>
      </w:tr>
      <w:tr w:rsidR="004B469A" w:rsidRPr="009B5798" w14:paraId="1AB6AF91"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4D88FE3" w14:textId="77777777" w:rsidR="004B469A" w:rsidRPr="009B5798" w:rsidRDefault="004B469A" w:rsidP="004B469A">
            <w:pPr>
              <w:spacing w:line="276" w:lineRule="auto"/>
              <w:ind w:firstLine="0"/>
              <w:jc w:val="left"/>
              <w:rPr>
                <w:szCs w:val="26"/>
              </w:rPr>
            </w:pPr>
            <w:r w:rsidRPr="009B5798">
              <w:rPr>
                <w:szCs w:val="26"/>
              </w:rPr>
              <w:t>1.4</w:t>
            </w:r>
          </w:p>
        </w:tc>
        <w:tc>
          <w:tcPr>
            <w:tcW w:w="3297" w:type="dxa"/>
            <w:tcBorders>
              <w:top w:val="single" w:sz="4" w:space="0" w:color="000000"/>
              <w:left w:val="single" w:sz="4" w:space="0" w:color="000000"/>
              <w:bottom w:val="single" w:sz="4" w:space="0" w:color="000000"/>
              <w:right w:val="single" w:sz="4" w:space="0" w:color="000000"/>
            </w:tcBorders>
            <w:hideMark/>
          </w:tcPr>
          <w:p w14:paraId="5314A4DF" w14:textId="77777777" w:rsidR="004B469A" w:rsidRPr="009B5798" w:rsidRDefault="004B469A" w:rsidP="004B469A">
            <w:pPr>
              <w:spacing w:line="276" w:lineRule="auto"/>
              <w:ind w:firstLine="0"/>
              <w:jc w:val="left"/>
              <w:rPr>
                <w:szCs w:val="26"/>
              </w:rPr>
            </w:pPr>
            <w:r w:rsidRPr="009B5798">
              <w:rPr>
                <w:szCs w:val="26"/>
              </w:rPr>
              <w:t>noiDung</w:t>
            </w:r>
          </w:p>
        </w:tc>
        <w:tc>
          <w:tcPr>
            <w:tcW w:w="1620" w:type="dxa"/>
            <w:tcBorders>
              <w:top w:val="single" w:sz="4" w:space="0" w:color="000000"/>
              <w:left w:val="single" w:sz="4" w:space="0" w:color="000000"/>
              <w:bottom w:val="single" w:sz="4" w:space="0" w:color="000000"/>
              <w:right w:val="single" w:sz="4" w:space="0" w:color="000000"/>
            </w:tcBorders>
            <w:hideMark/>
          </w:tcPr>
          <w:p w14:paraId="5A05DBB2" w14:textId="77777777" w:rsidR="004B469A" w:rsidRPr="009B5798" w:rsidRDefault="004B469A" w:rsidP="004B469A">
            <w:pPr>
              <w:spacing w:line="276" w:lineRule="auto"/>
              <w:ind w:firstLine="0"/>
              <w:jc w:val="left"/>
              <w:rPr>
                <w:szCs w:val="26"/>
              </w:rPr>
            </w:pPr>
            <w:r w:rsidRPr="009B5798">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2DCA2FF4" w14:textId="77777777" w:rsidR="004B469A" w:rsidRPr="009B5798" w:rsidRDefault="004B469A" w:rsidP="004B469A">
            <w:pPr>
              <w:spacing w:line="276" w:lineRule="auto"/>
              <w:ind w:firstLine="0"/>
              <w:jc w:val="left"/>
              <w:rPr>
                <w:szCs w:val="26"/>
              </w:rPr>
            </w:pPr>
            <w:r w:rsidRPr="009B5798">
              <w:rPr>
                <w:szCs w:val="26"/>
              </w:rPr>
              <w:t>Không rỗng; tối đa 1500 ký tự</w:t>
            </w:r>
          </w:p>
        </w:tc>
        <w:tc>
          <w:tcPr>
            <w:tcW w:w="1440" w:type="dxa"/>
            <w:tcBorders>
              <w:top w:val="single" w:sz="4" w:space="0" w:color="000000"/>
              <w:left w:val="single" w:sz="4" w:space="0" w:color="000000"/>
              <w:bottom w:val="single" w:sz="4" w:space="0" w:color="000000"/>
              <w:right w:val="single" w:sz="4" w:space="0" w:color="000000"/>
            </w:tcBorders>
            <w:hideMark/>
          </w:tcPr>
          <w:p w14:paraId="409E79E2" w14:textId="77777777" w:rsidR="004B469A" w:rsidRPr="009B5798" w:rsidRDefault="004B469A" w:rsidP="004B469A">
            <w:pPr>
              <w:spacing w:line="276" w:lineRule="auto"/>
              <w:ind w:firstLine="0"/>
              <w:jc w:val="left"/>
              <w:rPr>
                <w:szCs w:val="26"/>
              </w:rPr>
            </w:pPr>
            <w:r w:rsidRPr="009B5798">
              <w:rPr>
                <w:szCs w:val="26"/>
              </w:rPr>
              <w:t>NVARCHAR(1500)</w:t>
            </w:r>
          </w:p>
        </w:tc>
      </w:tr>
      <w:tr w:rsidR="004B469A" w:rsidRPr="009B5798" w14:paraId="5B7F6B13"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6D7A06B2" w14:textId="77777777" w:rsidR="004B469A" w:rsidRPr="009B5798" w:rsidRDefault="004B469A" w:rsidP="004B469A">
            <w:pPr>
              <w:spacing w:line="276" w:lineRule="auto"/>
              <w:ind w:firstLine="0"/>
              <w:jc w:val="left"/>
              <w:rPr>
                <w:szCs w:val="26"/>
              </w:rPr>
            </w:pPr>
            <w:r w:rsidRPr="009B5798">
              <w:rPr>
                <w:szCs w:val="26"/>
              </w:rPr>
              <w:t>1.5</w:t>
            </w:r>
          </w:p>
        </w:tc>
        <w:tc>
          <w:tcPr>
            <w:tcW w:w="3297" w:type="dxa"/>
            <w:tcBorders>
              <w:top w:val="single" w:sz="4" w:space="0" w:color="000000"/>
              <w:left w:val="single" w:sz="4" w:space="0" w:color="000000"/>
              <w:bottom w:val="single" w:sz="4" w:space="0" w:color="000000"/>
              <w:right w:val="single" w:sz="4" w:space="0" w:color="000000"/>
            </w:tcBorders>
            <w:hideMark/>
          </w:tcPr>
          <w:p w14:paraId="7D5FBD44" w14:textId="77777777" w:rsidR="004B469A" w:rsidRPr="009B5798" w:rsidRDefault="004B469A" w:rsidP="004B469A">
            <w:pPr>
              <w:spacing w:line="276" w:lineRule="auto"/>
              <w:ind w:firstLine="0"/>
              <w:jc w:val="left"/>
              <w:rPr>
                <w:szCs w:val="26"/>
              </w:rPr>
            </w:pPr>
            <w:r w:rsidRPr="009B5798">
              <w:rPr>
                <w:szCs w:val="26"/>
              </w:rPr>
              <w:t>ngayTao</w:t>
            </w:r>
          </w:p>
        </w:tc>
        <w:tc>
          <w:tcPr>
            <w:tcW w:w="1620" w:type="dxa"/>
            <w:tcBorders>
              <w:top w:val="single" w:sz="4" w:space="0" w:color="000000"/>
              <w:left w:val="single" w:sz="4" w:space="0" w:color="000000"/>
              <w:bottom w:val="single" w:sz="4" w:space="0" w:color="000000"/>
              <w:right w:val="single" w:sz="4" w:space="0" w:color="000000"/>
            </w:tcBorders>
            <w:hideMark/>
          </w:tcPr>
          <w:p w14:paraId="5CECDB67" w14:textId="77777777" w:rsidR="004B469A" w:rsidRPr="009B5798" w:rsidRDefault="004B469A" w:rsidP="004B469A">
            <w:pPr>
              <w:spacing w:line="276" w:lineRule="auto"/>
              <w:ind w:firstLine="0"/>
              <w:jc w:val="left"/>
              <w:rPr>
                <w:szCs w:val="26"/>
              </w:rPr>
            </w:pPr>
            <w:r w:rsidRPr="009B5798">
              <w:rPr>
                <w:szCs w:val="26"/>
              </w:rPr>
              <w:t>LocalDateTime</w:t>
            </w:r>
          </w:p>
        </w:tc>
        <w:tc>
          <w:tcPr>
            <w:tcW w:w="1530" w:type="dxa"/>
            <w:tcBorders>
              <w:top w:val="single" w:sz="4" w:space="0" w:color="000000"/>
              <w:left w:val="single" w:sz="4" w:space="0" w:color="000000"/>
              <w:bottom w:val="single" w:sz="4" w:space="0" w:color="000000"/>
              <w:right w:val="single" w:sz="4" w:space="0" w:color="000000"/>
            </w:tcBorders>
            <w:hideMark/>
          </w:tcPr>
          <w:p w14:paraId="05A9E872" w14:textId="77777777" w:rsidR="004B469A" w:rsidRPr="009B5798" w:rsidRDefault="004B469A" w:rsidP="004B469A">
            <w:pPr>
              <w:spacing w:line="276" w:lineRule="auto"/>
              <w:ind w:firstLine="0"/>
              <w:jc w:val="left"/>
              <w:rPr>
                <w:szCs w:val="26"/>
              </w:rPr>
            </w:pPr>
            <w:r w:rsidRPr="009B5798">
              <w:rPr>
                <w:szCs w:val="26"/>
              </w:rPr>
              <w:t>Tự sinh khi tạo yêu cầu</w:t>
            </w:r>
          </w:p>
        </w:tc>
        <w:tc>
          <w:tcPr>
            <w:tcW w:w="1440" w:type="dxa"/>
            <w:tcBorders>
              <w:top w:val="single" w:sz="4" w:space="0" w:color="000000"/>
              <w:left w:val="single" w:sz="4" w:space="0" w:color="000000"/>
              <w:bottom w:val="single" w:sz="4" w:space="0" w:color="000000"/>
              <w:right w:val="single" w:sz="4" w:space="0" w:color="000000"/>
            </w:tcBorders>
            <w:hideMark/>
          </w:tcPr>
          <w:p w14:paraId="624711B6" w14:textId="77777777" w:rsidR="004B469A" w:rsidRPr="009B5798" w:rsidRDefault="004B469A" w:rsidP="004B469A">
            <w:pPr>
              <w:spacing w:line="276" w:lineRule="auto"/>
              <w:ind w:firstLine="0"/>
              <w:jc w:val="left"/>
              <w:rPr>
                <w:szCs w:val="26"/>
              </w:rPr>
            </w:pPr>
            <w:r w:rsidRPr="009B5798">
              <w:rPr>
                <w:szCs w:val="26"/>
              </w:rPr>
              <w:t>DEFAULT SYSDATETIME()</w:t>
            </w:r>
          </w:p>
        </w:tc>
      </w:tr>
      <w:tr w:rsidR="004B469A" w:rsidRPr="009B5798" w14:paraId="07A75A4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23BB0B0" w14:textId="77777777" w:rsidR="004B469A" w:rsidRPr="009B5798" w:rsidRDefault="004B469A" w:rsidP="004B469A">
            <w:pPr>
              <w:spacing w:line="276" w:lineRule="auto"/>
              <w:ind w:firstLine="0"/>
              <w:jc w:val="left"/>
              <w:rPr>
                <w:szCs w:val="26"/>
              </w:rPr>
            </w:pPr>
            <w:r w:rsidRPr="009B5798">
              <w:rPr>
                <w:szCs w:val="26"/>
              </w:rPr>
              <w:t>1.6</w:t>
            </w:r>
          </w:p>
        </w:tc>
        <w:tc>
          <w:tcPr>
            <w:tcW w:w="3297" w:type="dxa"/>
            <w:tcBorders>
              <w:top w:val="single" w:sz="4" w:space="0" w:color="000000"/>
              <w:left w:val="single" w:sz="4" w:space="0" w:color="000000"/>
              <w:bottom w:val="single" w:sz="4" w:space="0" w:color="000000"/>
              <w:right w:val="single" w:sz="4" w:space="0" w:color="000000"/>
            </w:tcBorders>
            <w:hideMark/>
          </w:tcPr>
          <w:p w14:paraId="06F6224A" w14:textId="77777777" w:rsidR="004B469A" w:rsidRPr="009B5798" w:rsidRDefault="004B469A" w:rsidP="004B469A">
            <w:pPr>
              <w:spacing w:line="276" w:lineRule="auto"/>
              <w:ind w:firstLine="0"/>
              <w:jc w:val="left"/>
              <w:rPr>
                <w:szCs w:val="26"/>
              </w:rPr>
            </w:pPr>
            <w:r w:rsidRPr="009B5798">
              <w:rPr>
                <w:szCs w:val="26"/>
              </w:rPr>
              <w:t>trangThai</w:t>
            </w:r>
          </w:p>
        </w:tc>
        <w:tc>
          <w:tcPr>
            <w:tcW w:w="1620" w:type="dxa"/>
            <w:tcBorders>
              <w:top w:val="single" w:sz="4" w:space="0" w:color="000000"/>
              <w:left w:val="single" w:sz="4" w:space="0" w:color="000000"/>
              <w:bottom w:val="single" w:sz="4" w:space="0" w:color="000000"/>
              <w:right w:val="single" w:sz="4" w:space="0" w:color="000000"/>
            </w:tcBorders>
            <w:hideMark/>
          </w:tcPr>
          <w:p w14:paraId="2B8E15E6" w14:textId="77777777" w:rsidR="004B469A" w:rsidRPr="009B5798" w:rsidRDefault="004B469A" w:rsidP="004B469A">
            <w:pPr>
              <w:spacing w:line="276" w:lineRule="auto"/>
              <w:ind w:firstLine="0"/>
              <w:jc w:val="left"/>
              <w:rPr>
                <w:szCs w:val="26"/>
              </w:rPr>
            </w:pPr>
            <w:r w:rsidRPr="009B5798">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04EAE80F" w14:textId="77777777" w:rsidR="004B469A" w:rsidRPr="009B5798" w:rsidRDefault="004B469A" w:rsidP="004B469A">
            <w:pPr>
              <w:spacing w:line="276" w:lineRule="auto"/>
              <w:ind w:firstLine="0"/>
              <w:jc w:val="left"/>
              <w:rPr>
                <w:szCs w:val="26"/>
              </w:rPr>
            </w:pPr>
            <w:r w:rsidRPr="009B5798">
              <w:rPr>
                <w:szCs w:val="26"/>
              </w:rPr>
              <w:t>Mặc định “Chờ xử lý”</w:t>
            </w:r>
          </w:p>
        </w:tc>
        <w:tc>
          <w:tcPr>
            <w:tcW w:w="1440" w:type="dxa"/>
            <w:tcBorders>
              <w:top w:val="single" w:sz="4" w:space="0" w:color="000000"/>
              <w:left w:val="single" w:sz="4" w:space="0" w:color="000000"/>
              <w:bottom w:val="single" w:sz="4" w:space="0" w:color="000000"/>
              <w:right w:val="single" w:sz="4" w:space="0" w:color="000000"/>
            </w:tcBorders>
            <w:hideMark/>
          </w:tcPr>
          <w:p w14:paraId="42D53036" w14:textId="77777777" w:rsidR="004B469A" w:rsidRPr="009B5798" w:rsidRDefault="004B469A" w:rsidP="004B469A">
            <w:pPr>
              <w:spacing w:line="276" w:lineRule="auto"/>
              <w:ind w:firstLine="0"/>
              <w:jc w:val="left"/>
              <w:rPr>
                <w:szCs w:val="26"/>
              </w:rPr>
            </w:pPr>
            <w:r w:rsidRPr="009B5798">
              <w:rPr>
                <w:szCs w:val="26"/>
              </w:rPr>
              <w:t>NVARCHAR(30)</w:t>
            </w:r>
          </w:p>
        </w:tc>
      </w:tr>
      <w:tr w:rsidR="004B469A" w:rsidRPr="009B5798" w14:paraId="205B8DD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A3EA397" w14:textId="77777777" w:rsidR="004B469A" w:rsidRPr="009B5798" w:rsidRDefault="004B469A" w:rsidP="004B469A">
            <w:pPr>
              <w:spacing w:line="276" w:lineRule="auto"/>
              <w:ind w:firstLine="0"/>
              <w:jc w:val="left"/>
              <w:rPr>
                <w:szCs w:val="26"/>
              </w:rPr>
            </w:pPr>
            <w:r w:rsidRPr="009B5798">
              <w:rPr>
                <w:szCs w:val="26"/>
              </w:rPr>
              <w:t>1.7</w:t>
            </w:r>
          </w:p>
        </w:tc>
        <w:tc>
          <w:tcPr>
            <w:tcW w:w="3297" w:type="dxa"/>
            <w:tcBorders>
              <w:top w:val="single" w:sz="4" w:space="0" w:color="000000"/>
              <w:left w:val="single" w:sz="4" w:space="0" w:color="000000"/>
              <w:bottom w:val="single" w:sz="4" w:space="0" w:color="000000"/>
              <w:right w:val="single" w:sz="4" w:space="0" w:color="000000"/>
            </w:tcBorders>
            <w:hideMark/>
          </w:tcPr>
          <w:p w14:paraId="1016BD3D" w14:textId="77777777" w:rsidR="004B469A" w:rsidRPr="009B5798" w:rsidRDefault="004B469A" w:rsidP="004B469A">
            <w:pPr>
              <w:spacing w:line="276" w:lineRule="auto"/>
              <w:ind w:firstLine="0"/>
              <w:jc w:val="left"/>
              <w:rPr>
                <w:szCs w:val="26"/>
              </w:rPr>
            </w:pPr>
            <w:r w:rsidRPr="009B5798">
              <w:rPr>
                <w:szCs w:val="26"/>
              </w:rPr>
              <w:t>phanHoi</w:t>
            </w:r>
          </w:p>
        </w:tc>
        <w:tc>
          <w:tcPr>
            <w:tcW w:w="1620" w:type="dxa"/>
            <w:tcBorders>
              <w:top w:val="single" w:sz="4" w:space="0" w:color="000000"/>
              <w:left w:val="single" w:sz="4" w:space="0" w:color="000000"/>
              <w:bottom w:val="single" w:sz="4" w:space="0" w:color="000000"/>
              <w:right w:val="single" w:sz="4" w:space="0" w:color="000000"/>
            </w:tcBorders>
            <w:hideMark/>
          </w:tcPr>
          <w:p w14:paraId="5366776B" w14:textId="77777777" w:rsidR="004B469A" w:rsidRPr="009B5798" w:rsidRDefault="004B469A" w:rsidP="004B469A">
            <w:pPr>
              <w:spacing w:line="276" w:lineRule="auto"/>
              <w:ind w:firstLine="0"/>
              <w:jc w:val="left"/>
              <w:rPr>
                <w:szCs w:val="26"/>
              </w:rPr>
            </w:pPr>
            <w:r w:rsidRPr="009B5798">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1D002ECC" w14:textId="77777777" w:rsidR="004B469A" w:rsidRPr="009B5798" w:rsidRDefault="004B469A" w:rsidP="004B469A">
            <w:pPr>
              <w:spacing w:line="276" w:lineRule="auto"/>
              <w:ind w:firstLine="0"/>
              <w:jc w:val="left"/>
              <w:rPr>
                <w:szCs w:val="26"/>
              </w:rPr>
            </w:pPr>
            <w:r w:rsidRPr="009B5798">
              <w:rPr>
                <w:szCs w:val="26"/>
              </w:rPr>
              <w:t>Có thể để trống</w:t>
            </w:r>
          </w:p>
        </w:tc>
        <w:tc>
          <w:tcPr>
            <w:tcW w:w="1440" w:type="dxa"/>
            <w:tcBorders>
              <w:top w:val="single" w:sz="4" w:space="0" w:color="000000"/>
              <w:left w:val="single" w:sz="4" w:space="0" w:color="000000"/>
              <w:bottom w:val="single" w:sz="4" w:space="0" w:color="000000"/>
              <w:right w:val="single" w:sz="4" w:space="0" w:color="000000"/>
            </w:tcBorders>
            <w:hideMark/>
          </w:tcPr>
          <w:p w14:paraId="2B10034E" w14:textId="77777777" w:rsidR="004B469A" w:rsidRPr="009B5798" w:rsidRDefault="004B469A" w:rsidP="004B469A">
            <w:pPr>
              <w:spacing w:line="276" w:lineRule="auto"/>
              <w:ind w:firstLine="0"/>
              <w:jc w:val="left"/>
              <w:rPr>
                <w:szCs w:val="26"/>
              </w:rPr>
            </w:pPr>
            <w:r w:rsidRPr="009B5798">
              <w:rPr>
                <w:szCs w:val="26"/>
              </w:rPr>
              <w:t>NVARCHAR(1500)</w:t>
            </w:r>
          </w:p>
        </w:tc>
      </w:tr>
      <w:tr w:rsidR="004B469A" w:rsidRPr="009B5798" w14:paraId="587DFDFE"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35D6E62" w14:textId="77777777" w:rsidR="004B469A" w:rsidRPr="009B5798" w:rsidRDefault="004B469A" w:rsidP="004B469A">
            <w:pPr>
              <w:spacing w:line="276" w:lineRule="auto"/>
              <w:ind w:firstLine="0"/>
              <w:jc w:val="left"/>
              <w:rPr>
                <w:szCs w:val="26"/>
              </w:rPr>
            </w:pPr>
            <w:r w:rsidRPr="009B5798">
              <w:rPr>
                <w:szCs w:val="26"/>
              </w:rPr>
              <w:t>1.8</w:t>
            </w:r>
          </w:p>
        </w:tc>
        <w:tc>
          <w:tcPr>
            <w:tcW w:w="3297" w:type="dxa"/>
            <w:tcBorders>
              <w:top w:val="single" w:sz="4" w:space="0" w:color="000000"/>
              <w:left w:val="single" w:sz="4" w:space="0" w:color="000000"/>
              <w:bottom w:val="single" w:sz="4" w:space="0" w:color="000000"/>
              <w:right w:val="single" w:sz="4" w:space="0" w:color="000000"/>
            </w:tcBorders>
            <w:hideMark/>
          </w:tcPr>
          <w:p w14:paraId="62609A6A" w14:textId="77777777" w:rsidR="004B469A" w:rsidRPr="009B5798" w:rsidRDefault="004B469A" w:rsidP="004B469A">
            <w:pPr>
              <w:spacing w:line="276" w:lineRule="auto"/>
              <w:ind w:firstLine="0"/>
              <w:jc w:val="left"/>
              <w:rPr>
                <w:szCs w:val="26"/>
              </w:rPr>
            </w:pPr>
            <w:r w:rsidRPr="009B5798">
              <w:rPr>
                <w:szCs w:val="26"/>
              </w:rPr>
              <w:t>ngayXuLy</w:t>
            </w:r>
          </w:p>
        </w:tc>
        <w:tc>
          <w:tcPr>
            <w:tcW w:w="1620" w:type="dxa"/>
            <w:tcBorders>
              <w:top w:val="single" w:sz="4" w:space="0" w:color="000000"/>
              <w:left w:val="single" w:sz="4" w:space="0" w:color="000000"/>
              <w:bottom w:val="single" w:sz="4" w:space="0" w:color="000000"/>
              <w:right w:val="single" w:sz="4" w:space="0" w:color="000000"/>
            </w:tcBorders>
            <w:hideMark/>
          </w:tcPr>
          <w:p w14:paraId="2F10B53E" w14:textId="77777777" w:rsidR="004B469A" w:rsidRPr="009B5798" w:rsidRDefault="004B469A" w:rsidP="004B469A">
            <w:pPr>
              <w:spacing w:line="276" w:lineRule="auto"/>
              <w:ind w:firstLine="0"/>
              <w:jc w:val="left"/>
              <w:rPr>
                <w:szCs w:val="26"/>
              </w:rPr>
            </w:pPr>
            <w:r w:rsidRPr="009B5798">
              <w:rPr>
                <w:szCs w:val="26"/>
              </w:rPr>
              <w:t>LocalDateTime</w:t>
            </w:r>
          </w:p>
        </w:tc>
        <w:tc>
          <w:tcPr>
            <w:tcW w:w="1530" w:type="dxa"/>
            <w:tcBorders>
              <w:top w:val="single" w:sz="4" w:space="0" w:color="000000"/>
              <w:left w:val="single" w:sz="4" w:space="0" w:color="000000"/>
              <w:bottom w:val="single" w:sz="4" w:space="0" w:color="000000"/>
              <w:right w:val="single" w:sz="4" w:space="0" w:color="000000"/>
            </w:tcBorders>
            <w:hideMark/>
          </w:tcPr>
          <w:p w14:paraId="2F05D21B" w14:textId="77777777" w:rsidR="004B469A" w:rsidRPr="009B5798" w:rsidRDefault="004B469A" w:rsidP="004B469A">
            <w:pPr>
              <w:spacing w:line="276" w:lineRule="auto"/>
              <w:ind w:firstLine="0"/>
              <w:jc w:val="left"/>
              <w:rPr>
                <w:szCs w:val="26"/>
              </w:rPr>
            </w:pPr>
            <w:r w:rsidRPr="009B5798">
              <w:rPr>
                <w:szCs w:val="26"/>
              </w:rPr>
              <w:t>Có thể để trống</w:t>
            </w:r>
          </w:p>
        </w:tc>
        <w:tc>
          <w:tcPr>
            <w:tcW w:w="1440" w:type="dxa"/>
            <w:tcBorders>
              <w:top w:val="single" w:sz="4" w:space="0" w:color="000000"/>
              <w:left w:val="single" w:sz="4" w:space="0" w:color="000000"/>
              <w:bottom w:val="single" w:sz="4" w:space="0" w:color="000000"/>
              <w:right w:val="single" w:sz="4" w:space="0" w:color="000000"/>
            </w:tcBorders>
            <w:hideMark/>
          </w:tcPr>
          <w:p w14:paraId="0D5A33B2" w14:textId="77777777" w:rsidR="004B469A" w:rsidRPr="009B5798" w:rsidRDefault="004B469A" w:rsidP="004B469A">
            <w:pPr>
              <w:spacing w:line="276" w:lineRule="auto"/>
              <w:ind w:firstLine="0"/>
              <w:jc w:val="left"/>
              <w:rPr>
                <w:szCs w:val="26"/>
              </w:rPr>
            </w:pPr>
            <w:r w:rsidRPr="009B5798">
              <w:rPr>
                <w:szCs w:val="26"/>
              </w:rPr>
              <w:t>Thời gian xử lý</w:t>
            </w:r>
          </w:p>
        </w:tc>
      </w:tr>
      <w:tr w:rsidR="004B469A" w:rsidRPr="009B5798" w14:paraId="0BF16A48"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485DA4D" w14:textId="77777777" w:rsidR="004B469A" w:rsidRPr="009B5798" w:rsidRDefault="004B469A" w:rsidP="004B469A">
            <w:pPr>
              <w:spacing w:line="276" w:lineRule="auto"/>
              <w:ind w:firstLine="0"/>
              <w:jc w:val="left"/>
              <w:rPr>
                <w:szCs w:val="26"/>
              </w:rPr>
            </w:pPr>
            <w:r w:rsidRPr="009B5798">
              <w:rPr>
                <w:b/>
                <w:bCs/>
                <w:szCs w:val="26"/>
              </w:rPr>
              <w:t>2</w:t>
            </w:r>
          </w:p>
        </w:tc>
        <w:tc>
          <w:tcPr>
            <w:tcW w:w="3297" w:type="dxa"/>
            <w:tcBorders>
              <w:top w:val="single" w:sz="4" w:space="0" w:color="000000"/>
              <w:left w:val="single" w:sz="4" w:space="0" w:color="000000"/>
              <w:bottom w:val="single" w:sz="4" w:space="0" w:color="000000"/>
              <w:right w:val="single" w:sz="4" w:space="0" w:color="000000"/>
            </w:tcBorders>
            <w:hideMark/>
          </w:tcPr>
          <w:p w14:paraId="4E14C4CB" w14:textId="77777777" w:rsidR="004B469A" w:rsidRPr="009B5798" w:rsidRDefault="004B469A" w:rsidP="004B469A">
            <w:pPr>
              <w:spacing w:line="276" w:lineRule="auto"/>
              <w:ind w:firstLine="0"/>
              <w:jc w:val="left"/>
              <w:rPr>
                <w:szCs w:val="26"/>
              </w:rPr>
            </w:pPr>
            <w:r w:rsidRPr="009B5798">
              <w:rPr>
                <w:b/>
                <w:bCs/>
                <w:szCs w:val="26"/>
              </w:rPr>
              <w:t>Viết các phương thức</w:t>
            </w:r>
          </w:p>
        </w:tc>
        <w:tc>
          <w:tcPr>
            <w:tcW w:w="1620" w:type="dxa"/>
            <w:tcBorders>
              <w:top w:val="single" w:sz="4" w:space="0" w:color="000000"/>
              <w:left w:val="single" w:sz="4" w:space="0" w:color="000000"/>
              <w:bottom w:val="single" w:sz="4" w:space="0" w:color="000000"/>
              <w:right w:val="single" w:sz="4" w:space="0" w:color="000000"/>
            </w:tcBorders>
            <w:hideMark/>
          </w:tcPr>
          <w:p w14:paraId="0DCE6D4D"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4343D660" w14:textId="77777777" w:rsidR="004B469A" w:rsidRPr="009B5798" w:rsidRDefault="004B469A" w:rsidP="004B469A">
            <w:pPr>
              <w:spacing w:line="276" w:lineRule="auto"/>
              <w:ind w:firstLine="0"/>
              <w:jc w:val="left"/>
              <w:rPr>
                <w:szCs w:val="26"/>
              </w:rPr>
            </w:pPr>
          </w:p>
        </w:tc>
        <w:tc>
          <w:tcPr>
            <w:tcW w:w="1440" w:type="dxa"/>
            <w:tcBorders>
              <w:top w:val="single" w:sz="4" w:space="0" w:color="000000"/>
              <w:left w:val="single" w:sz="4" w:space="0" w:color="000000"/>
              <w:bottom w:val="single" w:sz="4" w:space="0" w:color="000000"/>
              <w:right w:val="single" w:sz="4" w:space="0" w:color="000000"/>
            </w:tcBorders>
            <w:hideMark/>
          </w:tcPr>
          <w:p w14:paraId="1C83EB95" w14:textId="77777777" w:rsidR="004B469A" w:rsidRPr="009B5798" w:rsidRDefault="004B469A" w:rsidP="004B469A">
            <w:pPr>
              <w:spacing w:line="276" w:lineRule="auto"/>
              <w:ind w:firstLine="0"/>
              <w:jc w:val="left"/>
              <w:rPr>
                <w:szCs w:val="26"/>
              </w:rPr>
            </w:pPr>
          </w:p>
        </w:tc>
      </w:tr>
      <w:tr w:rsidR="004B469A" w:rsidRPr="009B5798" w14:paraId="5B43C506"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786F3A5" w14:textId="77777777" w:rsidR="004B469A" w:rsidRPr="009B5798" w:rsidRDefault="004B469A" w:rsidP="004B469A">
            <w:pPr>
              <w:spacing w:line="276" w:lineRule="auto"/>
              <w:ind w:firstLine="0"/>
              <w:jc w:val="left"/>
              <w:rPr>
                <w:szCs w:val="26"/>
              </w:rPr>
            </w:pPr>
            <w:r w:rsidRPr="009B5798">
              <w:rPr>
                <w:szCs w:val="26"/>
              </w:rPr>
              <w:t>2.1</w:t>
            </w:r>
          </w:p>
        </w:tc>
        <w:tc>
          <w:tcPr>
            <w:tcW w:w="3297" w:type="dxa"/>
            <w:tcBorders>
              <w:top w:val="single" w:sz="4" w:space="0" w:color="000000"/>
              <w:left w:val="single" w:sz="4" w:space="0" w:color="000000"/>
              <w:bottom w:val="single" w:sz="4" w:space="0" w:color="000000"/>
              <w:right w:val="single" w:sz="4" w:space="0" w:color="000000"/>
            </w:tcBorders>
            <w:hideMark/>
          </w:tcPr>
          <w:p w14:paraId="1F3DD038" w14:textId="77777777" w:rsidR="004B469A" w:rsidRPr="009B5798" w:rsidRDefault="004B469A" w:rsidP="004B469A">
            <w:pPr>
              <w:spacing w:line="276" w:lineRule="auto"/>
              <w:ind w:firstLine="0"/>
              <w:jc w:val="left"/>
              <w:rPr>
                <w:szCs w:val="26"/>
              </w:rPr>
            </w:pPr>
            <w:r w:rsidRPr="009B5798">
              <w:rPr>
                <w:szCs w:val="26"/>
              </w:rPr>
              <w:t>get/set cho các thuộc tính</w:t>
            </w:r>
          </w:p>
        </w:tc>
        <w:tc>
          <w:tcPr>
            <w:tcW w:w="1620" w:type="dxa"/>
            <w:tcBorders>
              <w:top w:val="single" w:sz="4" w:space="0" w:color="000000"/>
              <w:left w:val="single" w:sz="4" w:space="0" w:color="000000"/>
              <w:bottom w:val="single" w:sz="4" w:space="0" w:color="000000"/>
              <w:right w:val="single" w:sz="4" w:space="0" w:color="000000"/>
            </w:tcBorders>
            <w:hideMark/>
          </w:tcPr>
          <w:p w14:paraId="2169AE91"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6E5AA952" w14:textId="77777777" w:rsidR="004B469A" w:rsidRPr="009B5798" w:rsidRDefault="004B469A" w:rsidP="004B469A">
            <w:pPr>
              <w:spacing w:line="276" w:lineRule="auto"/>
              <w:ind w:firstLine="0"/>
              <w:jc w:val="left"/>
              <w:rPr>
                <w:szCs w:val="26"/>
              </w:rPr>
            </w:pPr>
            <w:r w:rsidRPr="009B5798">
              <w:rPr>
                <w:szCs w:val="26"/>
              </w:rPr>
              <w:t>Kiểm tra dữ liệu bắt buộc</w:t>
            </w:r>
          </w:p>
        </w:tc>
        <w:tc>
          <w:tcPr>
            <w:tcW w:w="1440" w:type="dxa"/>
            <w:tcBorders>
              <w:top w:val="single" w:sz="4" w:space="0" w:color="000000"/>
              <w:left w:val="single" w:sz="4" w:space="0" w:color="000000"/>
              <w:bottom w:val="single" w:sz="4" w:space="0" w:color="000000"/>
              <w:right w:val="single" w:sz="4" w:space="0" w:color="000000"/>
            </w:tcBorders>
            <w:hideMark/>
          </w:tcPr>
          <w:p w14:paraId="271E94EB" w14:textId="77777777" w:rsidR="004B469A" w:rsidRPr="009B5798" w:rsidRDefault="004B469A" w:rsidP="004B469A">
            <w:pPr>
              <w:spacing w:line="276" w:lineRule="auto"/>
              <w:ind w:firstLine="0"/>
              <w:jc w:val="left"/>
              <w:rPr>
                <w:szCs w:val="26"/>
              </w:rPr>
            </w:pPr>
            <w:r w:rsidRPr="009B5798">
              <w:rPr>
                <w:szCs w:val="26"/>
              </w:rPr>
              <w:t>Đối với ID tự sinh, hạn chế sửa trực tiếp</w:t>
            </w:r>
          </w:p>
        </w:tc>
      </w:tr>
      <w:tr w:rsidR="004B469A" w:rsidRPr="009B5798" w14:paraId="263A9928"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1EA6639" w14:textId="77777777" w:rsidR="004B469A" w:rsidRPr="009B5798" w:rsidRDefault="004B469A" w:rsidP="004B469A">
            <w:pPr>
              <w:spacing w:line="276" w:lineRule="auto"/>
              <w:ind w:firstLine="0"/>
              <w:jc w:val="left"/>
              <w:rPr>
                <w:szCs w:val="26"/>
              </w:rPr>
            </w:pPr>
            <w:r w:rsidRPr="009B5798">
              <w:rPr>
                <w:szCs w:val="26"/>
              </w:rPr>
              <w:t>2.2</w:t>
            </w:r>
          </w:p>
        </w:tc>
        <w:tc>
          <w:tcPr>
            <w:tcW w:w="3297" w:type="dxa"/>
            <w:tcBorders>
              <w:top w:val="single" w:sz="4" w:space="0" w:color="000000"/>
              <w:left w:val="single" w:sz="4" w:space="0" w:color="000000"/>
              <w:bottom w:val="single" w:sz="4" w:space="0" w:color="000000"/>
              <w:right w:val="single" w:sz="4" w:space="0" w:color="000000"/>
            </w:tcBorders>
            <w:hideMark/>
          </w:tcPr>
          <w:p w14:paraId="286079E4" w14:textId="77777777" w:rsidR="004B469A" w:rsidRPr="009B5798" w:rsidRDefault="004B469A" w:rsidP="004B469A">
            <w:pPr>
              <w:spacing w:line="276" w:lineRule="auto"/>
              <w:ind w:firstLine="0"/>
              <w:jc w:val="left"/>
              <w:rPr>
                <w:szCs w:val="26"/>
              </w:rPr>
            </w:pPr>
            <w:r w:rsidRPr="009B5798">
              <w:rPr>
                <w:szCs w:val="26"/>
              </w:rPr>
              <w:t>taoYeuCauHoTro()</w:t>
            </w:r>
          </w:p>
        </w:tc>
        <w:tc>
          <w:tcPr>
            <w:tcW w:w="1620" w:type="dxa"/>
            <w:tcBorders>
              <w:top w:val="single" w:sz="4" w:space="0" w:color="000000"/>
              <w:left w:val="single" w:sz="4" w:space="0" w:color="000000"/>
              <w:bottom w:val="single" w:sz="4" w:space="0" w:color="000000"/>
              <w:right w:val="single" w:sz="4" w:space="0" w:color="000000"/>
            </w:tcBorders>
            <w:hideMark/>
          </w:tcPr>
          <w:p w14:paraId="1830E9DC" w14:textId="77777777" w:rsidR="004B469A" w:rsidRPr="009B5798" w:rsidRDefault="004B469A" w:rsidP="004B469A">
            <w:pPr>
              <w:spacing w:line="276" w:lineRule="auto"/>
              <w:ind w:firstLine="0"/>
              <w:jc w:val="left"/>
              <w:rPr>
                <w:szCs w:val="26"/>
              </w:rPr>
            </w:pPr>
            <w:r w:rsidRPr="009B5798">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27886215" w14:textId="77777777" w:rsidR="004B469A" w:rsidRPr="009B5798" w:rsidRDefault="004B469A" w:rsidP="004B469A">
            <w:pPr>
              <w:spacing w:line="276" w:lineRule="auto"/>
              <w:ind w:firstLine="0"/>
              <w:jc w:val="left"/>
              <w:rPr>
                <w:szCs w:val="26"/>
              </w:rPr>
            </w:pPr>
            <w:r w:rsidRPr="009B5798">
              <w:rPr>
                <w:szCs w:val="26"/>
              </w:rPr>
              <w:t>Tài khoản phải tồn tại; tiêu đề/nội dung hợp lệ</w:t>
            </w:r>
          </w:p>
        </w:tc>
        <w:tc>
          <w:tcPr>
            <w:tcW w:w="1440" w:type="dxa"/>
            <w:tcBorders>
              <w:top w:val="single" w:sz="4" w:space="0" w:color="000000"/>
              <w:left w:val="single" w:sz="4" w:space="0" w:color="000000"/>
              <w:bottom w:val="single" w:sz="4" w:space="0" w:color="000000"/>
              <w:right w:val="single" w:sz="4" w:space="0" w:color="000000"/>
            </w:tcBorders>
            <w:hideMark/>
          </w:tcPr>
          <w:p w14:paraId="36278C35"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11B53CDD"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1126D72" w14:textId="77777777" w:rsidR="004B469A" w:rsidRPr="009B5798" w:rsidRDefault="004B469A" w:rsidP="004B469A">
            <w:pPr>
              <w:spacing w:line="276" w:lineRule="auto"/>
              <w:ind w:firstLine="0"/>
              <w:jc w:val="left"/>
              <w:rPr>
                <w:szCs w:val="26"/>
              </w:rPr>
            </w:pPr>
            <w:r w:rsidRPr="009B5798">
              <w:rPr>
                <w:szCs w:val="26"/>
              </w:rPr>
              <w:t>2.3</w:t>
            </w:r>
          </w:p>
        </w:tc>
        <w:tc>
          <w:tcPr>
            <w:tcW w:w="3297" w:type="dxa"/>
            <w:tcBorders>
              <w:top w:val="single" w:sz="4" w:space="0" w:color="000000"/>
              <w:left w:val="single" w:sz="4" w:space="0" w:color="000000"/>
              <w:bottom w:val="single" w:sz="4" w:space="0" w:color="000000"/>
              <w:right w:val="single" w:sz="4" w:space="0" w:color="000000"/>
            </w:tcBorders>
            <w:hideMark/>
          </w:tcPr>
          <w:p w14:paraId="2AFD870E" w14:textId="77777777" w:rsidR="004B469A" w:rsidRPr="009B5798" w:rsidRDefault="004B469A" w:rsidP="004B469A">
            <w:pPr>
              <w:spacing w:line="276" w:lineRule="auto"/>
              <w:ind w:firstLine="0"/>
              <w:jc w:val="left"/>
              <w:rPr>
                <w:szCs w:val="26"/>
              </w:rPr>
            </w:pPr>
            <w:r w:rsidRPr="009B5798">
              <w:rPr>
                <w:szCs w:val="26"/>
              </w:rPr>
              <w:t>xemYeuCauHoTro()</w:t>
            </w:r>
          </w:p>
        </w:tc>
        <w:tc>
          <w:tcPr>
            <w:tcW w:w="1620" w:type="dxa"/>
            <w:tcBorders>
              <w:top w:val="single" w:sz="4" w:space="0" w:color="000000"/>
              <w:left w:val="single" w:sz="4" w:space="0" w:color="000000"/>
              <w:bottom w:val="single" w:sz="4" w:space="0" w:color="000000"/>
              <w:right w:val="single" w:sz="4" w:space="0" w:color="000000"/>
            </w:tcBorders>
            <w:hideMark/>
          </w:tcPr>
          <w:p w14:paraId="5B32F95A" w14:textId="77777777" w:rsidR="004B469A" w:rsidRPr="009B5798" w:rsidRDefault="004B469A" w:rsidP="004B469A">
            <w:pPr>
              <w:spacing w:line="276" w:lineRule="auto"/>
              <w:ind w:firstLine="0"/>
              <w:jc w:val="left"/>
              <w:rPr>
                <w:szCs w:val="26"/>
              </w:rPr>
            </w:pPr>
            <w:r w:rsidRPr="009B5798">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4D94E6A8" w14:textId="77777777" w:rsidR="004B469A" w:rsidRPr="009B5798" w:rsidRDefault="004B469A" w:rsidP="004B469A">
            <w:pPr>
              <w:spacing w:line="276" w:lineRule="auto"/>
              <w:ind w:firstLine="0"/>
              <w:jc w:val="left"/>
              <w:rPr>
                <w:szCs w:val="26"/>
              </w:rPr>
            </w:pPr>
          </w:p>
        </w:tc>
        <w:tc>
          <w:tcPr>
            <w:tcW w:w="1440" w:type="dxa"/>
            <w:tcBorders>
              <w:top w:val="single" w:sz="4" w:space="0" w:color="000000"/>
              <w:left w:val="single" w:sz="4" w:space="0" w:color="000000"/>
              <w:bottom w:val="single" w:sz="4" w:space="0" w:color="000000"/>
              <w:right w:val="single" w:sz="4" w:space="0" w:color="000000"/>
            </w:tcBorders>
            <w:hideMark/>
          </w:tcPr>
          <w:p w14:paraId="6461A9A0"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14A4A09B"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0ECA6AD" w14:textId="77777777" w:rsidR="004B469A" w:rsidRPr="009B5798" w:rsidRDefault="004B469A" w:rsidP="004B469A">
            <w:pPr>
              <w:spacing w:line="276" w:lineRule="auto"/>
              <w:ind w:firstLine="0"/>
              <w:jc w:val="left"/>
              <w:rPr>
                <w:szCs w:val="26"/>
              </w:rPr>
            </w:pPr>
            <w:r w:rsidRPr="009B5798">
              <w:rPr>
                <w:szCs w:val="26"/>
              </w:rPr>
              <w:lastRenderedPageBreak/>
              <w:t>2.4</w:t>
            </w:r>
          </w:p>
        </w:tc>
        <w:tc>
          <w:tcPr>
            <w:tcW w:w="3297" w:type="dxa"/>
            <w:tcBorders>
              <w:top w:val="single" w:sz="4" w:space="0" w:color="000000"/>
              <w:left w:val="single" w:sz="4" w:space="0" w:color="000000"/>
              <w:bottom w:val="single" w:sz="4" w:space="0" w:color="000000"/>
              <w:right w:val="single" w:sz="4" w:space="0" w:color="000000"/>
            </w:tcBorders>
            <w:hideMark/>
          </w:tcPr>
          <w:p w14:paraId="41C3241F" w14:textId="77777777" w:rsidR="004B469A" w:rsidRPr="009B5798" w:rsidRDefault="004B469A" w:rsidP="004B469A">
            <w:pPr>
              <w:spacing w:line="276" w:lineRule="auto"/>
              <w:ind w:firstLine="0"/>
              <w:jc w:val="left"/>
              <w:rPr>
                <w:szCs w:val="26"/>
              </w:rPr>
            </w:pPr>
            <w:r w:rsidRPr="009B5798">
              <w:rPr>
                <w:szCs w:val="26"/>
              </w:rPr>
              <w:t>phanHoiYeuCau()</w:t>
            </w:r>
          </w:p>
        </w:tc>
        <w:tc>
          <w:tcPr>
            <w:tcW w:w="1620" w:type="dxa"/>
            <w:tcBorders>
              <w:top w:val="single" w:sz="4" w:space="0" w:color="000000"/>
              <w:left w:val="single" w:sz="4" w:space="0" w:color="000000"/>
              <w:bottom w:val="single" w:sz="4" w:space="0" w:color="000000"/>
              <w:right w:val="single" w:sz="4" w:space="0" w:color="000000"/>
            </w:tcBorders>
            <w:hideMark/>
          </w:tcPr>
          <w:p w14:paraId="764D9B0A" w14:textId="77777777" w:rsidR="004B469A" w:rsidRPr="009B5798" w:rsidRDefault="004B469A" w:rsidP="004B469A">
            <w:pPr>
              <w:spacing w:line="276" w:lineRule="auto"/>
              <w:ind w:firstLine="0"/>
              <w:jc w:val="left"/>
              <w:rPr>
                <w:szCs w:val="26"/>
              </w:rPr>
            </w:pPr>
            <w:r w:rsidRPr="009B5798">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1A41D069" w14:textId="77777777" w:rsidR="004B469A" w:rsidRPr="009B5798" w:rsidRDefault="004B469A" w:rsidP="004B469A">
            <w:pPr>
              <w:spacing w:line="276" w:lineRule="auto"/>
              <w:ind w:firstLine="0"/>
              <w:jc w:val="left"/>
              <w:rPr>
                <w:szCs w:val="26"/>
              </w:rPr>
            </w:pPr>
            <w:r w:rsidRPr="009B5798">
              <w:rPr>
                <w:szCs w:val="26"/>
              </w:rPr>
              <w:t>Nội dung phản hồi hợp lệ</w:t>
            </w:r>
          </w:p>
        </w:tc>
        <w:tc>
          <w:tcPr>
            <w:tcW w:w="1440" w:type="dxa"/>
            <w:tcBorders>
              <w:top w:val="single" w:sz="4" w:space="0" w:color="000000"/>
              <w:left w:val="single" w:sz="4" w:space="0" w:color="000000"/>
              <w:bottom w:val="single" w:sz="4" w:space="0" w:color="000000"/>
              <w:right w:val="single" w:sz="4" w:space="0" w:color="000000"/>
            </w:tcBorders>
            <w:hideMark/>
          </w:tcPr>
          <w:p w14:paraId="69E516B2" w14:textId="77777777" w:rsidR="004B469A" w:rsidRPr="009B5798" w:rsidRDefault="004B469A" w:rsidP="004B469A">
            <w:pPr>
              <w:spacing w:line="276" w:lineRule="auto"/>
              <w:ind w:firstLine="0"/>
              <w:jc w:val="left"/>
              <w:rPr>
                <w:szCs w:val="26"/>
              </w:rPr>
            </w:pPr>
            <w:r w:rsidRPr="009B5798">
              <w:rPr>
                <w:szCs w:val="26"/>
              </w:rPr>
              <w:t>Cập nhật phanHoi, ngayXuLy</w:t>
            </w:r>
          </w:p>
        </w:tc>
      </w:tr>
      <w:tr w:rsidR="004B469A" w:rsidRPr="009B5798" w14:paraId="383DACA8"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AB20A0B" w14:textId="77777777" w:rsidR="004B469A" w:rsidRPr="009B5798" w:rsidRDefault="004B469A" w:rsidP="004B469A">
            <w:pPr>
              <w:spacing w:line="276" w:lineRule="auto"/>
              <w:ind w:firstLine="0"/>
              <w:jc w:val="left"/>
              <w:rPr>
                <w:szCs w:val="26"/>
              </w:rPr>
            </w:pPr>
            <w:r w:rsidRPr="009B5798">
              <w:rPr>
                <w:szCs w:val="26"/>
              </w:rPr>
              <w:t>2.5</w:t>
            </w:r>
          </w:p>
        </w:tc>
        <w:tc>
          <w:tcPr>
            <w:tcW w:w="3297" w:type="dxa"/>
            <w:tcBorders>
              <w:top w:val="single" w:sz="4" w:space="0" w:color="000000"/>
              <w:left w:val="single" w:sz="4" w:space="0" w:color="000000"/>
              <w:bottom w:val="single" w:sz="4" w:space="0" w:color="000000"/>
              <w:right w:val="single" w:sz="4" w:space="0" w:color="000000"/>
            </w:tcBorders>
            <w:hideMark/>
          </w:tcPr>
          <w:p w14:paraId="6B37F028" w14:textId="77777777" w:rsidR="004B469A" w:rsidRPr="009B5798" w:rsidRDefault="004B469A" w:rsidP="004B469A">
            <w:pPr>
              <w:spacing w:line="276" w:lineRule="auto"/>
              <w:ind w:firstLine="0"/>
              <w:jc w:val="left"/>
              <w:rPr>
                <w:szCs w:val="26"/>
              </w:rPr>
            </w:pPr>
            <w:r w:rsidRPr="009B5798">
              <w:rPr>
                <w:szCs w:val="26"/>
              </w:rPr>
              <w:t>capNhatTrangThai()</w:t>
            </w:r>
          </w:p>
        </w:tc>
        <w:tc>
          <w:tcPr>
            <w:tcW w:w="1620" w:type="dxa"/>
            <w:tcBorders>
              <w:top w:val="single" w:sz="4" w:space="0" w:color="000000"/>
              <w:left w:val="single" w:sz="4" w:space="0" w:color="000000"/>
              <w:bottom w:val="single" w:sz="4" w:space="0" w:color="000000"/>
              <w:right w:val="single" w:sz="4" w:space="0" w:color="000000"/>
            </w:tcBorders>
            <w:hideMark/>
          </w:tcPr>
          <w:p w14:paraId="5C051628" w14:textId="77777777" w:rsidR="004B469A" w:rsidRPr="009B5798" w:rsidRDefault="004B469A" w:rsidP="004B469A">
            <w:pPr>
              <w:spacing w:line="276" w:lineRule="auto"/>
              <w:ind w:firstLine="0"/>
              <w:jc w:val="left"/>
              <w:rPr>
                <w:szCs w:val="26"/>
              </w:rPr>
            </w:pPr>
            <w:r w:rsidRPr="009B5798">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4A2FDE76" w14:textId="77777777" w:rsidR="004B469A" w:rsidRPr="009B5798" w:rsidRDefault="004B469A" w:rsidP="004B469A">
            <w:pPr>
              <w:spacing w:line="276" w:lineRule="auto"/>
              <w:ind w:firstLine="0"/>
              <w:jc w:val="left"/>
              <w:rPr>
                <w:szCs w:val="26"/>
              </w:rPr>
            </w:pPr>
            <w:r w:rsidRPr="009B5798">
              <w:rPr>
                <w:szCs w:val="26"/>
              </w:rPr>
              <w:t>Trạng thái không được rỗng</w:t>
            </w:r>
          </w:p>
        </w:tc>
        <w:tc>
          <w:tcPr>
            <w:tcW w:w="1440" w:type="dxa"/>
            <w:tcBorders>
              <w:top w:val="single" w:sz="4" w:space="0" w:color="000000"/>
              <w:left w:val="single" w:sz="4" w:space="0" w:color="000000"/>
              <w:bottom w:val="single" w:sz="4" w:space="0" w:color="000000"/>
              <w:right w:val="single" w:sz="4" w:space="0" w:color="000000"/>
            </w:tcBorders>
            <w:hideMark/>
          </w:tcPr>
          <w:p w14:paraId="29763E38" w14:textId="77777777" w:rsidR="004B469A" w:rsidRPr="009B5798" w:rsidRDefault="004B469A" w:rsidP="004B469A">
            <w:pPr>
              <w:spacing w:line="276" w:lineRule="auto"/>
              <w:ind w:firstLine="0"/>
              <w:jc w:val="left"/>
              <w:rPr>
                <w:szCs w:val="26"/>
              </w:rPr>
            </w:pPr>
            <w:r w:rsidRPr="009B5798">
              <w:rPr>
                <w:szCs w:val="26"/>
              </w:rPr>
              <w:t>Phương thức nghiệp vụ</w:t>
            </w:r>
          </w:p>
        </w:tc>
      </w:tr>
      <w:tr w:rsidR="004B469A" w:rsidRPr="009B5798" w14:paraId="4238B056"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115795B" w14:textId="77777777" w:rsidR="004B469A" w:rsidRPr="009B5798" w:rsidRDefault="004B469A" w:rsidP="004B469A">
            <w:pPr>
              <w:spacing w:line="276" w:lineRule="auto"/>
              <w:ind w:firstLine="0"/>
              <w:jc w:val="left"/>
              <w:rPr>
                <w:szCs w:val="26"/>
              </w:rPr>
            </w:pPr>
            <w:r w:rsidRPr="009B5798">
              <w:rPr>
                <w:b/>
                <w:bCs/>
                <w:szCs w:val="26"/>
              </w:rPr>
              <w:t>3</w:t>
            </w:r>
          </w:p>
        </w:tc>
        <w:tc>
          <w:tcPr>
            <w:tcW w:w="3297" w:type="dxa"/>
            <w:tcBorders>
              <w:top w:val="single" w:sz="4" w:space="0" w:color="000000"/>
              <w:left w:val="single" w:sz="4" w:space="0" w:color="000000"/>
              <w:bottom w:val="single" w:sz="4" w:space="0" w:color="000000"/>
              <w:right w:val="single" w:sz="4" w:space="0" w:color="000000"/>
            </w:tcBorders>
            <w:hideMark/>
          </w:tcPr>
          <w:p w14:paraId="1FDD671C" w14:textId="77777777" w:rsidR="004B469A" w:rsidRPr="009B5798" w:rsidRDefault="004B469A" w:rsidP="004B469A">
            <w:pPr>
              <w:spacing w:line="276" w:lineRule="auto"/>
              <w:ind w:firstLine="0"/>
              <w:jc w:val="left"/>
              <w:rPr>
                <w:szCs w:val="26"/>
              </w:rPr>
            </w:pPr>
            <w:r w:rsidRPr="009B5798">
              <w:rPr>
                <w:b/>
                <w:bCs/>
                <w:szCs w:val="26"/>
              </w:rPr>
              <w:t>Viết các constructor</w:t>
            </w:r>
          </w:p>
        </w:tc>
        <w:tc>
          <w:tcPr>
            <w:tcW w:w="1620" w:type="dxa"/>
            <w:tcBorders>
              <w:top w:val="single" w:sz="4" w:space="0" w:color="000000"/>
              <w:left w:val="single" w:sz="4" w:space="0" w:color="000000"/>
              <w:bottom w:val="single" w:sz="4" w:space="0" w:color="000000"/>
              <w:right w:val="single" w:sz="4" w:space="0" w:color="000000"/>
            </w:tcBorders>
            <w:hideMark/>
          </w:tcPr>
          <w:p w14:paraId="0BC968DA" w14:textId="77777777" w:rsidR="004B469A" w:rsidRPr="009B5798" w:rsidRDefault="004B469A" w:rsidP="004B469A">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48C83834" w14:textId="74F9C2D4" w:rsidR="004B469A" w:rsidRPr="009B5798" w:rsidRDefault="004B469A" w:rsidP="004B469A">
            <w:pPr>
              <w:spacing w:line="276" w:lineRule="auto"/>
              <w:ind w:firstLine="0"/>
              <w:jc w:val="left"/>
              <w:rPr>
                <w:szCs w:val="26"/>
              </w:rPr>
            </w:pPr>
            <w:r w:rsidRPr="009B5798">
              <w:rPr>
                <w:b/>
                <w:bCs/>
                <w:szCs w:val="26"/>
              </w:rPr>
              <w:t>Mặc nhiên; đầy</w:t>
            </w:r>
            <w:r>
              <w:rPr>
                <w:b/>
                <w:bCs/>
                <w:szCs w:val="26"/>
                <w:lang w:val="vi-VN"/>
              </w:rPr>
              <w:t xml:space="preserve"> </w:t>
            </w:r>
            <w:r w:rsidRPr="009B5798">
              <w:rPr>
                <w:b/>
                <w:bCs/>
                <w:szCs w:val="26"/>
              </w:rPr>
              <w:t>đủ tham số; copy</w:t>
            </w:r>
          </w:p>
        </w:tc>
        <w:tc>
          <w:tcPr>
            <w:tcW w:w="1440" w:type="dxa"/>
            <w:tcBorders>
              <w:top w:val="single" w:sz="4" w:space="0" w:color="000000"/>
              <w:left w:val="single" w:sz="4" w:space="0" w:color="000000"/>
              <w:bottom w:val="single" w:sz="4" w:space="0" w:color="000000"/>
              <w:right w:val="single" w:sz="4" w:space="0" w:color="000000"/>
            </w:tcBorders>
            <w:hideMark/>
          </w:tcPr>
          <w:p w14:paraId="442107E5" w14:textId="77777777" w:rsidR="004B469A" w:rsidRPr="009B5798" w:rsidRDefault="004B469A" w:rsidP="004B469A">
            <w:pPr>
              <w:spacing w:line="276" w:lineRule="auto"/>
              <w:ind w:firstLine="0"/>
              <w:jc w:val="left"/>
              <w:rPr>
                <w:szCs w:val="26"/>
              </w:rPr>
            </w:pPr>
          </w:p>
        </w:tc>
      </w:tr>
      <w:tr w:rsidR="004B469A" w:rsidRPr="009B5798" w14:paraId="1F42434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3D1AC69" w14:textId="77777777" w:rsidR="004B469A" w:rsidRPr="009B5798" w:rsidRDefault="004B469A" w:rsidP="004B469A">
            <w:pPr>
              <w:spacing w:line="276" w:lineRule="auto"/>
              <w:ind w:firstLine="0"/>
              <w:jc w:val="left"/>
              <w:rPr>
                <w:szCs w:val="26"/>
              </w:rPr>
            </w:pPr>
            <w:r w:rsidRPr="009B5798">
              <w:rPr>
                <w:b/>
                <w:bCs/>
                <w:szCs w:val="26"/>
              </w:rPr>
              <w:t>4</w:t>
            </w:r>
          </w:p>
        </w:tc>
        <w:tc>
          <w:tcPr>
            <w:tcW w:w="3297" w:type="dxa"/>
            <w:tcBorders>
              <w:top w:val="single" w:sz="4" w:space="0" w:color="000000"/>
              <w:left w:val="single" w:sz="4" w:space="0" w:color="000000"/>
              <w:bottom w:val="single" w:sz="4" w:space="0" w:color="000000"/>
              <w:right w:val="single" w:sz="4" w:space="0" w:color="000000"/>
            </w:tcBorders>
            <w:hideMark/>
          </w:tcPr>
          <w:p w14:paraId="6DCFF176" w14:textId="77777777" w:rsidR="004B469A" w:rsidRPr="009B5798" w:rsidRDefault="004B469A" w:rsidP="004B469A">
            <w:pPr>
              <w:spacing w:line="276" w:lineRule="auto"/>
              <w:ind w:firstLine="0"/>
              <w:jc w:val="left"/>
              <w:rPr>
                <w:szCs w:val="26"/>
              </w:rPr>
            </w:pPr>
            <w:r w:rsidRPr="009B5798">
              <w:rPr>
                <w:b/>
                <w:bCs/>
                <w:szCs w:val="26"/>
              </w:rPr>
              <w:t>Viết phương thức toString()</w:t>
            </w:r>
          </w:p>
        </w:tc>
        <w:tc>
          <w:tcPr>
            <w:tcW w:w="1620" w:type="dxa"/>
            <w:tcBorders>
              <w:top w:val="single" w:sz="4" w:space="0" w:color="000000"/>
              <w:left w:val="single" w:sz="4" w:space="0" w:color="000000"/>
              <w:bottom w:val="single" w:sz="4" w:space="0" w:color="000000"/>
              <w:right w:val="single" w:sz="4" w:space="0" w:color="000000"/>
            </w:tcBorders>
            <w:hideMark/>
          </w:tcPr>
          <w:p w14:paraId="5D6F3A58" w14:textId="77777777" w:rsidR="004B469A" w:rsidRPr="009B5798" w:rsidRDefault="004B469A" w:rsidP="004B469A">
            <w:pPr>
              <w:spacing w:line="276" w:lineRule="auto"/>
              <w:ind w:firstLine="0"/>
              <w:jc w:val="left"/>
              <w:rPr>
                <w:szCs w:val="26"/>
              </w:rPr>
            </w:pPr>
            <w:r w:rsidRPr="009B5798">
              <w:rPr>
                <w:b/>
                <w:bCs/>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0F1E3330" w14:textId="77777777" w:rsidR="004B469A" w:rsidRPr="009B5798" w:rsidRDefault="004B469A" w:rsidP="004B469A">
            <w:pPr>
              <w:spacing w:line="276" w:lineRule="auto"/>
              <w:ind w:firstLine="0"/>
              <w:jc w:val="left"/>
              <w:rPr>
                <w:szCs w:val="26"/>
              </w:rPr>
            </w:pPr>
          </w:p>
        </w:tc>
        <w:tc>
          <w:tcPr>
            <w:tcW w:w="1440" w:type="dxa"/>
            <w:tcBorders>
              <w:top w:val="single" w:sz="4" w:space="0" w:color="000000"/>
              <w:left w:val="single" w:sz="4" w:space="0" w:color="000000"/>
              <w:bottom w:val="single" w:sz="4" w:space="0" w:color="000000"/>
              <w:right w:val="single" w:sz="4" w:space="0" w:color="000000"/>
            </w:tcBorders>
            <w:hideMark/>
          </w:tcPr>
          <w:p w14:paraId="149E7D86" w14:textId="77777777" w:rsidR="004B469A" w:rsidRPr="009B5798" w:rsidRDefault="004B469A" w:rsidP="004B469A">
            <w:pPr>
              <w:spacing w:line="276" w:lineRule="auto"/>
              <w:ind w:firstLine="0"/>
              <w:jc w:val="left"/>
              <w:rPr>
                <w:szCs w:val="26"/>
              </w:rPr>
            </w:pPr>
            <w:r w:rsidRPr="009B5798">
              <w:rPr>
                <w:b/>
                <w:bCs/>
                <w:szCs w:val="26"/>
              </w:rPr>
              <w:t>Trả về thông tin yêu cầu hỗ trợ</w:t>
            </w:r>
          </w:p>
        </w:tc>
      </w:tr>
    </w:tbl>
    <w:p w14:paraId="1167589F" w14:textId="77777777" w:rsidR="00547FB5" w:rsidRPr="008971BF" w:rsidRDefault="00547FB5" w:rsidP="00063E7D">
      <w:pPr>
        <w:pStyle w:val="Heading2"/>
        <w:numPr>
          <w:ilvl w:val="0"/>
          <w:numId w:val="0"/>
        </w:numPr>
        <w:spacing w:before="0" w:line="304" w:lineRule="exact"/>
        <w:rPr>
          <w:rFonts w:cs="Times New Roman"/>
          <w:lang w:val="vi-VN"/>
        </w:rPr>
      </w:pPr>
      <w:bookmarkStart w:id="90" w:name="_Toc243155198"/>
      <w:r w:rsidRPr="008971BF">
        <w:rPr>
          <w:rFonts w:cs="Times New Roman"/>
          <w:color w:val="000000"/>
          <w:kern w:val="2"/>
          <w:szCs w:val="26"/>
          <w:lang w:val="vi-VN"/>
        </w:rPr>
        <w:lastRenderedPageBreak/>
        <w:t>II.</w:t>
      </w:r>
      <w:r w:rsidRPr="008971BF">
        <w:rPr>
          <w:rFonts w:eastAsia="Arial" w:cs="Times New Roman"/>
          <w:color w:val="000000"/>
          <w:szCs w:val="26"/>
          <w:lang w:val="vi-VN"/>
        </w:rPr>
        <w:t xml:space="preserve"> </w:t>
      </w:r>
      <w:r w:rsidRPr="008971BF">
        <w:rPr>
          <w:rFonts w:eastAsia="Times New Roman 2" w:cs="Times New Roman"/>
          <w:color w:val="000000"/>
          <w:kern w:val="2"/>
          <w:szCs w:val="26"/>
          <w:lang w:val="vi-VN"/>
        </w:rPr>
        <w:t>Thiết kế Cơ Sở Dữ Liệu</w:t>
      </w:r>
      <w:bookmarkEnd w:id="90"/>
    </w:p>
    <w:p w14:paraId="44BF8BAD" w14:textId="77777777" w:rsidR="00547FB5" w:rsidRPr="002509AF" w:rsidRDefault="00547FB5" w:rsidP="00812ACB">
      <w:pPr>
        <w:pStyle w:val="Heading3"/>
        <w:numPr>
          <w:ilvl w:val="0"/>
          <w:numId w:val="38"/>
        </w:numPr>
        <w:spacing w:before="211" w:line="304" w:lineRule="exact"/>
        <w:ind w:left="0" w:firstLine="0"/>
        <w:rPr>
          <w:rFonts w:cs="Times New Roman"/>
          <w:color w:val="000000"/>
          <w:lang w:val="vi-VN"/>
        </w:rPr>
      </w:pPr>
      <w:bookmarkStart w:id="91" w:name="_Toc243155199"/>
      <w:r w:rsidRPr="008971BF">
        <w:rPr>
          <w:rFonts w:eastAsia="Times New Roman 2" w:cs="Times New Roman"/>
          <w:color w:val="000000"/>
          <w:kern w:val="2"/>
          <w:lang w:val="vi-VN"/>
        </w:rPr>
        <w:t>Sơ đồ Sơ đồ thực thể và mối kết hợp</w:t>
      </w:r>
      <w:r w:rsidRPr="008971BF">
        <w:rPr>
          <w:rFonts w:cs="Times New Roman"/>
          <w:color w:val="000000"/>
          <w:kern w:val="2"/>
          <w:lang w:val="vi-VN"/>
        </w:rPr>
        <w:t xml:space="preserve"> (EER)</w:t>
      </w:r>
      <w:bookmarkEnd w:id="91"/>
    </w:p>
    <w:p w14:paraId="035E435E" w14:textId="77777777" w:rsidR="00547FB5" w:rsidRPr="00611A86" w:rsidRDefault="00547FB5" w:rsidP="00812ACB">
      <w:pPr>
        <w:ind w:firstLine="0"/>
        <w:rPr>
          <w:lang w:val="vi-VN"/>
        </w:rPr>
      </w:pPr>
      <w:r w:rsidRPr="009A06D2">
        <w:rPr>
          <w:noProof/>
          <w:lang w:val="vi-VN"/>
        </w:rPr>
        <w:drawing>
          <wp:inline distT="0" distB="0" distL="0" distR="0" wp14:anchorId="1341931A" wp14:editId="55B4F85A">
            <wp:extent cx="5310284" cy="4834291"/>
            <wp:effectExtent l="0" t="0" r="5080" b="4445"/>
            <wp:docPr id="770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152" name=""/>
                    <pic:cNvPicPr/>
                  </pic:nvPicPr>
                  <pic:blipFill>
                    <a:blip r:embed="rId33" cstate="print">
                      <a:extLst>
                        <a:ext uri="{28A0092B-C50C-407E-A947-70E740481C1C}">
                          <a14:useLocalDpi xmlns:a14="http://schemas.microsoft.com/office/drawing/2010/main"/>
                        </a:ext>
                      </a:extLst>
                    </a:blip>
                    <a:stretch>
                      <a:fillRect/>
                    </a:stretch>
                  </pic:blipFill>
                  <pic:spPr>
                    <a:xfrm>
                      <a:off x="0" y="0"/>
                      <a:ext cx="5316540" cy="4839987"/>
                    </a:xfrm>
                    <a:prstGeom prst="rect">
                      <a:avLst/>
                    </a:prstGeom>
                  </pic:spPr>
                </pic:pic>
              </a:graphicData>
            </a:graphic>
          </wp:inline>
        </w:drawing>
      </w:r>
    </w:p>
    <w:p w14:paraId="524B269E" w14:textId="77777777" w:rsidR="00547FB5" w:rsidRPr="002509AF" w:rsidRDefault="00547FB5" w:rsidP="00812ACB">
      <w:pPr>
        <w:pStyle w:val="Heading3"/>
        <w:numPr>
          <w:ilvl w:val="0"/>
          <w:numId w:val="39"/>
        </w:numPr>
        <w:spacing w:before="667" w:line="304" w:lineRule="exact"/>
        <w:ind w:left="0" w:firstLine="0"/>
        <w:rPr>
          <w:rFonts w:cs="Times New Roman"/>
          <w:color w:val="000000"/>
          <w:lang w:val="vi-VN"/>
        </w:rPr>
      </w:pPr>
      <w:bookmarkStart w:id="92" w:name="_Toc243155200"/>
      <w:r w:rsidRPr="002509AF">
        <w:rPr>
          <w:rFonts w:eastAsia="Times New Roman 2" w:cs="Times New Roman"/>
          <w:color w:val="000000"/>
          <w:kern w:val="2"/>
          <w:lang w:val="vi-VN"/>
        </w:rPr>
        <w:t>Sơ đồ trên HQT CSDL</w:t>
      </w:r>
      <w:r w:rsidRPr="002509AF">
        <w:rPr>
          <w:rFonts w:cs="Times New Roman"/>
          <w:color w:val="000000"/>
          <w:kern w:val="2"/>
          <w:lang w:val="vi-VN"/>
        </w:rPr>
        <w:t>:</w:t>
      </w:r>
      <w:bookmarkEnd w:id="92"/>
    </w:p>
    <w:p w14:paraId="28156174" w14:textId="77777777" w:rsidR="00547FB5" w:rsidRDefault="00547FB5" w:rsidP="00812ACB">
      <w:pPr>
        <w:spacing w:before="206" w:line="304" w:lineRule="exact"/>
        <w:ind w:firstLine="0"/>
        <w:jc w:val="center"/>
        <w:rPr>
          <w:rFonts w:eastAsia="Times New Roman 2"/>
          <w:i/>
          <w:iCs/>
          <w:color w:val="548DD4"/>
          <w:kern w:val="2"/>
          <w:szCs w:val="26"/>
          <w:lang w:val="vi-VN"/>
        </w:rPr>
      </w:pPr>
      <w:r w:rsidRPr="005F7544">
        <w:rPr>
          <w:rFonts w:eastAsia="Times New Roman 2"/>
          <w:i/>
          <w:iCs/>
          <w:color w:val="548DD4"/>
          <w:kern w:val="2"/>
          <w:szCs w:val="26"/>
          <w:lang w:val="vi-VN"/>
        </w:rPr>
        <w:t>&lt;</w:t>
      </w:r>
      <w:r w:rsidRPr="005F7544">
        <w:rPr>
          <w:i/>
          <w:iCs/>
          <w:color w:val="548DD4"/>
          <w:kern w:val="2"/>
          <w:szCs w:val="26"/>
          <w:lang w:val="vi-VN"/>
        </w:rPr>
        <w:t>diagram của hệ quản trị CSDL</w:t>
      </w:r>
      <w:r w:rsidRPr="005F7544">
        <w:rPr>
          <w:rFonts w:eastAsia="Times New Roman 2"/>
          <w:i/>
          <w:iCs/>
          <w:color w:val="548DD4"/>
          <w:kern w:val="2"/>
          <w:szCs w:val="26"/>
          <w:lang w:val="vi-VN"/>
        </w:rPr>
        <w:t>&gt;</w:t>
      </w:r>
    </w:p>
    <w:p w14:paraId="7335848F" w14:textId="77777777" w:rsidR="00551B8D" w:rsidRDefault="00551B8D" w:rsidP="00551B8D">
      <w:pPr>
        <w:spacing w:before="206" w:line="304" w:lineRule="exact"/>
        <w:ind w:firstLine="0"/>
        <w:rPr>
          <w:lang w:val="vi-VN"/>
        </w:rPr>
      </w:pPr>
    </w:p>
    <w:p w14:paraId="78F73247" w14:textId="4E47D93E" w:rsidR="00551B8D" w:rsidRPr="005F7544" w:rsidRDefault="00551B8D" w:rsidP="00551B8D">
      <w:pPr>
        <w:spacing w:before="206" w:line="304" w:lineRule="exact"/>
        <w:ind w:firstLine="0"/>
        <w:rPr>
          <w:lang w:val="vi-VN"/>
        </w:rPr>
      </w:pPr>
      <w:r w:rsidRPr="002E0A83">
        <w:rPr>
          <w:noProof/>
        </w:rPr>
        <w:lastRenderedPageBreak/>
        <w:drawing>
          <wp:anchor distT="0" distB="0" distL="114300" distR="114300" simplePos="0" relativeHeight="251667456" behindDoc="0" locked="0" layoutInCell="1" allowOverlap="1" wp14:anchorId="23C3A68E" wp14:editId="616BBEF0">
            <wp:simplePos x="0" y="0"/>
            <wp:positionH relativeFrom="column">
              <wp:posOffset>-357062</wp:posOffset>
            </wp:positionH>
            <wp:positionV relativeFrom="paragraph">
              <wp:posOffset>458</wp:posOffset>
            </wp:positionV>
            <wp:extent cx="5943600" cy="4580890"/>
            <wp:effectExtent l="0" t="0" r="0" b="0"/>
            <wp:wrapThrough wrapText="bothSides">
              <wp:wrapPolygon edited="0">
                <wp:start x="0" y="0"/>
                <wp:lineTo x="0" y="21468"/>
                <wp:lineTo x="21531" y="21468"/>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580890"/>
                    </a:xfrm>
                    <a:prstGeom prst="rect">
                      <a:avLst/>
                    </a:prstGeom>
                  </pic:spPr>
                </pic:pic>
              </a:graphicData>
            </a:graphic>
            <wp14:sizeRelH relativeFrom="page">
              <wp14:pctWidth>0</wp14:pctWidth>
            </wp14:sizeRelH>
            <wp14:sizeRelV relativeFrom="page">
              <wp14:pctHeight>0</wp14:pctHeight>
            </wp14:sizeRelV>
          </wp:anchor>
        </w:drawing>
      </w:r>
    </w:p>
    <w:p w14:paraId="574861C0" w14:textId="3B12760E" w:rsidR="00547FB5" w:rsidRDefault="00547FB5" w:rsidP="00812ACB">
      <w:pPr>
        <w:pStyle w:val="Heading3"/>
        <w:numPr>
          <w:ilvl w:val="0"/>
          <w:numId w:val="40"/>
        </w:numPr>
        <w:spacing w:before="631" w:line="304" w:lineRule="exact"/>
        <w:ind w:left="0" w:firstLine="0"/>
        <w:rPr>
          <w:rFonts w:cs="Times New Roman"/>
          <w:bCs w:val="0"/>
          <w:color w:val="000000"/>
          <w:kern w:val="2"/>
          <w:lang w:val="vi-VN"/>
        </w:rPr>
      </w:pPr>
      <w:bookmarkStart w:id="93" w:name="_Toc243155201"/>
      <w:r w:rsidRPr="008971BF">
        <w:rPr>
          <w:rFonts w:eastAsia="Times New Roman 2" w:cs="Times New Roman"/>
          <w:color w:val="000000"/>
          <w:kern w:val="2"/>
        </w:rPr>
        <w:t>Các ràng buộc toàn vẹn trong CSDL</w:t>
      </w:r>
      <w:r w:rsidRPr="008971BF">
        <w:rPr>
          <w:rFonts w:cs="Times New Roman"/>
          <w:color w:val="000000"/>
          <w:kern w:val="2"/>
        </w:rPr>
        <w:t>:</w:t>
      </w:r>
      <w:bookmarkEnd w:id="93"/>
    </w:p>
    <w:p w14:paraId="0EDAEEF3" w14:textId="7450970A" w:rsidR="00547FB5" w:rsidRDefault="00547FB5" w:rsidP="00812ACB">
      <w:pPr>
        <w:ind w:firstLine="0"/>
        <w:rPr>
          <w:lang w:val="vi-VN"/>
        </w:rPr>
      </w:pPr>
    </w:p>
    <w:p w14:paraId="000D9ED9" w14:textId="2FED4133" w:rsidR="00547FB5" w:rsidRDefault="00551B8D" w:rsidP="00812ACB">
      <w:pPr>
        <w:ind w:firstLine="0"/>
        <w:rPr>
          <w:lang w:val="vi-VN"/>
        </w:rPr>
      </w:pPr>
      <w:r w:rsidRPr="00551B8D">
        <w:rPr>
          <w:noProof/>
          <w:lang w:val="vi-VN"/>
        </w:rPr>
        <w:lastRenderedPageBreak/>
        <w:drawing>
          <wp:inline distT="0" distB="0" distL="0" distR="0" wp14:anchorId="3BEB0078" wp14:editId="6E997F9D">
            <wp:extent cx="5986145" cy="4180840"/>
            <wp:effectExtent l="0" t="0" r="0" b="0"/>
            <wp:docPr id="143430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5057" name=""/>
                    <pic:cNvPicPr/>
                  </pic:nvPicPr>
                  <pic:blipFill>
                    <a:blip r:embed="rId35"/>
                    <a:stretch>
                      <a:fillRect/>
                    </a:stretch>
                  </pic:blipFill>
                  <pic:spPr>
                    <a:xfrm>
                      <a:off x="0" y="0"/>
                      <a:ext cx="5986145" cy="4180840"/>
                    </a:xfrm>
                    <a:prstGeom prst="rect">
                      <a:avLst/>
                    </a:prstGeom>
                  </pic:spPr>
                </pic:pic>
              </a:graphicData>
            </a:graphic>
          </wp:inline>
        </w:drawing>
      </w:r>
    </w:p>
    <w:p w14:paraId="259391A6" w14:textId="77777777" w:rsidR="00547FB5" w:rsidRDefault="00547FB5" w:rsidP="00812ACB">
      <w:pPr>
        <w:ind w:firstLine="0"/>
        <w:rPr>
          <w:lang w:val="vi-VN"/>
        </w:rPr>
      </w:pPr>
    </w:p>
    <w:p w14:paraId="2947443B" w14:textId="50259071" w:rsidR="00547FB5" w:rsidRDefault="00A70361" w:rsidP="00812ACB">
      <w:pPr>
        <w:pStyle w:val="Heading2"/>
        <w:numPr>
          <w:ilvl w:val="0"/>
          <w:numId w:val="47"/>
        </w:numPr>
        <w:ind w:left="0" w:firstLine="0"/>
        <w:rPr>
          <w:rFonts w:cs="Times New Roman"/>
          <w:szCs w:val="26"/>
          <w:lang w:val="vi-VN"/>
        </w:rPr>
      </w:pPr>
      <w:bookmarkStart w:id="94" w:name="_Toc243155202"/>
      <w:r>
        <w:rPr>
          <w:noProof/>
        </w:rPr>
        <w:lastRenderedPageBreak/>
        <w:drawing>
          <wp:anchor distT="0" distB="0" distL="114300" distR="114300" simplePos="0" relativeHeight="251666432" behindDoc="1" locked="0" layoutInCell="1" allowOverlap="1" wp14:anchorId="1AA87F79" wp14:editId="6945598A">
            <wp:simplePos x="0" y="0"/>
            <wp:positionH relativeFrom="column">
              <wp:posOffset>-423924</wp:posOffset>
            </wp:positionH>
            <wp:positionV relativeFrom="paragraph">
              <wp:posOffset>276718</wp:posOffset>
            </wp:positionV>
            <wp:extent cx="5986145" cy="3990975"/>
            <wp:effectExtent l="0" t="0" r="0" b="9525"/>
            <wp:wrapTight wrapText="bothSides">
              <wp:wrapPolygon edited="0">
                <wp:start x="0" y="0"/>
                <wp:lineTo x="0" y="21548"/>
                <wp:lineTo x="21515" y="21548"/>
                <wp:lineTo x="21515" y="0"/>
                <wp:lineTo x="0" y="0"/>
              </wp:wrapPolygon>
            </wp:wrapTight>
            <wp:docPr id="13839437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86145" cy="3990975"/>
                    </a:xfrm>
                    <a:prstGeom prst="rect">
                      <a:avLst/>
                    </a:prstGeom>
                    <a:noFill/>
                    <a:ln>
                      <a:noFill/>
                    </a:ln>
                  </pic:spPr>
                </pic:pic>
              </a:graphicData>
            </a:graphic>
          </wp:anchor>
        </w:drawing>
      </w:r>
      <w:r w:rsidR="00547FB5" w:rsidRPr="00B065D7">
        <w:rPr>
          <w:rFonts w:cs="Times New Roman"/>
          <w:szCs w:val="26"/>
          <w:lang w:val="vi-VN"/>
        </w:rPr>
        <w:t xml:space="preserve">Screen Flow: </w:t>
      </w:r>
      <w:r w:rsidR="00547FB5" w:rsidRPr="00B065D7">
        <w:rPr>
          <w:rFonts w:eastAsia="Times New Roman 2" w:cs="Times New Roman"/>
          <w:szCs w:val="26"/>
          <w:lang w:val="vi-VN"/>
        </w:rPr>
        <w:t>Phân luồng màn hình của ứng dụng</w:t>
      </w:r>
      <w:r w:rsidR="00547FB5" w:rsidRPr="00B065D7">
        <w:rPr>
          <w:rFonts w:cs="Times New Roman"/>
          <w:szCs w:val="26"/>
          <w:lang w:val="vi-VN"/>
        </w:rPr>
        <w:t>:</w:t>
      </w:r>
      <w:bookmarkEnd w:id="94"/>
    </w:p>
    <w:p w14:paraId="2E115204" w14:textId="0A3937FD" w:rsidR="00547FB5" w:rsidRPr="00D702B9" w:rsidRDefault="00547FB5" w:rsidP="00812ACB">
      <w:pPr>
        <w:ind w:firstLine="0"/>
        <w:rPr>
          <w:lang w:val="vi-VN"/>
        </w:rPr>
      </w:pPr>
    </w:p>
    <w:p w14:paraId="3D843AA1" w14:textId="77777777" w:rsidR="00A33EE3" w:rsidRPr="00895070" w:rsidRDefault="00A33EE3" w:rsidP="00895070">
      <w:pPr>
        <w:pStyle w:val="Heading2"/>
        <w:numPr>
          <w:ilvl w:val="1"/>
          <w:numId w:val="49"/>
        </w:numPr>
        <w:rPr>
          <w:lang w:val="vi-VN"/>
        </w:rPr>
      </w:pPr>
      <w:bookmarkStart w:id="95" w:name="_Toc243155203"/>
      <w:r w:rsidRPr="00895070">
        <w:rPr>
          <w:lang w:val="vi-VN"/>
        </w:rPr>
        <w:t>Thi</w:t>
      </w:r>
      <w:r w:rsidRPr="00895070">
        <w:rPr>
          <w:rFonts w:eastAsia="Times New Roman 2"/>
          <w:lang w:val="vi-VN"/>
        </w:rPr>
        <w:t>ế</w:t>
      </w:r>
      <w:r w:rsidRPr="00895070">
        <w:rPr>
          <w:lang w:val="vi-VN"/>
        </w:rPr>
        <w:t>t k</w:t>
      </w:r>
      <w:r w:rsidRPr="00895070">
        <w:rPr>
          <w:rFonts w:eastAsia="Times New Roman 2"/>
          <w:lang w:val="vi-VN"/>
        </w:rPr>
        <w:t>ế</w:t>
      </w:r>
      <w:r w:rsidRPr="00895070">
        <w:rPr>
          <w:lang w:val="vi-VN"/>
        </w:rPr>
        <w:t xml:space="preserve"> m</w:t>
      </w:r>
      <w:r w:rsidRPr="00895070">
        <w:rPr>
          <w:rFonts w:eastAsia="Times New Roman 2"/>
          <w:lang w:val="vi-VN"/>
        </w:rPr>
        <w:t>àn hình của ứng dụng</w:t>
      </w:r>
      <w:r w:rsidRPr="00895070">
        <w:rPr>
          <w:lang w:val="vi-VN"/>
        </w:rPr>
        <w:t>:</w:t>
      </w:r>
      <w:bookmarkEnd w:id="95"/>
      <w:r w:rsidRPr="00895070">
        <w:rPr>
          <w:lang w:val="vi-VN"/>
        </w:rPr>
        <w:t xml:space="preserve"> </w:t>
      </w:r>
    </w:p>
    <w:p w14:paraId="02EAED22" w14:textId="77777777" w:rsidR="00A33EE3" w:rsidRPr="008971BF" w:rsidRDefault="00A33EE3" w:rsidP="00895070">
      <w:pPr>
        <w:pStyle w:val="Heading3"/>
      </w:pPr>
      <w:bookmarkStart w:id="96" w:name="_Toc243155204"/>
      <w:r w:rsidRPr="008971BF">
        <w:t>Màn hình chính</w:t>
      </w:r>
      <w:bookmarkEnd w:id="96"/>
      <w:r w:rsidRPr="008971BF">
        <w:t xml:space="preserve"> </w:t>
      </w:r>
    </w:p>
    <w:p w14:paraId="69844156" w14:textId="77777777" w:rsidR="00547FB5" w:rsidRPr="008971BF" w:rsidRDefault="00547FB5" w:rsidP="00812ACB">
      <w:pPr>
        <w:ind w:firstLine="0"/>
        <w:rPr>
          <w:lang w:val="vi-VN"/>
        </w:rPr>
      </w:pPr>
    </w:p>
    <w:p w14:paraId="0024E368" w14:textId="77777777" w:rsidR="00A33EE3" w:rsidRPr="00A33EE3" w:rsidRDefault="00A33EE3" w:rsidP="00895070">
      <w:pPr>
        <w:pStyle w:val="Heading3"/>
        <w:rPr>
          <w:lang w:val="vi-VN"/>
        </w:rPr>
      </w:pPr>
      <w:bookmarkStart w:id="97" w:name="_Toc243155205"/>
      <w:r w:rsidRPr="00A33EE3">
        <w:rPr>
          <w:rFonts w:eastAsia="Times New Roman 2"/>
          <w:lang w:val="vi-VN"/>
        </w:rPr>
        <w:t>Màn hình tra cứu thông tin sách:</w:t>
      </w:r>
      <w:bookmarkEnd w:id="97"/>
    </w:p>
    <w:p w14:paraId="11CB70F0" w14:textId="77777777" w:rsidR="00547FB5" w:rsidRPr="008971BF" w:rsidRDefault="00547FB5" w:rsidP="00812ACB">
      <w:pPr>
        <w:ind w:firstLine="0"/>
        <w:rPr>
          <w:lang w:val="vi-VN"/>
        </w:rPr>
      </w:pPr>
    </w:p>
    <w:p w14:paraId="44B861DB" w14:textId="77777777" w:rsidR="00547FB5" w:rsidRPr="008971BF" w:rsidRDefault="00547FB5" w:rsidP="00812ACB">
      <w:pPr>
        <w:ind w:firstLine="0"/>
        <w:rPr>
          <w:lang w:val="vi-VN"/>
        </w:rPr>
      </w:pPr>
    </w:p>
    <w:p w14:paraId="40871F68" w14:textId="77777777" w:rsidR="0097761F" w:rsidRDefault="0097761F" w:rsidP="00812ACB">
      <w:pPr>
        <w:ind w:firstLine="0"/>
        <w:rPr>
          <w:lang w:val="vi-VN"/>
        </w:rPr>
      </w:pPr>
    </w:p>
    <w:p w14:paraId="3C4EB404" w14:textId="77777777" w:rsidR="0097761F" w:rsidRDefault="0097761F" w:rsidP="00812ACB">
      <w:pPr>
        <w:ind w:firstLine="0"/>
        <w:rPr>
          <w:lang w:val="vi-VN"/>
        </w:rPr>
      </w:pPr>
    </w:p>
    <w:p w14:paraId="2FF85BB2" w14:textId="77777777" w:rsidR="0097761F" w:rsidRDefault="0097761F" w:rsidP="00812ACB">
      <w:pPr>
        <w:ind w:firstLine="0"/>
        <w:rPr>
          <w:lang w:val="vi-VN"/>
        </w:rPr>
      </w:pPr>
    </w:p>
    <w:p w14:paraId="708EF103" w14:textId="77777777" w:rsidR="0097761F" w:rsidRPr="008971BF" w:rsidRDefault="0097761F" w:rsidP="00812ACB">
      <w:pPr>
        <w:ind w:firstLine="0"/>
        <w:rPr>
          <w:lang w:val="vi-VN"/>
        </w:rPr>
        <w:sectPr w:rsidR="0097761F" w:rsidRPr="008971BF" w:rsidSect="00547FB5">
          <w:headerReference w:type="default" r:id="rId37"/>
          <w:footerReference w:type="default" r:id="rId38"/>
          <w:pgSz w:w="11905" w:h="16840"/>
          <w:pgMar w:top="2121" w:right="493" w:bottom="1208" w:left="1985" w:header="1208" w:footer="845" w:gutter="0"/>
          <w:cols w:space="720"/>
        </w:sectPr>
      </w:pPr>
    </w:p>
    <w:p w14:paraId="36C0F3DB" w14:textId="38FCFEC1" w:rsidR="00547FB5" w:rsidRPr="00B065D7" w:rsidRDefault="00547FB5" w:rsidP="00812ACB">
      <w:pPr>
        <w:spacing w:line="20" w:lineRule="exact"/>
        <w:ind w:firstLine="0"/>
        <w:rPr>
          <w:lang w:val="vi-VN"/>
        </w:rPr>
      </w:pPr>
    </w:p>
    <w:p w14:paraId="2357E477" w14:textId="1E2F0A47" w:rsidR="00547FB5" w:rsidRPr="005F7544" w:rsidRDefault="00547FB5" w:rsidP="00812ACB">
      <w:pPr>
        <w:spacing w:line="20" w:lineRule="exact"/>
        <w:ind w:firstLine="0"/>
        <w:rPr>
          <w:lang w:val="vi-VN"/>
        </w:rPr>
      </w:pPr>
      <w:r w:rsidRPr="005F7544">
        <w:rPr>
          <w:lang w:val="vi-VN"/>
        </w:rPr>
        <w:t xml:space="preserve"> </w:t>
      </w:r>
    </w:p>
    <w:p w14:paraId="7DE45CC7" w14:textId="77777777" w:rsidR="00547FB5" w:rsidRPr="005F7544" w:rsidRDefault="00547FB5" w:rsidP="00812ACB">
      <w:pPr>
        <w:framePr w:w="364" w:h="364" w:hRule="exact" w:wrap="none" w:vAnchor="page" w:hAnchor="page" w:x="2551" w:y="842"/>
        <w:spacing w:line="299" w:lineRule="exact"/>
        <w:ind w:firstLine="0"/>
        <w:rPr>
          <w:lang w:val="vi-VN"/>
        </w:rPr>
      </w:pPr>
      <w:r w:rsidRPr="005F7544">
        <w:rPr>
          <w:color w:val="000000"/>
          <w:kern w:val="2"/>
          <w:szCs w:val="26"/>
          <w:lang w:val="vi-VN"/>
        </w:rPr>
        <w:t xml:space="preserve"> </w:t>
      </w:r>
    </w:p>
    <w:p w14:paraId="3CC83D4C" w14:textId="77777777" w:rsidR="00547FB5" w:rsidRPr="005F7544" w:rsidRDefault="00547FB5" w:rsidP="00812ACB">
      <w:pPr>
        <w:framePr w:w="4837" w:h="336" w:hRule="exact" w:wrap="none" w:vAnchor="page" w:hAnchor="page" w:x="3031" w:y="753"/>
        <w:spacing w:line="276" w:lineRule="exact"/>
        <w:ind w:firstLine="0"/>
        <w:rPr>
          <w:lang w:val="vi-VN"/>
        </w:rPr>
      </w:pPr>
      <w:r w:rsidRPr="005F7544">
        <w:rPr>
          <w:i/>
          <w:iCs/>
          <w:color w:val="000000"/>
          <w:kern w:val="2"/>
          <w:sz w:val="24"/>
          <w:lang w:val="vi-VN"/>
        </w:rPr>
        <w:t>Đồ án môn học Phát triển ứng dụng –</w:t>
      </w:r>
      <w:r w:rsidRPr="005F7544">
        <w:rPr>
          <w:rFonts w:eastAsia="Times New Roman 2"/>
          <w:i/>
          <w:iCs/>
          <w:color w:val="000000"/>
          <w:kern w:val="2"/>
          <w:sz w:val="24"/>
          <w:lang w:val="vi-VN"/>
        </w:rPr>
        <w:t xml:space="preserve"> 2026 </w:t>
      </w:r>
    </w:p>
    <w:p w14:paraId="68E461F3" w14:textId="77777777" w:rsidR="00547FB5" w:rsidRPr="005F7544" w:rsidRDefault="00547FB5" w:rsidP="00812ACB">
      <w:pPr>
        <w:framePr w:w="336" w:h="336" w:hRule="exact" w:wrap="none" w:vAnchor="page" w:hAnchor="page" w:x="6503" w:y="1230"/>
        <w:spacing w:line="276" w:lineRule="exact"/>
        <w:ind w:firstLine="0"/>
        <w:rPr>
          <w:lang w:val="vi-VN"/>
        </w:rPr>
      </w:pPr>
      <w:r w:rsidRPr="005F7544">
        <w:rPr>
          <w:rFonts w:eastAsia="Times New Roman 2"/>
          <w:i/>
          <w:iCs/>
          <w:color w:val="000000"/>
          <w:kern w:val="2"/>
          <w:sz w:val="24"/>
          <w:lang w:val="vi-VN"/>
        </w:rPr>
        <w:t xml:space="preserve"> </w:t>
      </w:r>
    </w:p>
    <w:p w14:paraId="1C8EA336" w14:textId="77777777" w:rsidR="00547FB5" w:rsidRPr="005F7544" w:rsidRDefault="00547FB5" w:rsidP="00812ACB">
      <w:pPr>
        <w:framePr w:w="1544" w:h="336" w:hRule="exact" w:wrap="none" w:vAnchor="page" w:hAnchor="page" w:x="10024" w:y="1230"/>
        <w:spacing w:line="276" w:lineRule="exact"/>
        <w:ind w:firstLine="0"/>
        <w:rPr>
          <w:lang w:val="vi-VN"/>
        </w:rPr>
      </w:pPr>
      <w:r w:rsidRPr="005F7544">
        <w:rPr>
          <w:rFonts w:eastAsia="Times New Roman 2"/>
          <w:i/>
          <w:iCs/>
          <w:color w:val="000000"/>
          <w:kern w:val="2"/>
          <w:sz w:val="24"/>
          <w:lang w:val="vi-VN"/>
        </w:rPr>
        <w:t xml:space="preserve">Nhóm 7 </w:t>
      </w:r>
    </w:p>
    <w:p w14:paraId="271812BB" w14:textId="77777777" w:rsidR="00547FB5" w:rsidRPr="005F7544" w:rsidRDefault="00547FB5" w:rsidP="00812ACB">
      <w:pPr>
        <w:framePr w:w="7695" w:h="364" w:hRule="exact" w:wrap="none" w:vAnchor="page" w:hAnchor="page" w:x="1986" w:y="15766"/>
        <w:spacing w:line="299" w:lineRule="exact"/>
        <w:ind w:firstLine="0"/>
        <w:rPr>
          <w:lang w:val="vi-VN"/>
        </w:rPr>
      </w:pPr>
      <w:r w:rsidRPr="005F7544">
        <w:rPr>
          <w:i/>
          <w:iCs/>
          <w:color w:val="000000"/>
          <w:kern w:val="2"/>
          <w:sz w:val="24"/>
          <w:lang w:val="vi-VN"/>
        </w:rPr>
        <w:t xml:space="preserve">Đề tài: </w:t>
      </w:r>
      <w:r w:rsidRPr="005F7544">
        <w:rPr>
          <w:rFonts w:eastAsia="Times New Roman 2"/>
          <w:color w:val="000000"/>
          <w:kern w:val="2"/>
          <w:sz w:val="24"/>
          <w:lang w:val="vi-VN"/>
        </w:rPr>
        <w:t>Hệ thống quản lý phòng khám nha khoa</w:t>
      </w:r>
      <w:r w:rsidRPr="005F7544">
        <w:rPr>
          <w:color w:val="000000"/>
          <w:kern w:val="2"/>
          <w:szCs w:val="26"/>
          <w:lang w:val="vi-VN"/>
        </w:rPr>
        <w:t xml:space="preserve"> </w:t>
      </w:r>
    </w:p>
    <w:p w14:paraId="619347AE" w14:textId="77777777" w:rsidR="00547FB5" w:rsidRPr="005F7544" w:rsidRDefault="00547FB5" w:rsidP="00812ACB">
      <w:pPr>
        <w:framePr w:w="932" w:h="364" w:hRule="exact" w:wrap="none" w:vAnchor="page" w:hAnchor="page" w:x="10420" w:y="15766"/>
        <w:spacing w:line="299" w:lineRule="exact"/>
        <w:ind w:firstLine="0"/>
        <w:rPr>
          <w:lang w:val="vi-VN"/>
        </w:rPr>
      </w:pPr>
      <w:r w:rsidRPr="005F7544">
        <w:rPr>
          <w:color w:val="000000"/>
          <w:kern w:val="2"/>
          <w:szCs w:val="26"/>
          <w:lang w:val="vi-VN"/>
        </w:rPr>
        <w:t xml:space="preserve"> 24 </w:t>
      </w:r>
    </w:p>
    <w:p w14:paraId="6A31BD71" w14:textId="77777777" w:rsidR="00547FB5" w:rsidRPr="005F7544" w:rsidRDefault="00547FB5" w:rsidP="00812ACB">
      <w:pPr>
        <w:framePr w:w="364" w:h="364" w:hRule="exact" w:wrap="none" w:vAnchor="page" w:hAnchor="page" w:x="2551" w:y="1712"/>
        <w:spacing w:line="299" w:lineRule="exact"/>
        <w:ind w:firstLine="0"/>
        <w:rPr>
          <w:lang w:val="vi-VN"/>
        </w:rPr>
      </w:pPr>
      <w:r w:rsidRPr="005F7544">
        <w:rPr>
          <w:color w:val="000000"/>
          <w:kern w:val="2"/>
          <w:szCs w:val="26"/>
          <w:lang w:val="vi-VN"/>
        </w:rPr>
        <w:t xml:space="preserve"> </w:t>
      </w:r>
    </w:p>
    <w:p w14:paraId="770D960D" w14:textId="77777777" w:rsidR="00547FB5" w:rsidRPr="00B065D7" w:rsidRDefault="00547FB5" w:rsidP="00812ACB">
      <w:pPr>
        <w:framePr w:w="9288" w:h="364" w:hRule="exact" w:wrap="none" w:vAnchor="page" w:hAnchor="page" w:x="818" w:y="1978"/>
        <w:spacing w:line="299" w:lineRule="exact"/>
        <w:ind w:firstLine="0"/>
        <w:rPr>
          <w:lang w:val="vi-VN"/>
        </w:rPr>
      </w:pPr>
    </w:p>
    <w:p w14:paraId="5F426DA0" w14:textId="77777777" w:rsidR="00547FB5" w:rsidRPr="00B065D7" w:rsidRDefault="00547FB5" w:rsidP="00812ACB">
      <w:pPr>
        <w:framePr w:w="364" w:h="364" w:hRule="exact" w:wrap="none" w:vAnchor="page" w:hAnchor="page" w:x="10809" w:y="6968"/>
        <w:spacing w:line="299" w:lineRule="exact"/>
        <w:ind w:firstLine="0"/>
        <w:rPr>
          <w:lang w:val="vi-VN"/>
        </w:rPr>
      </w:pPr>
      <w:r w:rsidRPr="00B065D7">
        <w:rPr>
          <w:b/>
          <w:bCs/>
          <w:color w:val="000000"/>
          <w:kern w:val="2"/>
          <w:szCs w:val="26"/>
          <w:lang w:val="vi-VN"/>
        </w:rPr>
        <w:t xml:space="preserve"> </w:t>
      </w:r>
    </w:p>
    <w:p w14:paraId="305D5F30" w14:textId="77777777" w:rsidR="00547FB5" w:rsidRPr="00D839DD" w:rsidRDefault="00547FB5" w:rsidP="00812ACB">
      <w:pPr>
        <w:spacing w:line="20" w:lineRule="exact"/>
        <w:ind w:firstLine="0"/>
        <w:rPr>
          <w:lang w:val="vi-VN"/>
        </w:rPr>
      </w:pPr>
      <w:bookmarkStart w:id="98" w:name="p2w_bm46"/>
      <w:bookmarkStart w:id="99" w:name="p2w_bm47"/>
      <w:bookmarkStart w:id="100" w:name="p2w_bm48"/>
      <w:bookmarkStart w:id="101" w:name="p2w_bm49"/>
      <w:bookmarkStart w:id="102" w:name="p2w_bm50"/>
      <w:bookmarkStart w:id="103" w:name="p2w_bm51"/>
      <w:bookmarkStart w:id="104" w:name="pgt28"/>
      <w:bookmarkEnd w:id="98"/>
      <w:bookmarkEnd w:id="99"/>
      <w:bookmarkEnd w:id="100"/>
      <w:bookmarkEnd w:id="101"/>
      <w:bookmarkEnd w:id="102"/>
      <w:bookmarkEnd w:id="103"/>
      <w:bookmarkEnd w:id="104"/>
    </w:p>
    <w:p w14:paraId="09197FBE" w14:textId="77777777" w:rsidR="00547FB5" w:rsidRPr="00D839DD" w:rsidRDefault="00547FB5" w:rsidP="00812ACB">
      <w:pPr>
        <w:pStyle w:val="Heading2"/>
        <w:numPr>
          <w:ilvl w:val="0"/>
          <w:numId w:val="0"/>
        </w:numPr>
        <w:spacing w:before="0" w:line="304" w:lineRule="exact"/>
        <w:rPr>
          <w:rFonts w:cs="Times New Roman"/>
          <w:lang w:val="vi-VN"/>
        </w:rPr>
      </w:pPr>
      <w:bookmarkStart w:id="105" w:name="_Toc243155206"/>
      <w:r w:rsidRPr="00D839DD">
        <w:rPr>
          <w:rFonts w:cs="Times New Roman"/>
          <w:color w:val="000000"/>
          <w:kern w:val="2"/>
          <w:szCs w:val="26"/>
          <w:lang w:val="vi-VN"/>
        </w:rPr>
        <w:t>V.</w:t>
      </w:r>
      <w:r w:rsidRPr="00D839DD">
        <w:rPr>
          <w:rFonts w:eastAsia="Arial" w:cs="Times New Roman"/>
          <w:color w:val="000000"/>
          <w:szCs w:val="26"/>
          <w:lang w:val="vi-VN"/>
        </w:rPr>
        <w:t xml:space="preserve"> </w:t>
      </w:r>
      <w:r w:rsidRPr="00D839DD">
        <w:rPr>
          <w:rFonts w:eastAsia="Times New Roman 2" w:cs="Times New Roman"/>
          <w:color w:val="000000"/>
          <w:kern w:val="2"/>
          <w:szCs w:val="26"/>
          <w:lang w:val="vi-VN"/>
        </w:rPr>
        <w:t>Kiểm thử chức năng ứng dụng</w:t>
      </w:r>
      <w:r w:rsidRPr="00D839DD">
        <w:rPr>
          <w:rFonts w:cs="Times New Roman"/>
          <w:color w:val="000000"/>
          <w:kern w:val="2"/>
          <w:szCs w:val="26"/>
          <w:lang w:val="vi-VN"/>
        </w:rPr>
        <w:t>:</w:t>
      </w:r>
      <w:bookmarkEnd w:id="105"/>
    </w:p>
    <w:p w14:paraId="3246648E" w14:textId="77777777" w:rsidR="00547FB5" w:rsidRPr="00D839DD" w:rsidRDefault="00547FB5" w:rsidP="00812ACB">
      <w:pPr>
        <w:pStyle w:val="Heading3"/>
        <w:numPr>
          <w:ilvl w:val="0"/>
          <w:numId w:val="42"/>
        </w:numPr>
        <w:spacing w:before="211" w:line="304" w:lineRule="exact"/>
        <w:ind w:left="0" w:firstLine="0"/>
        <w:rPr>
          <w:rFonts w:cs="Times New Roman"/>
          <w:color w:val="000000"/>
          <w:lang w:val="vi-VN"/>
        </w:rPr>
      </w:pPr>
      <w:bookmarkStart w:id="106" w:name="_Toc243155207"/>
      <w:r w:rsidRPr="00D839DD">
        <w:rPr>
          <w:rFonts w:cs="Times New Roman"/>
          <w:color w:val="000000"/>
          <w:kern w:val="2"/>
          <w:lang w:val="vi-VN"/>
        </w:rPr>
        <w:t>Yêu c</w:t>
      </w:r>
      <w:r w:rsidRPr="00D839DD">
        <w:rPr>
          <w:rFonts w:eastAsia="Times New Roman 2" w:cs="Times New Roman"/>
          <w:color w:val="000000"/>
          <w:kern w:val="2"/>
          <w:lang w:val="vi-VN"/>
        </w:rPr>
        <w:t>ầ</w:t>
      </w:r>
      <w:r w:rsidRPr="00D839DD">
        <w:rPr>
          <w:rFonts w:cs="Times New Roman"/>
          <w:color w:val="000000"/>
          <w:kern w:val="2"/>
          <w:lang w:val="vi-VN"/>
        </w:rPr>
        <w:t>u tài nguyên cho ki</w:t>
      </w:r>
      <w:r w:rsidRPr="00D839DD">
        <w:rPr>
          <w:rFonts w:eastAsia="Times New Roman 2" w:cs="Times New Roman"/>
          <w:color w:val="000000"/>
          <w:kern w:val="2"/>
          <w:lang w:val="vi-VN"/>
        </w:rPr>
        <w:t>ể</w:t>
      </w:r>
      <w:r w:rsidRPr="00D839DD">
        <w:rPr>
          <w:rFonts w:cs="Times New Roman"/>
          <w:color w:val="000000"/>
          <w:kern w:val="2"/>
          <w:lang w:val="vi-VN"/>
        </w:rPr>
        <w:t>m th</w:t>
      </w:r>
      <w:r w:rsidRPr="00D839DD">
        <w:rPr>
          <w:rFonts w:eastAsia="Times New Roman 2" w:cs="Times New Roman"/>
          <w:color w:val="000000"/>
          <w:kern w:val="2"/>
          <w:lang w:val="vi-VN"/>
        </w:rPr>
        <w:t>ử</w:t>
      </w:r>
      <w:r w:rsidRPr="00D839DD">
        <w:rPr>
          <w:rFonts w:cs="Times New Roman"/>
          <w:color w:val="000000"/>
          <w:kern w:val="2"/>
          <w:lang w:val="vi-VN"/>
        </w:rPr>
        <w:t xml:space="preserve"> </w:t>
      </w:r>
      <w:r w:rsidRPr="00D839DD">
        <w:rPr>
          <w:rFonts w:eastAsia="Times New Roman 2" w:cs="Times New Roman"/>
          <w:color w:val="000000"/>
          <w:kern w:val="2"/>
          <w:lang w:val="vi-VN"/>
        </w:rPr>
        <w:t>ứ</w:t>
      </w:r>
      <w:r w:rsidRPr="00D839DD">
        <w:rPr>
          <w:rFonts w:cs="Times New Roman"/>
          <w:color w:val="000000"/>
          <w:kern w:val="2"/>
          <w:lang w:val="vi-VN"/>
        </w:rPr>
        <w:t>ng d</w:t>
      </w:r>
      <w:r w:rsidRPr="00D839DD">
        <w:rPr>
          <w:rFonts w:eastAsia="Times New Roman 2" w:cs="Times New Roman"/>
          <w:color w:val="000000"/>
          <w:kern w:val="2"/>
          <w:lang w:val="vi-VN"/>
        </w:rPr>
        <w:t>ụ</w:t>
      </w:r>
      <w:r w:rsidRPr="00D839DD">
        <w:rPr>
          <w:rFonts w:cs="Times New Roman"/>
          <w:color w:val="000000"/>
          <w:kern w:val="2"/>
          <w:lang w:val="vi-VN"/>
        </w:rPr>
        <w:t>ng</w:t>
      </w:r>
      <w:bookmarkEnd w:id="106"/>
    </w:p>
    <w:p w14:paraId="518C6ED5" w14:textId="15EB7887" w:rsidR="00547FB5" w:rsidRDefault="00547FB5" w:rsidP="007C32EF">
      <w:pPr>
        <w:pStyle w:val="Heading4"/>
        <w:rPr>
          <w:rFonts w:eastAsia="Times New Roman 2"/>
          <w:b/>
          <w:lang w:val="vi-VN"/>
        </w:rPr>
      </w:pPr>
      <w:r w:rsidRPr="00D839DD">
        <w:rPr>
          <w:rFonts w:eastAsia="Times New Roman 2"/>
          <w:lang w:val="vi-VN"/>
        </w:rPr>
        <w:t>Ph</w:t>
      </w:r>
      <w:r w:rsidRPr="00D839DD">
        <w:rPr>
          <w:lang w:val="vi-VN"/>
        </w:rPr>
        <w:t>ầ</w:t>
      </w:r>
      <w:r w:rsidRPr="00D839DD">
        <w:rPr>
          <w:rFonts w:eastAsia="Times New Roman 2"/>
          <w:lang w:val="vi-VN"/>
        </w:rPr>
        <w:t>n c</w:t>
      </w:r>
      <w:r w:rsidRPr="00D839DD">
        <w:rPr>
          <w:lang w:val="vi-VN"/>
        </w:rPr>
        <w:t>ứ</w:t>
      </w:r>
      <w:r w:rsidRPr="00D839DD">
        <w:rPr>
          <w:rFonts w:eastAsia="Times New Roman 2"/>
          <w:lang w:val="vi-VN"/>
        </w:rPr>
        <w:t>ng</w:t>
      </w:r>
    </w:p>
    <w:p w14:paraId="4DA6DFFB" w14:textId="46C28351" w:rsidR="007C32EF" w:rsidRPr="007C32EF" w:rsidRDefault="007C32EF" w:rsidP="007C32EF">
      <w:pPr>
        <w:rPr>
          <w:lang w:val="vi-VN"/>
        </w:rPr>
      </w:pPr>
      <w:r>
        <w:t>Máy cá nhân hoặc máy phòng máy có đủ RAM cho Java và SQL Server; thông số máy kiểm thử thực tế cần được nhóm ghi nhận khi chạy kiểm thử.</w:t>
      </w:r>
    </w:p>
    <w:p w14:paraId="1384B3A7" w14:textId="673699F4" w:rsidR="00547FB5" w:rsidRDefault="00547FB5" w:rsidP="007C32EF">
      <w:pPr>
        <w:pStyle w:val="Heading4"/>
        <w:rPr>
          <w:rFonts w:eastAsia="Times New Roman 2"/>
          <w:b/>
          <w:lang w:val="vi-VN"/>
        </w:rPr>
      </w:pPr>
      <w:r w:rsidRPr="00D839DD">
        <w:rPr>
          <w:rFonts w:eastAsia="Times New Roman 2"/>
          <w:lang w:val="vi-VN"/>
        </w:rPr>
        <w:t>Ph</w:t>
      </w:r>
      <w:r w:rsidRPr="00D839DD">
        <w:rPr>
          <w:lang w:val="vi-VN"/>
        </w:rPr>
        <w:t>ầ</w:t>
      </w:r>
      <w:r w:rsidRPr="00D839DD">
        <w:rPr>
          <w:rFonts w:eastAsia="Times New Roman 2"/>
          <w:lang w:val="vi-VN"/>
        </w:rPr>
        <w:t>n m</w:t>
      </w:r>
      <w:r w:rsidRPr="00D839DD">
        <w:rPr>
          <w:lang w:val="vi-VN"/>
        </w:rPr>
        <w:t>ề</w:t>
      </w:r>
      <w:r w:rsidRPr="00D839DD">
        <w:rPr>
          <w:rFonts w:eastAsia="Times New Roman 2"/>
          <w:lang w:val="vi-VN"/>
        </w:rPr>
        <w:t>m</w:t>
      </w:r>
    </w:p>
    <w:p w14:paraId="10033C8D" w14:textId="30F2D637" w:rsidR="007C32EF" w:rsidRPr="007C32EF" w:rsidRDefault="007C32EF" w:rsidP="007C32EF">
      <w:pPr>
        <w:rPr>
          <w:lang w:val="vi-VN"/>
        </w:rPr>
      </w:pPr>
      <w:r>
        <w:t>Hệ điều hành Windows, JDK 17, Eclipse hoặc Maven, SQL Server, trình điều khiển JDBC và CSDL MediDent. Phiên bản Database Engine và cổng TCP/IP cần được xác nhận ở máy kiểm thử.</w:t>
      </w:r>
    </w:p>
    <w:p w14:paraId="64ECD213" w14:textId="77777777" w:rsidR="00547FB5" w:rsidRDefault="00547FB5" w:rsidP="00812ACB">
      <w:pPr>
        <w:pStyle w:val="Heading3"/>
        <w:numPr>
          <w:ilvl w:val="0"/>
          <w:numId w:val="43"/>
        </w:numPr>
        <w:spacing w:before="211" w:line="304" w:lineRule="exact"/>
        <w:ind w:left="0" w:firstLine="0"/>
        <w:rPr>
          <w:rFonts w:cs="Times New Roman"/>
          <w:color w:val="000000"/>
          <w:kern w:val="2"/>
          <w:lang w:val="vi-VN"/>
        </w:rPr>
      </w:pPr>
      <w:bookmarkStart w:id="107" w:name="_Toc243155208"/>
      <w:r w:rsidRPr="00D839DD">
        <w:rPr>
          <w:rFonts w:cs="Times New Roman"/>
          <w:color w:val="000000"/>
          <w:kern w:val="2"/>
          <w:lang w:val="vi-VN"/>
        </w:rPr>
        <w:t>Danh sách các tình hu</w:t>
      </w:r>
      <w:r w:rsidRPr="00D839DD">
        <w:rPr>
          <w:rFonts w:eastAsia="Times New Roman 2" w:cs="Times New Roman"/>
          <w:color w:val="000000"/>
          <w:kern w:val="2"/>
          <w:lang w:val="vi-VN"/>
        </w:rPr>
        <w:t>ố</w:t>
      </w:r>
      <w:r w:rsidRPr="00D839DD">
        <w:rPr>
          <w:rFonts w:cs="Times New Roman"/>
          <w:color w:val="000000"/>
          <w:kern w:val="2"/>
          <w:lang w:val="vi-VN"/>
        </w:rPr>
        <w:t>ng ki</w:t>
      </w:r>
      <w:r w:rsidRPr="00D839DD">
        <w:rPr>
          <w:rFonts w:eastAsia="Times New Roman 2" w:cs="Times New Roman"/>
          <w:color w:val="000000"/>
          <w:kern w:val="2"/>
          <w:lang w:val="vi-VN"/>
        </w:rPr>
        <w:t>ể</w:t>
      </w:r>
      <w:r w:rsidRPr="00D839DD">
        <w:rPr>
          <w:rFonts w:cs="Times New Roman"/>
          <w:color w:val="000000"/>
          <w:kern w:val="2"/>
          <w:lang w:val="vi-VN"/>
        </w:rPr>
        <w:t>m th</w:t>
      </w:r>
      <w:r w:rsidRPr="00D839DD">
        <w:rPr>
          <w:rFonts w:eastAsia="Times New Roman 2" w:cs="Times New Roman"/>
          <w:color w:val="000000"/>
          <w:kern w:val="2"/>
          <w:lang w:val="vi-VN"/>
        </w:rPr>
        <w:t>ử</w:t>
      </w:r>
      <w:r w:rsidRPr="00D839DD">
        <w:rPr>
          <w:rFonts w:cs="Times New Roman"/>
          <w:color w:val="000000"/>
          <w:kern w:val="2"/>
          <w:lang w:val="vi-VN"/>
        </w:rPr>
        <w:t>:</w:t>
      </w:r>
      <w:bookmarkEnd w:id="107"/>
    </w:p>
    <w:tbl>
      <w:tblPr>
        <w:tblStyle w:val="TableGrid"/>
        <w:tblW w:w="6570" w:type="dxa"/>
        <w:jc w:val="left"/>
        <w:tblInd w:w="-5" w:type="dxa"/>
        <w:tblLook w:val="04A0" w:firstRow="1" w:lastRow="0" w:firstColumn="1" w:lastColumn="0" w:noHBand="0" w:noVBand="1"/>
      </w:tblPr>
      <w:tblGrid>
        <w:gridCol w:w="1800"/>
        <w:gridCol w:w="4770"/>
      </w:tblGrid>
      <w:tr w:rsidR="007C32EF" w:rsidRPr="007C32EF" w14:paraId="2492B8B6" w14:textId="77777777" w:rsidTr="007C32EF">
        <w:trPr>
          <w:jc w:val="left"/>
        </w:trPr>
        <w:tc>
          <w:tcPr>
            <w:tcW w:w="1800" w:type="dxa"/>
          </w:tcPr>
          <w:p w14:paraId="1DF5D33A" w14:textId="77777777" w:rsidR="007C32EF" w:rsidRPr="007C32EF" w:rsidRDefault="007C32EF" w:rsidP="007C32EF">
            <w:pPr>
              <w:ind w:firstLine="0"/>
              <w:jc w:val="left"/>
              <w:rPr>
                <w:szCs w:val="26"/>
              </w:rPr>
            </w:pPr>
            <w:r w:rsidRPr="007C32EF">
              <w:rPr>
                <w:b/>
                <w:szCs w:val="26"/>
              </w:rPr>
              <w:t>Mã kiểm thử</w:t>
            </w:r>
          </w:p>
        </w:tc>
        <w:tc>
          <w:tcPr>
            <w:tcW w:w="4770" w:type="dxa"/>
          </w:tcPr>
          <w:p w14:paraId="7AB52252" w14:textId="77777777" w:rsidR="007C32EF" w:rsidRPr="007C32EF" w:rsidRDefault="007C32EF" w:rsidP="007C32EF">
            <w:pPr>
              <w:ind w:firstLine="0"/>
              <w:jc w:val="left"/>
              <w:rPr>
                <w:szCs w:val="26"/>
              </w:rPr>
            </w:pPr>
            <w:r w:rsidRPr="007C32EF">
              <w:rPr>
                <w:b/>
                <w:szCs w:val="26"/>
              </w:rPr>
              <w:t>Tình huống</w:t>
            </w:r>
          </w:p>
        </w:tc>
      </w:tr>
      <w:tr w:rsidR="007C32EF" w:rsidRPr="007C32EF" w14:paraId="0684C69D" w14:textId="77777777" w:rsidTr="007C32EF">
        <w:trPr>
          <w:jc w:val="left"/>
        </w:trPr>
        <w:tc>
          <w:tcPr>
            <w:tcW w:w="1800" w:type="dxa"/>
          </w:tcPr>
          <w:p w14:paraId="2BC4D2B8" w14:textId="77777777" w:rsidR="007C32EF" w:rsidRPr="007C32EF" w:rsidRDefault="007C32EF" w:rsidP="007C32EF">
            <w:pPr>
              <w:spacing w:after="40"/>
              <w:ind w:firstLine="0"/>
              <w:jc w:val="left"/>
              <w:rPr>
                <w:szCs w:val="26"/>
              </w:rPr>
            </w:pPr>
            <w:r w:rsidRPr="007C32EF">
              <w:rPr>
                <w:szCs w:val="26"/>
              </w:rPr>
              <w:t>TC01</w:t>
            </w:r>
          </w:p>
        </w:tc>
        <w:tc>
          <w:tcPr>
            <w:tcW w:w="4770" w:type="dxa"/>
          </w:tcPr>
          <w:p w14:paraId="38D4A3F4" w14:textId="77777777" w:rsidR="007C32EF" w:rsidRPr="007C32EF" w:rsidRDefault="007C32EF" w:rsidP="007C32EF">
            <w:pPr>
              <w:spacing w:after="40"/>
              <w:ind w:firstLine="0"/>
              <w:jc w:val="left"/>
              <w:rPr>
                <w:szCs w:val="26"/>
              </w:rPr>
            </w:pPr>
            <w:r w:rsidRPr="007C32EF">
              <w:rPr>
                <w:szCs w:val="26"/>
              </w:rPr>
              <w:t>Đăng nhập đúng/sai mật khẩu</w:t>
            </w:r>
          </w:p>
        </w:tc>
      </w:tr>
      <w:tr w:rsidR="007C32EF" w:rsidRPr="007C32EF" w14:paraId="37AE68B9" w14:textId="77777777" w:rsidTr="007C32EF">
        <w:trPr>
          <w:jc w:val="left"/>
        </w:trPr>
        <w:tc>
          <w:tcPr>
            <w:tcW w:w="1800" w:type="dxa"/>
          </w:tcPr>
          <w:p w14:paraId="2EC43254" w14:textId="77777777" w:rsidR="007C32EF" w:rsidRPr="007C32EF" w:rsidRDefault="007C32EF" w:rsidP="007C32EF">
            <w:pPr>
              <w:spacing w:after="40"/>
              <w:ind w:firstLine="0"/>
              <w:jc w:val="left"/>
              <w:rPr>
                <w:szCs w:val="26"/>
              </w:rPr>
            </w:pPr>
            <w:r w:rsidRPr="007C32EF">
              <w:rPr>
                <w:szCs w:val="26"/>
              </w:rPr>
              <w:t>TC02</w:t>
            </w:r>
          </w:p>
        </w:tc>
        <w:tc>
          <w:tcPr>
            <w:tcW w:w="4770" w:type="dxa"/>
          </w:tcPr>
          <w:p w14:paraId="37CB8A52" w14:textId="77777777" w:rsidR="007C32EF" w:rsidRPr="007C32EF" w:rsidRDefault="007C32EF" w:rsidP="007C32EF">
            <w:pPr>
              <w:spacing w:after="40"/>
              <w:ind w:firstLine="0"/>
              <w:jc w:val="left"/>
              <w:rPr>
                <w:szCs w:val="26"/>
              </w:rPr>
            </w:pPr>
            <w:r w:rsidRPr="007C32EF">
              <w:rPr>
                <w:szCs w:val="26"/>
              </w:rPr>
              <w:t>Tài khoản bị khóa</w:t>
            </w:r>
          </w:p>
        </w:tc>
      </w:tr>
      <w:tr w:rsidR="007C32EF" w:rsidRPr="007C32EF" w14:paraId="5E0D6A14" w14:textId="77777777" w:rsidTr="007C32EF">
        <w:trPr>
          <w:jc w:val="left"/>
        </w:trPr>
        <w:tc>
          <w:tcPr>
            <w:tcW w:w="1800" w:type="dxa"/>
          </w:tcPr>
          <w:p w14:paraId="38F44BFC" w14:textId="77777777" w:rsidR="007C32EF" w:rsidRPr="007C32EF" w:rsidRDefault="007C32EF" w:rsidP="007C32EF">
            <w:pPr>
              <w:spacing w:after="40"/>
              <w:ind w:firstLine="0"/>
              <w:jc w:val="left"/>
              <w:rPr>
                <w:szCs w:val="26"/>
              </w:rPr>
            </w:pPr>
            <w:r w:rsidRPr="007C32EF">
              <w:rPr>
                <w:szCs w:val="26"/>
              </w:rPr>
              <w:t>TC03</w:t>
            </w:r>
          </w:p>
        </w:tc>
        <w:tc>
          <w:tcPr>
            <w:tcW w:w="4770" w:type="dxa"/>
          </w:tcPr>
          <w:p w14:paraId="0F13E707" w14:textId="77777777" w:rsidR="007C32EF" w:rsidRPr="007C32EF" w:rsidRDefault="007C32EF" w:rsidP="007C32EF">
            <w:pPr>
              <w:spacing w:after="40"/>
              <w:ind w:firstLine="0"/>
              <w:jc w:val="left"/>
              <w:rPr>
                <w:szCs w:val="26"/>
              </w:rPr>
            </w:pPr>
            <w:r w:rsidRPr="007C32EF">
              <w:rPr>
                <w:szCs w:val="26"/>
              </w:rPr>
              <w:t>Quản lý thử mở menu Admin</w:t>
            </w:r>
          </w:p>
        </w:tc>
      </w:tr>
      <w:tr w:rsidR="007C32EF" w:rsidRPr="007C32EF" w14:paraId="70C593D8" w14:textId="77777777" w:rsidTr="007C32EF">
        <w:trPr>
          <w:jc w:val="left"/>
        </w:trPr>
        <w:tc>
          <w:tcPr>
            <w:tcW w:w="1800" w:type="dxa"/>
          </w:tcPr>
          <w:p w14:paraId="43AB5E54" w14:textId="77777777" w:rsidR="007C32EF" w:rsidRPr="007C32EF" w:rsidRDefault="007C32EF" w:rsidP="007C32EF">
            <w:pPr>
              <w:spacing w:after="40"/>
              <w:ind w:firstLine="0"/>
              <w:jc w:val="left"/>
              <w:rPr>
                <w:szCs w:val="26"/>
              </w:rPr>
            </w:pPr>
            <w:r w:rsidRPr="007C32EF">
              <w:rPr>
                <w:szCs w:val="26"/>
              </w:rPr>
              <w:t>TC04</w:t>
            </w:r>
          </w:p>
        </w:tc>
        <w:tc>
          <w:tcPr>
            <w:tcW w:w="4770" w:type="dxa"/>
          </w:tcPr>
          <w:p w14:paraId="204E86EC" w14:textId="77777777" w:rsidR="007C32EF" w:rsidRPr="007C32EF" w:rsidRDefault="007C32EF" w:rsidP="007C32EF">
            <w:pPr>
              <w:spacing w:after="40"/>
              <w:ind w:firstLine="0"/>
              <w:jc w:val="left"/>
              <w:rPr>
                <w:szCs w:val="26"/>
              </w:rPr>
            </w:pPr>
            <w:r w:rsidRPr="007C32EF">
              <w:rPr>
                <w:szCs w:val="26"/>
              </w:rPr>
              <w:t>Ngày sinh 30/02 hoặc tương lai</w:t>
            </w:r>
          </w:p>
        </w:tc>
      </w:tr>
      <w:tr w:rsidR="007C32EF" w:rsidRPr="007C32EF" w14:paraId="35D0C169" w14:textId="77777777" w:rsidTr="007C32EF">
        <w:trPr>
          <w:jc w:val="left"/>
        </w:trPr>
        <w:tc>
          <w:tcPr>
            <w:tcW w:w="1800" w:type="dxa"/>
          </w:tcPr>
          <w:p w14:paraId="66C5B9AE" w14:textId="77777777" w:rsidR="007C32EF" w:rsidRPr="007C32EF" w:rsidRDefault="007C32EF" w:rsidP="007C32EF">
            <w:pPr>
              <w:spacing w:after="40"/>
              <w:ind w:firstLine="0"/>
              <w:jc w:val="left"/>
              <w:rPr>
                <w:szCs w:val="26"/>
              </w:rPr>
            </w:pPr>
            <w:r w:rsidRPr="007C32EF">
              <w:rPr>
                <w:szCs w:val="26"/>
              </w:rPr>
              <w:t>TC05</w:t>
            </w:r>
          </w:p>
        </w:tc>
        <w:tc>
          <w:tcPr>
            <w:tcW w:w="4770" w:type="dxa"/>
          </w:tcPr>
          <w:p w14:paraId="4A713DEC" w14:textId="77777777" w:rsidR="007C32EF" w:rsidRPr="007C32EF" w:rsidRDefault="007C32EF" w:rsidP="007C32EF">
            <w:pPr>
              <w:spacing w:after="40"/>
              <w:ind w:firstLine="0"/>
              <w:jc w:val="left"/>
              <w:rPr>
                <w:szCs w:val="26"/>
              </w:rPr>
            </w:pPr>
            <w:r w:rsidRPr="007C32EF">
              <w:rPr>
                <w:szCs w:val="26"/>
              </w:rPr>
              <w:t>Thêm bệnh nhân/đặt lịch</w:t>
            </w:r>
          </w:p>
        </w:tc>
      </w:tr>
      <w:tr w:rsidR="007C32EF" w:rsidRPr="007C32EF" w14:paraId="46BE752D" w14:textId="77777777" w:rsidTr="007C32EF">
        <w:trPr>
          <w:jc w:val="left"/>
        </w:trPr>
        <w:tc>
          <w:tcPr>
            <w:tcW w:w="1800" w:type="dxa"/>
          </w:tcPr>
          <w:p w14:paraId="2498995C" w14:textId="19CF9F37" w:rsidR="007C32EF" w:rsidRPr="007C32EF" w:rsidRDefault="007C32EF" w:rsidP="007C32EF">
            <w:pPr>
              <w:spacing w:after="40"/>
              <w:ind w:firstLine="0"/>
              <w:jc w:val="left"/>
              <w:rPr>
                <w:szCs w:val="26"/>
              </w:rPr>
            </w:pPr>
            <w:r w:rsidRPr="007C32EF">
              <w:rPr>
                <w:szCs w:val="26"/>
                <w:lang w:val="vi-VN"/>
              </w:rPr>
              <w:t>T</w:t>
            </w:r>
            <w:r w:rsidRPr="007C32EF">
              <w:rPr>
                <w:szCs w:val="26"/>
              </w:rPr>
              <w:t>C06</w:t>
            </w:r>
          </w:p>
        </w:tc>
        <w:tc>
          <w:tcPr>
            <w:tcW w:w="4770" w:type="dxa"/>
          </w:tcPr>
          <w:p w14:paraId="0D402B74" w14:textId="77777777" w:rsidR="007C32EF" w:rsidRPr="007C32EF" w:rsidRDefault="007C32EF" w:rsidP="007C32EF">
            <w:pPr>
              <w:spacing w:after="40"/>
              <w:ind w:firstLine="0"/>
              <w:jc w:val="left"/>
              <w:rPr>
                <w:szCs w:val="26"/>
              </w:rPr>
            </w:pPr>
            <w:r w:rsidRPr="007C32EF">
              <w:rPr>
                <w:szCs w:val="26"/>
              </w:rPr>
              <w:t>Tiếp nhận và cấp số khám</w:t>
            </w:r>
          </w:p>
        </w:tc>
      </w:tr>
      <w:tr w:rsidR="007C32EF" w:rsidRPr="007C32EF" w14:paraId="135A3CC9" w14:textId="77777777" w:rsidTr="007C32EF">
        <w:trPr>
          <w:jc w:val="left"/>
        </w:trPr>
        <w:tc>
          <w:tcPr>
            <w:tcW w:w="1800" w:type="dxa"/>
          </w:tcPr>
          <w:p w14:paraId="13A21A63" w14:textId="77777777" w:rsidR="007C32EF" w:rsidRPr="007C32EF" w:rsidRDefault="007C32EF" w:rsidP="007C32EF">
            <w:pPr>
              <w:spacing w:after="40"/>
              <w:ind w:firstLine="0"/>
              <w:jc w:val="left"/>
              <w:rPr>
                <w:szCs w:val="26"/>
              </w:rPr>
            </w:pPr>
            <w:r w:rsidRPr="007C32EF">
              <w:rPr>
                <w:szCs w:val="26"/>
              </w:rPr>
              <w:t>TC07</w:t>
            </w:r>
          </w:p>
        </w:tc>
        <w:tc>
          <w:tcPr>
            <w:tcW w:w="4770" w:type="dxa"/>
          </w:tcPr>
          <w:p w14:paraId="4CDB160A" w14:textId="77777777" w:rsidR="007C32EF" w:rsidRPr="007C32EF" w:rsidRDefault="007C32EF" w:rsidP="007C32EF">
            <w:pPr>
              <w:spacing w:after="40"/>
              <w:ind w:firstLine="0"/>
              <w:jc w:val="left"/>
              <w:rPr>
                <w:szCs w:val="26"/>
              </w:rPr>
            </w:pPr>
            <w:r w:rsidRPr="007C32EF">
              <w:rPr>
                <w:szCs w:val="26"/>
              </w:rPr>
              <w:t>Chọn STT 1 trong bảng đã sắp xếp</w:t>
            </w:r>
          </w:p>
        </w:tc>
      </w:tr>
      <w:tr w:rsidR="007C32EF" w:rsidRPr="007C32EF" w14:paraId="74FCDD1C" w14:textId="77777777" w:rsidTr="007C32EF">
        <w:trPr>
          <w:jc w:val="left"/>
        </w:trPr>
        <w:tc>
          <w:tcPr>
            <w:tcW w:w="1800" w:type="dxa"/>
          </w:tcPr>
          <w:p w14:paraId="07DAA4CB" w14:textId="77777777" w:rsidR="007C32EF" w:rsidRPr="007C32EF" w:rsidRDefault="007C32EF" w:rsidP="007C32EF">
            <w:pPr>
              <w:spacing w:after="40"/>
              <w:ind w:firstLine="0"/>
              <w:jc w:val="left"/>
              <w:rPr>
                <w:szCs w:val="26"/>
              </w:rPr>
            </w:pPr>
            <w:r w:rsidRPr="007C32EF">
              <w:rPr>
                <w:szCs w:val="26"/>
              </w:rPr>
              <w:t>TC08</w:t>
            </w:r>
          </w:p>
        </w:tc>
        <w:tc>
          <w:tcPr>
            <w:tcW w:w="4770" w:type="dxa"/>
          </w:tcPr>
          <w:p w14:paraId="69F0B4F1" w14:textId="77777777" w:rsidR="007C32EF" w:rsidRPr="007C32EF" w:rsidRDefault="007C32EF" w:rsidP="007C32EF">
            <w:pPr>
              <w:spacing w:after="40"/>
              <w:ind w:firstLine="0"/>
              <w:jc w:val="left"/>
              <w:rPr>
                <w:szCs w:val="26"/>
              </w:rPr>
            </w:pPr>
            <w:r w:rsidRPr="007C32EF">
              <w:rPr>
                <w:szCs w:val="26"/>
              </w:rPr>
              <w:t>Gửi và duyệt yêu cầu hủy</w:t>
            </w:r>
          </w:p>
        </w:tc>
      </w:tr>
      <w:tr w:rsidR="007C32EF" w:rsidRPr="007C32EF" w14:paraId="1BB38642" w14:textId="77777777" w:rsidTr="007C32EF">
        <w:trPr>
          <w:jc w:val="left"/>
        </w:trPr>
        <w:tc>
          <w:tcPr>
            <w:tcW w:w="1800" w:type="dxa"/>
          </w:tcPr>
          <w:p w14:paraId="23BB7861" w14:textId="77777777" w:rsidR="007C32EF" w:rsidRPr="007C32EF" w:rsidRDefault="007C32EF" w:rsidP="007C32EF">
            <w:pPr>
              <w:spacing w:after="40"/>
              <w:ind w:firstLine="0"/>
              <w:jc w:val="left"/>
              <w:rPr>
                <w:szCs w:val="26"/>
              </w:rPr>
            </w:pPr>
            <w:r w:rsidRPr="007C32EF">
              <w:rPr>
                <w:szCs w:val="26"/>
              </w:rPr>
              <w:t>TC09</w:t>
            </w:r>
          </w:p>
        </w:tc>
        <w:tc>
          <w:tcPr>
            <w:tcW w:w="4770" w:type="dxa"/>
          </w:tcPr>
          <w:p w14:paraId="6A05E8CB" w14:textId="77777777" w:rsidR="007C32EF" w:rsidRPr="007C32EF" w:rsidRDefault="007C32EF" w:rsidP="007C32EF">
            <w:pPr>
              <w:spacing w:after="40"/>
              <w:ind w:firstLine="0"/>
              <w:jc w:val="left"/>
              <w:rPr>
                <w:szCs w:val="26"/>
              </w:rPr>
            </w:pPr>
            <w:r w:rsidRPr="007C32EF">
              <w:rPr>
                <w:szCs w:val="26"/>
              </w:rPr>
              <w:t>Hỗ trợ theo cấp bậc</w:t>
            </w:r>
          </w:p>
        </w:tc>
      </w:tr>
      <w:tr w:rsidR="007C32EF" w:rsidRPr="007C32EF" w14:paraId="7751F7B6" w14:textId="77777777" w:rsidTr="007C32EF">
        <w:trPr>
          <w:jc w:val="left"/>
        </w:trPr>
        <w:tc>
          <w:tcPr>
            <w:tcW w:w="1800" w:type="dxa"/>
          </w:tcPr>
          <w:p w14:paraId="51325197" w14:textId="77777777" w:rsidR="007C32EF" w:rsidRPr="007C32EF" w:rsidRDefault="007C32EF" w:rsidP="007C32EF">
            <w:pPr>
              <w:spacing w:after="40"/>
              <w:ind w:firstLine="0"/>
              <w:jc w:val="left"/>
              <w:rPr>
                <w:szCs w:val="26"/>
              </w:rPr>
            </w:pPr>
            <w:r w:rsidRPr="007C32EF">
              <w:rPr>
                <w:szCs w:val="26"/>
              </w:rPr>
              <w:t>TC10</w:t>
            </w:r>
          </w:p>
        </w:tc>
        <w:tc>
          <w:tcPr>
            <w:tcW w:w="4770" w:type="dxa"/>
          </w:tcPr>
          <w:p w14:paraId="1270EFDD" w14:textId="77777777" w:rsidR="007C32EF" w:rsidRPr="007C32EF" w:rsidRDefault="007C32EF" w:rsidP="007C32EF">
            <w:pPr>
              <w:spacing w:after="40"/>
              <w:ind w:firstLine="0"/>
              <w:jc w:val="left"/>
              <w:rPr>
                <w:szCs w:val="26"/>
              </w:rPr>
            </w:pPr>
            <w:r w:rsidRPr="007C32EF">
              <w:rPr>
                <w:szCs w:val="26"/>
              </w:rPr>
              <w:t>Báo cáo có chi phí lớn hơn doanh thu</w:t>
            </w:r>
          </w:p>
        </w:tc>
      </w:tr>
      <w:tr w:rsidR="007C32EF" w:rsidRPr="007C32EF" w14:paraId="42B0835B" w14:textId="77777777" w:rsidTr="007C32EF">
        <w:trPr>
          <w:jc w:val="left"/>
        </w:trPr>
        <w:tc>
          <w:tcPr>
            <w:tcW w:w="1800" w:type="dxa"/>
          </w:tcPr>
          <w:p w14:paraId="1E98F82E" w14:textId="77777777" w:rsidR="007C32EF" w:rsidRPr="007C32EF" w:rsidRDefault="007C32EF" w:rsidP="007C32EF">
            <w:pPr>
              <w:spacing w:after="40"/>
              <w:ind w:firstLine="0"/>
              <w:jc w:val="left"/>
              <w:rPr>
                <w:szCs w:val="26"/>
              </w:rPr>
            </w:pPr>
            <w:r w:rsidRPr="007C32EF">
              <w:rPr>
                <w:szCs w:val="26"/>
              </w:rPr>
              <w:t>TC11</w:t>
            </w:r>
          </w:p>
        </w:tc>
        <w:tc>
          <w:tcPr>
            <w:tcW w:w="4770" w:type="dxa"/>
          </w:tcPr>
          <w:p w14:paraId="6D75C850" w14:textId="77777777" w:rsidR="007C32EF" w:rsidRPr="007C32EF" w:rsidRDefault="007C32EF" w:rsidP="007C32EF">
            <w:pPr>
              <w:spacing w:after="40"/>
              <w:ind w:firstLine="0"/>
              <w:jc w:val="left"/>
              <w:rPr>
                <w:szCs w:val="26"/>
              </w:rPr>
            </w:pPr>
            <w:r w:rsidRPr="007C32EF">
              <w:rPr>
                <w:szCs w:val="26"/>
              </w:rPr>
              <w:t>Xuất báo cáo CSV</w:t>
            </w:r>
          </w:p>
        </w:tc>
      </w:tr>
      <w:tr w:rsidR="007C32EF" w:rsidRPr="007C32EF" w14:paraId="1481EEAC" w14:textId="77777777" w:rsidTr="007C32EF">
        <w:trPr>
          <w:jc w:val="left"/>
        </w:trPr>
        <w:tc>
          <w:tcPr>
            <w:tcW w:w="1800" w:type="dxa"/>
          </w:tcPr>
          <w:p w14:paraId="08AC0DD5" w14:textId="77777777" w:rsidR="007C32EF" w:rsidRPr="007C32EF" w:rsidRDefault="007C32EF" w:rsidP="007C32EF">
            <w:pPr>
              <w:spacing w:after="40"/>
              <w:ind w:firstLine="0"/>
              <w:jc w:val="left"/>
              <w:rPr>
                <w:szCs w:val="26"/>
              </w:rPr>
            </w:pPr>
            <w:r w:rsidRPr="007C32EF">
              <w:rPr>
                <w:szCs w:val="26"/>
              </w:rPr>
              <w:t>TC12</w:t>
            </w:r>
          </w:p>
        </w:tc>
        <w:tc>
          <w:tcPr>
            <w:tcW w:w="4770" w:type="dxa"/>
          </w:tcPr>
          <w:p w14:paraId="4B9B5AB4" w14:textId="77777777" w:rsidR="007C32EF" w:rsidRPr="007C32EF" w:rsidRDefault="007C32EF" w:rsidP="007C32EF">
            <w:pPr>
              <w:spacing w:after="40"/>
              <w:ind w:firstLine="0"/>
              <w:jc w:val="left"/>
              <w:rPr>
                <w:szCs w:val="26"/>
              </w:rPr>
            </w:pPr>
            <w:r w:rsidRPr="007C32EF">
              <w:rPr>
                <w:szCs w:val="26"/>
              </w:rPr>
              <w:t>Kết nối SQL Server bị tắt</w:t>
            </w:r>
          </w:p>
        </w:tc>
      </w:tr>
    </w:tbl>
    <w:p w14:paraId="6541EB10" w14:textId="77777777" w:rsidR="00547FB5" w:rsidRDefault="00547FB5" w:rsidP="00812ACB">
      <w:pPr>
        <w:pStyle w:val="Heading3"/>
        <w:numPr>
          <w:ilvl w:val="0"/>
          <w:numId w:val="43"/>
        </w:numPr>
        <w:spacing w:before="212" w:line="304" w:lineRule="exact"/>
        <w:ind w:left="0" w:firstLine="0"/>
        <w:rPr>
          <w:rFonts w:cs="Times New Roman"/>
          <w:color w:val="000000"/>
          <w:kern w:val="2"/>
          <w:lang w:val="vi-VN"/>
        </w:rPr>
      </w:pPr>
      <w:bookmarkStart w:id="108" w:name="_Toc243155209"/>
      <w:r w:rsidRPr="008971BF">
        <w:rPr>
          <w:rFonts w:cs="Times New Roman"/>
          <w:color w:val="000000"/>
          <w:kern w:val="2"/>
        </w:rPr>
        <w:t>Test report</w:t>
      </w:r>
      <w:bookmarkEnd w:id="108"/>
    </w:p>
    <w:p w14:paraId="3452B271" w14:textId="77777777" w:rsidR="007C32EF" w:rsidRDefault="007C32EF" w:rsidP="007C32EF">
      <w:pPr>
        <w:rPr>
          <w:lang w:val="vi-VN"/>
        </w:rPr>
      </w:pPr>
    </w:p>
    <w:tbl>
      <w:tblPr>
        <w:tblStyle w:val="TableGrid"/>
        <w:tblW w:w="8365" w:type="dxa"/>
        <w:jc w:val="left"/>
        <w:tblLook w:val="04A0" w:firstRow="1" w:lastRow="0" w:firstColumn="1" w:lastColumn="0" w:noHBand="0" w:noVBand="1"/>
      </w:tblPr>
      <w:tblGrid>
        <w:gridCol w:w="1274"/>
        <w:gridCol w:w="2411"/>
        <w:gridCol w:w="4680"/>
      </w:tblGrid>
      <w:tr w:rsidR="007C32EF" w:rsidRPr="007C32EF" w14:paraId="55DA8500" w14:textId="77777777" w:rsidTr="007C32EF">
        <w:trPr>
          <w:jc w:val="left"/>
        </w:trPr>
        <w:tc>
          <w:tcPr>
            <w:tcW w:w="1274" w:type="dxa"/>
            <w:vAlign w:val="top"/>
          </w:tcPr>
          <w:p w14:paraId="639476EF" w14:textId="77777777" w:rsidR="007C32EF" w:rsidRPr="007C32EF" w:rsidRDefault="007C32EF" w:rsidP="007C32EF">
            <w:pPr>
              <w:ind w:firstLine="0"/>
              <w:jc w:val="left"/>
              <w:rPr>
                <w:szCs w:val="26"/>
              </w:rPr>
            </w:pPr>
            <w:r w:rsidRPr="007C32EF">
              <w:rPr>
                <w:b/>
                <w:szCs w:val="26"/>
              </w:rPr>
              <w:t>Mã kiểm thử</w:t>
            </w:r>
          </w:p>
        </w:tc>
        <w:tc>
          <w:tcPr>
            <w:tcW w:w="2411" w:type="dxa"/>
            <w:vAlign w:val="top"/>
          </w:tcPr>
          <w:p w14:paraId="51A39F84" w14:textId="77777777" w:rsidR="007C32EF" w:rsidRPr="007C32EF" w:rsidRDefault="007C32EF" w:rsidP="007C32EF">
            <w:pPr>
              <w:ind w:firstLine="0"/>
              <w:jc w:val="left"/>
              <w:rPr>
                <w:szCs w:val="26"/>
              </w:rPr>
            </w:pPr>
            <w:r w:rsidRPr="007C32EF">
              <w:rPr>
                <w:b/>
                <w:szCs w:val="26"/>
              </w:rPr>
              <w:t>Tình huống</w:t>
            </w:r>
          </w:p>
        </w:tc>
        <w:tc>
          <w:tcPr>
            <w:tcW w:w="4680" w:type="dxa"/>
            <w:vAlign w:val="top"/>
          </w:tcPr>
          <w:p w14:paraId="0D2B6BFD" w14:textId="77777777" w:rsidR="007C32EF" w:rsidRPr="007C32EF" w:rsidRDefault="007C32EF" w:rsidP="007C32EF">
            <w:pPr>
              <w:ind w:firstLine="0"/>
              <w:jc w:val="left"/>
              <w:rPr>
                <w:szCs w:val="26"/>
              </w:rPr>
            </w:pPr>
            <w:r w:rsidRPr="007C32EF">
              <w:rPr>
                <w:b/>
                <w:szCs w:val="26"/>
              </w:rPr>
              <w:t>Kết quả mong đợi</w:t>
            </w:r>
          </w:p>
        </w:tc>
      </w:tr>
      <w:tr w:rsidR="007C32EF" w:rsidRPr="007C32EF" w14:paraId="1FE06FF5" w14:textId="77777777" w:rsidTr="007C32EF">
        <w:trPr>
          <w:jc w:val="left"/>
        </w:trPr>
        <w:tc>
          <w:tcPr>
            <w:tcW w:w="1274" w:type="dxa"/>
            <w:vAlign w:val="top"/>
          </w:tcPr>
          <w:p w14:paraId="3B2D44C4" w14:textId="231D3C31" w:rsidR="007C32EF" w:rsidRPr="007C32EF" w:rsidRDefault="007C32EF" w:rsidP="007C32EF">
            <w:pPr>
              <w:spacing w:after="40"/>
              <w:ind w:firstLine="0"/>
              <w:jc w:val="left"/>
              <w:rPr>
                <w:szCs w:val="26"/>
              </w:rPr>
            </w:pPr>
            <w:r>
              <w:rPr>
                <w:szCs w:val="26"/>
              </w:rPr>
              <w:t>T</w:t>
            </w:r>
            <w:r w:rsidRPr="007C32EF">
              <w:rPr>
                <w:szCs w:val="26"/>
              </w:rPr>
              <w:t>C01</w:t>
            </w:r>
          </w:p>
        </w:tc>
        <w:tc>
          <w:tcPr>
            <w:tcW w:w="2411" w:type="dxa"/>
            <w:vAlign w:val="top"/>
          </w:tcPr>
          <w:p w14:paraId="52B3DF08" w14:textId="1BBA972C" w:rsidR="007C32EF" w:rsidRPr="007C32EF" w:rsidRDefault="007C32EF" w:rsidP="007C32EF">
            <w:pPr>
              <w:spacing w:after="40"/>
              <w:ind w:firstLine="0"/>
              <w:jc w:val="left"/>
              <w:rPr>
                <w:szCs w:val="26"/>
              </w:rPr>
            </w:pPr>
            <w:r w:rsidRPr="007C32EF">
              <w:rPr>
                <w:szCs w:val="26"/>
              </w:rPr>
              <w:t>Đăng</w:t>
            </w:r>
            <w:r>
              <w:rPr>
                <w:szCs w:val="26"/>
                <w:lang w:val="vi-VN"/>
              </w:rPr>
              <w:t xml:space="preserve"> </w:t>
            </w:r>
            <w:r w:rsidRPr="007C32EF">
              <w:rPr>
                <w:szCs w:val="26"/>
              </w:rPr>
              <w:t>nhập đúng/sai mật khẩu</w:t>
            </w:r>
          </w:p>
        </w:tc>
        <w:tc>
          <w:tcPr>
            <w:tcW w:w="4680" w:type="dxa"/>
            <w:vAlign w:val="top"/>
          </w:tcPr>
          <w:p w14:paraId="598008DA" w14:textId="77777777" w:rsidR="007C32EF" w:rsidRPr="007C32EF" w:rsidRDefault="007C32EF" w:rsidP="007C32EF">
            <w:pPr>
              <w:spacing w:after="40"/>
              <w:ind w:firstLine="0"/>
              <w:jc w:val="left"/>
              <w:rPr>
                <w:szCs w:val="26"/>
              </w:rPr>
            </w:pPr>
            <w:r w:rsidRPr="007C32EF">
              <w:rPr>
                <w:szCs w:val="26"/>
              </w:rPr>
              <w:t>Cho truy cập đúng vai trò; sai mật khẩu bị từ chối.</w:t>
            </w:r>
          </w:p>
        </w:tc>
      </w:tr>
      <w:tr w:rsidR="007C32EF" w:rsidRPr="007C32EF" w14:paraId="728CCFD2" w14:textId="77777777" w:rsidTr="007C32EF">
        <w:trPr>
          <w:jc w:val="left"/>
        </w:trPr>
        <w:tc>
          <w:tcPr>
            <w:tcW w:w="1274" w:type="dxa"/>
            <w:vAlign w:val="top"/>
          </w:tcPr>
          <w:p w14:paraId="0033DEE7" w14:textId="77777777" w:rsidR="007C32EF" w:rsidRPr="007C32EF" w:rsidRDefault="007C32EF" w:rsidP="007C32EF">
            <w:pPr>
              <w:spacing w:after="40"/>
              <w:ind w:firstLine="0"/>
              <w:jc w:val="left"/>
              <w:rPr>
                <w:szCs w:val="26"/>
              </w:rPr>
            </w:pPr>
            <w:r w:rsidRPr="007C32EF">
              <w:rPr>
                <w:szCs w:val="26"/>
              </w:rPr>
              <w:t>TC02</w:t>
            </w:r>
          </w:p>
        </w:tc>
        <w:tc>
          <w:tcPr>
            <w:tcW w:w="2411" w:type="dxa"/>
            <w:vAlign w:val="top"/>
          </w:tcPr>
          <w:p w14:paraId="60FAEFAD" w14:textId="77777777" w:rsidR="007C32EF" w:rsidRPr="007C32EF" w:rsidRDefault="007C32EF" w:rsidP="007C32EF">
            <w:pPr>
              <w:spacing w:after="40"/>
              <w:ind w:firstLine="0"/>
              <w:jc w:val="left"/>
              <w:rPr>
                <w:szCs w:val="26"/>
              </w:rPr>
            </w:pPr>
            <w:r w:rsidRPr="007C32EF">
              <w:rPr>
                <w:szCs w:val="26"/>
              </w:rPr>
              <w:t>Tài khoản bị khóa</w:t>
            </w:r>
          </w:p>
        </w:tc>
        <w:tc>
          <w:tcPr>
            <w:tcW w:w="4680" w:type="dxa"/>
            <w:vAlign w:val="top"/>
          </w:tcPr>
          <w:p w14:paraId="15C99CB0" w14:textId="77777777" w:rsidR="007C32EF" w:rsidRPr="007C32EF" w:rsidRDefault="007C32EF" w:rsidP="007C32EF">
            <w:pPr>
              <w:spacing w:after="40"/>
              <w:ind w:firstLine="0"/>
              <w:jc w:val="left"/>
              <w:rPr>
                <w:szCs w:val="26"/>
              </w:rPr>
            </w:pPr>
            <w:r w:rsidRPr="007C32EF">
              <w:rPr>
                <w:szCs w:val="26"/>
              </w:rPr>
              <w:t>Không đăng nhập được, không lộ thông tin nhạy cảm.</w:t>
            </w:r>
          </w:p>
        </w:tc>
      </w:tr>
      <w:tr w:rsidR="007C32EF" w:rsidRPr="007C32EF" w14:paraId="725EE1EF" w14:textId="77777777" w:rsidTr="007C32EF">
        <w:trPr>
          <w:jc w:val="left"/>
        </w:trPr>
        <w:tc>
          <w:tcPr>
            <w:tcW w:w="1274" w:type="dxa"/>
            <w:vAlign w:val="top"/>
          </w:tcPr>
          <w:p w14:paraId="1F0D9ADC" w14:textId="77777777" w:rsidR="007C32EF" w:rsidRPr="007C32EF" w:rsidRDefault="007C32EF" w:rsidP="007C32EF">
            <w:pPr>
              <w:spacing w:after="40"/>
              <w:ind w:firstLine="0"/>
              <w:jc w:val="left"/>
              <w:rPr>
                <w:szCs w:val="26"/>
              </w:rPr>
            </w:pPr>
            <w:r w:rsidRPr="007C32EF">
              <w:rPr>
                <w:szCs w:val="26"/>
              </w:rPr>
              <w:lastRenderedPageBreak/>
              <w:t>TC03</w:t>
            </w:r>
          </w:p>
        </w:tc>
        <w:tc>
          <w:tcPr>
            <w:tcW w:w="2411" w:type="dxa"/>
            <w:vAlign w:val="top"/>
          </w:tcPr>
          <w:p w14:paraId="67FAAF3A" w14:textId="77777777" w:rsidR="007C32EF" w:rsidRPr="007C32EF" w:rsidRDefault="007C32EF" w:rsidP="007C32EF">
            <w:pPr>
              <w:spacing w:after="40"/>
              <w:jc w:val="left"/>
              <w:rPr>
                <w:szCs w:val="26"/>
              </w:rPr>
            </w:pPr>
            <w:r w:rsidRPr="007C32EF">
              <w:rPr>
                <w:szCs w:val="26"/>
              </w:rPr>
              <w:t>Quản lý thử mở menu Admin</w:t>
            </w:r>
          </w:p>
        </w:tc>
        <w:tc>
          <w:tcPr>
            <w:tcW w:w="4680" w:type="dxa"/>
            <w:vAlign w:val="top"/>
          </w:tcPr>
          <w:p w14:paraId="172144F3" w14:textId="77777777" w:rsidR="007C32EF" w:rsidRPr="007C32EF" w:rsidRDefault="007C32EF" w:rsidP="007C32EF">
            <w:pPr>
              <w:spacing w:after="40"/>
              <w:ind w:firstLine="0"/>
              <w:jc w:val="left"/>
              <w:rPr>
                <w:szCs w:val="26"/>
              </w:rPr>
            </w:pPr>
            <w:r w:rsidRPr="007C32EF">
              <w:rPr>
                <w:szCs w:val="26"/>
              </w:rPr>
              <w:t>Bị từ chối ngay cả khi gọi chức năng trực tiếp.</w:t>
            </w:r>
          </w:p>
        </w:tc>
      </w:tr>
      <w:tr w:rsidR="007C32EF" w:rsidRPr="007C32EF" w14:paraId="4B04BFE6" w14:textId="77777777" w:rsidTr="007C32EF">
        <w:trPr>
          <w:jc w:val="left"/>
        </w:trPr>
        <w:tc>
          <w:tcPr>
            <w:tcW w:w="1274" w:type="dxa"/>
            <w:vAlign w:val="top"/>
          </w:tcPr>
          <w:p w14:paraId="3D0E8EDA" w14:textId="77777777" w:rsidR="007C32EF" w:rsidRPr="007C32EF" w:rsidRDefault="007C32EF" w:rsidP="007C32EF">
            <w:pPr>
              <w:spacing w:after="40"/>
              <w:ind w:firstLine="0"/>
              <w:jc w:val="left"/>
              <w:rPr>
                <w:szCs w:val="26"/>
              </w:rPr>
            </w:pPr>
            <w:r w:rsidRPr="007C32EF">
              <w:rPr>
                <w:szCs w:val="26"/>
              </w:rPr>
              <w:t>TC04</w:t>
            </w:r>
          </w:p>
        </w:tc>
        <w:tc>
          <w:tcPr>
            <w:tcW w:w="2411" w:type="dxa"/>
            <w:vAlign w:val="top"/>
          </w:tcPr>
          <w:p w14:paraId="728B12F0" w14:textId="77777777" w:rsidR="007C32EF" w:rsidRPr="007C32EF" w:rsidRDefault="007C32EF" w:rsidP="007C32EF">
            <w:pPr>
              <w:spacing w:after="40"/>
              <w:jc w:val="left"/>
              <w:rPr>
                <w:szCs w:val="26"/>
              </w:rPr>
            </w:pPr>
            <w:r w:rsidRPr="007C32EF">
              <w:rPr>
                <w:szCs w:val="26"/>
              </w:rPr>
              <w:t>Ngày sinh 30/02 hoặc tương lai</w:t>
            </w:r>
          </w:p>
        </w:tc>
        <w:tc>
          <w:tcPr>
            <w:tcW w:w="4680" w:type="dxa"/>
            <w:vAlign w:val="top"/>
          </w:tcPr>
          <w:p w14:paraId="5C6287E8" w14:textId="77777777" w:rsidR="007C32EF" w:rsidRPr="007C32EF" w:rsidRDefault="007C32EF" w:rsidP="007C32EF">
            <w:pPr>
              <w:spacing w:after="40"/>
              <w:ind w:firstLine="0"/>
              <w:jc w:val="left"/>
              <w:rPr>
                <w:szCs w:val="26"/>
              </w:rPr>
            </w:pPr>
            <w:r w:rsidRPr="007C32EF">
              <w:rPr>
                <w:szCs w:val="26"/>
              </w:rPr>
              <w:t>Không cho lưu; chỉ chọn ngày hợp lệ, không quá 100 tuổi.</w:t>
            </w:r>
          </w:p>
        </w:tc>
      </w:tr>
      <w:tr w:rsidR="007C32EF" w:rsidRPr="007C32EF" w14:paraId="398D9A2F" w14:textId="77777777" w:rsidTr="007C32EF">
        <w:trPr>
          <w:jc w:val="left"/>
        </w:trPr>
        <w:tc>
          <w:tcPr>
            <w:tcW w:w="1274" w:type="dxa"/>
            <w:vAlign w:val="top"/>
          </w:tcPr>
          <w:p w14:paraId="1042B49F" w14:textId="77777777" w:rsidR="007C32EF" w:rsidRPr="007C32EF" w:rsidRDefault="007C32EF" w:rsidP="007C32EF">
            <w:pPr>
              <w:spacing w:after="40"/>
              <w:ind w:firstLine="0"/>
              <w:jc w:val="left"/>
              <w:rPr>
                <w:szCs w:val="26"/>
              </w:rPr>
            </w:pPr>
            <w:r w:rsidRPr="007C32EF">
              <w:rPr>
                <w:szCs w:val="26"/>
              </w:rPr>
              <w:t>TC05</w:t>
            </w:r>
          </w:p>
        </w:tc>
        <w:tc>
          <w:tcPr>
            <w:tcW w:w="2411" w:type="dxa"/>
            <w:vAlign w:val="top"/>
          </w:tcPr>
          <w:p w14:paraId="6A17F7F9" w14:textId="77777777" w:rsidR="007C32EF" w:rsidRPr="007C32EF" w:rsidRDefault="007C32EF" w:rsidP="007C32EF">
            <w:pPr>
              <w:spacing w:after="40"/>
              <w:ind w:firstLine="0"/>
              <w:jc w:val="left"/>
              <w:rPr>
                <w:szCs w:val="26"/>
              </w:rPr>
            </w:pPr>
            <w:r w:rsidRPr="007C32EF">
              <w:rPr>
                <w:szCs w:val="26"/>
              </w:rPr>
              <w:t>Thêm bệnh nhân/đặt lịch</w:t>
            </w:r>
          </w:p>
        </w:tc>
        <w:tc>
          <w:tcPr>
            <w:tcW w:w="4680" w:type="dxa"/>
            <w:vAlign w:val="top"/>
          </w:tcPr>
          <w:p w14:paraId="3490FED9" w14:textId="77777777" w:rsidR="007C32EF" w:rsidRPr="007C32EF" w:rsidRDefault="007C32EF" w:rsidP="007C32EF">
            <w:pPr>
              <w:spacing w:after="40"/>
              <w:ind w:firstLine="0"/>
              <w:jc w:val="left"/>
              <w:rPr>
                <w:szCs w:val="26"/>
              </w:rPr>
            </w:pPr>
            <w:r w:rsidRPr="007C32EF">
              <w:rPr>
                <w:szCs w:val="26"/>
              </w:rPr>
              <w:t>Lưu đúng PK/FK; trường bắt buộc được kiểm tra.</w:t>
            </w:r>
          </w:p>
        </w:tc>
      </w:tr>
      <w:tr w:rsidR="007C32EF" w:rsidRPr="007C32EF" w14:paraId="05C32B77" w14:textId="77777777" w:rsidTr="007C32EF">
        <w:trPr>
          <w:jc w:val="left"/>
        </w:trPr>
        <w:tc>
          <w:tcPr>
            <w:tcW w:w="1274" w:type="dxa"/>
            <w:vAlign w:val="top"/>
          </w:tcPr>
          <w:p w14:paraId="0860BE44" w14:textId="77777777" w:rsidR="007C32EF" w:rsidRPr="007C32EF" w:rsidRDefault="007C32EF" w:rsidP="007C32EF">
            <w:pPr>
              <w:spacing w:after="40"/>
              <w:ind w:firstLine="0"/>
              <w:jc w:val="left"/>
              <w:rPr>
                <w:szCs w:val="26"/>
              </w:rPr>
            </w:pPr>
            <w:r w:rsidRPr="007C32EF">
              <w:rPr>
                <w:szCs w:val="26"/>
              </w:rPr>
              <w:t>TC06</w:t>
            </w:r>
          </w:p>
        </w:tc>
        <w:tc>
          <w:tcPr>
            <w:tcW w:w="2411" w:type="dxa"/>
            <w:vAlign w:val="top"/>
          </w:tcPr>
          <w:p w14:paraId="026FEB3B" w14:textId="77777777" w:rsidR="007C32EF" w:rsidRPr="007C32EF" w:rsidRDefault="007C32EF" w:rsidP="007C32EF">
            <w:pPr>
              <w:spacing w:after="40"/>
              <w:ind w:firstLine="0"/>
              <w:jc w:val="left"/>
              <w:rPr>
                <w:szCs w:val="26"/>
              </w:rPr>
            </w:pPr>
            <w:r w:rsidRPr="007C32EF">
              <w:rPr>
                <w:szCs w:val="26"/>
              </w:rPr>
              <w:t>Tiếp nhận và cấp số khám</w:t>
            </w:r>
          </w:p>
        </w:tc>
        <w:tc>
          <w:tcPr>
            <w:tcW w:w="4680" w:type="dxa"/>
            <w:vAlign w:val="top"/>
          </w:tcPr>
          <w:p w14:paraId="1A9FF693" w14:textId="77777777" w:rsidR="007C32EF" w:rsidRPr="007C32EF" w:rsidRDefault="007C32EF" w:rsidP="007C32EF">
            <w:pPr>
              <w:spacing w:after="40"/>
              <w:ind w:firstLine="0"/>
              <w:jc w:val="left"/>
              <w:rPr>
                <w:szCs w:val="26"/>
              </w:rPr>
            </w:pPr>
            <w:r w:rsidRPr="007C32EF">
              <w:rPr>
                <w:szCs w:val="26"/>
              </w:rPr>
              <w:t>Không trùng số trong cùng ngày; phòng khám được lưu.</w:t>
            </w:r>
          </w:p>
        </w:tc>
      </w:tr>
      <w:tr w:rsidR="007C32EF" w:rsidRPr="007C32EF" w14:paraId="5892F726" w14:textId="77777777" w:rsidTr="007C32EF">
        <w:trPr>
          <w:jc w:val="left"/>
        </w:trPr>
        <w:tc>
          <w:tcPr>
            <w:tcW w:w="1274" w:type="dxa"/>
            <w:vAlign w:val="top"/>
          </w:tcPr>
          <w:p w14:paraId="2B673858" w14:textId="77777777" w:rsidR="007C32EF" w:rsidRPr="007C32EF" w:rsidRDefault="007C32EF" w:rsidP="007C32EF">
            <w:pPr>
              <w:spacing w:after="40"/>
              <w:ind w:firstLine="0"/>
              <w:jc w:val="left"/>
              <w:rPr>
                <w:szCs w:val="26"/>
              </w:rPr>
            </w:pPr>
            <w:r w:rsidRPr="007C32EF">
              <w:rPr>
                <w:szCs w:val="26"/>
              </w:rPr>
              <w:t>TC07</w:t>
            </w:r>
          </w:p>
        </w:tc>
        <w:tc>
          <w:tcPr>
            <w:tcW w:w="2411" w:type="dxa"/>
            <w:vAlign w:val="top"/>
          </w:tcPr>
          <w:p w14:paraId="31E93FB7" w14:textId="77777777" w:rsidR="007C32EF" w:rsidRPr="007C32EF" w:rsidRDefault="007C32EF" w:rsidP="007C32EF">
            <w:pPr>
              <w:spacing w:after="40"/>
              <w:ind w:firstLine="0"/>
              <w:jc w:val="left"/>
              <w:rPr>
                <w:szCs w:val="26"/>
              </w:rPr>
            </w:pPr>
            <w:r w:rsidRPr="007C32EF">
              <w:rPr>
                <w:szCs w:val="26"/>
              </w:rPr>
              <w:t>Chọn STT 1 trong bảng đã sắp xếp</w:t>
            </w:r>
          </w:p>
        </w:tc>
        <w:tc>
          <w:tcPr>
            <w:tcW w:w="4680" w:type="dxa"/>
            <w:vAlign w:val="top"/>
          </w:tcPr>
          <w:p w14:paraId="5C3E2EB7" w14:textId="77777777" w:rsidR="007C32EF" w:rsidRPr="007C32EF" w:rsidRDefault="007C32EF" w:rsidP="007C32EF">
            <w:pPr>
              <w:spacing w:after="40"/>
              <w:ind w:firstLine="0"/>
              <w:jc w:val="left"/>
              <w:rPr>
                <w:szCs w:val="26"/>
              </w:rPr>
            </w:pPr>
            <w:r w:rsidRPr="007C32EF">
              <w:rPr>
                <w:szCs w:val="26"/>
              </w:rPr>
              <w:t>Yêu cầu hủy đúng mã hóa đơn đang chọn, không dùng STT.</w:t>
            </w:r>
          </w:p>
        </w:tc>
      </w:tr>
      <w:tr w:rsidR="007C32EF" w:rsidRPr="007C32EF" w14:paraId="2DBF3F2F" w14:textId="77777777" w:rsidTr="007C32EF">
        <w:trPr>
          <w:jc w:val="left"/>
        </w:trPr>
        <w:tc>
          <w:tcPr>
            <w:tcW w:w="1274" w:type="dxa"/>
            <w:vAlign w:val="top"/>
          </w:tcPr>
          <w:p w14:paraId="19205063" w14:textId="77777777" w:rsidR="007C32EF" w:rsidRPr="007C32EF" w:rsidRDefault="007C32EF" w:rsidP="007C32EF">
            <w:pPr>
              <w:spacing w:after="40"/>
              <w:ind w:firstLine="0"/>
              <w:jc w:val="left"/>
              <w:rPr>
                <w:szCs w:val="26"/>
              </w:rPr>
            </w:pPr>
            <w:r w:rsidRPr="007C32EF">
              <w:rPr>
                <w:szCs w:val="26"/>
              </w:rPr>
              <w:t>TC08</w:t>
            </w:r>
          </w:p>
        </w:tc>
        <w:tc>
          <w:tcPr>
            <w:tcW w:w="2411" w:type="dxa"/>
            <w:vAlign w:val="top"/>
          </w:tcPr>
          <w:p w14:paraId="07B8A8CE" w14:textId="77777777" w:rsidR="007C32EF" w:rsidRPr="007C32EF" w:rsidRDefault="007C32EF" w:rsidP="007C32EF">
            <w:pPr>
              <w:spacing w:after="40"/>
              <w:ind w:firstLine="0"/>
              <w:jc w:val="left"/>
              <w:rPr>
                <w:szCs w:val="26"/>
              </w:rPr>
            </w:pPr>
            <w:r w:rsidRPr="007C32EF">
              <w:rPr>
                <w:szCs w:val="26"/>
              </w:rPr>
              <w:t>Gửi và duyệt yêu cầu hủy</w:t>
            </w:r>
          </w:p>
        </w:tc>
        <w:tc>
          <w:tcPr>
            <w:tcW w:w="4680" w:type="dxa"/>
            <w:vAlign w:val="top"/>
          </w:tcPr>
          <w:p w14:paraId="52309B36" w14:textId="77777777" w:rsidR="007C32EF" w:rsidRPr="007C32EF" w:rsidRDefault="007C32EF" w:rsidP="007C32EF">
            <w:pPr>
              <w:spacing w:after="40"/>
              <w:ind w:firstLine="0"/>
              <w:jc w:val="left"/>
              <w:rPr>
                <w:szCs w:val="26"/>
              </w:rPr>
            </w:pPr>
            <w:r w:rsidRPr="007C32EF">
              <w:rPr>
                <w:szCs w:val="26"/>
              </w:rPr>
              <w:t>Lưu người gửi, lý do, người duyệt, kết quả xử lý.</w:t>
            </w:r>
          </w:p>
        </w:tc>
      </w:tr>
      <w:tr w:rsidR="007C32EF" w:rsidRPr="007C32EF" w14:paraId="3CD8B3F2" w14:textId="77777777" w:rsidTr="007C32EF">
        <w:trPr>
          <w:jc w:val="left"/>
        </w:trPr>
        <w:tc>
          <w:tcPr>
            <w:tcW w:w="1274" w:type="dxa"/>
            <w:vAlign w:val="top"/>
          </w:tcPr>
          <w:p w14:paraId="1CE7BC60" w14:textId="77777777" w:rsidR="007C32EF" w:rsidRPr="007C32EF" w:rsidRDefault="007C32EF" w:rsidP="007C32EF">
            <w:pPr>
              <w:spacing w:after="40"/>
              <w:ind w:firstLine="0"/>
              <w:jc w:val="left"/>
              <w:rPr>
                <w:szCs w:val="26"/>
              </w:rPr>
            </w:pPr>
            <w:r w:rsidRPr="007C32EF">
              <w:rPr>
                <w:szCs w:val="26"/>
              </w:rPr>
              <w:t>TC09</w:t>
            </w:r>
          </w:p>
        </w:tc>
        <w:tc>
          <w:tcPr>
            <w:tcW w:w="2411" w:type="dxa"/>
            <w:vAlign w:val="top"/>
          </w:tcPr>
          <w:p w14:paraId="0132819A" w14:textId="77777777" w:rsidR="007C32EF" w:rsidRPr="007C32EF" w:rsidRDefault="007C32EF" w:rsidP="007C32EF">
            <w:pPr>
              <w:spacing w:after="40"/>
              <w:ind w:firstLine="0"/>
              <w:jc w:val="left"/>
              <w:rPr>
                <w:szCs w:val="26"/>
              </w:rPr>
            </w:pPr>
            <w:r w:rsidRPr="007C32EF">
              <w:rPr>
                <w:szCs w:val="26"/>
              </w:rPr>
              <w:t>Hỗ trợ theo cấp bậc</w:t>
            </w:r>
          </w:p>
        </w:tc>
        <w:tc>
          <w:tcPr>
            <w:tcW w:w="4680" w:type="dxa"/>
            <w:vAlign w:val="top"/>
          </w:tcPr>
          <w:p w14:paraId="09A29271" w14:textId="77777777" w:rsidR="007C32EF" w:rsidRPr="007C32EF" w:rsidRDefault="007C32EF" w:rsidP="007C32EF">
            <w:pPr>
              <w:spacing w:after="40"/>
              <w:ind w:firstLine="0"/>
              <w:jc w:val="left"/>
              <w:rPr>
                <w:szCs w:val="26"/>
              </w:rPr>
            </w:pPr>
            <w:r w:rsidRPr="007C32EF">
              <w:rPr>
                <w:szCs w:val="26"/>
              </w:rPr>
              <w:t>Chỉ hiện yêu cầu trong phạm vi ngang cấp/dưới cấp.</w:t>
            </w:r>
          </w:p>
        </w:tc>
      </w:tr>
      <w:tr w:rsidR="007C32EF" w:rsidRPr="007C32EF" w14:paraId="789C0F83" w14:textId="77777777" w:rsidTr="007C32EF">
        <w:trPr>
          <w:jc w:val="left"/>
        </w:trPr>
        <w:tc>
          <w:tcPr>
            <w:tcW w:w="1274" w:type="dxa"/>
            <w:vAlign w:val="top"/>
          </w:tcPr>
          <w:p w14:paraId="607C2769" w14:textId="77777777" w:rsidR="007C32EF" w:rsidRPr="007C32EF" w:rsidRDefault="007C32EF" w:rsidP="007C32EF">
            <w:pPr>
              <w:spacing w:after="40"/>
              <w:ind w:firstLine="0"/>
              <w:jc w:val="left"/>
              <w:rPr>
                <w:szCs w:val="26"/>
              </w:rPr>
            </w:pPr>
            <w:r w:rsidRPr="007C32EF">
              <w:rPr>
                <w:szCs w:val="26"/>
              </w:rPr>
              <w:t>TC10</w:t>
            </w:r>
          </w:p>
        </w:tc>
        <w:tc>
          <w:tcPr>
            <w:tcW w:w="2411" w:type="dxa"/>
            <w:vAlign w:val="top"/>
          </w:tcPr>
          <w:p w14:paraId="1600DD3C" w14:textId="77777777" w:rsidR="007C32EF" w:rsidRPr="007C32EF" w:rsidRDefault="007C32EF" w:rsidP="007C32EF">
            <w:pPr>
              <w:spacing w:after="40"/>
              <w:ind w:firstLine="0"/>
              <w:jc w:val="left"/>
              <w:rPr>
                <w:szCs w:val="26"/>
              </w:rPr>
            </w:pPr>
            <w:r w:rsidRPr="007C32EF">
              <w:rPr>
                <w:szCs w:val="26"/>
              </w:rPr>
              <w:t>Báo cáo có chi phí lớn hơn doanh thu</w:t>
            </w:r>
          </w:p>
        </w:tc>
        <w:tc>
          <w:tcPr>
            <w:tcW w:w="4680" w:type="dxa"/>
            <w:vAlign w:val="top"/>
          </w:tcPr>
          <w:p w14:paraId="3A340477" w14:textId="77777777" w:rsidR="007C32EF" w:rsidRPr="007C32EF" w:rsidRDefault="007C32EF" w:rsidP="007C32EF">
            <w:pPr>
              <w:spacing w:after="40"/>
              <w:ind w:firstLine="0"/>
              <w:jc w:val="left"/>
              <w:rPr>
                <w:szCs w:val="26"/>
              </w:rPr>
            </w:pPr>
            <w:r w:rsidRPr="007C32EF">
              <w:rPr>
                <w:szCs w:val="26"/>
              </w:rPr>
              <w:t>Chênh lệch thu–chi âm; không tự coi doanh thu là lãi.</w:t>
            </w:r>
          </w:p>
        </w:tc>
      </w:tr>
      <w:tr w:rsidR="007C32EF" w:rsidRPr="007C32EF" w14:paraId="317404FA" w14:textId="77777777" w:rsidTr="007C32EF">
        <w:trPr>
          <w:jc w:val="left"/>
        </w:trPr>
        <w:tc>
          <w:tcPr>
            <w:tcW w:w="1274" w:type="dxa"/>
            <w:vAlign w:val="top"/>
          </w:tcPr>
          <w:p w14:paraId="160BFCF8" w14:textId="77777777" w:rsidR="007C32EF" w:rsidRPr="007C32EF" w:rsidRDefault="007C32EF" w:rsidP="007C32EF">
            <w:pPr>
              <w:spacing w:after="40"/>
              <w:ind w:firstLine="0"/>
              <w:jc w:val="left"/>
              <w:rPr>
                <w:szCs w:val="26"/>
              </w:rPr>
            </w:pPr>
            <w:r w:rsidRPr="007C32EF">
              <w:rPr>
                <w:szCs w:val="26"/>
              </w:rPr>
              <w:t>TC11</w:t>
            </w:r>
          </w:p>
        </w:tc>
        <w:tc>
          <w:tcPr>
            <w:tcW w:w="2411" w:type="dxa"/>
            <w:vAlign w:val="top"/>
          </w:tcPr>
          <w:p w14:paraId="64F46A9E" w14:textId="77777777" w:rsidR="007C32EF" w:rsidRPr="007C32EF" w:rsidRDefault="007C32EF" w:rsidP="007C32EF">
            <w:pPr>
              <w:spacing w:after="40"/>
              <w:ind w:firstLine="0"/>
              <w:jc w:val="left"/>
              <w:rPr>
                <w:szCs w:val="26"/>
              </w:rPr>
            </w:pPr>
            <w:r w:rsidRPr="007C32EF">
              <w:rPr>
                <w:szCs w:val="26"/>
              </w:rPr>
              <w:t>Xuất báo cáo CSV</w:t>
            </w:r>
          </w:p>
        </w:tc>
        <w:tc>
          <w:tcPr>
            <w:tcW w:w="4680" w:type="dxa"/>
            <w:vAlign w:val="top"/>
          </w:tcPr>
          <w:p w14:paraId="0FAB15E7" w14:textId="77777777" w:rsidR="007C32EF" w:rsidRPr="007C32EF" w:rsidRDefault="007C32EF" w:rsidP="007C32EF">
            <w:pPr>
              <w:spacing w:after="40"/>
              <w:ind w:firstLine="0"/>
              <w:jc w:val="left"/>
              <w:rPr>
                <w:szCs w:val="26"/>
              </w:rPr>
            </w:pPr>
            <w:r w:rsidRPr="007C32EF">
              <w:rPr>
                <w:szCs w:val="26"/>
              </w:rPr>
              <w:t>File đúng các hàng được lọc/sắp xếp và hiển thị tiếng Việt.</w:t>
            </w:r>
          </w:p>
        </w:tc>
      </w:tr>
      <w:tr w:rsidR="007C32EF" w:rsidRPr="007C32EF" w14:paraId="097479AB" w14:textId="77777777" w:rsidTr="007C32EF">
        <w:trPr>
          <w:jc w:val="left"/>
        </w:trPr>
        <w:tc>
          <w:tcPr>
            <w:tcW w:w="1274" w:type="dxa"/>
            <w:vAlign w:val="top"/>
          </w:tcPr>
          <w:p w14:paraId="4AEFBE4A" w14:textId="77777777" w:rsidR="007C32EF" w:rsidRPr="007C32EF" w:rsidRDefault="007C32EF" w:rsidP="007C32EF">
            <w:pPr>
              <w:spacing w:after="40"/>
              <w:ind w:firstLine="0"/>
              <w:jc w:val="left"/>
              <w:rPr>
                <w:szCs w:val="26"/>
              </w:rPr>
            </w:pPr>
            <w:r w:rsidRPr="007C32EF">
              <w:rPr>
                <w:szCs w:val="26"/>
              </w:rPr>
              <w:t>TC12</w:t>
            </w:r>
          </w:p>
        </w:tc>
        <w:tc>
          <w:tcPr>
            <w:tcW w:w="2411" w:type="dxa"/>
            <w:vAlign w:val="top"/>
          </w:tcPr>
          <w:p w14:paraId="6A64040F" w14:textId="77777777" w:rsidR="007C32EF" w:rsidRPr="007C32EF" w:rsidRDefault="007C32EF" w:rsidP="007C32EF">
            <w:pPr>
              <w:spacing w:after="40"/>
              <w:ind w:firstLine="0"/>
              <w:jc w:val="left"/>
              <w:rPr>
                <w:szCs w:val="26"/>
              </w:rPr>
            </w:pPr>
            <w:r w:rsidRPr="007C32EF">
              <w:rPr>
                <w:szCs w:val="26"/>
              </w:rPr>
              <w:t>Kết nối SQL Server bị tắt</w:t>
            </w:r>
          </w:p>
        </w:tc>
        <w:tc>
          <w:tcPr>
            <w:tcW w:w="4680" w:type="dxa"/>
            <w:vAlign w:val="top"/>
          </w:tcPr>
          <w:p w14:paraId="19FC91DD" w14:textId="77777777" w:rsidR="007C32EF" w:rsidRPr="007C32EF" w:rsidRDefault="007C32EF" w:rsidP="007C32EF">
            <w:pPr>
              <w:spacing w:after="40"/>
              <w:ind w:firstLine="0"/>
              <w:jc w:val="left"/>
              <w:rPr>
                <w:szCs w:val="26"/>
              </w:rPr>
            </w:pPr>
            <w:r w:rsidRPr="007C32EF">
              <w:rPr>
                <w:szCs w:val="26"/>
              </w:rPr>
              <w:t>Hiển thị thông báo kết nối, không ghi dữ liệu lỗi.</w:t>
            </w:r>
          </w:p>
        </w:tc>
      </w:tr>
    </w:tbl>
    <w:p w14:paraId="6C441CE2" w14:textId="77777777" w:rsidR="007C32EF" w:rsidRPr="007C32EF" w:rsidRDefault="007C32EF" w:rsidP="007C32EF">
      <w:pPr>
        <w:rPr>
          <w:lang w:val="vi-VN"/>
        </w:rPr>
        <w:sectPr w:rsidR="007C32EF" w:rsidRPr="007C32EF" w:rsidSect="0028485E">
          <w:headerReference w:type="default" r:id="rId39"/>
          <w:footerReference w:type="default" r:id="rId40"/>
          <w:pgSz w:w="11905" w:h="16840"/>
          <w:pgMar w:top="1440" w:right="1440" w:bottom="1440" w:left="1440" w:header="1205" w:footer="846" w:gutter="0"/>
          <w:cols w:space="720"/>
          <w:docGrid w:linePitch="354"/>
        </w:sectPr>
      </w:pPr>
    </w:p>
    <w:p w14:paraId="0C14FF38" w14:textId="77777777" w:rsidR="00547FB5" w:rsidRPr="008971BF" w:rsidRDefault="00547FB5" w:rsidP="00812ACB">
      <w:pPr>
        <w:spacing w:line="20" w:lineRule="exact"/>
        <w:ind w:firstLine="0"/>
      </w:pPr>
      <w:bookmarkStart w:id="109" w:name="p2w_bm52"/>
      <w:bookmarkStart w:id="110" w:name="p2w_bm53"/>
      <w:bookmarkStart w:id="111" w:name="p2w_bm54"/>
      <w:bookmarkStart w:id="112" w:name="p2w_bm55"/>
      <w:bookmarkStart w:id="113" w:name="pgt29"/>
      <w:bookmarkEnd w:id="109"/>
      <w:bookmarkEnd w:id="110"/>
      <w:bookmarkEnd w:id="111"/>
      <w:bookmarkEnd w:id="112"/>
      <w:bookmarkEnd w:id="113"/>
    </w:p>
    <w:p w14:paraId="1C8FB73A" w14:textId="73C36381" w:rsidR="00547FB5" w:rsidRPr="008971BF" w:rsidRDefault="00547FB5" w:rsidP="00063E7D">
      <w:pPr>
        <w:pStyle w:val="Heading1"/>
        <w:numPr>
          <w:ilvl w:val="0"/>
          <w:numId w:val="0"/>
        </w:numPr>
        <w:spacing w:before="0" w:after="0" w:line="374" w:lineRule="exact"/>
        <w:rPr>
          <w:rFonts w:cs="Times New Roman"/>
        </w:rPr>
      </w:pPr>
      <w:bookmarkStart w:id="114" w:name="_Toc243155210"/>
      <w:r w:rsidRPr="008971BF">
        <w:rPr>
          <w:rFonts w:eastAsia="Times New Roman 2" w:cs="Times New Roman"/>
          <w:color w:val="000000"/>
          <w:kern w:val="2"/>
        </w:rPr>
        <w:t xml:space="preserve">CHƯƠNG </w:t>
      </w:r>
      <w:r w:rsidR="004B469A">
        <w:rPr>
          <w:rFonts w:eastAsia="Times New Roman 2" w:cs="Times New Roman"/>
          <w:color w:val="000000"/>
          <w:kern w:val="2"/>
        </w:rPr>
        <w:t>5</w:t>
      </w:r>
      <w:r w:rsidRPr="008971BF">
        <w:rPr>
          <w:rFonts w:eastAsia="Times New Roman 2" w:cs="Times New Roman"/>
          <w:color w:val="000000"/>
          <w:kern w:val="2"/>
        </w:rPr>
        <w:t>: KẾT LUẬN</w:t>
      </w:r>
      <w:bookmarkEnd w:id="114"/>
    </w:p>
    <w:p w14:paraId="5074E22B" w14:textId="77777777" w:rsidR="00547FB5" w:rsidRPr="008971BF" w:rsidRDefault="00547FB5" w:rsidP="00EF6E97">
      <w:pPr>
        <w:pStyle w:val="Heading2"/>
        <w:numPr>
          <w:ilvl w:val="0"/>
          <w:numId w:val="0"/>
        </w:numPr>
        <w:spacing w:before="566" w:line="304" w:lineRule="exact"/>
        <w:rPr>
          <w:rFonts w:cs="Times New Roman"/>
        </w:rPr>
      </w:pPr>
      <w:bookmarkStart w:id="115" w:name="_Toc243155211"/>
      <w:r w:rsidRPr="008971BF">
        <w:rPr>
          <w:rFonts w:cs="Times New Roman"/>
          <w:color w:val="000000"/>
          <w:kern w:val="2"/>
          <w:szCs w:val="26"/>
        </w:rPr>
        <w:t xml:space="preserve">4.1 </w:t>
      </w:r>
      <w:r w:rsidRPr="008971BF">
        <w:rPr>
          <w:rFonts w:eastAsia="Times New Roman 2" w:cs="Times New Roman"/>
          <w:color w:val="000000"/>
          <w:kern w:val="2"/>
          <w:szCs w:val="26"/>
        </w:rPr>
        <w:t>Kết quả đạt được</w:t>
      </w:r>
      <w:bookmarkEnd w:id="115"/>
    </w:p>
    <w:p w14:paraId="40585F00" w14:textId="77777777" w:rsidR="00874EEC" w:rsidRDefault="00AD668C" w:rsidP="00874EEC">
      <w:pPr>
        <w:rPr>
          <w:lang w:val="vi-VN"/>
        </w:rPr>
      </w:pPr>
      <w:r>
        <w:t>Nhóm đã xây dựng mã nguồn ứng dụng MediDent bằng Java Swing, cấu trúc Maven, lớp truy cập SQL Server và một khung giao diện chung. Các nhóm chức năng đã được hiện thực trong code gồm đăng nhập và phân quyền theo vai trò, quản trị tài khoản–cấu hình, quản lý nhân viên–dịch vụ–bệnh nhân–lịch hẹn, tiếp nhận và cấp số khám, thanh toán–hóa đơn–yêu cầu hủy, báo cáo và hỗ trợ. Kết quả được nêu theo mã nguồn đã đối chiếu; chưa có bằng chứng trong báo cáo để khẳng định tất cả nghiệp vụ đã vượt qua kiểm thử trên máy trường</w:t>
      </w:r>
    </w:p>
    <w:p w14:paraId="63B6E7F8" w14:textId="05B9B4C3" w:rsidR="00547FB5" w:rsidRPr="008971BF" w:rsidRDefault="00547FB5" w:rsidP="00EF6E97">
      <w:pPr>
        <w:pStyle w:val="Heading2"/>
        <w:numPr>
          <w:ilvl w:val="0"/>
          <w:numId w:val="0"/>
        </w:numPr>
        <w:spacing w:before="207" w:line="304" w:lineRule="exact"/>
        <w:rPr>
          <w:rFonts w:cs="Times New Roman"/>
        </w:rPr>
      </w:pPr>
      <w:bookmarkStart w:id="116" w:name="_Toc243155212"/>
      <w:r w:rsidRPr="008971BF">
        <w:rPr>
          <w:rFonts w:cs="Times New Roman"/>
          <w:color w:val="000000"/>
          <w:kern w:val="2"/>
          <w:szCs w:val="26"/>
        </w:rPr>
        <w:t xml:space="preserve">4.2 </w:t>
      </w:r>
      <w:r w:rsidRPr="008971BF">
        <w:rPr>
          <w:rFonts w:eastAsia="Times New Roman 2" w:cs="Times New Roman"/>
          <w:color w:val="000000"/>
          <w:kern w:val="2"/>
          <w:szCs w:val="26"/>
        </w:rPr>
        <w:t>Hạn chế của đồ án</w:t>
      </w:r>
      <w:bookmarkEnd w:id="116"/>
    </w:p>
    <w:p w14:paraId="19416BC1" w14:textId="77777777" w:rsidR="00874EEC" w:rsidRPr="008971BF" w:rsidRDefault="00874EEC" w:rsidP="00874EEC">
      <w:r>
        <w:t>Phạm vi hiện thực chưa bao gồm đầy đủ quy trình nhập bệnh án chuyên sâu, kho dược, kê đơn thuốc, cận lâm sàng, thanh toán trực tuyến và tự động hoàn tiền. Một số class Entity trong sơ đồ phân tích chưa có file Java tương ứng vì hệ thống còn truy vấn trực tiếp qua DAO. Báo cáo chênh lệch thu–chi chỉ phản ánh khoản chi đã ghi nhận; việc đánh giá hiệu năng, bảo mật và tương thích với SQL Server 2012 RTM cần được kiểm thử thực tế bổ sung.</w:t>
      </w:r>
    </w:p>
    <w:p w14:paraId="152D95EA" w14:textId="77777777" w:rsidR="00547FB5" w:rsidRPr="008971BF" w:rsidRDefault="00547FB5" w:rsidP="00EF6E97">
      <w:pPr>
        <w:pStyle w:val="Heading2"/>
        <w:numPr>
          <w:ilvl w:val="0"/>
          <w:numId w:val="0"/>
        </w:numPr>
        <w:spacing w:before="211" w:line="304" w:lineRule="exact"/>
        <w:rPr>
          <w:rFonts w:cs="Times New Roman"/>
        </w:rPr>
      </w:pPr>
      <w:bookmarkStart w:id="117" w:name="_Toc243155213"/>
      <w:r w:rsidRPr="008971BF">
        <w:rPr>
          <w:rFonts w:cs="Times New Roman"/>
          <w:color w:val="000000"/>
          <w:kern w:val="2"/>
          <w:szCs w:val="26"/>
        </w:rPr>
        <w:t xml:space="preserve">4.3 </w:t>
      </w:r>
      <w:r w:rsidRPr="008971BF">
        <w:rPr>
          <w:rFonts w:eastAsia="Times New Roman 2" w:cs="Times New Roman"/>
          <w:color w:val="000000"/>
          <w:kern w:val="2"/>
          <w:szCs w:val="26"/>
        </w:rPr>
        <w:t>Hướng phát triển</w:t>
      </w:r>
      <w:bookmarkEnd w:id="117"/>
    </w:p>
    <w:p w14:paraId="3A35FF43" w14:textId="77777777" w:rsidR="00874EEC" w:rsidRPr="008971BF" w:rsidRDefault="00874EEC" w:rsidP="00874EEC">
      <w:pPr>
        <w:sectPr w:rsidR="00874EEC" w:rsidRPr="008971BF" w:rsidSect="00874EEC">
          <w:headerReference w:type="default" r:id="rId41"/>
          <w:footerReference w:type="default" r:id="rId42"/>
          <w:pgSz w:w="11905" w:h="16840"/>
          <w:pgMar w:top="2151" w:right="1062" w:bottom="1210" w:left="1986" w:header="1205" w:footer="846" w:gutter="0"/>
          <w:cols w:space="720"/>
        </w:sectPr>
      </w:pPr>
      <w:bookmarkStart w:id="118" w:name="p2w_bm56"/>
      <w:bookmarkStart w:id="119" w:name="p2w_bm57"/>
      <w:bookmarkStart w:id="120" w:name="p2w_bm58"/>
      <w:bookmarkStart w:id="121" w:name="p2w_bm59"/>
      <w:bookmarkStart w:id="122" w:name="pgt30"/>
      <w:bookmarkEnd w:id="118"/>
      <w:bookmarkEnd w:id="119"/>
      <w:bookmarkEnd w:id="120"/>
      <w:bookmarkEnd w:id="121"/>
      <w:bookmarkEnd w:id="122"/>
      <w:r>
        <w:t>Hoàn thiện các Entity và DAO theo lớp nghiệp vụ; bổ sung kiểm thử tự động cho phân quyền, lịch hẹn và thanh toán; cải thiện kiểm soát phiên đăng nhập, đặt lại mật khẩu bằng mã ngẫu nhiên có thời hạn; phát triển báo cáo thu–chi đầy đủ hơn và triển khai cơ chế sao lưu/khôi phục có quy trình. Chỉ mở rộng hồ sơ điều trị chuyên sâu hoặc tích hợp dịch vụ ngoài khi các nghiệp vụ cốt lõi đã ổn định.</w:t>
      </w:r>
    </w:p>
    <w:p w14:paraId="0476A212" w14:textId="77777777" w:rsidR="00547FB5" w:rsidRPr="008971BF" w:rsidRDefault="00547FB5" w:rsidP="00812ACB">
      <w:pPr>
        <w:spacing w:line="20" w:lineRule="exact"/>
        <w:ind w:firstLine="0"/>
      </w:pPr>
    </w:p>
    <w:p w14:paraId="56342FFB" w14:textId="77777777" w:rsidR="00547FB5" w:rsidRPr="008971BF" w:rsidRDefault="00547FB5" w:rsidP="00063E7D">
      <w:pPr>
        <w:pStyle w:val="Heading1"/>
        <w:numPr>
          <w:ilvl w:val="0"/>
          <w:numId w:val="0"/>
        </w:numPr>
        <w:spacing w:before="0" w:after="0" w:line="374" w:lineRule="exact"/>
        <w:rPr>
          <w:rFonts w:cs="Times New Roman"/>
        </w:rPr>
      </w:pPr>
      <w:bookmarkStart w:id="123" w:name="_Toc243155214"/>
      <w:r w:rsidRPr="008971BF">
        <w:rPr>
          <w:rFonts w:eastAsia="Times New Roman 2" w:cs="Times New Roman"/>
          <w:color w:val="000000"/>
          <w:kern w:val="2"/>
        </w:rPr>
        <w:t>CHƯƠNG 5: KHỞI NGHIỆP</w:t>
      </w:r>
      <w:bookmarkEnd w:id="123"/>
    </w:p>
    <w:p w14:paraId="2B2186CD" w14:textId="77777777" w:rsidR="00547FB5" w:rsidRPr="008971BF" w:rsidRDefault="00547FB5" w:rsidP="00812ACB">
      <w:pPr>
        <w:spacing w:before="470" w:line="313" w:lineRule="auto"/>
        <w:ind w:firstLine="0"/>
      </w:pPr>
      <w:r w:rsidRPr="008971BF">
        <w:rPr>
          <w:rFonts w:eastAsia="Times New Roman 2"/>
          <w:i/>
          <w:iCs/>
          <w:color w:val="548DD4"/>
          <w:kern w:val="2"/>
          <w:sz w:val="28"/>
          <w:szCs w:val="28"/>
        </w:rPr>
        <w:t>&lt;</w:t>
      </w:r>
      <w:r w:rsidRPr="008971BF">
        <w:rPr>
          <w:i/>
          <w:iCs/>
          <w:color w:val="548DD4"/>
          <w:kern w:val="2"/>
          <w:sz w:val="28"/>
          <w:szCs w:val="28"/>
        </w:rPr>
        <w:t>Em là sinh viên khoa CNTT, nhận thấy yêu cầu về ứng dụng CNTT trong xã hội rất lớn và em (hoặc kết hợp với nhóm bạn) thành lập công ty để  phát triển dự án khởi nghiệp</w:t>
      </w:r>
      <w:r w:rsidRPr="008971BF">
        <w:rPr>
          <w:rFonts w:eastAsia="Times New Roman 2"/>
          <w:i/>
          <w:iCs/>
          <w:color w:val="548DD4"/>
          <w:kern w:val="2"/>
          <w:sz w:val="28"/>
          <w:szCs w:val="28"/>
        </w:rPr>
        <w:t>&gt;</w:t>
      </w:r>
    </w:p>
    <w:p w14:paraId="403D3F6A" w14:textId="77777777" w:rsidR="00547FB5" w:rsidRPr="008971BF" w:rsidRDefault="00547FB5" w:rsidP="00812ACB">
      <w:pPr>
        <w:widowControl w:val="0"/>
        <w:numPr>
          <w:ilvl w:val="0"/>
          <w:numId w:val="44"/>
        </w:numPr>
        <w:spacing w:before="199" w:line="304" w:lineRule="exact"/>
        <w:ind w:left="0" w:firstLine="0"/>
        <w:jc w:val="left"/>
        <w:rPr>
          <w:color w:val="000000"/>
        </w:rPr>
      </w:pPr>
      <w:r w:rsidRPr="008971BF">
        <w:rPr>
          <w:rFonts w:eastAsia="Times New Roman 2"/>
          <w:b/>
          <w:bCs/>
          <w:color w:val="000000"/>
          <w:kern w:val="2"/>
          <w:szCs w:val="26"/>
        </w:rPr>
        <w:t>Giải thích kế hoạch phát triển dự án khởi nghiệp</w:t>
      </w:r>
      <w:r w:rsidRPr="008971BF">
        <w:rPr>
          <w:b/>
          <w:bCs/>
          <w:color w:val="000000"/>
          <w:kern w:val="2"/>
          <w:szCs w:val="26"/>
        </w:rPr>
        <w:t>:</w:t>
      </w:r>
    </w:p>
    <w:p w14:paraId="08B6904A" w14:textId="77777777" w:rsidR="00547FB5" w:rsidRPr="008971BF" w:rsidRDefault="00547FB5" w:rsidP="00812ACB">
      <w:pPr>
        <w:widowControl w:val="0"/>
        <w:numPr>
          <w:ilvl w:val="0"/>
          <w:numId w:val="45"/>
        </w:numPr>
        <w:spacing w:before="693" w:line="304" w:lineRule="exact"/>
        <w:ind w:left="0" w:firstLine="0"/>
        <w:jc w:val="left"/>
        <w:rPr>
          <w:color w:val="000000"/>
        </w:rPr>
      </w:pPr>
      <w:r w:rsidRPr="008971BF">
        <w:rPr>
          <w:rFonts w:eastAsia="Times New Roman 2"/>
          <w:b/>
          <w:bCs/>
          <w:color w:val="000000"/>
          <w:kern w:val="2"/>
          <w:szCs w:val="26"/>
        </w:rPr>
        <w:t xml:space="preserve">Dự án của các </w:t>
      </w:r>
      <w:r w:rsidRPr="008971BF">
        <w:rPr>
          <w:b/>
          <w:bCs/>
          <w:color w:val="000000"/>
          <w:kern w:val="2"/>
          <w:szCs w:val="26"/>
        </w:rPr>
        <w:t xml:space="preserve">nhóm </w:t>
      </w:r>
      <w:r w:rsidRPr="008971BF">
        <w:rPr>
          <w:rFonts w:eastAsia="Times New Roman 2"/>
          <w:b/>
          <w:bCs/>
          <w:color w:val="000000"/>
          <w:kern w:val="2"/>
          <w:szCs w:val="26"/>
        </w:rPr>
        <w:t>là gì? Trình bày kế hoạch cho dự án</w:t>
      </w:r>
      <w:r w:rsidRPr="008971BF">
        <w:rPr>
          <w:b/>
          <w:bCs/>
          <w:color w:val="000000"/>
          <w:kern w:val="2"/>
          <w:szCs w:val="26"/>
        </w:rPr>
        <w:t>:</w:t>
      </w:r>
    </w:p>
    <w:p w14:paraId="5ECA24FF" w14:textId="77777777" w:rsidR="00547FB5" w:rsidRPr="008971BF" w:rsidRDefault="00547FB5" w:rsidP="00812ACB">
      <w:pPr>
        <w:widowControl w:val="0"/>
        <w:numPr>
          <w:ilvl w:val="0"/>
          <w:numId w:val="45"/>
        </w:numPr>
        <w:spacing w:before="500" w:line="428" w:lineRule="auto"/>
        <w:ind w:left="0" w:firstLine="0"/>
        <w:jc w:val="left"/>
        <w:rPr>
          <w:color w:val="000000"/>
        </w:rPr>
      </w:pPr>
      <w:r w:rsidRPr="008971BF">
        <w:rPr>
          <w:rFonts w:eastAsia="Times New Roman 2"/>
          <w:b/>
          <w:bCs/>
          <w:color w:val="000000"/>
          <w:kern w:val="2"/>
          <w:szCs w:val="26"/>
        </w:rPr>
        <w:t>Dự án của nhóm có gì khác biệt</w:t>
      </w:r>
      <w:r w:rsidRPr="008971BF">
        <w:rPr>
          <w:b/>
          <w:bCs/>
          <w:i/>
          <w:iCs/>
          <w:color w:val="000000"/>
          <w:kern w:val="2"/>
          <w:sz w:val="28"/>
          <w:szCs w:val="28"/>
        </w:rPr>
        <w:t>?</w:t>
      </w:r>
    </w:p>
    <w:p w14:paraId="0BFA3ABC" w14:textId="77777777" w:rsidR="00547FB5" w:rsidRPr="008971BF" w:rsidRDefault="00547FB5" w:rsidP="00812ACB">
      <w:pPr>
        <w:ind w:firstLine="0"/>
        <w:sectPr w:rsidR="00547FB5" w:rsidRPr="008971BF" w:rsidSect="00547FB5">
          <w:headerReference w:type="default" r:id="rId43"/>
          <w:footerReference w:type="default" r:id="rId44"/>
          <w:pgSz w:w="11905" w:h="16840"/>
          <w:pgMar w:top="1701" w:right="1062" w:bottom="1210" w:left="1986" w:header="1205" w:footer="846" w:gutter="0"/>
          <w:cols w:space="720"/>
        </w:sectPr>
      </w:pPr>
      <w:r w:rsidRPr="008971BF">
        <w:rPr>
          <w:rFonts w:eastAsia="Times New Roman 2"/>
        </w:rPr>
        <w:t xml:space="preserve">&lt;Trình bày </w:t>
      </w:r>
      <w:r w:rsidRPr="008971BF">
        <w:t>những ý tưởng mà em cho là hay, sáng tạo</w:t>
      </w:r>
      <w:r w:rsidRPr="008971BF">
        <w:rPr>
          <w:sz w:val="32"/>
          <w:szCs w:val="32"/>
        </w:rPr>
        <w:t>&gt;</w:t>
      </w:r>
    </w:p>
    <w:p w14:paraId="19ABE796" w14:textId="77777777" w:rsidR="00547FB5" w:rsidRPr="008971BF" w:rsidRDefault="00547FB5" w:rsidP="00812ACB">
      <w:pPr>
        <w:spacing w:line="20" w:lineRule="exact"/>
        <w:ind w:firstLine="0"/>
      </w:pPr>
      <w:bookmarkStart w:id="124" w:name="p2w_bm60"/>
      <w:bookmarkStart w:id="125" w:name="pgt31"/>
      <w:bookmarkEnd w:id="124"/>
      <w:bookmarkEnd w:id="125"/>
    </w:p>
    <w:p w14:paraId="72E01C30" w14:textId="77777777" w:rsidR="00547FB5" w:rsidRPr="008971BF" w:rsidRDefault="00547FB5" w:rsidP="00063E7D">
      <w:pPr>
        <w:pStyle w:val="Heading1"/>
        <w:numPr>
          <w:ilvl w:val="0"/>
          <w:numId w:val="0"/>
        </w:numPr>
        <w:spacing w:before="924" w:after="0" w:line="374" w:lineRule="exact"/>
        <w:rPr>
          <w:rFonts w:cs="Times New Roman"/>
        </w:rPr>
      </w:pPr>
      <w:bookmarkStart w:id="126" w:name="_Toc243155215"/>
      <w:r w:rsidRPr="008971BF">
        <w:rPr>
          <w:rFonts w:eastAsia="Times New Roman 2" w:cs="Times New Roman"/>
          <w:color w:val="000000"/>
          <w:kern w:val="2"/>
        </w:rPr>
        <w:t>TÀI LIỆU THAM KHẢO</w:t>
      </w:r>
      <w:bookmarkEnd w:id="126"/>
    </w:p>
    <w:p w14:paraId="1AA64E35" w14:textId="77777777" w:rsidR="00547FB5" w:rsidRPr="008971BF" w:rsidRDefault="00547FB5" w:rsidP="00812ACB">
      <w:pPr>
        <w:spacing w:before="479" w:line="391" w:lineRule="exact"/>
        <w:ind w:firstLine="0"/>
      </w:pPr>
      <w:r w:rsidRPr="008971BF">
        <w:rPr>
          <w:rFonts w:eastAsia="Calibri"/>
          <w:color w:val="000000"/>
          <w:szCs w:val="26"/>
        </w:rPr>
        <w:t>T</w:t>
      </w:r>
      <w:r w:rsidRPr="008971BF">
        <w:rPr>
          <w:rFonts w:eastAsia="Times New Roman 2"/>
          <w:color w:val="000000"/>
          <w:kern w:val="2"/>
          <w:szCs w:val="26"/>
        </w:rPr>
        <w: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791308F6" w14:textId="77777777" w:rsidR="00547FB5" w:rsidRPr="008971BF" w:rsidRDefault="00547FB5" w:rsidP="00812ACB">
      <w:pPr>
        <w:spacing w:before="125" w:line="385" w:lineRule="exact"/>
        <w:ind w:firstLine="0"/>
      </w:pPr>
      <w:r w:rsidRPr="008971BF">
        <w:rPr>
          <w:rFonts w:eastAsia="Times New Roman 2"/>
          <w:color w:val="000000"/>
          <w:kern w:val="2"/>
          <w:szCs w:val="26"/>
        </w:rPr>
        <w:t>Danh mục tài liệu tham khảo được xếp theo thứ tự bảng chữ cái (alphabet) về họ hoặc tên tác giả theo thông lệ từng nước:</w:t>
      </w:r>
    </w:p>
    <w:p w14:paraId="6A4BD108" w14:textId="77777777" w:rsidR="00547FB5" w:rsidRPr="008971BF" w:rsidRDefault="00547FB5" w:rsidP="00812ACB">
      <w:pPr>
        <w:spacing w:before="121" w:line="390" w:lineRule="exact"/>
        <w:ind w:firstLine="0"/>
      </w:pPr>
      <w:r w:rsidRPr="008971BF">
        <w:rPr>
          <w:color w:val="000000"/>
          <w:kern w:val="2"/>
          <w:szCs w:val="26"/>
        </w:rPr>
        <w:t xml:space="preserve">- </w:t>
      </w:r>
      <w:r w:rsidRPr="008971BF">
        <w:rPr>
          <w:rFonts w:eastAsia="Times New Roman 2"/>
          <w:color w:val="000000"/>
          <w:kern w:val="2"/>
          <w:szCs w:val="26"/>
        </w:rPr>
        <w:t>Tác giả là người nước ngoài: xếp thứ tự bảng chữ cái đối với họ;</w:t>
      </w:r>
    </w:p>
    <w:p w14:paraId="799F0FEC" w14:textId="77777777" w:rsidR="00547FB5" w:rsidRPr="008971BF" w:rsidRDefault="00547FB5" w:rsidP="00812ACB">
      <w:pPr>
        <w:spacing w:before="125" w:line="385" w:lineRule="exact"/>
        <w:ind w:firstLine="0"/>
      </w:pPr>
      <w:r w:rsidRPr="008971BF">
        <w:rPr>
          <w:color w:val="000000"/>
          <w:kern w:val="2"/>
          <w:szCs w:val="26"/>
        </w:rPr>
        <w:t xml:space="preserve">- </w:t>
      </w:r>
      <w:r w:rsidRPr="008971BF">
        <w:rPr>
          <w:rFonts w:eastAsia="Times New Roman 2"/>
          <w:color w:val="000000"/>
          <w:kern w:val="2"/>
          <w:szCs w:val="26"/>
        </w:rPr>
        <w:t>Tác giả là người Việt Nam: xếp thứ tự bảng chữ cái theo tên, không đảo tên trước họ;</w:t>
      </w:r>
    </w:p>
    <w:p w14:paraId="6632BFC7"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Tài liệu không có tên tác giả: xếp thứ tự theo bảng chữ cái đối với từ đầu tiên của tên cơ quan đã ấn hành tài liệu, ví dụ: Viện Khoa học Việt nam xếp vào vần V, Trung tâm Chọn Giống Lúa vần T,..</w:t>
      </w:r>
    </w:p>
    <w:p w14:paraId="43F416A0" w14:textId="77777777" w:rsidR="00547FB5" w:rsidRPr="008971BF" w:rsidRDefault="00547FB5" w:rsidP="00812ACB">
      <w:pPr>
        <w:spacing w:before="115" w:line="391" w:lineRule="exact"/>
        <w:ind w:firstLine="0"/>
      </w:pPr>
      <w:r w:rsidRPr="008971BF">
        <w:rPr>
          <w:rFonts w:eastAsia="Times New Roman 2"/>
          <w:color w:val="000000"/>
          <w:kern w:val="2"/>
          <w:szCs w:val="26"/>
        </w:rPr>
        <w:t>Nếu tài liệu tham khảo là bài báo đăng ở tạp chí, bài viết trong kỷ yếu hay một cuốn sách thì ghi theo thứ tự và đầy đủ các mục sau đây:</w:t>
      </w:r>
    </w:p>
    <w:p w14:paraId="0614D018"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tên các tác giả (có dấu phẩy ngăn cách giữa các tên tác giả)</w:t>
      </w:r>
    </w:p>
    <w:p w14:paraId="677FE5A2"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(năm công bố), (đặt trong ngoặc đơn, có dấu phẩy sau ngoặc đơn)</w:t>
      </w:r>
    </w:p>
    <w:p w14:paraId="30996B8B" w14:textId="77777777" w:rsidR="00547FB5" w:rsidRPr="008971BF" w:rsidRDefault="00547FB5" w:rsidP="00812ACB">
      <w:pPr>
        <w:spacing w:before="115" w:line="390" w:lineRule="exact"/>
        <w:ind w:firstLine="0"/>
      </w:pPr>
      <w:r w:rsidRPr="008971BF">
        <w:rPr>
          <w:color w:val="000000"/>
          <w:kern w:val="2"/>
          <w:szCs w:val="26"/>
        </w:rPr>
        <w:t xml:space="preserve">- </w:t>
      </w:r>
      <w:r w:rsidRPr="008971BF">
        <w:rPr>
          <w:rFonts w:eastAsia="Times New Roman 2"/>
          <w:color w:val="000000"/>
          <w:kern w:val="2"/>
          <w:szCs w:val="26"/>
        </w:rPr>
        <w:t>“tên bài báo”, (trong ngoặc kép, không in nghiêng, dấu phẩy ngay sau đóng ngoặc kép)</w:t>
      </w:r>
    </w:p>
    <w:p w14:paraId="08BF785C"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tên tạp chí (in nghiêng, cuối tên không có dấu phẩy) hoặc tên sách, (in nghiêng, dấu phẩy cuối tên)</w:t>
      </w:r>
    </w:p>
    <w:p w14:paraId="34791220" w14:textId="77777777" w:rsidR="00547FB5" w:rsidRPr="008971BF" w:rsidRDefault="00547FB5" w:rsidP="00812ACB">
      <w:pPr>
        <w:spacing w:before="115" w:line="390" w:lineRule="exact"/>
        <w:ind w:firstLine="0"/>
      </w:pPr>
      <w:r w:rsidRPr="008971BF">
        <w:rPr>
          <w:color w:val="000000"/>
          <w:kern w:val="2"/>
          <w:szCs w:val="26"/>
        </w:rPr>
        <w:t xml:space="preserve">- </w:t>
      </w:r>
      <w:r w:rsidRPr="008971BF">
        <w:rPr>
          <w:rFonts w:eastAsia="Times New Roman 2"/>
          <w:color w:val="000000"/>
          <w:kern w:val="2"/>
          <w:szCs w:val="26"/>
        </w:rPr>
        <w:t>tập (không có dấu ngăn cách)</w:t>
      </w:r>
    </w:p>
    <w:p w14:paraId="23B93203"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(số), (đặt trong ngoặc đơn, dấu phẩy sau ngoặc đơn)</w:t>
      </w:r>
    </w:p>
    <w:p w14:paraId="12C07582"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các số trang. (gạch ngang giữa hai chữ số, và dấu chấm để kết thúc)</w:t>
      </w:r>
    </w:p>
    <w:p w14:paraId="7C68BC96" w14:textId="77777777" w:rsidR="00547FB5" w:rsidRPr="008971BF" w:rsidRDefault="00547FB5" w:rsidP="00812ACB">
      <w:pPr>
        <w:spacing w:before="115" w:line="390" w:lineRule="exact"/>
        <w:ind w:firstLine="0"/>
      </w:pPr>
      <w:r w:rsidRPr="008971BF">
        <w:rPr>
          <w:rFonts w:eastAsia="Times New Roman 2"/>
          <w:color w:val="000000"/>
          <w:kern w:val="2"/>
          <w:szCs w:val="26"/>
        </w:rPr>
        <w:t>(thí dụ: xem tài liệu ở mục 1 hoặc 11 trình bày dưới đây).</w:t>
      </w:r>
    </w:p>
    <w:p w14:paraId="5917C7D1" w14:textId="77777777" w:rsidR="00547FB5" w:rsidRPr="008971BF" w:rsidRDefault="00547FB5" w:rsidP="00812ACB">
      <w:pPr>
        <w:spacing w:line="390" w:lineRule="exact"/>
        <w:ind w:firstLine="0"/>
      </w:pPr>
      <w:r w:rsidRPr="008971BF">
        <w:rPr>
          <w:rFonts w:eastAsia="Times New Roman 2"/>
          <w:color w:val="000000"/>
          <w:kern w:val="2"/>
          <w:szCs w:val="26"/>
        </w:rPr>
        <w:t>Nếu tài liệu tham khảo là sách, BCKH, báo cáo ghi đầy đủ các thông tin sau:</w:t>
      </w:r>
    </w:p>
    <w:p w14:paraId="00598A8D" w14:textId="77777777" w:rsidR="00547FB5" w:rsidRPr="008971BF" w:rsidRDefault="00547FB5" w:rsidP="00812ACB">
      <w:pPr>
        <w:spacing w:line="304" w:lineRule="exact"/>
        <w:ind w:firstLine="0"/>
      </w:pPr>
      <w:r w:rsidRPr="008971BF">
        <w:rPr>
          <w:color w:val="000000"/>
          <w:kern w:val="2"/>
          <w:szCs w:val="26"/>
        </w:rPr>
        <w:lastRenderedPageBreak/>
        <w:t xml:space="preserve">- </w:t>
      </w:r>
      <w:r w:rsidRPr="008971BF">
        <w:rPr>
          <w:rFonts w:eastAsia="Times New Roman 2"/>
          <w:color w:val="000000"/>
          <w:kern w:val="2"/>
          <w:szCs w:val="26"/>
        </w:rPr>
        <w:t>tên các tác giả hoặc cơ quan ban hành (có dấu phẩy ngăn cách giữa các tên)</w:t>
      </w:r>
    </w:p>
    <w:p w14:paraId="0624ECBD"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(năm xuất bản), (đặt trong ngoặc đơn, dấu phẩy sau ngoặc đơn)</w:t>
      </w:r>
    </w:p>
    <w:p w14:paraId="519AB3E6"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tên sách, BCKH hoặc báo cáo, (in nghiêng, dấu phẩy cuối tên)</w:t>
      </w:r>
    </w:p>
    <w:p w14:paraId="36F47155" w14:textId="77777777" w:rsidR="00547FB5" w:rsidRPr="008971BF" w:rsidRDefault="00547FB5" w:rsidP="00812ACB">
      <w:pPr>
        <w:spacing w:before="206" w:line="304" w:lineRule="exact"/>
        <w:ind w:firstLine="0"/>
      </w:pPr>
      <w:r w:rsidRPr="008971BF">
        <w:rPr>
          <w:color w:val="000000"/>
          <w:kern w:val="2"/>
          <w:szCs w:val="26"/>
        </w:rPr>
        <w:t xml:space="preserve">- </w:t>
      </w:r>
      <w:r w:rsidRPr="008971BF">
        <w:rPr>
          <w:rFonts w:eastAsia="Times New Roman 2"/>
          <w:color w:val="000000"/>
          <w:kern w:val="2"/>
          <w:szCs w:val="26"/>
        </w:rPr>
        <w:t>nhà xuất bản, (dấu phẩy cuối tên nhà xuất bản)</w:t>
      </w:r>
    </w:p>
    <w:p w14:paraId="5AAC975A"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nơi xuất bản. (có dấu chấm kết thúc mục tài liệu)</w:t>
      </w:r>
    </w:p>
    <w:p w14:paraId="2A3750DB" w14:textId="77777777" w:rsidR="00547FB5" w:rsidRPr="008971BF" w:rsidRDefault="00547FB5" w:rsidP="00812ACB">
      <w:pPr>
        <w:spacing w:before="212" w:line="304" w:lineRule="exact"/>
        <w:ind w:firstLine="0"/>
      </w:pPr>
      <w:r w:rsidRPr="008971BF">
        <w:rPr>
          <w:rFonts w:eastAsia="Times New Roman 2"/>
          <w:color w:val="000000"/>
          <w:kern w:val="2"/>
          <w:szCs w:val="26"/>
        </w:rPr>
        <w:t>(thí dụ: tài liệu ở mục 5, 15 trình bày dưới đây)</w:t>
      </w:r>
    </w:p>
    <w:p w14:paraId="2725B063" w14:textId="77777777" w:rsidR="00547FB5" w:rsidRPr="008971BF" w:rsidRDefault="00547FB5" w:rsidP="00812ACB">
      <w:pPr>
        <w:spacing w:before="211" w:line="304" w:lineRule="exact"/>
        <w:ind w:firstLine="0"/>
      </w:pPr>
      <w:r w:rsidRPr="008971BF">
        <w:rPr>
          <w:rFonts w:eastAsia="Times New Roman 2"/>
          <w:color w:val="000000"/>
          <w:kern w:val="2"/>
          <w:szCs w:val="26"/>
        </w:rPr>
        <w:t>Nếu tài liệu tham khảo là trang web ghi đầy đủ các thông tin sau:</w:t>
      </w:r>
    </w:p>
    <w:p w14:paraId="6BEC7CBC" w14:textId="77777777" w:rsidR="00547FB5" w:rsidRPr="008971BF" w:rsidRDefault="00547FB5" w:rsidP="00812ACB">
      <w:pPr>
        <w:spacing w:before="206" w:line="304" w:lineRule="exact"/>
        <w:ind w:firstLine="0"/>
      </w:pPr>
      <w:r w:rsidRPr="008971BF">
        <w:rPr>
          <w:color w:val="000000"/>
          <w:kern w:val="2"/>
          <w:szCs w:val="26"/>
        </w:rPr>
        <w:t xml:space="preserve">- </w:t>
      </w:r>
      <w:r w:rsidRPr="008971BF">
        <w:rPr>
          <w:rFonts w:eastAsia="Times New Roman 2"/>
          <w:color w:val="000000"/>
          <w:kern w:val="2"/>
          <w:szCs w:val="26"/>
        </w:rPr>
        <w:t>tên trang web (có dấu phẩy ngăn cách giữa các tên)</w:t>
      </w:r>
    </w:p>
    <w:p w14:paraId="6A7A3008" w14:textId="77777777" w:rsidR="00547FB5" w:rsidRPr="008971BF" w:rsidRDefault="00547FB5" w:rsidP="00812ACB">
      <w:pPr>
        <w:spacing w:before="211" w:line="304" w:lineRule="exact"/>
        <w:ind w:firstLine="0"/>
      </w:pPr>
      <w:r w:rsidRPr="008971BF">
        <w:rPr>
          <w:color w:val="000000"/>
          <w:kern w:val="2"/>
          <w:szCs w:val="26"/>
        </w:rPr>
        <w:t>- (tháng-</w:t>
      </w:r>
      <w:r w:rsidRPr="008971BF">
        <w:rPr>
          <w:rFonts w:eastAsia="Times New Roman 2"/>
          <w:color w:val="000000"/>
          <w:kern w:val="2"/>
          <w:szCs w:val="26"/>
        </w:rPr>
        <w:t>năm xuất bản), (đặt trong ngoặc đơn, dấu phẩy sau ngoặc đơn)</w:t>
      </w:r>
    </w:p>
    <w:p w14:paraId="6C9186EF"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 xml:space="preserve">địa chỉ trang web (không cần dấu chấm kết thúc) </w:t>
      </w:r>
    </w:p>
    <w:p w14:paraId="25F26B79" w14:textId="77777777" w:rsidR="00547FB5" w:rsidRPr="008971BF" w:rsidRDefault="00547FB5" w:rsidP="00812ACB">
      <w:pPr>
        <w:spacing w:before="716" w:line="304" w:lineRule="exact"/>
        <w:ind w:firstLine="0"/>
      </w:pPr>
      <w:r w:rsidRPr="008971BF">
        <w:rPr>
          <w:rFonts w:eastAsia="Times New Roman 2"/>
          <w:color w:val="000000"/>
          <w:kern w:val="2"/>
          <w:szCs w:val="26"/>
        </w:rPr>
        <w:t>Ví dụ</w:t>
      </w:r>
    </w:p>
    <w:p w14:paraId="6011C31E" w14:textId="77777777" w:rsidR="00547FB5" w:rsidRPr="008971BF" w:rsidRDefault="00547FB5" w:rsidP="00812ACB">
      <w:pPr>
        <w:spacing w:before="711"/>
        <w:ind w:firstLine="0"/>
      </w:pPr>
      <w:r w:rsidRPr="008971BF">
        <w:rPr>
          <w:noProof/>
        </w:rPr>
        <w:drawing>
          <wp:inline distT="0" distB="0" distL="0" distR="0" wp14:anchorId="329F1137" wp14:editId="1B6433E4">
            <wp:extent cx="5580380" cy="3687445"/>
            <wp:effectExtent l="0" t="0" r="0" b="0"/>
            <wp:docPr id="11" name="Image11"/>
            <wp:cNvGraphicFramePr/>
            <a:graphic xmlns:a="http://schemas.openxmlformats.org/drawingml/2006/main">
              <a:graphicData uri="http://schemas.openxmlformats.org/drawingml/2006/picture">
                <pic:pic xmlns:pic="http://schemas.openxmlformats.org/drawingml/2006/picture">
                  <pic:nvPicPr>
                    <pic:cNvPr id="11" name="Image11"/>
                    <pic:cNvPicPr/>
                  </pic:nvPicPr>
                  <pic:blipFill>
                    <a:blip r:embed="rId45"/>
                    <a:stretch>
                      <a:fillRect/>
                    </a:stretch>
                  </pic:blipFill>
                  <pic:spPr>
                    <a:xfrm>
                      <a:off x="0" y="0"/>
                      <a:ext cx="5580380" cy="3687445"/>
                    </a:xfrm>
                    <a:prstGeom prst="rect">
                      <a:avLst/>
                    </a:prstGeom>
                  </pic:spPr>
                </pic:pic>
              </a:graphicData>
            </a:graphic>
          </wp:inline>
        </w:drawing>
      </w:r>
    </w:p>
    <w:p w14:paraId="24773EA6" w14:textId="77777777" w:rsidR="00547FB5" w:rsidRPr="008971BF" w:rsidRDefault="00547FB5" w:rsidP="00812ACB">
      <w:pPr>
        <w:pageBreakBefore/>
        <w:spacing w:line="20" w:lineRule="exact"/>
        <w:ind w:firstLine="0"/>
      </w:pPr>
      <w:bookmarkStart w:id="127" w:name="p2w_bm61"/>
      <w:bookmarkStart w:id="128" w:name="p2w_bm62"/>
      <w:bookmarkStart w:id="129" w:name="pgt33"/>
      <w:bookmarkEnd w:id="127"/>
      <w:bookmarkEnd w:id="128"/>
      <w:bookmarkEnd w:id="129"/>
    </w:p>
    <w:p w14:paraId="0DAB3D99" w14:textId="77777777" w:rsidR="00547FB5" w:rsidRPr="008971BF" w:rsidRDefault="00547FB5" w:rsidP="00063E7D">
      <w:pPr>
        <w:pStyle w:val="Heading1"/>
        <w:numPr>
          <w:ilvl w:val="0"/>
          <w:numId w:val="0"/>
        </w:numPr>
        <w:spacing w:before="59" w:after="0" w:line="374" w:lineRule="exact"/>
        <w:rPr>
          <w:rFonts w:cs="Times New Roman"/>
        </w:rPr>
      </w:pPr>
      <w:bookmarkStart w:id="130" w:name="_Toc243155216"/>
      <w:r w:rsidRPr="008971BF">
        <w:rPr>
          <w:rFonts w:eastAsia="Times New Roman 2" w:cs="Times New Roman"/>
          <w:color w:val="000000"/>
          <w:kern w:val="2"/>
        </w:rPr>
        <w:t>PHỤ LỤC</w:t>
      </w:r>
      <w:bookmarkEnd w:id="130"/>
    </w:p>
    <w:p w14:paraId="6EE62AA4" w14:textId="265CC927" w:rsidR="00547FB5" w:rsidRPr="008971BF" w:rsidRDefault="00547FB5" w:rsidP="008B35DD">
      <w:pPr>
        <w:pStyle w:val="Heading2"/>
        <w:spacing w:before="571" w:line="20" w:lineRule="exact"/>
        <w:ind w:left="0" w:firstLine="0"/>
      </w:pPr>
      <w:bookmarkStart w:id="131" w:name="_Toc243155217"/>
      <w:r w:rsidRPr="009471D7">
        <w:rPr>
          <w:rFonts w:eastAsia="Times New Roman 2" w:cs="Times New Roman"/>
          <w:color w:val="000000"/>
          <w:kern w:val="2"/>
          <w:szCs w:val="26"/>
        </w:rPr>
        <w:t>KẾ HOẠCH</w:t>
      </w:r>
      <w:bookmarkStart w:id="132" w:name="p2w_bm63"/>
      <w:bookmarkStart w:id="133" w:name="pgt34"/>
      <w:bookmarkEnd w:id="131"/>
      <w:bookmarkEnd w:id="132"/>
      <w:bookmarkEnd w:id="133"/>
    </w:p>
    <w:p w14:paraId="0EFEBD82" w14:textId="77777777" w:rsidR="00547FB5" w:rsidRPr="008971BF" w:rsidRDefault="00547FB5" w:rsidP="00812ACB">
      <w:pPr>
        <w:pStyle w:val="Heading2"/>
        <w:spacing w:before="0" w:line="304" w:lineRule="exact"/>
        <w:ind w:left="0" w:firstLine="0"/>
        <w:rPr>
          <w:rFonts w:cs="Times New Roman"/>
        </w:rPr>
      </w:pPr>
      <w:bookmarkStart w:id="134" w:name="_Toc243155218"/>
      <w:r w:rsidRPr="008971BF">
        <w:rPr>
          <w:rFonts w:eastAsia="Times New Roman 2" w:cs="Times New Roman"/>
          <w:color w:val="000000"/>
          <w:kern w:val="2"/>
          <w:szCs w:val="26"/>
        </w:rPr>
        <w:t>NHẬT KÝ</w:t>
      </w:r>
      <w:bookmarkEnd w:id="134"/>
    </w:p>
    <w:p w14:paraId="15876204" w14:textId="0689491C" w:rsidR="0012555F" w:rsidRPr="00E37567" w:rsidRDefault="00E37567" w:rsidP="00E37567">
      <w:pPr>
        <w:pStyle w:val="Heading1"/>
        <w:numPr>
          <w:ilvl w:val="0"/>
          <w:numId w:val="0"/>
        </w:numPr>
        <w:jc w:val="both"/>
        <w:rPr>
          <w:lang w:val="vi-VN"/>
        </w:rPr>
      </w:pPr>
      <w:bookmarkStart w:id="135" w:name="_Toc243155219"/>
      <w:r>
        <w:t>TÀI</w:t>
      </w:r>
      <w:r w:rsidRPr="00E37567">
        <w:rPr>
          <w:lang w:val="vi-VN"/>
        </w:rPr>
        <w:t xml:space="preserve"> LIỆU HƯỚNG DẪN SỬ DỤNG</w:t>
      </w:r>
      <w:bookmarkEnd w:id="135"/>
    </w:p>
    <w:sectPr w:rsidR="0012555F" w:rsidRPr="00E37567" w:rsidSect="009165B5">
      <w:headerReference w:type="even" r:id="rId46"/>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82228" w14:textId="77777777" w:rsidR="0046524B" w:rsidRDefault="0046524B">
      <w:r>
        <w:separator/>
      </w:r>
    </w:p>
    <w:p w14:paraId="6AC31FDC" w14:textId="77777777" w:rsidR="0046524B" w:rsidRDefault="0046524B"/>
  </w:endnote>
  <w:endnote w:type="continuationSeparator" w:id="0">
    <w:p w14:paraId="4F381178" w14:textId="77777777" w:rsidR="0046524B" w:rsidRDefault="0046524B">
      <w:r>
        <w:continuationSeparator/>
      </w:r>
    </w:p>
    <w:p w14:paraId="35030D60" w14:textId="77777777" w:rsidR="0046524B" w:rsidRDefault="004652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New Roman 2">
    <w:altName w:val="Times New Roman"/>
    <w:charset w:val="01"/>
    <w:family w:val="roman"/>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E705" w14:textId="77777777" w:rsidR="00E37567" w:rsidRDefault="00E37567">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72FF"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17AC"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2D91"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C841"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9E1F"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E2D7"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916DA" w14:textId="77777777" w:rsidR="00874EEC" w:rsidRDefault="00874EEC">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894A"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BD7A2" w14:textId="77777777" w:rsidR="0046524B" w:rsidRDefault="0046524B">
      <w:r>
        <w:separator/>
      </w:r>
    </w:p>
    <w:p w14:paraId="7C9C4521" w14:textId="77777777" w:rsidR="0046524B" w:rsidRDefault="0046524B"/>
  </w:footnote>
  <w:footnote w:type="continuationSeparator" w:id="0">
    <w:p w14:paraId="49483612" w14:textId="77777777" w:rsidR="0046524B" w:rsidRDefault="0046524B">
      <w:r>
        <w:continuationSeparator/>
      </w:r>
    </w:p>
    <w:p w14:paraId="724F279A" w14:textId="77777777" w:rsidR="0046524B" w:rsidRDefault="004652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665E"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914C"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38C9"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652C"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D06F" w14:textId="77777777" w:rsidR="009E1F89" w:rsidRDefault="009E1F89" w:rsidP="009E1F89">
    <w:pPr>
      <w:pBdr>
        <w:bottom w:val="single" w:sz="4" w:space="0"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C0FE"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8AB3" w14:textId="77777777" w:rsidR="00874EEC" w:rsidRDefault="00874EEC">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DF64"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9E1F89" w:rsidRDefault="009E1F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396CC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F63042"/>
    <w:multiLevelType w:val="multilevel"/>
    <w:tmpl w:val="FD60DBB0"/>
    <w:lvl w:ilvl="0">
      <w:start w:val="1"/>
      <w:numFmt w:val="decimal"/>
      <w:pStyle w:val="Heading1"/>
      <w:lvlText w:val="CHƯƠNG %1."/>
      <w:lvlJc w:val="left"/>
      <w:pPr>
        <w:ind w:left="0" w:firstLine="0"/>
      </w:pPr>
      <w:rPr>
        <w:rFonts w:ascii="Times New Roman" w:hAnsi="Times New Roman" w:hint="default"/>
        <w:color w:val="auto"/>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283" w:hanging="283"/>
      </w:pPr>
      <w:rPr>
        <w:rFonts w:hint="default"/>
        <w:b w:val="0"/>
        <w:i w:val="0"/>
        <w:sz w:val="26"/>
      </w:rPr>
    </w:lvl>
    <w:lvl w:ilvl="3">
      <w:start w:val="1"/>
      <w:numFmt w:val="lowerLetter"/>
      <w:pStyle w:val="Heading4"/>
      <w:lvlText w:val="%4."/>
      <w:lvlJc w:val="left"/>
      <w:pPr>
        <w:ind w:left="567" w:hanging="283"/>
      </w:pPr>
      <w:rPr>
        <w:rFonts w:hint="default"/>
      </w:rPr>
    </w:lvl>
    <w:lvl w:ilvl="4">
      <w:start w:val="1"/>
      <w:numFmt w:val="lowerRoman"/>
      <w:pStyle w:val="Heading5"/>
      <w:lvlText w:val="(%5)"/>
      <w:lvlJc w:val="left"/>
      <w:pPr>
        <w:ind w:left="567" w:hanging="283"/>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 w15:restartNumberingAfterBreak="0">
    <w:nsid w:val="06AB0316"/>
    <w:multiLevelType w:val="multilevel"/>
    <w:tmpl w:val="467A3DD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 w15:restartNumberingAfterBreak="0">
    <w:nsid w:val="0B5D216E"/>
    <w:multiLevelType w:val="multilevel"/>
    <w:tmpl w:val="62F4C296"/>
    <w:lvl w:ilvl="0">
      <w:start w:val="3"/>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 w15:restartNumberingAfterBreak="0">
    <w:nsid w:val="110D4224"/>
    <w:multiLevelType w:val="multilevel"/>
    <w:tmpl w:val="261EAA6E"/>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5" w15:restartNumberingAfterBreak="0">
    <w:nsid w:val="15DC5303"/>
    <w:multiLevelType w:val="multilevel"/>
    <w:tmpl w:val="B696390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6" w15:restartNumberingAfterBreak="0">
    <w:nsid w:val="1A514970"/>
    <w:multiLevelType w:val="multilevel"/>
    <w:tmpl w:val="42EA5A1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7" w15:restartNumberingAfterBreak="0">
    <w:nsid w:val="1FA651AA"/>
    <w:multiLevelType w:val="multilevel"/>
    <w:tmpl w:val="3FEA49AE"/>
    <w:lvl w:ilvl="0">
      <w:start w:val="9"/>
      <w:numFmt w:val="upperLetter"/>
      <w:lvlText w:val="%1."/>
      <w:lvlJc w:val="left"/>
      <w:pPr>
        <w:ind w:left="360" w:hanging="360"/>
      </w:pPr>
      <w:rPr>
        <w:rFonts w:ascii="Times New Roman" w:eastAsia="Times New Roman" w:hAnsi="Times New Roman" w:cs="Times New Roman"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8" w15:restartNumberingAfterBreak="0">
    <w:nsid w:val="212A0DCA"/>
    <w:multiLevelType w:val="multilevel"/>
    <w:tmpl w:val="7686506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9" w15:restartNumberingAfterBreak="0">
    <w:nsid w:val="25473E20"/>
    <w:multiLevelType w:val="multilevel"/>
    <w:tmpl w:val="3764679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0" w15:restartNumberingAfterBreak="0">
    <w:nsid w:val="26B812FA"/>
    <w:multiLevelType w:val="multilevel"/>
    <w:tmpl w:val="808CE62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1" w15:restartNumberingAfterBreak="0">
    <w:nsid w:val="289760A6"/>
    <w:multiLevelType w:val="multilevel"/>
    <w:tmpl w:val="2DD46248"/>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2" w15:restartNumberingAfterBreak="0">
    <w:nsid w:val="28D51E7C"/>
    <w:multiLevelType w:val="multilevel"/>
    <w:tmpl w:val="3F0E8FF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3" w15:restartNumberingAfterBreak="0">
    <w:nsid w:val="2A8A2598"/>
    <w:multiLevelType w:val="multilevel"/>
    <w:tmpl w:val="CF7C5D1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4" w15:restartNumberingAfterBreak="0">
    <w:nsid w:val="2BE76BB4"/>
    <w:multiLevelType w:val="multilevel"/>
    <w:tmpl w:val="6A50E306"/>
    <w:lvl w:ilvl="0">
      <w:start w:val="3"/>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15" w15:restartNumberingAfterBreak="0">
    <w:nsid w:val="31122A64"/>
    <w:multiLevelType w:val="multilevel"/>
    <w:tmpl w:val="142E738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6" w15:restartNumberingAfterBreak="0">
    <w:nsid w:val="32883CF4"/>
    <w:multiLevelType w:val="multilevel"/>
    <w:tmpl w:val="19AC309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7" w15:restartNumberingAfterBreak="0">
    <w:nsid w:val="338B12AD"/>
    <w:multiLevelType w:val="multilevel"/>
    <w:tmpl w:val="45EAA138"/>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18" w15:restartNumberingAfterBreak="0">
    <w:nsid w:val="347A5B61"/>
    <w:multiLevelType w:val="multilevel"/>
    <w:tmpl w:val="B9ACAE60"/>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9" w15:restartNumberingAfterBreak="0">
    <w:nsid w:val="3A464655"/>
    <w:multiLevelType w:val="multilevel"/>
    <w:tmpl w:val="0074DCC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0" w15:restartNumberingAfterBreak="0">
    <w:nsid w:val="3B5F7C72"/>
    <w:multiLevelType w:val="multilevel"/>
    <w:tmpl w:val="DAAA3AD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1" w15:restartNumberingAfterBreak="0">
    <w:nsid w:val="3C0556FD"/>
    <w:multiLevelType w:val="multilevel"/>
    <w:tmpl w:val="8ECCD290"/>
    <w:lvl w:ilvl="0">
      <w:start w:val="9"/>
      <w:numFmt w:val="upperLetter"/>
      <w:suff w:val="nothing"/>
      <w:lvlText w:val="%1."/>
      <w:lvlJc w:val="left"/>
      <w:pPr>
        <w:ind w:left="360" w:hanging="360"/>
      </w:pPr>
      <w:rPr>
        <w:rFonts w:ascii="Times New Roman" w:eastAsia="Times New Roman" w:hAnsi="Times New Roman" w:cs="Times New Roman"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22" w15:restartNumberingAfterBreak="0">
    <w:nsid w:val="3CB23505"/>
    <w:multiLevelType w:val="multilevel"/>
    <w:tmpl w:val="582E5988"/>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3" w15:restartNumberingAfterBreak="0">
    <w:nsid w:val="3E0B7779"/>
    <w:multiLevelType w:val="multilevel"/>
    <w:tmpl w:val="55C4B28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4" w15:restartNumberingAfterBreak="0">
    <w:nsid w:val="427B372A"/>
    <w:multiLevelType w:val="multilevel"/>
    <w:tmpl w:val="EACA0DB0"/>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5" w15:restartNumberingAfterBreak="0">
    <w:nsid w:val="46D77630"/>
    <w:multiLevelType w:val="multilevel"/>
    <w:tmpl w:val="C138092E"/>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6"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1602429"/>
    <w:multiLevelType w:val="multilevel"/>
    <w:tmpl w:val="E0361268"/>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8" w15:restartNumberingAfterBreak="0">
    <w:nsid w:val="517777FE"/>
    <w:multiLevelType w:val="multilevel"/>
    <w:tmpl w:val="1A22DE46"/>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9" w15:restartNumberingAfterBreak="0">
    <w:nsid w:val="521B1411"/>
    <w:multiLevelType w:val="multilevel"/>
    <w:tmpl w:val="2550C62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0" w15:restartNumberingAfterBreak="0">
    <w:nsid w:val="55834E0F"/>
    <w:multiLevelType w:val="multilevel"/>
    <w:tmpl w:val="9F621200"/>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31" w15:restartNumberingAfterBreak="0">
    <w:nsid w:val="588A01E6"/>
    <w:multiLevelType w:val="multilevel"/>
    <w:tmpl w:val="0D605C5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2" w15:restartNumberingAfterBreak="0">
    <w:nsid w:val="588F3A42"/>
    <w:multiLevelType w:val="multilevel"/>
    <w:tmpl w:val="5202AE3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3" w15:restartNumberingAfterBreak="0">
    <w:nsid w:val="590E478F"/>
    <w:multiLevelType w:val="multilevel"/>
    <w:tmpl w:val="0E485E3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4" w15:restartNumberingAfterBreak="0">
    <w:nsid w:val="5BF05C15"/>
    <w:multiLevelType w:val="multilevel"/>
    <w:tmpl w:val="992CCF2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5" w15:restartNumberingAfterBreak="0">
    <w:nsid w:val="5DA60314"/>
    <w:multiLevelType w:val="multilevel"/>
    <w:tmpl w:val="F9469588"/>
    <w:lvl w:ilvl="0">
      <w:start w:val="3"/>
      <w:numFmt w:val="upperRoman"/>
      <w:suff w:val="nothing"/>
      <w:lvlText w:val="%1."/>
      <w:lvlJc w:val="left"/>
      <w:pPr>
        <w:ind w:left="360" w:hanging="360"/>
      </w:pPr>
      <w:rPr>
        <w:rFonts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36" w15:restartNumberingAfterBreak="0">
    <w:nsid w:val="650D7EB9"/>
    <w:multiLevelType w:val="multilevel"/>
    <w:tmpl w:val="A2D8E09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7"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3C00DE"/>
    <w:multiLevelType w:val="multilevel"/>
    <w:tmpl w:val="FD72929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9" w15:restartNumberingAfterBreak="0">
    <w:nsid w:val="6C704CB4"/>
    <w:multiLevelType w:val="hybridMultilevel"/>
    <w:tmpl w:val="3C36751A"/>
    <w:lvl w:ilvl="0" w:tplc="CE785E24">
      <w:start w:val="1"/>
      <w:numFmt w:val="upperRoman"/>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6D5C3F27"/>
    <w:multiLevelType w:val="multilevel"/>
    <w:tmpl w:val="1432167A"/>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1" w15:restartNumberingAfterBreak="0">
    <w:nsid w:val="6D604929"/>
    <w:multiLevelType w:val="multilevel"/>
    <w:tmpl w:val="BB9001FC"/>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2" w15:restartNumberingAfterBreak="0">
    <w:nsid w:val="6E5A4566"/>
    <w:multiLevelType w:val="multilevel"/>
    <w:tmpl w:val="307C76C0"/>
    <w:lvl w:ilvl="0">
      <w:start w:val="2"/>
      <w:numFmt w:val="upperRoman"/>
      <w:lvlText w:val="%1."/>
      <w:lvlJc w:val="left"/>
      <w:pPr>
        <w:ind w:left="360" w:hanging="360"/>
      </w:pPr>
      <w:rPr>
        <w:rFonts w:ascii="Times New Roman" w:eastAsia="Times New Roman" w:hAnsi="Times New Roman" w:cs="Times New Roman" w:hint="default"/>
        <w:b/>
        <w:sz w:val="26"/>
        <w:szCs w:val="26"/>
      </w:rPr>
    </w:lvl>
    <w:lvl w:ilvl="1">
      <w:start w:val="1"/>
      <w:numFmt w:val="upperRoman"/>
      <w:lvlText w:val="%2."/>
      <w:lvlJc w:val="left"/>
      <w:pPr>
        <w:ind w:left="720" w:hanging="360"/>
      </w:pPr>
      <w:rPr>
        <w:rFonts w:ascii="Times New Roman" w:eastAsia="Times New Roman" w:hAnsi="Times New Roman" w:cs="Times New Roman" w:hint="default"/>
        <w:b/>
        <w:sz w:val="26"/>
        <w:szCs w:val="26"/>
      </w:rPr>
    </w:lvl>
    <w:lvl w:ilvl="2">
      <w:start w:val="1"/>
      <w:numFmt w:val="upperRoman"/>
      <w:lvlText w:val="%3."/>
      <w:lvlJc w:val="left"/>
      <w:pPr>
        <w:ind w:left="1080" w:hanging="360"/>
      </w:pPr>
      <w:rPr>
        <w:rFonts w:ascii="Times New Roman" w:eastAsia="Times New Roman" w:hAnsi="Times New Roman" w:cs="Times New Roman" w:hint="default"/>
        <w:b/>
        <w:sz w:val="26"/>
        <w:szCs w:val="26"/>
      </w:rPr>
    </w:lvl>
    <w:lvl w:ilvl="3">
      <w:start w:val="1"/>
      <w:numFmt w:val="upperRoman"/>
      <w:lvlText w:val="%4."/>
      <w:lvlJc w:val="left"/>
      <w:pPr>
        <w:ind w:left="1440" w:hanging="360"/>
      </w:pPr>
      <w:rPr>
        <w:rFonts w:ascii="Times New Roman" w:eastAsia="Times New Roman" w:hAnsi="Times New Roman" w:cs="Times New Roman" w:hint="default"/>
        <w:b/>
        <w:sz w:val="26"/>
        <w:szCs w:val="26"/>
      </w:rPr>
    </w:lvl>
    <w:lvl w:ilvl="4">
      <w:start w:val="1"/>
      <w:numFmt w:val="upperRoman"/>
      <w:lvlText w:val="%5."/>
      <w:lvlJc w:val="left"/>
      <w:pPr>
        <w:ind w:left="1800" w:hanging="360"/>
      </w:pPr>
      <w:rPr>
        <w:rFonts w:ascii="Times New Roman" w:eastAsia="Times New Roman" w:hAnsi="Times New Roman" w:cs="Times New Roman" w:hint="default"/>
        <w:b/>
        <w:sz w:val="26"/>
        <w:szCs w:val="26"/>
      </w:rPr>
    </w:lvl>
    <w:lvl w:ilvl="5">
      <w:start w:val="1"/>
      <w:numFmt w:val="upperRoman"/>
      <w:lvlText w:val="%6."/>
      <w:lvlJc w:val="left"/>
      <w:pPr>
        <w:ind w:left="2160" w:hanging="360"/>
      </w:pPr>
      <w:rPr>
        <w:rFonts w:ascii="Times New Roman" w:eastAsia="Times New Roman" w:hAnsi="Times New Roman" w:cs="Times New Roman" w:hint="default"/>
        <w:b/>
        <w:sz w:val="26"/>
        <w:szCs w:val="26"/>
      </w:rPr>
    </w:lvl>
    <w:lvl w:ilvl="6">
      <w:start w:val="1"/>
      <w:numFmt w:val="upperRoman"/>
      <w:lvlText w:val="%7."/>
      <w:lvlJc w:val="left"/>
      <w:pPr>
        <w:ind w:left="2520" w:hanging="360"/>
      </w:pPr>
      <w:rPr>
        <w:rFonts w:ascii="Times New Roman" w:eastAsia="Times New Roman" w:hAnsi="Times New Roman" w:cs="Times New Roman" w:hint="default"/>
        <w:b/>
        <w:sz w:val="26"/>
        <w:szCs w:val="26"/>
      </w:rPr>
    </w:lvl>
    <w:lvl w:ilvl="7">
      <w:start w:val="1"/>
      <w:numFmt w:val="upperRoman"/>
      <w:lvlText w:val="%8."/>
      <w:lvlJc w:val="left"/>
      <w:pPr>
        <w:ind w:left="2880" w:hanging="360"/>
      </w:pPr>
      <w:rPr>
        <w:rFonts w:ascii="Times New Roman" w:eastAsia="Times New Roman" w:hAnsi="Times New Roman" w:cs="Times New Roman" w:hint="default"/>
        <w:b/>
        <w:sz w:val="26"/>
        <w:szCs w:val="26"/>
      </w:rPr>
    </w:lvl>
    <w:lvl w:ilvl="8">
      <w:start w:val="1"/>
      <w:numFmt w:val="upperRoman"/>
      <w:lvlText w:val="%9."/>
      <w:lvlJc w:val="left"/>
      <w:pPr>
        <w:ind w:left="3240" w:hanging="360"/>
      </w:pPr>
      <w:rPr>
        <w:rFonts w:ascii="Times New Roman" w:eastAsia="Times New Roman" w:hAnsi="Times New Roman" w:cs="Times New Roman" w:hint="default"/>
        <w:b/>
        <w:sz w:val="26"/>
        <w:szCs w:val="26"/>
      </w:rPr>
    </w:lvl>
  </w:abstractNum>
  <w:abstractNum w:abstractNumId="43" w15:restartNumberingAfterBreak="0">
    <w:nsid w:val="6EC4334A"/>
    <w:multiLevelType w:val="multilevel"/>
    <w:tmpl w:val="C846C42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4" w15:restartNumberingAfterBreak="0">
    <w:nsid w:val="6EEA653C"/>
    <w:multiLevelType w:val="multilevel"/>
    <w:tmpl w:val="F796C5B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5" w15:restartNumberingAfterBreak="0">
    <w:nsid w:val="751E5416"/>
    <w:multiLevelType w:val="multilevel"/>
    <w:tmpl w:val="1BB44E30"/>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6" w15:restartNumberingAfterBreak="0">
    <w:nsid w:val="761C7107"/>
    <w:multiLevelType w:val="multilevel"/>
    <w:tmpl w:val="EDBAA90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7" w15:restartNumberingAfterBreak="0">
    <w:nsid w:val="79B0392B"/>
    <w:multiLevelType w:val="multilevel"/>
    <w:tmpl w:val="E646A86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8" w15:restartNumberingAfterBreak="0">
    <w:nsid w:val="79C01A0C"/>
    <w:multiLevelType w:val="hybridMultilevel"/>
    <w:tmpl w:val="697641AC"/>
    <w:lvl w:ilvl="0" w:tplc="BEB0FD44">
      <w:start w:val="2"/>
      <w:numFmt w:val="upperRoman"/>
      <w:suff w:val="nothing"/>
      <w:lvlText w:val="%1."/>
      <w:lvlJc w:val="left"/>
      <w:pPr>
        <w:ind w:left="785"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1879889">
    <w:abstractNumId w:val="26"/>
  </w:num>
  <w:num w:numId="2" w16cid:durableId="1569144966">
    <w:abstractNumId w:val="37"/>
  </w:num>
  <w:num w:numId="3" w16cid:durableId="1313751159">
    <w:abstractNumId w:val="1"/>
  </w:num>
  <w:num w:numId="4" w16cid:durableId="1729917881">
    <w:abstractNumId w:val="4"/>
    <w:lvlOverride w:ilvl="0">
      <w:startOverride w:val="1"/>
    </w:lvlOverride>
  </w:num>
  <w:num w:numId="5" w16cid:durableId="1933969608">
    <w:abstractNumId w:val="30"/>
    <w:lvlOverride w:ilvl="0">
      <w:startOverride w:val="2"/>
    </w:lvlOverride>
  </w:num>
  <w:num w:numId="6" w16cid:durableId="45691386">
    <w:abstractNumId w:val="3"/>
    <w:lvlOverride w:ilvl="0">
      <w:startOverride w:val="3"/>
    </w:lvlOverride>
  </w:num>
  <w:num w:numId="7" w16cid:durableId="249000931">
    <w:abstractNumId w:val="27"/>
  </w:num>
  <w:num w:numId="8" w16cid:durableId="234627232">
    <w:abstractNumId w:val="12"/>
  </w:num>
  <w:num w:numId="9" w16cid:durableId="1154644651">
    <w:abstractNumId w:val="45"/>
  </w:num>
  <w:num w:numId="10" w16cid:durableId="430659594">
    <w:abstractNumId w:val="29"/>
  </w:num>
  <w:num w:numId="11" w16cid:durableId="909270337">
    <w:abstractNumId w:val="38"/>
  </w:num>
  <w:num w:numId="12" w16cid:durableId="1871917404">
    <w:abstractNumId w:val="8"/>
  </w:num>
  <w:num w:numId="13" w16cid:durableId="1042176153">
    <w:abstractNumId w:val="34"/>
  </w:num>
  <w:num w:numId="14" w16cid:durableId="252327944">
    <w:abstractNumId w:val="9"/>
  </w:num>
  <w:num w:numId="15" w16cid:durableId="1952974442">
    <w:abstractNumId w:val="44"/>
  </w:num>
  <w:num w:numId="16" w16cid:durableId="1457334210">
    <w:abstractNumId w:val="32"/>
  </w:num>
  <w:num w:numId="17" w16cid:durableId="632905134">
    <w:abstractNumId w:val="23"/>
  </w:num>
  <w:num w:numId="18" w16cid:durableId="1678733796">
    <w:abstractNumId w:val="47"/>
  </w:num>
  <w:num w:numId="19" w16cid:durableId="1246576925">
    <w:abstractNumId w:val="2"/>
  </w:num>
  <w:num w:numId="20" w16cid:durableId="944574205">
    <w:abstractNumId w:val="16"/>
  </w:num>
  <w:num w:numId="21" w16cid:durableId="815415103">
    <w:abstractNumId w:val="13"/>
  </w:num>
  <w:num w:numId="22" w16cid:durableId="1122114348">
    <w:abstractNumId w:val="19"/>
  </w:num>
  <w:num w:numId="23" w16cid:durableId="690687527">
    <w:abstractNumId w:val="43"/>
  </w:num>
  <w:num w:numId="24" w16cid:durableId="300615666">
    <w:abstractNumId w:val="11"/>
  </w:num>
  <w:num w:numId="25" w16cid:durableId="405498240">
    <w:abstractNumId w:val="20"/>
  </w:num>
  <w:num w:numId="26" w16cid:durableId="342899467">
    <w:abstractNumId w:val="15"/>
  </w:num>
  <w:num w:numId="27" w16cid:durableId="78212192">
    <w:abstractNumId w:val="33"/>
  </w:num>
  <w:num w:numId="28" w16cid:durableId="477573213">
    <w:abstractNumId w:val="18"/>
  </w:num>
  <w:num w:numId="29" w16cid:durableId="105737213">
    <w:abstractNumId w:val="10"/>
  </w:num>
  <w:num w:numId="30" w16cid:durableId="1774085938">
    <w:abstractNumId w:val="31"/>
  </w:num>
  <w:num w:numId="31" w16cid:durableId="388382193">
    <w:abstractNumId w:val="5"/>
  </w:num>
  <w:num w:numId="32" w16cid:durableId="1687050329">
    <w:abstractNumId w:val="46"/>
  </w:num>
  <w:num w:numId="33" w16cid:durableId="1784298305">
    <w:abstractNumId w:val="6"/>
  </w:num>
  <w:num w:numId="34" w16cid:durableId="2038845895">
    <w:abstractNumId w:val="36"/>
  </w:num>
  <w:num w:numId="35" w16cid:durableId="741298484">
    <w:abstractNumId w:val="21"/>
  </w:num>
  <w:num w:numId="36" w16cid:durableId="172455670">
    <w:abstractNumId w:val="22"/>
    <w:lvlOverride w:ilvl="0">
      <w:startOverride w:val="1"/>
    </w:lvlOverride>
  </w:num>
  <w:num w:numId="37" w16cid:durableId="1843275653">
    <w:abstractNumId w:val="25"/>
    <w:lvlOverride w:ilvl="0">
      <w:startOverride w:val="2"/>
    </w:lvlOverride>
  </w:num>
  <w:num w:numId="38" w16cid:durableId="418210940">
    <w:abstractNumId w:val="17"/>
    <w:lvlOverride w:ilvl="0">
      <w:startOverride w:val="1"/>
    </w:lvlOverride>
  </w:num>
  <w:num w:numId="39" w16cid:durableId="2089843786">
    <w:abstractNumId w:val="40"/>
    <w:lvlOverride w:ilvl="0">
      <w:startOverride w:val="2"/>
    </w:lvlOverride>
  </w:num>
  <w:num w:numId="40" w16cid:durableId="1978876343">
    <w:abstractNumId w:val="14"/>
    <w:lvlOverride w:ilvl="0">
      <w:startOverride w:val="3"/>
    </w:lvlOverride>
  </w:num>
  <w:num w:numId="41" w16cid:durableId="1689452888">
    <w:abstractNumId w:val="24"/>
    <w:lvlOverride w:ilvl="0">
      <w:startOverride w:val="1"/>
    </w:lvlOverride>
  </w:num>
  <w:num w:numId="42" w16cid:durableId="1579172270">
    <w:abstractNumId w:val="28"/>
    <w:lvlOverride w:ilvl="0">
      <w:startOverride w:val="1"/>
    </w:lvlOverride>
  </w:num>
  <w:num w:numId="43" w16cid:durableId="1901279900">
    <w:abstractNumId w:val="41"/>
    <w:lvlOverride w:ilvl="0">
      <w:startOverride w:val="2"/>
    </w:lvlOverride>
  </w:num>
  <w:num w:numId="44" w16cid:durableId="1311715622">
    <w:abstractNumId w:val="7"/>
    <w:lvlOverride w:ilvl="0">
      <w:startOverride w:val="9"/>
    </w:lvlOverride>
  </w:num>
  <w:num w:numId="45" w16cid:durableId="542525323">
    <w:abstractNumId w:val="42"/>
    <w:lvlOverride w:ilvl="0">
      <w:startOverride w:val="2"/>
    </w:lvlOverride>
  </w:num>
  <w:num w:numId="46" w16cid:durableId="179050346">
    <w:abstractNumId w:val="48"/>
  </w:num>
  <w:num w:numId="47" w16cid:durableId="1266232538">
    <w:abstractNumId w:val="35"/>
  </w:num>
  <w:num w:numId="48" w16cid:durableId="1106972062">
    <w:abstractNumId w:val="39"/>
  </w:num>
  <w:num w:numId="49" w16cid:durableId="1240363633">
    <w:abstractNumId w:val="1"/>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1360369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75635235">
    <w:abstractNumId w:val="1"/>
  </w:num>
  <w:num w:numId="52" w16cid:durableId="1671056626">
    <w:abstractNumId w:val="0"/>
  </w:num>
  <w:num w:numId="53" w16cid:durableId="867985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20B4"/>
    <w:rsid w:val="00002104"/>
    <w:rsid w:val="0000420E"/>
    <w:rsid w:val="000119D1"/>
    <w:rsid w:val="00024F8B"/>
    <w:rsid w:val="00027A36"/>
    <w:rsid w:val="00032E6B"/>
    <w:rsid w:val="000357F1"/>
    <w:rsid w:val="00036377"/>
    <w:rsid w:val="0004150E"/>
    <w:rsid w:val="00041E78"/>
    <w:rsid w:val="0005011E"/>
    <w:rsid w:val="00052ED8"/>
    <w:rsid w:val="00053C06"/>
    <w:rsid w:val="00061855"/>
    <w:rsid w:val="00063E7D"/>
    <w:rsid w:val="00066A27"/>
    <w:rsid w:val="00067E47"/>
    <w:rsid w:val="0007281B"/>
    <w:rsid w:val="0007352A"/>
    <w:rsid w:val="00076599"/>
    <w:rsid w:val="000936DA"/>
    <w:rsid w:val="000968D4"/>
    <w:rsid w:val="000A2BB1"/>
    <w:rsid w:val="000A5BFB"/>
    <w:rsid w:val="000B66C0"/>
    <w:rsid w:val="000B6B71"/>
    <w:rsid w:val="000B6FBD"/>
    <w:rsid w:val="000C5F09"/>
    <w:rsid w:val="000C6F66"/>
    <w:rsid w:val="000D3391"/>
    <w:rsid w:val="000F1E18"/>
    <w:rsid w:val="000F68AC"/>
    <w:rsid w:val="001028A1"/>
    <w:rsid w:val="0012555F"/>
    <w:rsid w:val="0013120B"/>
    <w:rsid w:val="00132F91"/>
    <w:rsid w:val="001405F1"/>
    <w:rsid w:val="0016065A"/>
    <w:rsid w:val="00162939"/>
    <w:rsid w:val="00182525"/>
    <w:rsid w:val="0018354F"/>
    <w:rsid w:val="001925F4"/>
    <w:rsid w:val="00192969"/>
    <w:rsid w:val="001A08FA"/>
    <w:rsid w:val="001A44BA"/>
    <w:rsid w:val="001C51FD"/>
    <w:rsid w:val="001C6057"/>
    <w:rsid w:val="001D0D77"/>
    <w:rsid w:val="001D12FE"/>
    <w:rsid w:val="001D730B"/>
    <w:rsid w:val="001E4630"/>
    <w:rsid w:val="001E4B68"/>
    <w:rsid w:val="001F2262"/>
    <w:rsid w:val="001F2F0D"/>
    <w:rsid w:val="001F351F"/>
    <w:rsid w:val="001F5385"/>
    <w:rsid w:val="002105CB"/>
    <w:rsid w:val="00213E4E"/>
    <w:rsid w:val="002205F6"/>
    <w:rsid w:val="00222D64"/>
    <w:rsid w:val="002254C6"/>
    <w:rsid w:val="00227D14"/>
    <w:rsid w:val="0023606B"/>
    <w:rsid w:val="002374B4"/>
    <w:rsid w:val="00242CF0"/>
    <w:rsid w:val="00243BE7"/>
    <w:rsid w:val="00247C6C"/>
    <w:rsid w:val="00253413"/>
    <w:rsid w:val="00256573"/>
    <w:rsid w:val="002615FC"/>
    <w:rsid w:val="0026378F"/>
    <w:rsid w:val="00264022"/>
    <w:rsid w:val="00266945"/>
    <w:rsid w:val="002703A5"/>
    <w:rsid w:val="00272D18"/>
    <w:rsid w:val="002833F5"/>
    <w:rsid w:val="0028485E"/>
    <w:rsid w:val="00292141"/>
    <w:rsid w:val="002A1D19"/>
    <w:rsid w:val="002A3C11"/>
    <w:rsid w:val="002B4F89"/>
    <w:rsid w:val="002B6FE0"/>
    <w:rsid w:val="002C3177"/>
    <w:rsid w:val="002D16F4"/>
    <w:rsid w:val="002D2F22"/>
    <w:rsid w:val="002D6ECA"/>
    <w:rsid w:val="002E6C36"/>
    <w:rsid w:val="002F5093"/>
    <w:rsid w:val="0031304B"/>
    <w:rsid w:val="00316329"/>
    <w:rsid w:val="00322B9A"/>
    <w:rsid w:val="00332B2A"/>
    <w:rsid w:val="00337C58"/>
    <w:rsid w:val="00341D97"/>
    <w:rsid w:val="0034391F"/>
    <w:rsid w:val="00344655"/>
    <w:rsid w:val="003510E3"/>
    <w:rsid w:val="00352680"/>
    <w:rsid w:val="0035792A"/>
    <w:rsid w:val="00366214"/>
    <w:rsid w:val="00367E92"/>
    <w:rsid w:val="0037120B"/>
    <w:rsid w:val="00372545"/>
    <w:rsid w:val="00385AC3"/>
    <w:rsid w:val="003871CD"/>
    <w:rsid w:val="003918B2"/>
    <w:rsid w:val="00395895"/>
    <w:rsid w:val="003A13E1"/>
    <w:rsid w:val="003A3734"/>
    <w:rsid w:val="003A4162"/>
    <w:rsid w:val="003A6197"/>
    <w:rsid w:val="003B1C66"/>
    <w:rsid w:val="003B30C7"/>
    <w:rsid w:val="003C1390"/>
    <w:rsid w:val="003C1741"/>
    <w:rsid w:val="003C7DF3"/>
    <w:rsid w:val="003E6082"/>
    <w:rsid w:val="003E7AF7"/>
    <w:rsid w:val="003F7128"/>
    <w:rsid w:val="0041556C"/>
    <w:rsid w:val="00420EC2"/>
    <w:rsid w:val="00422ED5"/>
    <w:rsid w:val="00426D09"/>
    <w:rsid w:val="00431863"/>
    <w:rsid w:val="004321A4"/>
    <w:rsid w:val="004500E2"/>
    <w:rsid w:val="0045106D"/>
    <w:rsid w:val="00452B4A"/>
    <w:rsid w:val="00456939"/>
    <w:rsid w:val="0046524B"/>
    <w:rsid w:val="00466B47"/>
    <w:rsid w:val="004743BE"/>
    <w:rsid w:val="00477BB5"/>
    <w:rsid w:val="00484E67"/>
    <w:rsid w:val="004A3046"/>
    <w:rsid w:val="004A520F"/>
    <w:rsid w:val="004B274E"/>
    <w:rsid w:val="004B32DA"/>
    <w:rsid w:val="004B3541"/>
    <w:rsid w:val="004B3E58"/>
    <w:rsid w:val="004B469A"/>
    <w:rsid w:val="004B4BF6"/>
    <w:rsid w:val="004C1D6A"/>
    <w:rsid w:val="004C1EFA"/>
    <w:rsid w:val="004E34D0"/>
    <w:rsid w:val="004E3C21"/>
    <w:rsid w:val="004F580B"/>
    <w:rsid w:val="0050292A"/>
    <w:rsid w:val="0050764E"/>
    <w:rsid w:val="00510BA3"/>
    <w:rsid w:val="00511681"/>
    <w:rsid w:val="00511C02"/>
    <w:rsid w:val="00520BCB"/>
    <w:rsid w:val="00526DC0"/>
    <w:rsid w:val="00535CEF"/>
    <w:rsid w:val="005430A5"/>
    <w:rsid w:val="00547FB5"/>
    <w:rsid w:val="00551B8D"/>
    <w:rsid w:val="00554D3D"/>
    <w:rsid w:val="00562510"/>
    <w:rsid w:val="00570EF4"/>
    <w:rsid w:val="00574577"/>
    <w:rsid w:val="005826A9"/>
    <w:rsid w:val="00585F4E"/>
    <w:rsid w:val="00591085"/>
    <w:rsid w:val="00597ACF"/>
    <w:rsid w:val="005A01C8"/>
    <w:rsid w:val="005A6ED1"/>
    <w:rsid w:val="005B4FF1"/>
    <w:rsid w:val="005B6190"/>
    <w:rsid w:val="005B7357"/>
    <w:rsid w:val="005C144D"/>
    <w:rsid w:val="005C2261"/>
    <w:rsid w:val="005C29A7"/>
    <w:rsid w:val="005D68FF"/>
    <w:rsid w:val="005D6CF1"/>
    <w:rsid w:val="005E3AD3"/>
    <w:rsid w:val="005F41CC"/>
    <w:rsid w:val="005F5D94"/>
    <w:rsid w:val="0060062A"/>
    <w:rsid w:val="00607962"/>
    <w:rsid w:val="00613969"/>
    <w:rsid w:val="00614840"/>
    <w:rsid w:val="00614A07"/>
    <w:rsid w:val="00620688"/>
    <w:rsid w:val="006208DA"/>
    <w:rsid w:val="006239F6"/>
    <w:rsid w:val="00625D4A"/>
    <w:rsid w:val="00625E8F"/>
    <w:rsid w:val="006322F7"/>
    <w:rsid w:val="00632D4C"/>
    <w:rsid w:val="006354F5"/>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40D8"/>
    <w:rsid w:val="006E745E"/>
    <w:rsid w:val="006F0A01"/>
    <w:rsid w:val="006F1D25"/>
    <w:rsid w:val="006F2EB5"/>
    <w:rsid w:val="006F7F72"/>
    <w:rsid w:val="00715016"/>
    <w:rsid w:val="00716F99"/>
    <w:rsid w:val="00720646"/>
    <w:rsid w:val="007236B8"/>
    <w:rsid w:val="0073001F"/>
    <w:rsid w:val="00734C2E"/>
    <w:rsid w:val="00753684"/>
    <w:rsid w:val="00760E25"/>
    <w:rsid w:val="00766F26"/>
    <w:rsid w:val="0077247B"/>
    <w:rsid w:val="0078339E"/>
    <w:rsid w:val="00791320"/>
    <w:rsid w:val="00793C69"/>
    <w:rsid w:val="00796B5B"/>
    <w:rsid w:val="007A37BD"/>
    <w:rsid w:val="007A663A"/>
    <w:rsid w:val="007B5563"/>
    <w:rsid w:val="007B58E9"/>
    <w:rsid w:val="007C28B3"/>
    <w:rsid w:val="007C32EF"/>
    <w:rsid w:val="007C67D8"/>
    <w:rsid w:val="007D6169"/>
    <w:rsid w:val="007F0419"/>
    <w:rsid w:val="00802482"/>
    <w:rsid w:val="008129E1"/>
    <w:rsid w:val="00812ACB"/>
    <w:rsid w:val="0081735C"/>
    <w:rsid w:val="00830C28"/>
    <w:rsid w:val="00832E9E"/>
    <w:rsid w:val="00833757"/>
    <w:rsid w:val="008411A0"/>
    <w:rsid w:val="00841662"/>
    <w:rsid w:val="008425CA"/>
    <w:rsid w:val="00844B3E"/>
    <w:rsid w:val="008571E6"/>
    <w:rsid w:val="00873E0F"/>
    <w:rsid w:val="00874002"/>
    <w:rsid w:val="00874EEC"/>
    <w:rsid w:val="00890157"/>
    <w:rsid w:val="0089077B"/>
    <w:rsid w:val="00891AE1"/>
    <w:rsid w:val="00895070"/>
    <w:rsid w:val="008A4F5F"/>
    <w:rsid w:val="008A5D97"/>
    <w:rsid w:val="008B288E"/>
    <w:rsid w:val="008C150B"/>
    <w:rsid w:val="008C28AE"/>
    <w:rsid w:val="008C2D3B"/>
    <w:rsid w:val="008C4EC4"/>
    <w:rsid w:val="008D080A"/>
    <w:rsid w:val="008D201A"/>
    <w:rsid w:val="008D7AD9"/>
    <w:rsid w:val="008F2B3E"/>
    <w:rsid w:val="008F3A79"/>
    <w:rsid w:val="008F6358"/>
    <w:rsid w:val="008F6806"/>
    <w:rsid w:val="0090398F"/>
    <w:rsid w:val="009054D8"/>
    <w:rsid w:val="00907466"/>
    <w:rsid w:val="009165B5"/>
    <w:rsid w:val="00916D44"/>
    <w:rsid w:val="00917720"/>
    <w:rsid w:val="0092047C"/>
    <w:rsid w:val="00927237"/>
    <w:rsid w:val="009321FA"/>
    <w:rsid w:val="00932D2C"/>
    <w:rsid w:val="00934F9E"/>
    <w:rsid w:val="00941149"/>
    <w:rsid w:val="009471D7"/>
    <w:rsid w:val="00950F9B"/>
    <w:rsid w:val="0095236D"/>
    <w:rsid w:val="0096349A"/>
    <w:rsid w:val="00976CB1"/>
    <w:rsid w:val="0097761F"/>
    <w:rsid w:val="00980CBB"/>
    <w:rsid w:val="00982FFA"/>
    <w:rsid w:val="00983CC8"/>
    <w:rsid w:val="00991BC2"/>
    <w:rsid w:val="009927CC"/>
    <w:rsid w:val="0099280A"/>
    <w:rsid w:val="009944C9"/>
    <w:rsid w:val="00996DFB"/>
    <w:rsid w:val="009C181C"/>
    <w:rsid w:val="009C6954"/>
    <w:rsid w:val="009C6BFA"/>
    <w:rsid w:val="009C7087"/>
    <w:rsid w:val="009D3937"/>
    <w:rsid w:val="009E1F89"/>
    <w:rsid w:val="009E77CD"/>
    <w:rsid w:val="009E7E43"/>
    <w:rsid w:val="00A03445"/>
    <w:rsid w:val="00A0494D"/>
    <w:rsid w:val="00A050C7"/>
    <w:rsid w:val="00A12DDA"/>
    <w:rsid w:val="00A144E9"/>
    <w:rsid w:val="00A149A8"/>
    <w:rsid w:val="00A14D85"/>
    <w:rsid w:val="00A16910"/>
    <w:rsid w:val="00A33BF0"/>
    <w:rsid w:val="00A33EE3"/>
    <w:rsid w:val="00A33F5D"/>
    <w:rsid w:val="00A43D69"/>
    <w:rsid w:val="00A520AB"/>
    <w:rsid w:val="00A54EB5"/>
    <w:rsid w:val="00A57645"/>
    <w:rsid w:val="00A64047"/>
    <w:rsid w:val="00A65CE1"/>
    <w:rsid w:val="00A65EB7"/>
    <w:rsid w:val="00A70361"/>
    <w:rsid w:val="00A75B8B"/>
    <w:rsid w:val="00A75E05"/>
    <w:rsid w:val="00A77777"/>
    <w:rsid w:val="00A85485"/>
    <w:rsid w:val="00A86C6E"/>
    <w:rsid w:val="00A873BC"/>
    <w:rsid w:val="00A923E9"/>
    <w:rsid w:val="00A93577"/>
    <w:rsid w:val="00AA56AA"/>
    <w:rsid w:val="00AB2606"/>
    <w:rsid w:val="00AB41E4"/>
    <w:rsid w:val="00AB428E"/>
    <w:rsid w:val="00AB4446"/>
    <w:rsid w:val="00AB4DE3"/>
    <w:rsid w:val="00AB74BF"/>
    <w:rsid w:val="00AC4081"/>
    <w:rsid w:val="00AD518C"/>
    <w:rsid w:val="00AD668C"/>
    <w:rsid w:val="00AE02ED"/>
    <w:rsid w:val="00AF66B3"/>
    <w:rsid w:val="00B01FC7"/>
    <w:rsid w:val="00B04AFA"/>
    <w:rsid w:val="00B11C20"/>
    <w:rsid w:val="00B16BC7"/>
    <w:rsid w:val="00B3755E"/>
    <w:rsid w:val="00B37CF8"/>
    <w:rsid w:val="00B41A05"/>
    <w:rsid w:val="00B43BD0"/>
    <w:rsid w:val="00B51658"/>
    <w:rsid w:val="00B57E92"/>
    <w:rsid w:val="00B65164"/>
    <w:rsid w:val="00B65B9A"/>
    <w:rsid w:val="00B65E39"/>
    <w:rsid w:val="00B72142"/>
    <w:rsid w:val="00B73F92"/>
    <w:rsid w:val="00B75129"/>
    <w:rsid w:val="00B8564C"/>
    <w:rsid w:val="00B86125"/>
    <w:rsid w:val="00B86E0A"/>
    <w:rsid w:val="00B9251F"/>
    <w:rsid w:val="00BA2ABF"/>
    <w:rsid w:val="00BA6B26"/>
    <w:rsid w:val="00BA7A41"/>
    <w:rsid w:val="00BB0637"/>
    <w:rsid w:val="00BB71A4"/>
    <w:rsid w:val="00BC1400"/>
    <w:rsid w:val="00BC2CA7"/>
    <w:rsid w:val="00BC7803"/>
    <w:rsid w:val="00BD5294"/>
    <w:rsid w:val="00BD5F36"/>
    <w:rsid w:val="00BF2379"/>
    <w:rsid w:val="00C00A15"/>
    <w:rsid w:val="00C06CF1"/>
    <w:rsid w:val="00C075B5"/>
    <w:rsid w:val="00C11DED"/>
    <w:rsid w:val="00C15A01"/>
    <w:rsid w:val="00C1624A"/>
    <w:rsid w:val="00C1658A"/>
    <w:rsid w:val="00C24DC5"/>
    <w:rsid w:val="00C252E9"/>
    <w:rsid w:val="00C27AA3"/>
    <w:rsid w:val="00C31603"/>
    <w:rsid w:val="00C361D5"/>
    <w:rsid w:val="00C36695"/>
    <w:rsid w:val="00C40BE3"/>
    <w:rsid w:val="00C50DE4"/>
    <w:rsid w:val="00C55A45"/>
    <w:rsid w:val="00C6549F"/>
    <w:rsid w:val="00C66D98"/>
    <w:rsid w:val="00C761A1"/>
    <w:rsid w:val="00C77DD7"/>
    <w:rsid w:val="00C80DA8"/>
    <w:rsid w:val="00C87DA0"/>
    <w:rsid w:val="00C913CC"/>
    <w:rsid w:val="00CA0898"/>
    <w:rsid w:val="00CA13DD"/>
    <w:rsid w:val="00CB3A4E"/>
    <w:rsid w:val="00CB6CB3"/>
    <w:rsid w:val="00CD2AA9"/>
    <w:rsid w:val="00CF0B23"/>
    <w:rsid w:val="00D00BC9"/>
    <w:rsid w:val="00D053BA"/>
    <w:rsid w:val="00D0572A"/>
    <w:rsid w:val="00D06293"/>
    <w:rsid w:val="00D1641A"/>
    <w:rsid w:val="00D17E63"/>
    <w:rsid w:val="00D22FAE"/>
    <w:rsid w:val="00D30ABC"/>
    <w:rsid w:val="00D44B76"/>
    <w:rsid w:val="00D514AE"/>
    <w:rsid w:val="00D64734"/>
    <w:rsid w:val="00D64947"/>
    <w:rsid w:val="00D72A3C"/>
    <w:rsid w:val="00D75E00"/>
    <w:rsid w:val="00D839DD"/>
    <w:rsid w:val="00D9695D"/>
    <w:rsid w:val="00DA6B44"/>
    <w:rsid w:val="00DA7316"/>
    <w:rsid w:val="00DB14CF"/>
    <w:rsid w:val="00DB5FB8"/>
    <w:rsid w:val="00DB75F1"/>
    <w:rsid w:val="00DC0852"/>
    <w:rsid w:val="00DC667C"/>
    <w:rsid w:val="00DD577D"/>
    <w:rsid w:val="00DE1BC7"/>
    <w:rsid w:val="00DF483A"/>
    <w:rsid w:val="00DF50D3"/>
    <w:rsid w:val="00E130B8"/>
    <w:rsid w:val="00E15C52"/>
    <w:rsid w:val="00E16C6E"/>
    <w:rsid w:val="00E16E41"/>
    <w:rsid w:val="00E2207E"/>
    <w:rsid w:val="00E36664"/>
    <w:rsid w:val="00E37567"/>
    <w:rsid w:val="00E37D4D"/>
    <w:rsid w:val="00E43225"/>
    <w:rsid w:val="00E50B54"/>
    <w:rsid w:val="00E60585"/>
    <w:rsid w:val="00E77170"/>
    <w:rsid w:val="00E7767D"/>
    <w:rsid w:val="00E800F6"/>
    <w:rsid w:val="00E920FA"/>
    <w:rsid w:val="00E92699"/>
    <w:rsid w:val="00E928AE"/>
    <w:rsid w:val="00EA225C"/>
    <w:rsid w:val="00EA370F"/>
    <w:rsid w:val="00EA6798"/>
    <w:rsid w:val="00EA7CFA"/>
    <w:rsid w:val="00EB34A8"/>
    <w:rsid w:val="00EB57EC"/>
    <w:rsid w:val="00EC28ED"/>
    <w:rsid w:val="00ED0400"/>
    <w:rsid w:val="00ED04CE"/>
    <w:rsid w:val="00ED4D57"/>
    <w:rsid w:val="00ED6814"/>
    <w:rsid w:val="00EE0441"/>
    <w:rsid w:val="00EE1873"/>
    <w:rsid w:val="00EE2600"/>
    <w:rsid w:val="00EF6E97"/>
    <w:rsid w:val="00F00174"/>
    <w:rsid w:val="00F013CC"/>
    <w:rsid w:val="00F102A9"/>
    <w:rsid w:val="00F13838"/>
    <w:rsid w:val="00F20A31"/>
    <w:rsid w:val="00F20A64"/>
    <w:rsid w:val="00F22934"/>
    <w:rsid w:val="00F2536E"/>
    <w:rsid w:val="00F40FA3"/>
    <w:rsid w:val="00F54F62"/>
    <w:rsid w:val="00F550D4"/>
    <w:rsid w:val="00F6055A"/>
    <w:rsid w:val="00F60826"/>
    <w:rsid w:val="00F642D4"/>
    <w:rsid w:val="00F658C7"/>
    <w:rsid w:val="00F7241D"/>
    <w:rsid w:val="00F84CD0"/>
    <w:rsid w:val="00F906A3"/>
    <w:rsid w:val="00F9170D"/>
    <w:rsid w:val="00F9506E"/>
    <w:rsid w:val="00FA2AA6"/>
    <w:rsid w:val="00FA2E85"/>
    <w:rsid w:val="00FA5EA8"/>
    <w:rsid w:val="00FA6BCF"/>
    <w:rsid w:val="00FC3F49"/>
    <w:rsid w:val="00FC61AD"/>
    <w:rsid w:val="00FC6B36"/>
    <w:rsid w:val="00FD1148"/>
    <w:rsid w:val="00FD5F6D"/>
    <w:rsid w:val="00FE0B14"/>
    <w:rsid w:val="00FE16DA"/>
    <w:rsid w:val="00FE1B11"/>
    <w:rsid w:val="00FE485B"/>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EE3"/>
    <w:pPr>
      <w:spacing w:before="120" w:line="312" w:lineRule="auto"/>
      <w:ind w:firstLine="567"/>
      <w:jc w:val="both"/>
    </w:pPr>
    <w:rPr>
      <w:sz w:val="26"/>
      <w:szCs w:val="24"/>
    </w:rPr>
  </w:style>
  <w:style w:type="paragraph" w:styleId="Heading1">
    <w:name w:val="heading 1"/>
    <w:basedOn w:val="Normal"/>
    <w:next w:val="Normal"/>
    <w:link w:val="Heading1Char"/>
    <w:uiPriority w:val="9"/>
    <w:qFormat/>
    <w:rsid w:val="00597ACF"/>
    <w:pPr>
      <w:keepNext/>
      <w:numPr>
        <w:numId w:val="51"/>
      </w:numPr>
      <w:spacing w:before="60" w:after="480" w:line="288" w:lineRule="auto"/>
      <w:jc w:val="center"/>
      <w:outlineLvl w:val="0"/>
    </w:pPr>
    <w:rPr>
      <w:rFonts w:cs="Arial"/>
      <w:b/>
      <w:bCs/>
      <w:kern w:val="32"/>
      <w:sz w:val="32"/>
      <w:szCs w:val="32"/>
    </w:rPr>
  </w:style>
  <w:style w:type="paragraph" w:styleId="Heading2">
    <w:name w:val="heading 2"/>
    <w:basedOn w:val="Normal"/>
    <w:next w:val="Normal"/>
    <w:link w:val="Heading2Char"/>
    <w:uiPriority w:val="9"/>
    <w:qFormat/>
    <w:rsid w:val="000B6FBD"/>
    <w:pPr>
      <w:keepNext/>
      <w:numPr>
        <w:ilvl w:val="1"/>
        <w:numId w:val="51"/>
      </w:numPr>
      <w:jc w:val="left"/>
      <w:outlineLvl w:val="1"/>
    </w:pPr>
    <w:rPr>
      <w:rFonts w:cs="Arial"/>
      <w:b/>
      <w:bCs/>
      <w:iCs/>
      <w:szCs w:val="28"/>
    </w:rPr>
  </w:style>
  <w:style w:type="paragraph" w:styleId="Heading3">
    <w:name w:val="heading 3"/>
    <w:basedOn w:val="Normal"/>
    <w:next w:val="Normal"/>
    <w:link w:val="Heading3Char"/>
    <w:uiPriority w:val="9"/>
    <w:qFormat/>
    <w:rsid w:val="00385AC3"/>
    <w:pPr>
      <w:keepNext/>
      <w:numPr>
        <w:ilvl w:val="2"/>
        <w:numId w:val="51"/>
      </w:numPr>
      <w:jc w:val="left"/>
      <w:outlineLvl w:val="2"/>
    </w:pPr>
    <w:rPr>
      <w:rFonts w:cs="Arial"/>
      <w:b/>
      <w:bCs/>
      <w:szCs w:val="26"/>
    </w:rPr>
  </w:style>
  <w:style w:type="paragraph" w:styleId="Heading4">
    <w:name w:val="heading 4"/>
    <w:basedOn w:val="Normal"/>
    <w:next w:val="Normal"/>
    <w:qFormat/>
    <w:rsid w:val="00FE16DA"/>
    <w:pPr>
      <w:keepNext/>
      <w:numPr>
        <w:ilvl w:val="3"/>
        <w:numId w:val="51"/>
      </w:numPr>
      <w:outlineLvl w:val="3"/>
    </w:pPr>
    <w:rPr>
      <w:bCs/>
      <w:i/>
      <w:szCs w:val="28"/>
    </w:rPr>
  </w:style>
  <w:style w:type="paragraph" w:styleId="Heading5">
    <w:name w:val="heading 5"/>
    <w:basedOn w:val="Normal"/>
    <w:next w:val="Normal"/>
    <w:qFormat/>
    <w:rsid w:val="00597ACF"/>
    <w:pPr>
      <w:numPr>
        <w:ilvl w:val="4"/>
        <w:numId w:val="51"/>
      </w:numPr>
      <w:spacing w:before="240" w:after="60"/>
      <w:outlineLvl w:val="4"/>
    </w:pPr>
    <w:rPr>
      <w:b/>
      <w:bCs/>
      <w:i/>
      <w:iCs/>
      <w:szCs w:val="26"/>
    </w:rPr>
  </w:style>
  <w:style w:type="paragraph" w:styleId="Heading6">
    <w:name w:val="heading 6"/>
    <w:basedOn w:val="Normal"/>
    <w:next w:val="Normal"/>
    <w:qFormat/>
    <w:rsid w:val="00597ACF"/>
    <w:pPr>
      <w:numPr>
        <w:ilvl w:val="5"/>
        <w:numId w:val="51"/>
      </w:numPr>
      <w:spacing w:before="240" w:after="60"/>
      <w:outlineLvl w:val="5"/>
    </w:pPr>
    <w:rPr>
      <w:b/>
      <w:bCs/>
      <w:sz w:val="22"/>
      <w:szCs w:val="22"/>
    </w:rPr>
  </w:style>
  <w:style w:type="paragraph" w:styleId="Heading7">
    <w:name w:val="heading 7"/>
    <w:basedOn w:val="Normal"/>
    <w:next w:val="Normal"/>
    <w:qFormat/>
    <w:rsid w:val="00597ACF"/>
    <w:pPr>
      <w:numPr>
        <w:ilvl w:val="6"/>
        <w:numId w:val="51"/>
      </w:numPr>
      <w:spacing w:before="240" w:after="60"/>
      <w:outlineLvl w:val="6"/>
    </w:pPr>
    <w:rPr>
      <w:sz w:val="24"/>
    </w:rPr>
  </w:style>
  <w:style w:type="paragraph" w:styleId="Heading8">
    <w:name w:val="heading 8"/>
    <w:basedOn w:val="Normal"/>
    <w:next w:val="Normal"/>
    <w:qFormat/>
    <w:rsid w:val="00597ACF"/>
    <w:pPr>
      <w:numPr>
        <w:ilvl w:val="7"/>
        <w:numId w:val="51"/>
      </w:numPr>
      <w:spacing w:before="240" w:after="60"/>
      <w:outlineLvl w:val="7"/>
    </w:pPr>
    <w:rPr>
      <w:i/>
      <w:iCs/>
      <w:sz w:val="24"/>
    </w:rPr>
  </w:style>
  <w:style w:type="paragraph" w:styleId="Heading9">
    <w:name w:val="heading 9"/>
    <w:basedOn w:val="Normal"/>
    <w:next w:val="Normal"/>
    <w:qFormat/>
    <w:rsid w:val="00597ACF"/>
    <w:pPr>
      <w:numPr>
        <w:ilvl w:val="8"/>
        <w:numId w:val="5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5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uiPriority w:val="99"/>
    <w:rsid w:val="0050292A"/>
    <w:pPr>
      <w:tabs>
        <w:tab w:val="center" w:pos="4513"/>
        <w:tab w:val="right" w:pos="9026"/>
      </w:tabs>
    </w:pPr>
  </w:style>
  <w:style w:type="character" w:customStyle="1" w:styleId="HeaderChar">
    <w:name w:val="Header Char"/>
    <w:basedOn w:val="DefaultParagraphFont"/>
    <w:link w:val="Header"/>
    <w:uiPriority w:val="99"/>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tabs>
        <w:tab w:val="num" w:pos="360"/>
      </w:tabs>
      <w:spacing w:before="120" w:line="312" w:lineRule="auto"/>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 w:type="character" w:styleId="Strong">
    <w:name w:val="Strong"/>
    <w:basedOn w:val="DefaultParagraphFont"/>
    <w:uiPriority w:val="22"/>
    <w:qFormat/>
    <w:rsid w:val="00E77170"/>
    <w:rPr>
      <w:b/>
      <w:bCs/>
    </w:rPr>
  </w:style>
  <w:style w:type="character" w:customStyle="1" w:styleId="Heading1Char">
    <w:name w:val="Heading 1 Char"/>
    <w:basedOn w:val="DefaultParagraphFont"/>
    <w:link w:val="Heading1"/>
    <w:uiPriority w:val="9"/>
    <w:rsid w:val="00547FB5"/>
    <w:rPr>
      <w:rFonts w:cs="Arial"/>
      <w:b/>
      <w:bCs/>
      <w:kern w:val="32"/>
      <w:sz w:val="32"/>
      <w:szCs w:val="32"/>
    </w:rPr>
  </w:style>
  <w:style w:type="character" w:customStyle="1" w:styleId="Heading2Char">
    <w:name w:val="Heading 2 Char"/>
    <w:basedOn w:val="DefaultParagraphFont"/>
    <w:link w:val="Heading2"/>
    <w:uiPriority w:val="9"/>
    <w:rsid w:val="00547FB5"/>
    <w:rPr>
      <w:rFonts w:cs="Arial"/>
      <w:b/>
      <w:bCs/>
      <w:iCs/>
      <w:sz w:val="26"/>
      <w:szCs w:val="28"/>
    </w:rPr>
  </w:style>
  <w:style w:type="character" w:customStyle="1" w:styleId="Heading3Char">
    <w:name w:val="Heading 3 Char"/>
    <w:basedOn w:val="DefaultParagraphFont"/>
    <w:link w:val="Heading3"/>
    <w:uiPriority w:val="9"/>
    <w:rsid w:val="00547FB5"/>
    <w:rPr>
      <w:rFonts w:cs="Arial"/>
      <w:b/>
      <w:bCs/>
      <w:sz w:val="26"/>
      <w:szCs w:val="26"/>
    </w:rPr>
  </w:style>
  <w:style w:type="character" w:styleId="CommentReference">
    <w:name w:val="annotation reference"/>
    <w:basedOn w:val="DefaultParagraphFont"/>
    <w:uiPriority w:val="99"/>
    <w:semiHidden/>
    <w:unhideWhenUsed/>
    <w:rsid w:val="00547FB5"/>
    <w:rPr>
      <w:sz w:val="16"/>
      <w:szCs w:val="16"/>
    </w:rPr>
  </w:style>
  <w:style w:type="paragraph" w:styleId="CommentText">
    <w:name w:val="annotation text"/>
    <w:basedOn w:val="Normal"/>
    <w:link w:val="CommentTextChar"/>
    <w:uiPriority w:val="99"/>
    <w:semiHidden/>
    <w:unhideWhenUsed/>
    <w:rsid w:val="00547FB5"/>
    <w:pPr>
      <w:widowControl w:val="0"/>
      <w:spacing w:before="0" w:line="240" w:lineRule="auto"/>
      <w:ind w:firstLine="0"/>
      <w:jc w:val="left"/>
    </w:pPr>
    <w:rPr>
      <w:rFonts w:ascii="Arial" w:hAnsi="Arial" w:cs="Arial"/>
      <w:noProof/>
      <w:sz w:val="20"/>
      <w:szCs w:val="20"/>
      <w:lang w:val="en"/>
    </w:rPr>
  </w:style>
  <w:style w:type="character" w:customStyle="1" w:styleId="CommentTextChar">
    <w:name w:val="Comment Text Char"/>
    <w:basedOn w:val="DefaultParagraphFont"/>
    <w:link w:val="CommentText"/>
    <w:uiPriority w:val="99"/>
    <w:semiHidden/>
    <w:rsid w:val="00547FB5"/>
    <w:rPr>
      <w:rFonts w:ascii="Arial" w:hAnsi="Arial" w:cs="Arial"/>
      <w:noProof/>
      <w:lang w:val="en"/>
    </w:rPr>
  </w:style>
  <w:style w:type="paragraph" w:styleId="CommentSubject">
    <w:name w:val="annotation subject"/>
    <w:basedOn w:val="CommentText"/>
    <w:next w:val="CommentText"/>
    <w:link w:val="CommentSubjectChar"/>
    <w:uiPriority w:val="99"/>
    <w:semiHidden/>
    <w:unhideWhenUsed/>
    <w:rsid w:val="00547FB5"/>
    <w:rPr>
      <w:b/>
      <w:bCs/>
    </w:rPr>
  </w:style>
  <w:style w:type="character" w:customStyle="1" w:styleId="CommentSubjectChar">
    <w:name w:val="Comment Subject Char"/>
    <w:basedOn w:val="CommentTextChar"/>
    <w:link w:val="CommentSubject"/>
    <w:uiPriority w:val="99"/>
    <w:semiHidden/>
    <w:rsid w:val="00547FB5"/>
    <w:rPr>
      <w:rFonts w:ascii="Arial" w:hAnsi="Arial" w:cs="Arial"/>
      <w:b/>
      <w:bCs/>
      <w:noProof/>
      <w:lang w:val="en"/>
    </w:rPr>
  </w:style>
  <w:style w:type="table" w:styleId="GridTable1Light">
    <w:name w:val="Grid Table 1 Light"/>
    <w:basedOn w:val="TableNormal"/>
    <w:uiPriority w:val="46"/>
    <w:rsid w:val="00547FB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Heading">
    <w:name w:val="TableHeading"/>
    <w:rsid w:val="00547FB5"/>
    <w:pPr>
      <w:spacing w:after="200" w:line="276" w:lineRule="auto"/>
    </w:pPr>
    <w:rPr>
      <w:rFonts w:ascii="Arial" w:eastAsiaTheme="minorEastAsia" w:hAnsi="Arial" w:cstheme="minorBidi"/>
      <w:b/>
      <w:color w:val="000080"/>
      <w:sz w:val="24"/>
      <w:szCs w:val="22"/>
    </w:rPr>
  </w:style>
  <w:style w:type="paragraph" w:customStyle="1" w:styleId="msonormal0">
    <w:name w:val="msonormal"/>
    <w:basedOn w:val="Normal"/>
    <w:rsid w:val="00547FB5"/>
    <w:pPr>
      <w:spacing w:before="100" w:beforeAutospacing="1" w:after="100" w:afterAutospacing="1" w:line="240" w:lineRule="auto"/>
      <w:ind w:firstLine="0"/>
      <w:jc w:val="left"/>
    </w:pPr>
    <w:rPr>
      <w:sz w:val="24"/>
    </w:rPr>
  </w:style>
  <w:style w:type="character" w:styleId="Emphasis">
    <w:name w:val="Emphasis"/>
    <w:basedOn w:val="DefaultParagraphFont"/>
    <w:qFormat/>
    <w:rsid w:val="007C32EF"/>
    <w:rPr>
      <w:i/>
      <w:iCs/>
    </w:rPr>
  </w:style>
  <w:style w:type="paragraph" w:styleId="ListBullet">
    <w:name w:val="List Bullet"/>
    <w:basedOn w:val="Normal"/>
    <w:uiPriority w:val="99"/>
    <w:unhideWhenUsed/>
    <w:rsid w:val="009471D7"/>
    <w:pPr>
      <w:numPr>
        <w:numId w:val="52"/>
      </w:numPr>
      <w:tabs>
        <w:tab w:val="clear" w:pos="360"/>
      </w:tabs>
      <w:spacing w:before="0" w:after="100" w:line="276" w:lineRule="auto"/>
      <w:ind w:left="0" w:firstLine="0"/>
      <w:contextualSpacing/>
      <w:jc w:val="left"/>
    </w:pPr>
    <w:rPr>
      <w:rFonts w:eastAsiaTheme="minorEastAsia" w:cstheme="minorBidi"/>
      <w:color w:val="0F172A"/>
      <w:sz w:val="22"/>
      <w:szCs w:val="22"/>
    </w:rPr>
  </w:style>
  <w:style w:type="paragraph" w:customStyle="1" w:styleId="Smallnote">
    <w:name w:val="Small note"/>
    <w:rsid w:val="009471D7"/>
    <w:pPr>
      <w:spacing w:after="200" w:line="276" w:lineRule="auto"/>
    </w:pPr>
    <w:rPr>
      <w:rFonts w:eastAsiaTheme="minorEastAsia" w:cstheme="minorBidi"/>
      <w:color w:val="475569"/>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header" Target="header6.xm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footer" Target="footer8.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image" Target="media/image16.png"/><Relationship Id="rId37" Type="http://schemas.openxmlformats.org/officeDocument/2006/relationships/header" Target="header5.xml"/><Relationship Id="rId40" Type="http://schemas.openxmlformats.org/officeDocument/2006/relationships/footer" Target="footer7.xml"/><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4.xml"/><Relationship Id="rId28" Type="http://schemas.openxmlformats.org/officeDocument/2006/relationships/image" Target="media/image12.jpe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8.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footer" Target="footer6.xml"/><Relationship Id="rId46" Type="http://schemas.openxmlformats.org/officeDocument/2006/relationships/header" Target="header9.xml"/><Relationship Id="rId20" Type="http://schemas.openxmlformats.org/officeDocument/2006/relationships/image" Target="media/image6.png"/><Relationship Id="rId41" Type="http://schemas.openxmlformats.org/officeDocument/2006/relationships/header" Target="head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232219-10E5-40F6-8D4F-E55AD6BD6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194</TotalTime>
  <Pages>82</Pages>
  <Words>11891</Words>
  <Characters>67779</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79511</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Nguyễn Giang</cp:lastModifiedBy>
  <cp:revision>42</cp:revision>
  <cp:lastPrinted>2018-01-30T09:19:00Z</cp:lastPrinted>
  <dcterms:created xsi:type="dcterms:W3CDTF">2026-09-28T13:08:00Z</dcterms:created>
  <dcterms:modified xsi:type="dcterms:W3CDTF">2026-10-17T12:11:00Z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