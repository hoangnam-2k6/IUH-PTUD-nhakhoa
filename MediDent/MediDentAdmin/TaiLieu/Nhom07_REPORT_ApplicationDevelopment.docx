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5B02" w14:textId="77777777" w:rsidR="00E37567" w:rsidRPr="008971BF" w:rsidRDefault="00E37567" w:rsidP="00E37567">
      <w:pPr>
        <w:spacing w:before="60"/>
        <w:ind w:firstLine="0"/>
        <w:jc w:val="center"/>
        <w:rPr>
          <w:b/>
          <w:bCs/>
          <w:color w:val="000000" w:themeColor="text1"/>
          <w:szCs w:val="26"/>
          <w:lang w:val="pt-BR"/>
        </w:rPr>
      </w:pPr>
      <w:bookmarkStart w:id="0" w:name="p2w_bm0"/>
      <w:bookmarkStart w:id="1" w:name="p2w_bm1"/>
      <w:bookmarkStart w:id="2" w:name="pgt3"/>
      <w:bookmarkEnd w:id="0"/>
      <w:bookmarkEnd w:id="1"/>
      <w:bookmarkEnd w:id="2"/>
      <w:r w:rsidRPr="008971BF">
        <w:rPr>
          <w:b/>
          <w:bCs/>
          <w:color w:val="000000" w:themeColor="text1"/>
          <w:szCs w:val="26"/>
          <w:lang w:val="pt-BR"/>
        </w:rPr>
        <w:t>TRƯỜNG ĐẠI HỌC CÔNG NGHIỆP TP.HCM</w:t>
      </w:r>
    </w:p>
    <w:p w14:paraId="10CB4108" w14:textId="77777777" w:rsidR="00E37567" w:rsidRPr="008971BF" w:rsidRDefault="00E37567" w:rsidP="00E37567">
      <w:pPr>
        <w:spacing w:before="60"/>
        <w:ind w:firstLine="0"/>
        <w:jc w:val="center"/>
        <w:rPr>
          <w:b/>
          <w:bCs/>
          <w:color w:val="000000" w:themeColor="text1"/>
          <w:szCs w:val="26"/>
          <w:lang w:val="ru-RU"/>
        </w:rPr>
      </w:pPr>
      <w:r w:rsidRPr="008971BF">
        <w:rPr>
          <w:b/>
          <w:bCs/>
          <w:color w:val="000000" w:themeColor="text1"/>
          <w:szCs w:val="26"/>
          <w:lang w:val="pt-BR"/>
        </w:rPr>
        <w:t>KHOA CÔNG NGHỆ THÔNG TIN</w:t>
      </w:r>
    </w:p>
    <w:p w14:paraId="608A998F" w14:textId="77777777" w:rsidR="00E37567" w:rsidRPr="008971BF" w:rsidRDefault="00E37567" w:rsidP="00E37567">
      <w:pPr>
        <w:spacing w:before="60"/>
        <w:ind w:firstLine="0"/>
        <w:jc w:val="center"/>
        <w:rPr>
          <w:b/>
          <w:bCs/>
          <w:color w:val="000000" w:themeColor="text1"/>
          <w:szCs w:val="26"/>
        </w:rPr>
      </w:pPr>
      <w:r w:rsidRPr="008971BF">
        <w:rPr>
          <w:b/>
          <w:bCs/>
          <w:noProof/>
          <w:color w:val="000000" w:themeColor="text1"/>
          <w:szCs w:val="26"/>
        </w:rPr>
        <mc:AlternateContent>
          <mc:Choice Requires="wps">
            <w:drawing>
              <wp:anchor distT="0" distB="0" distL="114300" distR="114300" simplePos="0" relativeHeight="251669504" behindDoc="0" locked="0" layoutInCell="1" allowOverlap="1" wp14:anchorId="155B51D1" wp14:editId="6B5E8103">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12FCF81B"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4031F1FE" w14:textId="77777777" w:rsidR="00E37567" w:rsidRPr="008971BF" w:rsidRDefault="00E37567" w:rsidP="00E37567">
      <w:pPr>
        <w:spacing w:before="60"/>
        <w:ind w:firstLine="0"/>
        <w:jc w:val="center"/>
        <w:rPr>
          <w:b/>
          <w:bCs/>
          <w:color w:val="000000" w:themeColor="text1"/>
          <w:szCs w:val="26"/>
        </w:rPr>
      </w:pPr>
      <w:r w:rsidRPr="008971BF">
        <w:rPr>
          <w:b/>
          <w:bCs/>
          <w:noProof/>
          <w:color w:val="000000" w:themeColor="text1"/>
          <w:szCs w:val="26"/>
        </w:rPr>
        <w:drawing>
          <wp:inline distT="0" distB="0" distL="0" distR="0" wp14:anchorId="238831E0" wp14:editId="3AEE1380">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8971BF">
        <w:rPr>
          <w:b/>
          <w:bCs/>
          <w:color w:val="000000" w:themeColor="text1"/>
          <w:szCs w:val="26"/>
        </w:rPr>
        <w:br w:type="textWrapping" w:clear="all"/>
      </w:r>
    </w:p>
    <w:p w14:paraId="571D7E74" w14:textId="77777777" w:rsidR="00E37567" w:rsidRPr="008971BF" w:rsidRDefault="00E37567" w:rsidP="00E37567">
      <w:pPr>
        <w:ind w:firstLine="0"/>
        <w:jc w:val="center"/>
        <w:rPr>
          <w:b/>
          <w:sz w:val="32"/>
          <w:szCs w:val="32"/>
        </w:rPr>
      </w:pPr>
      <w:r w:rsidRPr="008971BF">
        <w:rPr>
          <w:b/>
          <w:sz w:val="32"/>
          <w:szCs w:val="32"/>
        </w:rPr>
        <w:t>BÁO CÁO MÔN HỌC</w:t>
      </w:r>
    </w:p>
    <w:p w14:paraId="21891889" w14:textId="77777777" w:rsidR="00E37567" w:rsidRPr="008971BF" w:rsidRDefault="00E37567" w:rsidP="00E37567">
      <w:pPr>
        <w:ind w:firstLine="0"/>
        <w:jc w:val="center"/>
        <w:rPr>
          <w:b/>
          <w:bCs/>
          <w:sz w:val="36"/>
          <w:szCs w:val="36"/>
        </w:rPr>
      </w:pPr>
      <w:r w:rsidRPr="008971BF">
        <w:rPr>
          <w:b/>
          <w:bCs/>
          <w:sz w:val="32"/>
          <w:szCs w:val="32"/>
        </w:rPr>
        <w:t>PHÁT TRIỂN ỨNG DỤNG – (Application Development</w:t>
      </w:r>
      <w:r w:rsidRPr="008971BF">
        <w:rPr>
          <w:b/>
          <w:bCs/>
          <w:sz w:val="36"/>
          <w:szCs w:val="36"/>
        </w:rPr>
        <w:t>)</w:t>
      </w:r>
    </w:p>
    <w:p w14:paraId="237F04EE" w14:textId="77777777" w:rsidR="00E37567" w:rsidRPr="008971BF" w:rsidRDefault="00E37567" w:rsidP="00E37567">
      <w:pPr>
        <w:ind w:firstLine="0"/>
        <w:jc w:val="center"/>
        <w:rPr>
          <w:b/>
          <w:szCs w:val="26"/>
          <w:u w:val="single"/>
        </w:rPr>
      </w:pPr>
    </w:p>
    <w:p w14:paraId="5AECEB09" w14:textId="77777777" w:rsidR="00E37567" w:rsidRPr="008971BF" w:rsidRDefault="00E37567" w:rsidP="00E37567">
      <w:pPr>
        <w:ind w:firstLine="0"/>
        <w:jc w:val="center"/>
        <w:rPr>
          <w:b/>
          <w:sz w:val="36"/>
          <w:szCs w:val="36"/>
          <w:u w:val="single"/>
        </w:rPr>
      </w:pPr>
      <w:r w:rsidRPr="008971BF">
        <w:rPr>
          <w:b/>
          <w:sz w:val="36"/>
          <w:szCs w:val="36"/>
          <w:u w:val="single"/>
        </w:rPr>
        <w:t>Đề tài</w:t>
      </w:r>
    </w:p>
    <w:p w14:paraId="4E01AA89" w14:textId="77777777" w:rsidR="00E37567" w:rsidRPr="008971BF" w:rsidRDefault="00E37567" w:rsidP="00E37567">
      <w:pPr>
        <w:ind w:firstLine="0"/>
        <w:jc w:val="center"/>
        <w:rPr>
          <w:szCs w:val="26"/>
        </w:rPr>
      </w:pPr>
      <w:r w:rsidRPr="008971BF">
        <w:rPr>
          <w:b/>
          <w:bCs/>
          <w:sz w:val="32"/>
          <w:szCs w:val="32"/>
        </w:rPr>
        <w:t>Hệ thống quản lý phòng khám nha khoa</w:t>
      </w:r>
    </w:p>
    <w:p w14:paraId="30F823AF" w14:textId="77777777" w:rsidR="00E37567" w:rsidRPr="008971BF" w:rsidRDefault="00E37567" w:rsidP="00E37567">
      <w:pPr>
        <w:ind w:firstLine="0"/>
        <w:jc w:val="center"/>
        <w:rPr>
          <w:b/>
          <w:bCs/>
          <w:szCs w:val="26"/>
          <w:lang w:val="vi-VN"/>
        </w:rPr>
      </w:pPr>
      <w:r w:rsidRPr="008971BF">
        <w:rPr>
          <w:szCs w:val="26"/>
        </w:rPr>
        <w:t xml:space="preserve">Nhóm Sinh Viên Thực Hiện: </w:t>
      </w:r>
      <w:r w:rsidRPr="008971BF">
        <w:rPr>
          <w:b/>
          <w:bCs/>
          <w:szCs w:val="26"/>
        </w:rPr>
        <w:t>Nhóm</w:t>
      </w:r>
      <w:r w:rsidRPr="008971BF">
        <w:rPr>
          <w:b/>
          <w:bCs/>
          <w:szCs w:val="26"/>
          <w:lang w:val="vi-VN"/>
        </w:rPr>
        <w:t xml:space="preserve"> 7</w:t>
      </w:r>
    </w:p>
    <w:p w14:paraId="3A7DC937" w14:textId="77777777" w:rsidR="00E37567" w:rsidRPr="008971BF" w:rsidRDefault="00E37567" w:rsidP="00E37567">
      <w:pPr>
        <w:ind w:firstLine="0"/>
        <w:jc w:val="center"/>
        <w:rPr>
          <w:szCs w:val="26"/>
        </w:rPr>
      </w:pPr>
    </w:p>
    <w:tbl>
      <w:tblPr>
        <w:tblStyle w:val="TableGrid"/>
        <w:tblW w:w="0" w:type="auto"/>
        <w:tblLayout w:type="fixed"/>
        <w:tblLook w:val="04A0" w:firstRow="1" w:lastRow="0" w:firstColumn="1" w:lastColumn="0" w:noHBand="0" w:noVBand="1"/>
      </w:tblPr>
      <w:tblGrid>
        <w:gridCol w:w="810"/>
        <w:gridCol w:w="3898"/>
        <w:gridCol w:w="2222"/>
      </w:tblGrid>
      <w:tr w:rsidR="00E37567" w:rsidRPr="008971BF" w14:paraId="05A9BF56" w14:textId="77777777" w:rsidTr="0008735A">
        <w:tc>
          <w:tcPr>
            <w:tcW w:w="810" w:type="dxa"/>
          </w:tcPr>
          <w:p w14:paraId="069D1841" w14:textId="77777777" w:rsidR="00E37567" w:rsidRPr="008971BF" w:rsidRDefault="00E37567" w:rsidP="0008735A">
            <w:pPr>
              <w:spacing w:before="0" w:after="0"/>
              <w:ind w:firstLine="0"/>
              <w:jc w:val="center"/>
              <w:rPr>
                <w:b/>
                <w:bCs/>
                <w:szCs w:val="26"/>
              </w:rPr>
            </w:pPr>
            <w:r w:rsidRPr="008971BF">
              <w:rPr>
                <w:b/>
                <w:bCs/>
                <w:szCs w:val="26"/>
              </w:rPr>
              <w:t>Stt</w:t>
            </w:r>
          </w:p>
        </w:tc>
        <w:tc>
          <w:tcPr>
            <w:tcW w:w="3898" w:type="dxa"/>
          </w:tcPr>
          <w:p w14:paraId="53B81DD9" w14:textId="77777777" w:rsidR="00E37567" w:rsidRPr="008971BF" w:rsidRDefault="00E37567" w:rsidP="0008735A">
            <w:pPr>
              <w:spacing w:before="0" w:after="0"/>
              <w:ind w:firstLine="0"/>
              <w:jc w:val="center"/>
              <w:rPr>
                <w:b/>
                <w:bCs/>
                <w:szCs w:val="26"/>
              </w:rPr>
            </w:pPr>
            <w:r w:rsidRPr="008971BF">
              <w:rPr>
                <w:b/>
                <w:bCs/>
                <w:szCs w:val="26"/>
              </w:rPr>
              <w:t>Họ Tên SV</w:t>
            </w:r>
          </w:p>
        </w:tc>
        <w:tc>
          <w:tcPr>
            <w:tcW w:w="2222" w:type="dxa"/>
          </w:tcPr>
          <w:p w14:paraId="595DFC6D" w14:textId="77777777" w:rsidR="00E37567" w:rsidRPr="008971BF" w:rsidRDefault="00E37567" w:rsidP="0008735A">
            <w:pPr>
              <w:spacing w:before="0" w:after="0"/>
              <w:ind w:firstLine="0"/>
              <w:jc w:val="center"/>
              <w:rPr>
                <w:b/>
                <w:bCs/>
                <w:szCs w:val="26"/>
              </w:rPr>
            </w:pPr>
            <w:r w:rsidRPr="008971BF">
              <w:rPr>
                <w:b/>
                <w:bCs/>
                <w:szCs w:val="26"/>
              </w:rPr>
              <w:t>MSSV</w:t>
            </w:r>
          </w:p>
        </w:tc>
      </w:tr>
      <w:tr w:rsidR="00E37567" w:rsidRPr="008971BF" w14:paraId="08FC2454" w14:textId="77777777" w:rsidTr="0008735A">
        <w:tc>
          <w:tcPr>
            <w:tcW w:w="810" w:type="dxa"/>
          </w:tcPr>
          <w:p w14:paraId="5C1E02A2" w14:textId="77777777" w:rsidR="00E37567" w:rsidRPr="008971BF" w:rsidRDefault="00E37567" w:rsidP="0008735A">
            <w:pPr>
              <w:spacing w:before="0" w:after="0"/>
              <w:ind w:firstLine="0"/>
              <w:rPr>
                <w:szCs w:val="26"/>
              </w:rPr>
            </w:pPr>
            <w:r w:rsidRPr="008971BF">
              <w:rPr>
                <w:szCs w:val="26"/>
              </w:rPr>
              <w:t>1.</w:t>
            </w:r>
          </w:p>
        </w:tc>
        <w:tc>
          <w:tcPr>
            <w:tcW w:w="3898" w:type="dxa"/>
          </w:tcPr>
          <w:p w14:paraId="0657EA21" w14:textId="77777777" w:rsidR="00E37567" w:rsidRPr="008971BF" w:rsidRDefault="00E37567" w:rsidP="0008735A">
            <w:pPr>
              <w:spacing w:before="0" w:after="0"/>
              <w:ind w:firstLine="0"/>
              <w:rPr>
                <w:szCs w:val="26"/>
                <w:lang w:val="vi-VN"/>
              </w:rPr>
            </w:pPr>
            <w:r w:rsidRPr="008971BF">
              <w:rPr>
                <w:szCs w:val="26"/>
              </w:rPr>
              <w:t>Nguyễn</w:t>
            </w:r>
            <w:r w:rsidRPr="008971BF">
              <w:rPr>
                <w:szCs w:val="26"/>
                <w:lang w:val="vi-VN"/>
              </w:rPr>
              <w:t xml:space="preserve"> Trường Giang</w:t>
            </w:r>
          </w:p>
        </w:tc>
        <w:tc>
          <w:tcPr>
            <w:tcW w:w="2222" w:type="dxa"/>
          </w:tcPr>
          <w:p w14:paraId="75BDAF54" w14:textId="77777777" w:rsidR="00E37567" w:rsidRPr="008971BF" w:rsidRDefault="00E37567" w:rsidP="0008735A">
            <w:pPr>
              <w:spacing w:before="0" w:after="0"/>
              <w:ind w:firstLine="0"/>
              <w:rPr>
                <w:szCs w:val="26"/>
              </w:rPr>
            </w:pPr>
            <w:r w:rsidRPr="008971BF">
              <w:rPr>
                <w:szCs w:val="26"/>
              </w:rPr>
              <w:t>24680531</w:t>
            </w:r>
          </w:p>
        </w:tc>
      </w:tr>
      <w:tr w:rsidR="00E37567" w:rsidRPr="008971BF" w14:paraId="640B238D" w14:textId="77777777" w:rsidTr="0008735A">
        <w:tc>
          <w:tcPr>
            <w:tcW w:w="810" w:type="dxa"/>
          </w:tcPr>
          <w:p w14:paraId="4C0A52E7" w14:textId="77777777" w:rsidR="00E37567" w:rsidRPr="008971BF" w:rsidRDefault="00E37567" w:rsidP="0008735A">
            <w:pPr>
              <w:spacing w:before="0" w:after="0"/>
              <w:ind w:firstLine="0"/>
              <w:rPr>
                <w:szCs w:val="26"/>
              </w:rPr>
            </w:pPr>
            <w:r w:rsidRPr="008971BF">
              <w:rPr>
                <w:szCs w:val="26"/>
              </w:rPr>
              <w:t>2.</w:t>
            </w:r>
          </w:p>
        </w:tc>
        <w:tc>
          <w:tcPr>
            <w:tcW w:w="3898" w:type="dxa"/>
          </w:tcPr>
          <w:p w14:paraId="431B3E16" w14:textId="77777777" w:rsidR="00E37567" w:rsidRPr="008971BF" w:rsidRDefault="00E37567" w:rsidP="0008735A">
            <w:pPr>
              <w:spacing w:before="0" w:after="0"/>
              <w:ind w:firstLine="0"/>
              <w:rPr>
                <w:szCs w:val="26"/>
                <w:lang w:val="vi-VN"/>
              </w:rPr>
            </w:pPr>
            <w:r w:rsidRPr="008971BF">
              <w:rPr>
                <w:szCs w:val="26"/>
              </w:rPr>
              <w:t>Trịnh</w:t>
            </w:r>
            <w:r w:rsidRPr="008971BF">
              <w:rPr>
                <w:szCs w:val="26"/>
                <w:lang w:val="vi-VN"/>
              </w:rPr>
              <w:t xml:space="preserve"> Hoàng Nam</w:t>
            </w:r>
          </w:p>
        </w:tc>
        <w:tc>
          <w:tcPr>
            <w:tcW w:w="2222" w:type="dxa"/>
          </w:tcPr>
          <w:p w14:paraId="0729A77D" w14:textId="77777777" w:rsidR="00E37567" w:rsidRPr="008971BF" w:rsidRDefault="00E37567" w:rsidP="0008735A">
            <w:pPr>
              <w:spacing w:before="0" w:after="0"/>
              <w:ind w:firstLine="0"/>
              <w:rPr>
                <w:szCs w:val="26"/>
              </w:rPr>
            </w:pPr>
            <w:r w:rsidRPr="008971BF">
              <w:rPr>
                <w:szCs w:val="26"/>
              </w:rPr>
              <w:t>24681351</w:t>
            </w:r>
          </w:p>
        </w:tc>
      </w:tr>
      <w:tr w:rsidR="00E37567" w:rsidRPr="008971BF" w14:paraId="11BB4CA0" w14:textId="77777777" w:rsidTr="0008735A">
        <w:tc>
          <w:tcPr>
            <w:tcW w:w="810" w:type="dxa"/>
          </w:tcPr>
          <w:p w14:paraId="1A5FBA75" w14:textId="77777777" w:rsidR="00E37567" w:rsidRPr="008971BF" w:rsidRDefault="00E37567" w:rsidP="0008735A">
            <w:pPr>
              <w:spacing w:before="0" w:after="0"/>
              <w:ind w:firstLine="0"/>
              <w:rPr>
                <w:szCs w:val="26"/>
              </w:rPr>
            </w:pPr>
            <w:r w:rsidRPr="008971BF">
              <w:rPr>
                <w:szCs w:val="26"/>
              </w:rPr>
              <w:t>3.</w:t>
            </w:r>
          </w:p>
        </w:tc>
        <w:tc>
          <w:tcPr>
            <w:tcW w:w="3898" w:type="dxa"/>
          </w:tcPr>
          <w:p w14:paraId="6580D2FF" w14:textId="77777777" w:rsidR="00E37567" w:rsidRPr="008971BF" w:rsidRDefault="00E37567" w:rsidP="0008735A">
            <w:pPr>
              <w:spacing w:before="0" w:after="0"/>
              <w:ind w:firstLine="0"/>
              <w:rPr>
                <w:szCs w:val="26"/>
                <w:lang w:val="vi-VN"/>
              </w:rPr>
            </w:pPr>
            <w:r w:rsidRPr="008971BF">
              <w:rPr>
                <w:szCs w:val="26"/>
                <w:lang w:val="vi-VN"/>
              </w:rPr>
              <w:t>Nguyễn Tấn Du</w:t>
            </w:r>
          </w:p>
        </w:tc>
        <w:tc>
          <w:tcPr>
            <w:tcW w:w="2222" w:type="dxa"/>
          </w:tcPr>
          <w:p w14:paraId="1A2B7F31" w14:textId="77777777" w:rsidR="00E37567" w:rsidRPr="008971BF" w:rsidRDefault="00E37567" w:rsidP="0008735A">
            <w:pPr>
              <w:spacing w:before="0" w:after="0"/>
              <w:ind w:firstLine="0"/>
              <w:rPr>
                <w:szCs w:val="26"/>
              </w:rPr>
            </w:pPr>
            <w:r w:rsidRPr="008971BF">
              <w:rPr>
                <w:szCs w:val="26"/>
              </w:rPr>
              <w:t>24680511</w:t>
            </w:r>
          </w:p>
        </w:tc>
      </w:tr>
      <w:tr w:rsidR="00E37567" w:rsidRPr="008971BF" w14:paraId="7A98601A" w14:textId="77777777" w:rsidTr="0008735A">
        <w:tc>
          <w:tcPr>
            <w:tcW w:w="810" w:type="dxa"/>
          </w:tcPr>
          <w:p w14:paraId="59775716" w14:textId="77777777" w:rsidR="00E37567" w:rsidRPr="008971BF" w:rsidRDefault="00E37567" w:rsidP="0008735A">
            <w:pPr>
              <w:spacing w:before="0" w:after="0"/>
              <w:ind w:firstLine="0"/>
              <w:rPr>
                <w:szCs w:val="26"/>
              </w:rPr>
            </w:pPr>
            <w:r w:rsidRPr="008971BF">
              <w:rPr>
                <w:szCs w:val="26"/>
              </w:rPr>
              <w:t>4.</w:t>
            </w:r>
          </w:p>
        </w:tc>
        <w:tc>
          <w:tcPr>
            <w:tcW w:w="3898" w:type="dxa"/>
          </w:tcPr>
          <w:p w14:paraId="5254D356" w14:textId="77777777" w:rsidR="00E37567" w:rsidRPr="008971BF" w:rsidRDefault="00E37567" w:rsidP="0008735A">
            <w:pPr>
              <w:spacing w:before="0" w:after="0"/>
              <w:ind w:firstLine="0"/>
              <w:rPr>
                <w:szCs w:val="26"/>
                <w:lang w:val="vi-VN"/>
              </w:rPr>
            </w:pPr>
            <w:r w:rsidRPr="008971BF">
              <w:rPr>
                <w:szCs w:val="26"/>
              </w:rPr>
              <w:t>Trương</w:t>
            </w:r>
            <w:r w:rsidRPr="008971BF">
              <w:rPr>
                <w:szCs w:val="26"/>
                <w:lang w:val="vi-VN"/>
              </w:rPr>
              <w:t xml:space="preserve"> Gia Phú</w:t>
            </w:r>
          </w:p>
        </w:tc>
        <w:tc>
          <w:tcPr>
            <w:tcW w:w="2222" w:type="dxa"/>
          </w:tcPr>
          <w:p w14:paraId="1B3C7D1C" w14:textId="77777777" w:rsidR="00E37567" w:rsidRPr="008971BF" w:rsidRDefault="00E37567" w:rsidP="0008735A">
            <w:pPr>
              <w:spacing w:before="0" w:after="0"/>
              <w:ind w:firstLine="0"/>
              <w:rPr>
                <w:szCs w:val="26"/>
              </w:rPr>
            </w:pPr>
            <w:r w:rsidRPr="008971BF">
              <w:rPr>
                <w:szCs w:val="26"/>
              </w:rPr>
              <w:t>24682031</w:t>
            </w:r>
          </w:p>
        </w:tc>
      </w:tr>
    </w:tbl>
    <w:p w14:paraId="42ABC9D8" w14:textId="77777777" w:rsidR="00E37567" w:rsidRPr="008971BF" w:rsidRDefault="00E37567" w:rsidP="00E37567">
      <w:pPr>
        <w:ind w:firstLine="0"/>
        <w:jc w:val="center"/>
        <w:rPr>
          <w:szCs w:val="26"/>
        </w:rPr>
      </w:pPr>
    </w:p>
    <w:p w14:paraId="536B3BCF" w14:textId="77777777" w:rsidR="00E37567" w:rsidRPr="008971BF" w:rsidRDefault="00E37567" w:rsidP="00E37567">
      <w:pPr>
        <w:ind w:firstLine="0"/>
        <w:jc w:val="center"/>
        <w:rPr>
          <w:szCs w:val="26"/>
        </w:rPr>
      </w:pPr>
    </w:p>
    <w:p w14:paraId="53E253F5" w14:textId="77777777" w:rsidR="00E37567" w:rsidRPr="008971BF" w:rsidRDefault="00E37567" w:rsidP="00E37567">
      <w:pPr>
        <w:ind w:firstLine="0"/>
        <w:jc w:val="center"/>
        <w:rPr>
          <w:szCs w:val="26"/>
        </w:rPr>
      </w:pPr>
    </w:p>
    <w:p w14:paraId="2CBBBD17" w14:textId="77777777" w:rsidR="00E37567" w:rsidRPr="008971BF" w:rsidRDefault="00E37567" w:rsidP="00E37567">
      <w:pPr>
        <w:ind w:firstLine="0"/>
        <w:jc w:val="center"/>
        <w:rPr>
          <w:szCs w:val="26"/>
        </w:rPr>
      </w:pPr>
      <w:r w:rsidRPr="008971BF">
        <w:rPr>
          <w:szCs w:val="26"/>
        </w:rPr>
        <w:t>Tp. Hồ Chí Minh</w:t>
      </w:r>
    </w:p>
    <w:p w14:paraId="3951E217" w14:textId="77777777" w:rsidR="00E37567" w:rsidRPr="008971BF" w:rsidRDefault="00E37567" w:rsidP="00E37567">
      <w:pPr>
        <w:ind w:firstLine="0"/>
        <w:jc w:val="center"/>
        <w:rPr>
          <w:szCs w:val="26"/>
        </w:rPr>
        <w:sectPr w:rsidR="00E37567" w:rsidRPr="008971BF" w:rsidSect="00E37567">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8971BF">
        <w:rPr>
          <w:szCs w:val="26"/>
        </w:rPr>
        <w:t>Học kỳ 1</w:t>
      </w:r>
      <w:r w:rsidRPr="008971BF">
        <w:rPr>
          <w:szCs w:val="26"/>
          <w:lang w:val="vi-VN"/>
        </w:rPr>
        <w:t xml:space="preserve"> </w:t>
      </w:r>
      <w:r w:rsidRPr="008971BF">
        <w:rPr>
          <w:szCs w:val="26"/>
        </w:rPr>
        <w:t>Năm Học: 2026 -2027</w:t>
      </w:r>
    </w:p>
    <w:p w14:paraId="7E9B2B41" w14:textId="77777777" w:rsidR="00547FB5" w:rsidRPr="00E66EA0" w:rsidRDefault="00547FB5" w:rsidP="00812ACB">
      <w:pPr>
        <w:ind w:firstLine="0"/>
        <w:jc w:val="center"/>
        <w:rPr>
          <w:rFonts w:eastAsiaTheme="majorEastAsia"/>
          <w:b/>
          <w:bCs/>
          <w:sz w:val="32"/>
          <w:szCs w:val="32"/>
        </w:rPr>
      </w:pPr>
      <w:r w:rsidRPr="00E66EA0">
        <w:rPr>
          <w:rFonts w:eastAsiaTheme="majorEastAsia"/>
          <w:b/>
          <w:bCs/>
          <w:sz w:val="32"/>
          <w:szCs w:val="32"/>
        </w:rPr>
        <w:lastRenderedPageBreak/>
        <w:t>MỤC LỤC</w:t>
      </w:r>
    </w:p>
    <w:sdt>
      <w:sdtPr>
        <w:rPr>
          <w:rFonts w:asciiTheme="minorHAnsi" w:eastAsiaTheme="minorHAnsi" w:hAnsiTheme="minorHAnsi" w:cstheme="minorBidi"/>
          <w:noProof w:val="0"/>
          <w:kern w:val="2"/>
          <w:sz w:val="24"/>
          <w:lang w:val="en"/>
          <w14:ligatures w14:val="standardContextual"/>
        </w:rPr>
        <w:id w:val="-2053844652"/>
        <w:docPartObj>
          <w:docPartGallery w:val="Table of Contents"/>
          <w:docPartUnique/>
        </w:docPartObj>
      </w:sdtPr>
      <w:sdtEndPr>
        <w:rPr>
          <w:rFonts w:ascii="Times New Roman" w:eastAsia="Times New Roman" w:hAnsi="Times New Roman" w:cs="Times New Roman"/>
          <w:b/>
          <w:bCs/>
          <w:kern w:val="0"/>
          <w:sz w:val="26"/>
          <w:lang w:val="en-US"/>
          <w14:ligatures w14:val="none"/>
        </w:rPr>
      </w:sdtEndPr>
      <w:sdtContent>
        <w:p w14:paraId="67739F37" w14:textId="3D9857E2" w:rsidR="00EF6E97" w:rsidRDefault="00547FB5">
          <w:pPr>
            <w:pStyle w:val="TOC1"/>
            <w:tabs>
              <w:tab w:val="left" w:pos="1678"/>
            </w:tabs>
            <w:rPr>
              <w:rFonts w:asciiTheme="minorHAnsi" w:eastAsiaTheme="minorEastAsia" w:hAnsiTheme="minorHAnsi" w:cstheme="minorBidi"/>
              <w:kern w:val="2"/>
              <w:sz w:val="24"/>
              <w14:ligatures w14:val="standardContextual"/>
            </w:rPr>
          </w:pPr>
          <w:r w:rsidRPr="008E5689">
            <w:rPr>
              <w:rFonts w:asciiTheme="majorHAnsi" w:eastAsiaTheme="majorEastAsia" w:hAnsiTheme="majorHAnsi" w:cstheme="majorBidi"/>
              <w:noProof w:val="0"/>
              <w:sz w:val="32"/>
              <w:szCs w:val="32"/>
            </w:rPr>
            <w:fldChar w:fldCharType="begin"/>
          </w:r>
          <w:r w:rsidRPr="008E5689">
            <w:instrText xml:space="preserve"> TOC \o "1-3" \h \z \u </w:instrText>
          </w:r>
          <w:r w:rsidRPr="008E5689">
            <w:rPr>
              <w:rFonts w:asciiTheme="majorHAnsi" w:eastAsiaTheme="majorEastAsia" w:hAnsiTheme="majorHAnsi" w:cstheme="majorBidi"/>
              <w:noProof w:val="0"/>
              <w:sz w:val="32"/>
              <w:szCs w:val="32"/>
            </w:rPr>
            <w:fldChar w:fldCharType="separate"/>
          </w:r>
          <w:hyperlink w:anchor="_Toc240967304" w:history="1">
            <w:r w:rsidR="00EF6E97" w:rsidRPr="0067168C">
              <w:rPr>
                <w:rStyle w:val="Hyperlink"/>
                <w:lang w:val="vi-VN"/>
              </w:rPr>
              <w:t>CHƯƠNG 1.</w:t>
            </w:r>
            <w:r w:rsidR="00EF6E97">
              <w:rPr>
                <w:rFonts w:asciiTheme="minorHAnsi" w:eastAsiaTheme="minorEastAsia" w:hAnsiTheme="minorHAnsi" w:cstheme="minorBidi"/>
                <w:kern w:val="2"/>
                <w:sz w:val="24"/>
                <w14:ligatures w14:val="standardContextual"/>
              </w:rPr>
              <w:tab/>
            </w:r>
            <w:r w:rsidR="00EF6E97" w:rsidRPr="0067168C">
              <w:rPr>
                <w:rStyle w:val="Hyperlink"/>
                <w:rFonts w:eastAsia="Times New Roman 2"/>
                <w:lang w:val="vi-VN"/>
              </w:rPr>
              <w:t>DANH MỤC CÁC HÌNH VẼ</w:t>
            </w:r>
            <w:r w:rsidR="00EF6E97">
              <w:rPr>
                <w:webHidden/>
              </w:rPr>
              <w:tab/>
            </w:r>
            <w:r w:rsidR="00EF6E97">
              <w:rPr>
                <w:webHidden/>
              </w:rPr>
              <w:fldChar w:fldCharType="begin"/>
            </w:r>
            <w:r w:rsidR="00EF6E97">
              <w:rPr>
                <w:webHidden/>
              </w:rPr>
              <w:instrText xml:space="preserve"> PAGEREF _Toc240967304 \h </w:instrText>
            </w:r>
            <w:r w:rsidR="00EF6E97">
              <w:rPr>
                <w:webHidden/>
              </w:rPr>
            </w:r>
            <w:r w:rsidR="00EF6E97">
              <w:rPr>
                <w:webHidden/>
              </w:rPr>
              <w:fldChar w:fldCharType="separate"/>
            </w:r>
            <w:r w:rsidR="00EF6E97">
              <w:rPr>
                <w:webHidden/>
              </w:rPr>
              <w:t>4</w:t>
            </w:r>
            <w:r w:rsidR="00EF6E97">
              <w:rPr>
                <w:webHidden/>
              </w:rPr>
              <w:fldChar w:fldCharType="end"/>
            </w:r>
          </w:hyperlink>
        </w:p>
        <w:p w14:paraId="59AFFCE9" w14:textId="26534E6F"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5" w:history="1">
            <w:r w:rsidRPr="0067168C">
              <w:rPr>
                <w:rStyle w:val="Hyperlink"/>
              </w:rPr>
              <w:t>CHƯƠNG 2.</w:t>
            </w:r>
            <w:r>
              <w:rPr>
                <w:rFonts w:asciiTheme="minorHAnsi" w:eastAsiaTheme="minorEastAsia" w:hAnsiTheme="minorHAnsi" w:cstheme="minorBidi"/>
                <w:kern w:val="2"/>
                <w:sz w:val="24"/>
                <w14:ligatures w14:val="standardContextual"/>
              </w:rPr>
              <w:tab/>
            </w:r>
            <w:r w:rsidRPr="0067168C">
              <w:rPr>
                <w:rStyle w:val="Hyperlink"/>
                <w:rFonts w:eastAsia="Times New Roman 2"/>
              </w:rPr>
              <w:t>DANH MỤC CÁC BẢNG BIỂU</w:t>
            </w:r>
            <w:r>
              <w:rPr>
                <w:webHidden/>
              </w:rPr>
              <w:tab/>
            </w:r>
            <w:r>
              <w:rPr>
                <w:webHidden/>
              </w:rPr>
              <w:fldChar w:fldCharType="begin"/>
            </w:r>
            <w:r>
              <w:rPr>
                <w:webHidden/>
              </w:rPr>
              <w:instrText xml:space="preserve"> PAGEREF _Toc240967305 \h </w:instrText>
            </w:r>
            <w:r>
              <w:rPr>
                <w:webHidden/>
              </w:rPr>
            </w:r>
            <w:r>
              <w:rPr>
                <w:webHidden/>
              </w:rPr>
              <w:fldChar w:fldCharType="separate"/>
            </w:r>
            <w:r>
              <w:rPr>
                <w:webHidden/>
              </w:rPr>
              <w:t>5</w:t>
            </w:r>
            <w:r>
              <w:rPr>
                <w:webHidden/>
              </w:rPr>
              <w:fldChar w:fldCharType="end"/>
            </w:r>
          </w:hyperlink>
        </w:p>
        <w:p w14:paraId="4F86611E" w14:textId="1CEAC10E"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6" w:history="1">
            <w:r w:rsidRPr="0067168C">
              <w:rPr>
                <w:rStyle w:val="Hyperlink"/>
              </w:rPr>
              <w:t>CHƯƠNG 3.</w:t>
            </w:r>
            <w:r>
              <w:rPr>
                <w:rFonts w:asciiTheme="minorHAnsi" w:eastAsiaTheme="minorEastAsia" w:hAnsiTheme="minorHAnsi" w:cstheme="minorBidi"/>
                <w:kern w:val="2"/>
                <w:sz w:val="24"/>
                <w14:ligatures w14:val="standardContextual"/>
              </w:rPr>
              <w:tab/>
            </w:r>
            <w:r w:rsidRPr="0067168C">
              <w:rPr>
                <w:rStyle w:val="Hyperlink"/>
                <w:rFonts w:eastAsia="Times New Roman 2"/>
              </w:rPr>
              <w:t>DANH MỤC CÁC THUẬT NGỮ, TỪ VIẾT TẮT</w:t>
            </w:r>
            <w:r>
              <w:rPr>
                <w:webHidden/>
              </w:rPr>
              <w:tab/>
            </w:r>
            <w:r>
              <w:rPr>
                <w:webHidden/>
              </w:rPr>
              <w:fldChar w:fldCharType="begin"/>
            </w:r>
            <w:r>
              <w:rPr>
                <w:webHidden/>
              </w:rPr>
              <w:instrText xml:space="preserve"> PAGEREF _Toc240967306 \h </w:instrText>
            </w:r>
            <w:r>
              <w:rPr>
                <w:webHidden/>
              </w:rPr>
            </w:r>
            <w:r>
              <w:rPr>
                <w:webHidden/>
              </w:rPr>
              <w:fldChar w:fldCharType="separate"/>
            </w:r>
            <w:r>
              <w:rPr>
                <w:webHidden/>
              </w:rPr>
              <w:t>6</w:t>
            </w:r>
            <w:r>
              <w:rPr>
                <w:webHidden/>
              </w:rPr>
              <w:fldChar w:fldCharType="end"/>
            </w:r>
          </w:hyperlink>
        </w:p>
        <w:p w14:paraId="71489A01" w14:textId="298CDD77"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7" w:history="1">
            <w:r w:rsidRPr="0067168C">
              <w:rPr>
                <w:rStyle w:val="Hyperlink"/>
              </w:rPr>
              <w:t>CHƯƠNG 4.</w:t>
            </w:r>
            <w:r>
              <w:rPr>
                <w:rFonts w:asciiTheme="minorHAnsi" w:eastAsiaTheme="minorEastAsia" w:hAnsiTheme="minorHAnsi" w:cstheme="minorBidi"/>
                <w:kern w:val="2"/>
                <w:sz w:val="24"/>
                <w14:ligatures w14:val="standardContextual"/>
              </w:rPr>
              <w:tab/>
            </w:r>
            <w:r w:rsidRPr="0067168C">
              <w:rPr>
                <w:rStyle w:val="Hyperlink"/>
                <w:rFonts w:eastAsia="Times New Roman 2"/>
              </w:rPr>
              <w:t>CHƯƠNG 1.</w:t>
            </w:r>
            <w:r w:rsidRPr="0067168C">
              <w:rPr>
                <w:rStyle w:val="Hyperlink"/>
                <w:rFonts w:eastAsia="Arial"/>
              </w:rPr>
              <w:t xml:space="preserve"> </w:t>
            </w:r>
            <w:r w:rsidRPr="0067168C">
              <w:rPr>
                <w:rStyle w:val="Hyperlink"/>
                <w:rFonts w:eastAsia="Times New Roman 2"/>
              </w:rPr>
              <w:t>GIỚI THIỆU</w:t>
            </w:r>
            <w:r>
              <w:rPr>
                <w:webHidden/>
              </w:rPr>
              <w:tab/>
            </w:r>
            <w:r>
              <w:rPr>
                <w:webHidden/>
              </w:rPr>
              <w:fldChar w:fldCharType="begin"/>
            </w:r>
            <w:r>
              <w:rPr>
                <w:webHidden/>
              </w:rPr>
              <w:instrText xml:space="preserve"> PAGEREF _Toc240967307 \h </w:instrText>
            </w:r>
            <w:r>
              <w:rPr>
                <w:webHidden/>
              </w:rPr>
            </w:r>
            <w:r>
              <w:rPr>
                <w:webHidden/>
              </w:rPr>
              <w:fldChar w:fldCharType="separate"/>
            </w:r>
            <w:r>
              <w:rPr>
                <w:webHidden/>
              </w:rPr>
              <w:t>7</w:t>
            </w:r>
            <w:r>
              <w:rPr>
                <w:webHidden/>
              </w:rPr>
              <w:fldChar w:fldCharType="end"/>
            </w:r>
          </w:hyperlink>
        </w:p>
        <w:p w14:paraId="09491DF7" w14:textId="003A5288" w:rsidR="00EF6E97" w:rsidRDefault="00EF6E97">
          <w:pPr>
            <w:pStyle w:val="TOC2"/>
            <w:rPr>
              <w:rFonts w:asciiTheme="minorHAnsi" w:eastAsiaTheme="minorEastAsia" w:hAnsiTheme="minorHAnsi" w:cstheme="minorBidi"/>
              <w:noProof/>
              <w:kern w:val="2"/>
              <w:sz w:val="24"/>
              <w14:ligatures w14:val="standardContextual"/>
            </w:rPr>
          </w:pPr>
          <w:hyperlink w:anchor="_Toc240967308"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Tổng Quan:</w:t>
            </w:r>
            <w:r>
              <w:rPr>
                <w:noProof/>
                <w:webHidden/>
              </w:rPr>
              <w:tab/>
            </w:r>
            <w:r>
              <w:rPr>
                <w:noProof/>
                <w:webHidden/>
              </w:rPr>
              <w:fldChar w:fldCharType="begin"/>
            </w:r>
            <w:r>
              <w:rPr>
                <w:noProof/>
                <w:webHidden/>
              </w:rPr>
              <w:instrText xml:space="preserve"> PAGEREF _Toc240967308 \h </w:instrText>
            </w:r>
            <w:r>
              <w:rPr>
                <w:noProof/>
                <w:webHidden/>
              </w:rPr>
            </w:r>
            <w:r>
              <w:rPr>
                <w:noProof/>
                <w:webHidden/>
              </w:rPr>
              <w:fldChar w:fldCharType="separate"/>
            </w:r>
            <w:r>
              <w:rPr>
                <w:noProof/>
                <w:webHidden/>
              </w:rPr>
              <w:t>7</w:t>
            </w:r>
            <w:r>
              <w:rPr>
                <w:noProof/>
                <w:webHidden/>
              </w:rPr>
              <w:fldChar w:fldCharType="end"/>
            </w:r>
          </w:hyperlink>
        </w:p>
        <w:p w14:paraId="550F3B1C" w14:textId="4A1A8ECA"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09"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Khảo sát hiện trạng:</w:t>
            </w:r>
            <w:r>
              <w:rPr>
                <w:noProof/>
                <w:webHidden/>
              </w:rPr>
              <w:tab/>
            </w:r>
            <w:r>
              <w:rPr>
                <w:noProof/>
                <w:webHidden/>
              </w:rPr>
              <w:fldChar w:fldCharType="begin"/>
            </w:r>
            <w:r>
              <w:rPr>
                <w:noProof/>
                <w:webHidden/>
              </w:rPr>
              <w:instrText xml:space="preserve"> PAGEREF _Toc240967309 \h </w:instrText>
            </w:r>
            <w:r>
              <w:rPr>
                <w:noProof/>
                <w:webHidden/>
              </w:rPr>
            </w:r>
            <w:r>
              <w:rPr>
                <w:noProof/>
                <w:webHidden/>
              </w:rPr>
              <w:fldChar w:fldCharType="separate"/>
            </w:r>
            <w:r>
              <w:rPr>
                <w:noProof/>
                <w:webHidden/>
              </w:rPr>
              <w:t>7</w:t>
            </w:r>
            <w:r>
              <w:rPr>
                <w:noProof/>
                <w:webHidden/>
              </w:rPr>
              <w:fldChar w:fldCharType="end"/>
            </w:r>
          </w:hyperlink>
        </w:p>
        <w:p w14:paraId="445B8BB8" w14:textId="1F44F823"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10"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Quy trình nghiệp vụ</w:t>
            </w:r>
            <w:r w:rsidRPr="0067168C">
              <w:rPr>
                <w:rStyle w:val="Hyperlink"/>
                <w:noProof/>
              </w:rPr>
              <w:t>:</w:t>
            </w:r>
            <w:r>
              <w:rPr>
                <w:noProof/>
                <w:webHidden/>
              </w:rPr>
              <w:tab/>
            </w:r>
            <w:r>
              <w:rPr>
                <w:noProof/>
                <w:webHidden/>
              </w:rPr>
              <w:fldChar w:fldCharType="begin"/>
            </w:r>
            <w:r>
              <w:rPr>
                <w:noProof/>
                <w:webHidden/>
              </w:rPr>
              <w:instrText xml:space="preserve"> PAGEREF _Toc240967310 \h </w:instrText>
            </w:r>
            <w:r>
              <w:rPr>
                <w:noProof/>
                <w:webHidden/>
              </w:rPr>
            </w:r>
            <w:r>
              <w:rPr>
                <w:noProof/>
                <w:webHidden/>
              </w:rPr>
              <w:fldChar w:fldCharType="separate"/>
            </w:r>
            <w:r>
              <w:rPr>
                <w:noProof/>
                <w:webHidden/>
              </w:rPr>
              <w:t>7</w:t>
            </w:r>
            <w:r>
              <w:rPr>
                <w:noProof/>
                <w:webHidden/>
              </w:rPr>
              <w:fldChar w:fldCharType="end"/>
            </w:r>
          </w:hyperlink>
        </w:p>
        <w:p w14:paraId="070BF6ED" w14:textId="1B1447DB"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11" w:history="1">
            <w:r w:rsidRPr="0067168C">
              <w:rPr>
                <w:rStyle w:val="Hyperlink"/>
                <w:noProof/>
              </w:rPr>
              <w:t>3.</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Quy định</w:t>
            </w:r>
            <w:r>
              <w:rPr>
                <w:noProof/>
                <w:webHidden/>
              </w:rPr>
              <w:tab/>
            </w:r>
            <w:r>
              <w:rPr>
                <w:noProof/>
                <w:webHidden/>
              </w:rPr>
              <w:fldChar w:fldCharType="begin"/>
            </w:r>
            <w:r>
              <w:rPr>
                <w:noProof/>
                <w:webHidden/>
              </w:rPr>
              <w:instrText xml:space="preserve"> PAGEREF _Toc240967311 \h </w:instrText>
            </w:r>
            <w:r>
              <w:rPr>
                <w:noProof/>
                <w:webHidden/>
              </w:rPr>
            </w:r>
            <w:r>
              <w:rPr>
                <w:noProof/>
                <w:webHidden/>
              </w:rPr>
              <w:fldChar w:fldCharType="separate"/>
            </w:r>
            <w:r>
              <w:rPr>
                <w:noProof/>
                <w:webHidden/>
              </w:rPr>
              <w:t>8</w:t>
            </w:r>
            <w:r>
              <w:rPr>
                <w:noProof/>
                <w:webHidden/>
              </w:rPr>
              <w:fldChar w:fldCharType="end"/>
            </w:r>
          </w:hyperlink>
        </w:p>
        <w:p w14:paraId="710C96D8" w14:textId="708F7C3B" w:rsidR="00EF6E97" w:rsidRDefault="00EF6E97">
          <w:pPr>
            <w:pStyle w:val="TOC2"/>
            <w:rPr>
              <w:rFonts w:asciiTheme="minorHAnsi" w:eastAsiaTheme="minorEastAsia" w:hAnsiTheme="minorHAnsi" w:cstheme="minorBidi"/>
              <w:noProof/>
              <w:kern w:val="2"/>
              <w:sz w:val="24"/>
              <w14:ligatures w14:val="standardContextual"/>
            </w:rPr>
          </w:pPr>
          <w:hyperlink w:anchor="_Toc240967312" w:history="1">
            <w:r w:rsidRPr="0067168C">
              <w:rPr>
                <w:rStyle w:val="Hyperlink"/>
                <w:noProof/>
              </w:rPr>
              <w:t>II.</w:t>
            </w:r>
            <w:r w:rsidRPr="0067168C">
              <w:rPr>
                <w:rStyle w:val="Hyperlink"/>
                <w:rFonts w:eastAsia="Arial"/>
                <w:noProof/>
              </w:rPr>
              <w:t xml:space="preserve"> </w:t>
            </w:r>
            <w:r w:rsidRPr="0067168C">
              <w:rPr>
                <w:rStyle w:val="Hyperlink"/>
                <w:rFonts w:eastAsia="Times New Roman 2"/>
                <w:noProof/>
              </w:rPr>
              <w:t>Phạm vi đề tài:</w:t>
            </w:r>
            <w:r>
              <w:rPr>
                <w:noProof/>
                <w:webHidden/>
              </w:rPr>
              <w:tab/>
            </w:r>
            <w:r>
              <w:rPr>
                <w:noProof/>
                <w:webHidden/>
              </w:rPr>
              <w:fldChar w:fldCharType="begin"/>
            </w:r>
            <w:r>
              <w:rPr>
                <w:noProof/>
                <w:webHidden/>
              </w:rPr>
              <w:instrText xml:space="preserve"> PAGEREF _Toc240967312 \h </w:instrText>
            </w:r>
            <w:r>
              <w:rPr>
                <w:noProof/>
                <w:webHidden/>
              </w:rPr>
            </w:r>
            <w:r>
              <w:rPr>
                <w:noProof/>
                <w:webHidden/>
              </w:rPr>
              <w:fldChar w:fldCharType="separate"/>
            </w:r>
            <w:r>
              <w:rPr>
                <w:noProof/>
                <w:webHidden/>
              </w:rPr>
              <w:t>8</w:t>
            </w:r>
            <w:r>
              <w:rPr>
                <w:noProof/>
                <w:webHidden/>
              </w:rPr>
              <w:fldChar w:fldCharType="end"/>
            </w:r>
          </w:hyperlink>
        </w:p>
        <w:p w14:paraId="0B03D7E1" w14:textId="038EB1D4" w:rsidR="00EF6E97" w:rsidRDefault="00EF6E97">
          <w:pPr>
            <w:pStyle w:val="TOC2"/>
            <w:rPr>
              <w:rFonts w:asciiTheme="minorHAnsi" w:eastAsiaTheme="minorEastAsia" w:hAnsiTheme="minorHAnsi" w:cstheme="minorBidi"/>
              <w:noProof/>
              <w:kern w:val="2"/>
              <w:sz w:val="24"/>
              <w14:ligatures w14:val="standardContextual"/>
            </w:rPr>
          </w:pPr>
          <w:hyperlink w:anchor="_Toc240967313" w:history="1">
            <w:r w:rsidRPr="0067168C">
              <w:rPr>
                <w:rStyle w:val="Hyperlink"/>
                <w:noProof/>
              </w:rPr>
              <w:t>III.</w:t>
            </w:r>
            <w:r w:rsidRPr="0067168C">
              <w:rPr>
                <w:rStyle w:val="Hyperlink"/>
                <w:rFonts w:eastAsia="Arial"/>
                <w:noProof/>
              </w:rPr>
              <w:t xml:space="preserve"> </w:t>
            </w:r>
            <w:r w:rsidRPr="0067168C">
              <w:rPr>
                <w:rStyle w:val="Hyperlink"/>
                <w:rFonts w:eastAsia="Times New Roman 2"/>
                <w:noProof/>
              </w:rPr>
              <w:t xml:space="preserve">Danh sách các câu hỏi khi thu thập </w:t>
            </w:r>
            <w:r w:rsidRPr="0067168C">
              <w:rPr>
                <w:rStyle w:val="Hyperlink"/>
                <w:noProof/>
              </w:rPr>
              <w:t xml:space="preserve">và làm rõ </w:t>
            </w:r>
            <w:r w:rsidRPr="0067168C">
              <w:rPr>
                <w:rStyle w:val="Hyperlink"/>
                <w:rFonts w:eastAsia="Times New Roman 2"/>
                <w:noProof/>
              </w:rPr>
              <w:t>yêu cầu</w:t>
            </w:r>
            <w:r w:rsidRPr="0067168C">
              <w:rPr>
                <w:rStyle w:val="Hyperlink"/>
                <w:noProof/>
              </w:rPr>
              <w:t xml:space="preserve"> </w:t>
            </w:r>
            <w:r w:rsidRPr="0067168C">
              <w:rPr>
                <w:rStyle w:val="Hyperlink"/>
                <w:rFonts w:eastAsia="Times New Roman 2"/>
                <w:noProof/>
              </w:rPr>
              <w:t>của ứng dụng</w:t>
            </w:r>
            <w:r>
              <w:rPr>
                <w:noProof/>
                <w:webHidden/>
              </w:rPr>
              <w:tab/>
            </w:r>
            <w:r>
              <w:rPr>
                <w:noProof/>
                <w:webHidden/>
              </w:rPr>
              <w:fldChar w:fldCharType="begin"/>
            </w:r>
            <w:r>
              <w:rPr>
                <w:noProof/>
                <w:webHidden/>
              </w:rPr>
              <w:instrText xml:space="preserve"> PAGEREF _Toc240967313 \h </w:instrText>
            </w:r>
            <w:r>
              <w:rPr>
                <w:noProof/>
                <w:webHidden/>
              </w:rPr>
            </w:r>
            <w:r>
              <w:rPr>
                <w:noProof/>
                <w:webHidden/>
              </w:rPr>
              <w:fldChar w:fldCharType="separate"/>
            </w:r>
            <w:r>
              <w:rPr>
                <w:noProof/>
                <w:webHidden/>
              </w:rPr>
              <w:t>8</w:t>
            </w:r>
            <w:r>
              <w:rPr>
                <w:noProof/>
                <w:webHidden/>
              </w:rPr>
              <w:fldChar w:fldCharType="end"/>
            </w:r>
          </w:hyperlink>
        </w:p>
        <w:p w14:paraId="2D7D8C82" w14:textId="4543762A" w:rsidR="00EF6E97" w:rsidRDefault="00EF6E97">
          <w:pPr>
            <w:pStyle w:val="TOC2"/>
            <w:rPr>
              <w:rFonts w:asciiTheme="minorHAnsi" w:eastAsiaTheme="minorEastAsia" w:hAnsiTheme="minorHAnsi" w:cstheme="minorBidi"/>
              <w:noProof/>
              <w:kern w:val="2"/>
              <w:sz w:val="24"/>
              <w14:ligatures w14:val="standardContextual"/>
            </w:rPr>
          </w:pPr>
          <w:hyperlink w:anchor="_Toc240967314" w:history="1">
            <w:r w:rsidRPr="0067168C">
              <w:rPr>
                <w:rStyle w:val="Hyperlink"/>
                <w:noProof/>
              </w:rPr>
              <w:t>IV.</w:t>
            </w:r>
            <w:r w:rsidRPr="0067168C">
              <w:rPr>
                <w:rStyle w:val="Hyperlink"/>
                <w:rFonts w:eastAsia="Arial"/>
                <w:noProof/>
              </w:rPr>
              <w:t xml:space="preserve"> </w:t>
            </w:r>
            <w:r w:rsidRPr="0067168C">
              <w:rPr>
                <w:rStyle w:val="Hyperlink"/>
                <w:rFonts w:eastAsia="Times New Roman 2"/>
                <w:noProof/>
              </w:rPr>
              <w:t>Yêu vầu chức năng:</w:t>
            </w:r>
            <w:r>
              <w:rPr>
                <w:noProof/>
                <w:webHidden/>
              </w:rPr>
              <w:tab/>
            </w:r>
            <w:r>
              <w:rPr>
                <w:noProof/>
                <w:webHidden/>
              </w:rPr>
              <w:fldChar w:fldCharType="begin"/>
            </w:r>
            <w:r>
              <w:rPr>
                <w:noProof/>
                <w:webHidden/>
              </w:rPr>
              <w:instrText xml:space="preserve"> PAGEREF _Toc240967314 \h </w:instrText>
            </w:r>
            <w:r>
              <w:rPr>
                <w:noProof/>
                <w:webHidden/>
              </w:rPr>
            </w:r>
            <w:r>
              <w:rPr>
                <w:noProof/>
                <w:webHidden/>
              </w:rPr>
              <w:fldChar w:fldCharType="separate"/>
            </w:r>
            <w:r>
              <w:rPr>
                <w:noProof/>
                <w:webHidden/>
              </w:rPr>
              <w:t>14</w:t>
            </w:r>
            <w:r>
              <w:rPr>
                <w:noProof/>
                <w:webHidden/>
              </w:rPr>
              <w:fldChar w:fldCharType="end"/>
            </w:r>
          </w:hyperlink>
        </w:p>
        <w:p w14:paraId="448432CA" w14:textId="00E69B49" w:rsidR="00EF6E97" w:rsidRDefault="00EF6E97">
          <w:pPr>
            <w:pStyle w:val="TOC2"/>
            <w:rPr>
              <w:rFonts w:asciiTheme="minorHAnsi" w:eastAsiaTheme="minorEastAsia" w:hAnsiTheme="minorHAnsi" w:cstheme="minorBidi"/>
              <w:noProof/>
              <w:kern w:val="2"/>
              <w:sz w:val="24"/>
              <w14:ligatures w14:val="standardContextual"/>
            </w:rPr>
          </w:pPr>
          <w:hyperlink w:anchor="_Toc240967315" w:history="1">
            <w:r w:rsidRPr="0067168C">
              <w:rPr>
                <w:rStyle w:val="Hyperlink"/>
                <w:noProof/>
              </w:rPr>
              <w:t>V.</w:t>
            </w:r>
            <w:r w:rsidRPr="0067168C">
              <w:rPr>
                <w:rStyle w:val="Hyperlink"/>
                <w:rFonts w:eastAsia="Arial"/>
                <w:noProof/>
              </w:rPr>
              <w:t xml:space="preserve"> </w:t>
            </w:r>
            <w:r w:rsidRPr="0067168C">
              <w:rPr>
                <w:rStyle w:val="Hyperlink"/>
                <w:noProof/>
              </w:rPr>
              <w:t xml:space="preserve"> </w:t>
            </w:r>
            <w:r w:rsidRPr="0067168C">
              <w:rPr>
                <w:rStyle w:val="Hyperlink"/>
                <w:rFonts w:eastAsia="Times New Roman 2"/>
                <w:noProof/>
              </w:rPr>
              <w:t>Yêu cầu phi chức năng:</w:t>
            </w:r>
            <w:r>
              <w:rPr>
                <w:noProof/>
                <w:webHidden/>
              </w:rPr>
              <w:tab/>
            </w:r>
            <w:r>
              <w:rPr>
                <w:noProof/>
                <w:webHidden/>
              </w:rPr>
              <w:fldChar w:fldCharType="begin"/>
            </w:r>
            <w:r>
              <w:rPr>
                <w:noProof/>
                <w:webHidden/>
              </w:rPr>
              <w:instrText xml:space="preserve"> PAGEREF _Toc240967315 \h </w:instrText>
            </w:r>
            <w:r>
              <w:rPr>
                <w:noProof/>
                <w:webHidden/>
              </w:rPr>
            </w:r>
            <w:r>
              <w:rPr>
                <w:noProof/>
                <w:webHidden/>
              </w:rPr>
              <w:fldChar w:fldCharType="separate"/>
            </w:r>
            <w:r>
              <w:rPr>
                <w:noProof/>
                <w:webHidden/>
              </w:rPr>
              <w:t>16</w:t>
            </w:r>
            <w:r>
              <w:rPr>
                <w:noProof/>
                <w:webHidden/>
              </w:rPr>
              <w:fldChar w:fldCharType="end"/>
            </w:r>
          </w:hyperlink>
        </w:p>
        <w:p w14:paraId="1E9D47E0" w14:textId="10AD847A" w:rsidR="00EF6E97" w:rsidRDefault="00EF6E97">
          <w:pPr>
            <w:pStyle w:val="TOC1"/>
            <w:rPr>
              <w:rFonts w:asciiTheme="minorHAnsi" w:eastAsiaTheme="minorEastAsia" w:hAnsiTheme="minorHAnsi" w:cstheme="minorBidi"/>
              <w:kern w:val="2"/>
              <w:sz w:val="24"/>
              <w14:ligatures w14:val="standardContextual"/>
            </w:rPr>
          </w:pPr>
          <w:hyperlink w:anchor="_Toc240967316" w:history="1">
            <w:r w:rsidRPr="0067168C">
              <w:rPr>
                <w:rStyle w:val="Hyperlink"/>
                <w:rFonts w:eastAsia="Times New Roman 2"/>
              </w:rPr>
              <w:t>CHƯƠNG 2.</w:t>
            </w:r>
            <w:r w:rsidRPr="0067168C">
              <w:rPr>
                <w:rStyle w:val="Hyperlink"/>
                <w:rFonts w:eastAsia="Arial"/>
              </w:rPr>
              <w:t xml:space="preserve"> </w:t>
            </w:r>
            <w:r w:rsidRPr="0067168C">
              <w:rPr>
                <w:rStyle w:val="Hyperlink"/>
                <w:rFonts w:eastAsia="Times New Roman 2"/>
              </w:rPr>
              <w:t>CƠ SỞ LÝ THUYẾT</w:t>
            </w:r>
            <w:r>
              <w:rPr>
                <w:webHidden/>
              </w:rPr>
              <w:tab/>
            </w:r>
            <w:r>
              <w:rPr>
                <w:webHidden/>
              </w:rPr>
              <w:fldChar w:fldCharType="begin"/>
            </w:r>
            <w:r>
              <w:rPr>
                <w:webHidden/>
              </w:rPr>
              <w:instrText xml:space="preserve"> PAGEREF _Toc240967316 \h </w:instrText>
            </w:r>
            <w:r>
              <w:rPr>
                <w:webHidden/>
              </w:rPr>
            </w:r>
            <w:r>
              <w:rPr>
                <w:webHidden/>
              </w:rPr>
              <w:fldChar w:fldCharType="separate"/>
            </w:r>
            <w:r>
              <w:rPr>
                <w:webHidden/>
              </w:rPr>
              <w:t>19</w:t>
            </w:r>
            <w:r>
              <w:rPr>
                <w:webHidden/>
              </w:rPr>
              <w:fldChar w:fldCharType="end"/>
            </w:r>
          </w:hyperlink>
        </w:p>
        <w:p w14:paraId="12DB23B6" w14:textId="3C2FF46D" w:rsidR="00EF6E97" w:rsidRDefault="00EF6E97">
          <w:pPr>
            <w:pStyle w:val="TOC2"/>
            <w:rPr>
              <w:rFonts w:asciiTheme="minorHAnsi" w:eastAsiaTheme="minorEastAsia" w:hAnsiTheme="minorHAnsi" w:cstheme="minorBidi"/>
              <w:noProof/>
              <w:kern w:val="2"/>
              <w:sz w:val="24"/>
              <w14:ligatures w14:val="standardContextual"/>
            </w:rPr>
          </w:pPr>
          <w:hyperlink w:anchor="_Toc240967317"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Tổng quan các công nghệ sử dụng</w:t>
            </w:r>
            <w:r>
              <w:rPr>
                <w:noProof/>
                <w:webHidden/>
              </w:rPr>
              <w:tab/>
            </w:r>
            <w:r>
              <w:rPr>
                <w:noProof/>
                <w:webHidden/>
              </w:rPr>
              <w:fldChar w:fldCharType="begin"/>
            </w:r>
            <w:r>
              <w:rPr>
                <w:noProof/>
                <w:webHidden/>
              </w:rPr>
              <w:instrText xml:space="preserve"> PAGEREF _Toc240967317 \h </w:instrText>
            </w:r>
            <w:r>
              <w:rPr>
                <w:noProof/>
                <w:webHidden/>
              </w:rPr>
            </w:r>
            <w:r>
              <w:rPr>
                <w:noProof/>
                <w:webHidden/>
              </w:rPr>
              <w:fldChar w:fldCharType="separate"/>
            </w:r>
            <w:r>
              <w:rPr>
                <w:noProof/>
                <w:webHidden/>
              </w:rPr>
              <w:t>19</w:t>
            </w:r>
            <w:r>
              <w:rPr>
                <w:noProof/>
                <w:webHidden/>
              </w:rPr>
              <w:fldChar w:fldCharType="end"/>
            </w:r>
          </w:hyperlink>
        </w:p>
        <w:p w14:paraId="7BF5AD98" w14:textId="7D798CFF" w:rsidR="00EF6E97" w:rsidRDefault="00EF6E97">
          <w:pPr>
            <w:pStyle w:val="TOC2"/>
            <w:rPr>
              <w:rFonts w:asciiTheme="minorHAnsi" w:eastAsiaTheme="minorEastAsia" w:hAnsiTheme="minorHAnsi" w:cstheme="minorBidi"/>
              <w:noProof/>
              <w:kern w:val="2"/>
              <w:sz w:val="24"/>
              <w14:ligatures w14:val="standardContextual"/>
            </w:rPr>
          </w:pPr>
          <w:hyperlink w:anchor="_Toc240967318" w:history="1">
            <w:r w:rsidRPr="0067168C">
              <w:rPr>
                <w:rStyle w:val="Hyperlink"/>
                <w:noProof/>
              </w:rPr>
              <w:t>II.</w:t>
            </w:r>
            <w:r w:rsidRPr="0067168C">
              <w:rPr>
                <w:rStyle w:val="Hyperlink"/>
                <w:rFonts w:eastAsia="Arial"/>
                <w:noProof/>
              </w:rPr>
              <w:t xml:space="preserve"> </w:t>
            </w:r>
            <w:r w:rsidRPr="0067168C">
              <w:rPr>
                <w:rStyle w:val="Hyperlink"/>
                <w:rFonts w:eastAsia="Times New Roman 2"/>
                <w:noProof/>
              </w:rPr>
              <w:t>Cơ sở lý thuyết về các công nghệ chính</w:t>
            </w:r>
            <w:r>
              <w:rPr>
                <w:noProof/>
                <w:webHidden/>
              </w:rPr>
              <w:tab/>
            </w:r>
            <w:r>
              <w:rPr>
                <w:noProof/>
                <w:webHidden/>
              </w:rPr>
              <w:fldChar w:fldCharType="begin"/>
            </w:r>
            <w:r>
              <w:rPr>
                <w:noProof/>
                <w:webHidden/>
              </w:rPr>
              <w:instrText xml:space="preserve"> PAGEREF _Toc240967318 \h </w:instrText>
            </w:r>
            <w:r>
              <w:rPr>
                <w:noProof/>
                <w:webHidden/>
              </w:rPr>
            </w:r>
            <w:r>
              <w:rPr>
                <w:noProof/>
                <w:webHidden/>
              </w:rPr>
              <w:fldChar w:fldCharType="separate"/>
            </w:r>
            <w:r>
              <w:rPr>
                <w:noProof/>
                <w:webHidden/>
              </w:rPr>
              <w:t>19</w:t>
            </w:r>
            <w:r>
              <w:rPr>
                <w:noProof/>
                <w:webHidden/>
              </w:rPr>
              <w:fldChar w:fldCharType="end"/>
            </w:r>
          </w:hyperlink>
        </w:p>
        <w:p w14:paraId="1B118E11" w14:textId="499CAA9D" w:rsidR="00EF6E97" w:rsidRDefault="00EF6E97">
          <w:pPr>
            <w:pStyle w:val="TOC1"/>
            <w:rPr>
              <w:rFonts w:asciiTheme="minorHAnsi" w:eastAsiaTheme="minorEastAsia" w:hAnsiTheme="minorHAnsi" w:cstheme="minorBidi"/>
              <w:kern w:val="2"/>
              <w:sz w:val="24"/>
              <w14:ligatures w14:val="standardContextual"/>
            </w:rPr>
          </w:pPr>
          <w:hyperlink w:anchor="_Toc240967319" w:history="1">
            <w:r w:rsidRPr="0067168C">
              <w:rPr>
                <w:rStyle w:val="Hyperlink"/>
                <w:rFonts w:eastAsia="Times New Roman 2"/>
              </w:rPr>
              <w:t>CHƯƠNG 3.</w:t>
            </w:r>
            <w:r w:rsidRPr="0067168C">
              <w:rPr>
                <w:rStyle w:val="Hyperlink"/>
                <w:rFonts w:eastAsia="Arial"/>
              </w:rPr>
              <w:t xml:space="preserve"> </w:t>
            </w:r>
            <w:r w:rsidRPr="0067168C">
              <w:rPr>
                <w:rStyle w:val="Hyperlink"/>
                <w:rFonts w:eastAsia="Times New Roman 2"/>
              </w:rPr>
              <w:t>PHÂN TÍCH</w:t>
            </w:r>
            <w:r>
              <w:rPr>
                <w:webHidden/>
              </w:rPr>
              <w:tab/>
            </w:r>
            <w:r>
              <w:rPr>
                <w:webHidden/>
              </w:rPr>
              <w:fldChar w:fldCharType="begin"/>
            </w:r>
            <w:r>
              <w:rPr>
                <w:webHidden/>
              </w:rPr>
              <w:instrText xml:space="preserve"> PAGEREF _Toc240967319 \h </w:instrText>
            </w:r>
            <w:r>
              <w:rPr>
                <w:webHidden/>
              </w:rPr>
            </w:r>
            <w:r>
              <w:rPr>
                <w:webHidden/>
              </w:rPr>
              <w:fldChar w:fldCharType="separate"/>
            </w:r>
            <w:r>
              <w:rPr>
                <w:webHidden/>
              </w:rPr>
              <w:t>20</w:t>
            </w:r>
            <w:r>
              <w:rPr>
                <w:webHidden/>
              </w:rPr>
              <w:fldChar w:fldCharType="end"/>
            </w:r>
          </w:hyperlink>
        </w:p>
        <w:p w14:paraId="0B83E0BF" w14:textId="2998D801" w:rsidR="00EF6E97" w:rsidRDefault="00EF6E97">
          <w:pPr>
            <w:pStyle w:val="TOC2"/>
            <w:rPr>
              <w:rFonts w:asciiTheme="minorHAnsi" w:eastAsiaTheme="minorEastAsia" w:hAnsiTheme="minorHAnsi" w:cstheme="minorBidi"/>
              <w:noProof/>
              <w:kern w:val="2"/>
              <w:sz w:val="24"/>
              <w14:ligatures w14:val="standardContextual"/>
            </w:rPr>
          </w:pPr>
          <w:hyperlink w:anchor="_Toc240967320" w:history="1">
            <w:r w:rsidRPr="0067168C">
              <w:rPr>
                <w:rStyle w:val="Hyperlink"/>
                <w:noProof/>
              </w:rPr>
              <w:t>I.</w:t>
            </w:r>
            <w:r w:rsidRPr="0067168C">
              <w:rPr>
                <w:rStyle w:val="Hyperlink"/>
                <w:rFonts w:eastAsia="Times New Roman 2"/>
                <w:noProof/>
              </w:rPr>
              <w:t xml:space="preserve"> Mô hình UseCase tổng quát:</w:t>
            </w:r>
            <w:r w:rsidRPr="0067168C">
              <w:rPr>
                <w:rStyle w:val="Hyperlink"/>
                <w:noProof/>
              </w:rPr>
              <w:t xml:space="preserve"> </w:t>
            </w:r>
            <w:r w:rsidRPr="0067168C">
              <w:rPr>
                <w:rStyle w:val="Hyperlink"/>
                <w:i/>
                <w:noProof/>
              </w:rPr>
              <w:t>&lt;Mô hình Use case ở mức tổng quát&gt;.</w:t>
            </w:r>
            <w:r>
              <w:rPr>
                <w:noProof/>
                <w:webHidden/>
              </w:rPr>
              <w:tab/>
            </w:r>
            <w:r>
              <w:rPr>
                <w:noProof/>
                <w:webHidden/>
              </w:rPr>
              <w:fldChar w:fldCharType="begin"/>
            </w:r>
            <w:r>
              <w:rPr>
                <w:noProof/>
                <w:webHidden/>
              </w:rPr>
              <w:instrText xml:space="preserve"> PAGEREF _Toc240967320 \h </w:instrText>
            </w:r>
            <w:r>
              <w:rPr>
                <w:noProof/>
                <w:webHidden/>
              </w:rPr>
            </w:r>
            <w:r>
              <w:rPr>
                <w:noProof/>
                <w:webHidden/>
              </w:rPr>
              <w:fldChar w:fldCharType="separate"/>
            </w:r>
            <w:r>
              <w:rPr>
                <w:noProof/>
                <w:webHidden/>
              </w:rPr>
              <w:t>20</w:t>
            </w:r>
            <w:r>
              <w:rPr>
                <w:noProof/>
                <w:webHidden/>
              </w:rPr>
              <w:fldChar w:fldCharType="end"/>
            </w:r>
          </w:hyperlink>
        </w:p>
        <w:p w14:paraId="5D51A633" w14:textId="041F21E3" w:rsidR="00EF6E97" w:rsidRDefault="00EF6E97">
          <w:pPr>
            <w:pStyle w:val="TOC2"/>
            <w:rPr>
              <w:rFonts w:asciiTheme="minorHAnsi" w:eastAsiaTheme="minorEastAsia" w:hAnsiTheme="minorHAnsi" w:cstheme="minorBidi"/>
              <w:noProof/>
              <w:kern w:val="2"/>
              <w:sz w:val="24"/>
              <w14:ligatures w14:val="standardContextual"/>
            </w:rPr>
          </w:pPr>
          <w:hyperlink w:anchor="_Toc240967321" w:history="1">
            <w:r w:rsidRPr="0067168C">
              <w:rPr>
                <w:rStyle w:val="Hyperlink"/>
                <w:noProof/>
              </w:rPr>
              <w:t>II.</w:t>
            </w:r>
            <w:r w:rsidRPr="0067168C">
              <w:rPr>
                <w:rStyle w:val="Hyperlink"/>
                <w:rFonts w:eastAsia="Times New Roman 2"/>
                <w:noProof/>
              </w:rPr>
              <w:t xml:space="preserve"> Danh sách các tác nhân và mô tả:</w:t>
            </w:r>
            <w:r>
              <w:rPr>
                <w:noProof/>
                <w:webHidden/>
              </w:rPr>
              <w:tab/>
            </w:r>
            <w:r>
              <w:rPr>
                <w:noProof/>
                <w:webHidden/>
              </w:rPr>
              <w:fldChar w:fldCharType="begin"/>
            </w:r>
            <w:r>
              <w:rPr>
                <w:noProof/>
                <w:webHidden/>
              </w:rPr>
              <w:instrText xml:space="preserve"> PAGEREF _Toc240967321 \h </w:instrText>
            </w:r>
            <w:r>
              <w:rPr>
                <w:noProof/>
                <w:webHidden/>
              </w:rPr>
            </w:r>
            <w:r>
              <w:rPr>
                <w:noProof/>
                <w:webHidden/>
              </w:rPr>
              <w:fldChar w:fldCharType="separate"/>
            </w:r>
            <w:r>
              <w:rPr>
                <w:noProof/>
                <w:webHidden/>
              </w:rPr>
              <w:t>21</w:t>
            </w:r>
            <w:r>
              <w:rPr>
                <w:noProof/>
                <w:webHidden/>
              </w:rPr>
              <w:fldChar w:fldCharType="end"/>
            </w:r>
          </w:hyperlink>
        </w:p>
        <w:p w14:paraId="2061CFD1" w14:textId="416EEFBB" w:rsidR="00EF6E97" w:rsidRDefault="00EF6E97">
          <w:pPr>
            <w:pStyle w:val="TOC2"/>
            <w:rPr>
              <w:rFonts w:asciiTheme="minorHAnsi" w:eastAsiaTheme="minorEastAsia" w:hAnsiTheme="minorHAnsi" w:cstheme="minorBidi"/>
              <w:noProof/>
              <w:kern w:val="2"/>
              <w:sz w:val="24"/>
              <w14:ligatures w14:val="standardContextual"/>
            </w:rPr>
          </w:pPr>
          <w:hyperlink w:anchor="_Toc240967322" w:history="1">
            <w:r w:rsidRPr="0067168C">
              <w:rPr>
                <w:rStyle w:val="Hyperlink"/>
                <w:noProof/>
              </w:rPr>
              <w:t>III. Danh sách các UseCase:</w:t>
            </w:r>
            <w:r>
              <w:rPr>
                <w:noProof/>
                <w:webHidden/>
              </w:rPr>
              <w:tab/>
            </w:r>
            <w:r>
              <w:rPr>
                <w:noProof/>
                <w:webHidden/>
              </w:rPr>
              <w:fldChar w:fldCharType="begin"/>
            </w:r>
            <w:r>
              <w:rPr>
                <w:noProof/>
                <w:webHidden/>
              </w:rPr>
              <w:instrText xml:space="preserve"> PAGEREF _Toc240967322 \h </w:instrText>
            </w:r>
            <w:r>
              <w:rPr>
                <w:noProof/>
                <w:webHidden/>
              </w:rPr>
            </w:r>
            <w:r>
              <w:rPr>
                <w:noProof/>
                <w:webHidden/>
              </w:rPr>
              <w:fldChar w:fldCharType="separate"/>
            </w:r>
            <w:r>
              <w:rPr>
                <w:noProof/>
                <w:webHidden/>
              </w:rPr>
              <w:t>21</w:t>
            </w:r>
            <w:r>
              <w:rPr>
                <w:noProof/>
                <w:webHidden/>
              </w:rPr>
              <w:fldChar w:fldCharType="end"/>
            </w:r>
          </w:hyperlink>
        </w:p>
        <w:p w14:paraId="636E3DDF" w14:textId="222B81C9" w:rsidR="00EF6E97" w:rsidRDefault="00EF6E97">
          <w:pPr>
            <w:pStyle w:val="TOC2"/>
            <w:rPr>
              <w:rFonts w:asciiTheme="minorHAnsi" w:eastAsiaTheme="minorEastAsia" w:hAnsiTheme="minorHAnsi" w:cstheme="minorBidi"/>
              <w:noProof/>
              <w:kern w:val="2"/>
              <w:sz w:val="24"/>
              <w14:ligatures w14:val="standardContextual"/>
            </w:rPr>
          </w:pPr>
          <w:hyperlink w:anchor="_Toc240967323" w:history="1">
            <w:r w:rsidRPr="0067168C">
              <w:rPr>
                <w:rStyle w:val="Hyperlink"/>
                <w:noProof/>
              </w:rPr>
              <w:t>IV.</w:t>
            </w:r>
            <w:r w:rsidRPr="0067168C">
              <w:rPr>
                <w:rStyle w:val="Hyperlink"/>
                <w:rFonts w:eastAsia="Times New Roman 2"/>
                <w:noProof/>
              </w:rPr>
              <w:t xml:space="preserve"> ĐẶC TẢ CÁC YÊU CẦU CHỨC NĂNG (FUNCTIONAL)</w:t>
            </w:r>
            <w:r>
              <w:rPr>
                <w:noProof/>
                <w:webHidden/>
              </w:rPr>
              <w:tab/>
            </w:r>
            <w:r>
              <w:rPr>
                <w:noProof/>
                <w:webHidden/>
              </w:rPr>
              <w:fldChar w:fldCharType="begin"/>
            </w:r>
            <w:r>
              <w:rPr>
                <w:noProof/>
                <w:webHidden/>
              </w:rPr>
              <w:instrText xml:space="preserve"> PAGEREF _Toc240967323 \h </w:instrText>
            </w:r>
            <w:r>
              <w:rPr>
                <w:noProof/>
                <w:webHidden/>
              </w:rPr>
            </w:r>
            <w:r>
              <w:rPr>
                <w:noProof/>
                <w:webHidden/>
              </w:rPr>
              <w:fldChar w:fldCharType="separate"/>
            </w:r>
            <w:r>
              <w:rPr>
                <w:noProof/>
                <w:webHidden/>
              </w:rPr>
              <w:t>24</w:t>
            </w:r>
            <w:r>
              <w:rPr>
                <w:noProof/>
                <w:webHidden/>
              </w:rPr>
              <w:fldChar w:fldCharType="end"/>
            </w:r>
          </w:hyperlink>
        </w:p>
        <w:p w14:paraId="17486FA7" w14:textId="07228298" w:rsidR="00EF6E97" w:rsidRDefault="00EF6E97">
          <w:pPr>
            <w:pStyle w:val="TOC1"/>
            <w:rPr>
              <w:rFonts w:asciiTheme="minorHAnsi" w:eastAsiaTheme="minorEastAsia" w:hAnsiTheme="minorHAnsi" w:cstheme="minorBidi"/>
              <w:kern w:val="2"/>
              <w:sz w:val="24"/>
              <w14:ligatures w14:val="standardContextual"/>
            </w:rPr>
          </w:pPr>
          <w:hyperlink w:anchor="_Toc240967324" w:history="1">
            <w:r w:rsidRPr="0067168C">
              <w:rPr>
                <w:rStyle w:val="Hyperlink"/>
                <w:rFonts w:eastAsia="Times New Roman 2"/>
                <w:lang w:val="vi-VN"/>
              </w:rPr>
              <w:t>CHƯƠNG 3: THIẾT KẾ VÀ HIỆN THỰC</w:t>
            </w:r>
            <w:r>
              <w:rPr>
                <w:webHidden/>
              </w:rPr>
              <w:tab/>
            </w:r>
            <w:r>
              <w:rPr>
                <w:webHidden/>
              </w:rPr>
              <w:fldChar w:fldCharType="begin"/>
            </w:r>
            <w:r>
              <w:rPr>
                <w:webHidden/>
              </w:rPr>
              <w:instrText xml:space="preserve"> PAGEREF _Toc240967324 \h </w:instrText>
            </w:r>
            <w:r>
              <w:rPr>
                <w:webHidden/>
              </w:rPr>
            </w:r>
            <w:r>
              <w:rPr>
                <w:webHidden/>
              </w:rPr>
              <w:fldChar w:fldCharType="separate"/>
            </w:r>
            <w:r>
              <w:rPr>
                <w:webHidden/>
              </w:rPr>
              <w:t>51</w:t>
            </w:r>
            <w:r>
              <w:rPr>
                <w:webHidden/>
              </w:rPr>
              <w:fldChar w:fldCharType="end"/>
            </w:r>
          </w:hyperlink>
        </w:p>
        <w:p w14:paraId="50F012C3" w14:textId="501E80F8" w:rsidR="00EF6E97" w:rsidRDefault="00EF6E97">
          <w:pPr>
            <w:pStyle w:val="TOC2"/>
            <w:rPr>
              <w:rFonts w:asciiTheme="minorHAnsi" w:eastAsiaTheme="minorEastAsia" w:hAnsiTheme="minorHAnsi" w:cstheme="minorBidi"/>
              <w:noProof/>
              <w:kern w:val="2"/>
              <w:sz w:val="24"/>
              <w14:ligatures w14:val="standardContextual"/>
            </w:rPr>
          </w:pPr>
          <w:hyperlink w:anchor="_Toc240967325"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Thiết kế sơ đồ lớp</w:t>
            </w:r>
            <w:r w:rsidRPr="0067168C">
              <w:rPr>
                <w:rStyle w:val="Hyperlink"/>
                <w:noProof/>
              </w:rPr>
              <w:t xml:space="preserve"> (Class Diagram)</w:t>
            </w:r>
            <w:r>
              <w:rPr>
                <w:noProof/>
                <w:webHidden/>
              </w:rPr>
              <w:tab/>
            </w:r>
            <w:r>
              <w:rPr>
                <w:noProof/>
                <w:webHidden/>
              </w:rPr>
              <w:fldChar w:fldCharType="begin"/>
            </w:r>
            <w:r>
              <w:rPr>
                <w:noProof/>
                <w:webHidden/>
              </w:rPr>
              <w:instrText xml:space="preserve"> PAGEREF _Toc240967325 \h </w:instrText>
            </w:r>
            <w:r>
              <w:rPr>
                <w:noProof/>
                <w:webHidden/>
              </w:rPr>
            </w:r>
            <w:r>
              <w:rPr>
                <w:noProof/>
                <w:webHidden/>
              </w:rPr>
              <w:fldChar w:fldCharType="separate"/>
            </w:r>
            <w:r>
              <w:rPr>
                <w:noProof/>
                <w:webHidden/>
              </w:rPr>
              <w:t>52</w:t>
            </w:r>
            <w:r>
              <w:rPr>
                <w:noProof/>
                <w:webHidden/>
              </w:rPr>
              <w:fldChar w:fldCharType="end"/>
            </w:r>
          </w:hyperlink>
        </w:p>
        <w:p w14:paraId="250CAC6A" w14:textId="56D2A764"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6"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noProof/>
              </w:rPr>
              <w:t>Class Driagram</w:t>
            </w:r>
            <w:r>
              <w:rPr>
                <w:noProof/>
                <w:webHidden/>
              </w:rPr>
              <w:tab/>
            </w:r>
            <w:r>
              <w:rPr>
                <w:noProof/>
                <w:webHidden/>
              </w:rPr>
              <w:fldChar w:fldCharType="begin"/>
            </w:r>
            <w:r>
              <w:rPr>
                <w:noProof/>
                <w:webHidden/>
              </w:rPr>
              <w:instrText xml:space="preserve"> PAGEREF _Toc240967326 \h </w:instrText>
            </w:r>
            <w:r>
              <w:rPr>
                <w:noProof/>
                <w:webHidden/>
              </w:rPr>
            </w:r>
            <w:r>
              <w:rPr>
                <w:noProof/>
                <w:webHidden/>
              </w:rPr>
              <w:fldChar w:fldCharType="separate"/>
            </w:r>
            <w:r>
              <w:rPr>
                <w:noProof/>
                <w:webHidden/>
              </w:rPr>
              <w:t>52</w:t>
            </w:r>
            <w:r>
              <w:rPr>
                <w:noProof/>
                <w:webHidden/>
              </w:rPr>
              <w:fldChar w:fldCharType="end"/>
            </w:r>
          </w:hyperlink>
        </w:p>
        <w:p w14:paraId="723F35B9" w14:textId="5F5963A7"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7"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Đặt tả Class Diagram</w:t>
            </w:r>
            <w:r>
              <w:rPr>
                <w:noProof/>
                <w:webHidden/>
              </w:rPr>
              <w:tab/>
            </w:r>
            <w:r>
              <w:rPr>
                <w:noProof/>
                <w:webHidden/>
              </w:rPr>
              <w:fldChar w:fldCharType="begin"/>
            </w:r>
            <w:r>
              <w:rPr>
                <w:noProof/>
                <w:webHidden/>
              </w:rPr>
              <w:instrText xml:space="preserve"> PAGEREF _Toc240967327 \h </w:instrText>
            </w:r>
            <w:r>
              <w:rPr>
                <w:noProof/>
                <w:webHidden/>
              </w:rPr>
            </w:r>
            <w:r>
              <w:rPr>
                <w:noProof/>
                <w:webHidden/>
              </w:rPr>
              <w:fldChar w:fldCharType="separate"/>
            </w:r>
            <w:r>
              <w:rPr>
                <w:noProof/>
                <w:webHidden/>
              </w:rPr>
              <w:t>52</w:t>
            </w:r>
            <w:r>
              <w:rPr>
                <w:noProof/>
                <w:webHidden/>
              </w:rPr>
              <w:fldChar w:fldCharType="end"/>
            </w:r>
          </w:hyperlink>
        </w:p>
        <w:p w14:paraId="7DFCE487" w14:textId="53E6342B" w:rsidR="00EF6E97" w:rsidRDefault="00EF6E97">
          <w:pPr>
            <w:pStyle w:val="TOC2"/>
            <w:rPr>
              <w:rFonts w:asciiTheme="minorHAnsi" w:eastAsiaTheme="minorEastAsia" w:hAnsiTheme="minorHAnsi" w:cstheme="minorBidi"/>
              <w:noProof/>
              <w:kern w:val="2"/>
              <w:sz w:val="24"/>
              <w14:ligatures w14:val="standardContextual"/>
            </w:rPr>
          </w:pPr>
          <w:hyperlink w:anchor="_Toc240967328" w:history="1">
            <w:r w:rsidRPr="0067168C">
              <w:rPr>
                <w:rStyle w:val="Hyperlink"/>
                <w:noProof/>
                <w:lang w:val="vi-VN"/>
              </w:rPr>
              <w:t>II.</w:t>
            </w:r>
            <w:r w:rsidRPr="0067168C">
              <w:rPr>
                <w:rStyle w:val="Hyperlink"/>
                <w:rFonts w:eastAsia="Arial"/>
                <w:noProof/>
                <w:lang w:val="vi-VN"/>
              </w:rPr>
              <w:t xml:space="preserve"> </w:t>
            </w:r>
            <w:r w:rsidRPr="0067168C">
              <w:rPr>
                <w:rStyle w:val="Hyperlink"/>
                <w:rFonts w:eastAsia="Times New Roman 2"/>
                <w:noProof/>
                <w:lang w:val="vi-VN"/>
              </w:rPr>
              <w:t>Thiết kế Cơ Sở Dữ Liệu</w:t>
            </w:r>
            <w:r>
              <w:rPr>
                <w:noProof/>
                <w:webHidden/>
              </w:rPr>
              <w:tab/>
            </w:r>
            <w:r>
              <w:rPr>
                <w:noProof/>
                <w:webHidden/>
              </w:rPr>
              <w:fldChar w:fldCharType="begin"/>
            </w:r>
            <w:r>
              <w:rPr>
                <w:noProof/>
                <w:webHidden/>
              </w:rPr>
              <w:instrText xml:space="preserve"> PAGEREF _Toc240967328 \h </w:instrText>
            </w:r>
            <w:r>
              <w:rPr>
                <w:noProof/>
                <w:webHidden/>
              </w:rPr>
            </w:r>
            <w:r>
              <w:rPr>
                <w:noProof/>
                <w:webHidden/>
              </w:rPr>
              <w:fldChar w:fldCharType="separate"/>
            </w:r>
            <w:r>
              <w:rPr>
                <w:noProof/>
                <w:webHidden/>
              </w:rPr>
              <w:t>65</w:t>
            </w:r>
            <w:r>
              <w:rPr>
                <w:noProof/>
                <w:webHidden/>
              </w:rPr>
              <w:fldChar w:fldCharType="end"/>
            </w:r>
          </w:hyperlink>
        </w:p>
        <w:p w14:paraId="69D805A7" w14:textId="6E82693F"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9" w:history="1">
            <w:r w:rsidRPr="0067168C">
              <w:rPr>
                <w:rStyle w:val="Hyperlink"/>
                <w:noProof/>
                <w:lang w:val="vi-VN"/>
              </w:rPr>
              <w:t>1.</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lang w:val="vi-VN"/>
              </w:rPr>
              <w:t>Sơ đồ Sơ đồ thực thể và mối kết hợp</w:t>
            </w:r>
            <w:r w:rsidRPr="0067168C">
              <w:rPr>
                <w:rStyle w:val="Hyperlink"/>
                <w:noProof/>
                <w:lang w:val="vi-VN"/>
              </w:rPr>
              <w:t xml:space="preserve"> (EER)</w:t>
            </w:r>
            <w:r>
              <w:rPr>
                <w:noProof/>
                <w:webHidden/>
              </w:rPr>
              <w:tab/>
            </w:r>
            <w:r>
              <w:rPr>
                <w:noProof/>
                <w:webHidden/>
              </w:rPr>
              <w:fldChar w:fldCharType="begin"/>
            </w:r>
            <w:r>
              <w:rPr>
                <w:noProof/>
                <w:webHidden/>
              </w:rPr>
              <w:instrText xml:space="preserve"> PAGEREF _Toc240967329 \h </w:instrText>
            </w:r>
            <w:r>
              <w:rPr>
                <w:noProof/>
                <w:webHidden/>
              </w:rPr>
            </w:r>
            <w:r>
              <w:rPr>
                <w:noProof/>
                <w:webHidden/>
              </w:rPr>
              <w:fldChar w:fldCharType="separate"/>
            </w:r>
            <w:r>
              <w:rPr>
                <w:noProof/>
                <w:webHidden/>
              </w:rPr>
              <w:t>65</w:t>
            </w:r>
            <w:r>
              <w:rPr>
                <w:noProof/>
                <w:webHidden/>
              </w:rPr>
              <w:fldChar w:fldCharType="end"/>
            </w:r>
          </w:hyperlink>
        </w:p>
        <w:p w14:paraId="1F5DC631" w14:textId="280C7785"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0" w:history="1">
            <w:r w:rsidRPr="0067168C">
              <w:rPr>
                <w:rStyle w:val="Hyperlink"/>
                <w:noProof/>
                <w:lang w:val="vi-VN"/>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lang w:val="vi-VN"/>
              </w:rPr>
              <w:t>Sơ đồ trên HQT CSDL</w:t>
            </w:r>
            <w:r w:rsidRPr="0067168C">
              <w:rPr>
                <w:rStyle w:val="Hyperlink"/>
                <w:noProof/>
                <w:lang w:val="vi-VN"/>
              </w:rPr>
              <w:t>:</w:t>
            </w:r>
            <w:r>
              <w:rPr>
                <w:noProof/>
                <w:webHidden/>
              </w:rPr>
              <w:tab/>
            </w:r>
            <w:r>
              <w:rPr>
                <w:noProof/>
                <w:webHidden/>
              </w:rPr>
              <w:fldChar w:fldCharType="begin"/>
            </w:r>
            <w:r>
              <w:rPr>
                <w:noProof/>
                <w:webHidden/>
              </w:rPr>
              <w:instrText xml:space="preserve"> PAGEREF _Toc240967330 \h </w:instrText>
            </w:r>
            <w:r>
              <w:rPr>
                <w:noProof/>
                <w:webHidden/>
              </w:rPr>
            </w:r>
            <w:r>
              <w:rPr>
                <w:noProof/>
                <w:webHidden/>
              </w:rPr>
              <w:fldChar w:fldCharType="separate"/>
            </w:r>
            <w:r>
              <w:rPr>
                <w:noProof/>
                <w:webHidden/>
              </w:rPr>
              <w:t>65</w:t>
            </w:r>
            <w:r>
              <w:rPr>
                <w:noProof/>
                <w:webHidden/>
              </w:rPr>
              <w:fldChar w:fldCharType="end"/>
            </w:r>
          </w:hyperlink>
        </w:p>
        <w:p w14:paraId="6B88F634" w14:textId="3D004460"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1" w:history="1">
            <w:r w:rsidRPr="0067168C">
              <w:rPr>
                <w:rStyle w:val="Hyperlink"/>
                <w:noProof/>
                <w:lang w:val="vi-VN"/>
              </w:rPr>
              <w:t>3.</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Các ràng buộc toàn vẹn trong CSDL</w:t>
            </w:r>
            <w:r w:rsidRPr="0067168C">
              <w:rPr>
                <w:rStyle w:val="Hyperlink"/>
                <w:noProof/>
              </w:rPr>
              <w:t>:</w:t>
            </w:r>
            <w:r>
              <w:rPr>
                <w:noProof/>
                <w:webHidden/>
              </w:rPr>
              <w:tab/>
            </w:r>
            <w:r>
              <w:rPr>
                <w:noProof/>
                <w:webHidden/>
              </w:rPr>
              <w:fldChar w:fldCharType="begin"/>
            </w:r>
            <w:r>
              <w:rPr>
                <w:noProof/>
                <w:webHidden/>
              </w:rPr>
              <w:instrText xml:space="preserve"> PAGEREF _Toc240967331 \h </w:instrText>
            </w:r>
            <w:r>
              <w:rPr>
                <w:noProof/>
                <w:webHidden/>
              </w:rPr>
            </w:r>
            <w:r>
              <w:rPr>
                <w:noProof/>
                <w:webHidden/>
              </w:rPr>
              <w:fldChar w:fldCharType="separate"/>
            </w:r>
            <w:r>
              <w:rPr>
                <w:noProof/>
                <w:webHidden/>
              </w:rPr>
              <w:t>65</w:t>
            </w:r>
            <w:r>
              <w:rPr>
                <w:noProof/>
                <w:webHidden/>
              </w:rPr>
              <w:fldChar w:fldCharType="end"/>
            </w:r>
          </w:hyperlink>
        </w:p>
        <w:p w14:paraId="005A0FC5" w14:textId="513666F0" w:rsidR="00EF6E97" w:rsidRDefault="00EF6E97">
          <w:pPr>
            <w:pStyle w:val="TOC2"/>
            <w:rPr>
              <w:rFonts w:asciiTheme="minorHAnsi" w:eastAsiaTheme="minorEastAsia" w:hAnsiTheme="minorHAnsi" w:cstheme="minorBidi"/>
              <w:noProof/>
              <w:kern w:val="2"/>
              <w:sz w:val="24"/>
              <w14:ligatures w14:val="standardContextual"/>
            </w:rPr>
          </w:pPr>
          <w:hyperlink w:anchor="_Toc240967332" w:history="1">
            <w:r w:rsidRPr="0067168C">
              <w:rPr>
                <w:rStyle w:val="Hyperlink"/>
                <w:noProof/>
                <w:lang w:val="vi-VN"/>
              </w:rPr>
              <w:t>III.</w:t>
            </w:r>
            <w:r w:rsidRPr="0067168C">
              <w:rPr>
                <w:rStyle w:val="Hyperlink"/>
                <w:noProof/>
              </w:rPr>
              <w:t xml:space="preserve"> </w:t>
            </w:r>
            <w:r w:rsidRPr="0067168C">
              <w:rPr>
                <w:rStyle w:val="Hyperlink"/>
                <w:noProof/>
                <w:lang w:val="vi-VN"/>
              </w:rPr>
              <w:t xml:space="preserve">Screen Flow: </w:t>
            </w:r>
            <w:r w:rsidRPr="0067168C">
              <w:rPr>
                <w:rStyle w:val="Hyperlink"/>
                <w:rFonts w:eastAsia="Times New Roman 2"/>
                <w:noProof/>
                <w:lang w:val="vi-VN"/>
              </w:rPr>
              <w:t>Phân luồng màn hình của ứng dụng</w:t>
            </w:r>
            <w:r w:rsidRPr="0067168C">
              <w:rPr>
                <w:rStyle w:val="Hyperlink"/>
                <w:noProof/>
                <w:lang w:val="vi-VN"/>
              </w:rPr>
              <w:t>:</w:t>
            </w:r>
            <w:r>
              <w:rPr>
                <w:noProof/>
                <w:webHidden/>
              </w:rPr>
              <w:tab/>
            </w:r>
            <w:r>
              <w:rPr>
                <w:noProof/>
                <w:webHidden/>
              </w:rPr>
              <w:fldChar w:fldCharType="begin"/>
            </w:r>
            <w:r>
              <w:rPr>
                <w:noProof/>
                <w:webHidden/>
              </w:rPr>
              <w:instrText xml:space="preserve"> PAGEREF _Toc240967332 \h </w:instrText>
            </w:r>
            <w:r>
              <w:rPr>
                <w:noProof/>
                <w:webHidden/>
              </w:rPr>
            </w:r>
            <w:r>
              <w:rPr>
                <w:noProof/>
                <w:webHidden/>
              </w:rPr>
              <w:fldChar w:fldCharType="separate"/>
            </w:r>
            <w:r>
              <w:rPr>
                <w:noProof/>
                <w:webHidden/>
              </w:rPr>
              <w:t>66</w:t>
            </w:r>
            <w:r>
              <w:rPr>
                <w:noProof/>
                <w:webHidden/>
              </w:rPr>
              <w:fldChar w:fldCharType="end"/>
            </w:r>
          </w:hyperlink>
        </w:p>
        <w:p w14:paraId="1A1BBB2E" w14:textId="40EDEB90" w:rsidR="00EF6E97" w:rsidRDefault="00EF6E97">
          <w:pPr>
            <w:pStyle w:val="TOC2"/>
            <w:rPr>
              <w:rFonts w:asciiTheme="minorHAnsi" w:eastAsiaTheme="minorEastAsia" w:hAnsiTheme="minorHAnsi" w:cstheme="minorBidi"/>
              <w:noProof/>
              <w:kern w:val="2"/>
              <w:sz w:val="24"/>
              <w14:ligatures w14:val="standardContextual"/>
            </w:rPr>
          </w:pPr>
          <w:hyperlink w:anchor="_Toc240967333" w:history="1">
            <w:r w:rsidRPr="0067168C">
              <w:rPr>
                <w:rStyle w:val="Hyperlink"/>
                <w:noProof/>
              </w:rPr>
              <w:t>V.</w:t>
            </w:r>
            <w:r w:rsidRPr="0067168C">
              <w:rPr>
                <w:rStyle w:val="Hyperlink"/>
                <w:rFonts w:eastAsia="Arial"/>
                <w:noProof/>
              </w:rPr>
              <w:t xml:space="preserve"> </w:t>
            </w:r>
            <w:r w:rsidRPr="0067168C">
              <w:rPr>
                <w:rStyle w:val="Hyperlink"/>
                <w:rFonts w:eastAsia="Times New Roman 2"/>
                <w:noProof/>
              </w:rPr>
              <w:t>Kiểm thử chức năng ứng dụng</w:t>
            </w:r>
            <w:r w:rsidRPr="0067168C">
              <w:rPr>
                <w:rStyle w:val="Hyperlink"/>
                <w:noProof/>
              </w:rPr>
              <w:t>:</w:t>
            </w:r>
            <w:r>
              <w:rPr>
                <w:noProof/>
                <w:webHidden/>
              </w:rPr>
              <w:tab/>
            </w:r>
            <w:r>
              <w:rPr>
                <w:noProof/>
                <w:webHidden/>
              </w:rPr>
              <w:fldChar w:fldCharType="begin"/>
            </w:r>
            <w:r>
              <w:rPr>
                <w:noProof/>
                <w:webHidden/>
              </w:rPr>
              <w:instrText xml:space="preserve"> PAGEREF _Toc240967333 \h </w:instrText>
            </w:r>
            <w:r>
              <w:rPr>
                <w:noProof/>
                <w:webHidden/>
              </w:rPr>
            </w:r>
            <w:r>
              <w:rPr>
                <w:noProof/>
                <w:webHidden/>
              </w:rPr>
              <w:fldChar w:fldCharType="separate"/>
            </w:r>
            <w:r>
              <w:rPr>
                <w:noProof/>
                <w:webHidden/>
              </w:rPr>
              <w:t>67</w:t>
            </w:r>
            <w:r>
              <w:rPr>
                <w:noProof/>
                <w:webHidden/>
              </w:rPr>
              <w:fldChar w:fldCharType="end"/>
            </w:r>
          </w:hyperlink>
        </w:p>
        <w:p w14:paraId="34E8998C" w14:textId="06CDFE85"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4"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noProof/>
              </w:rPr>
              <w:t>Yêu c</w:t>
            </w:r>
            <w:r w:rsidRPr="0067168C">
              <w:rPr>
                <w:rStyle w:val="Hyperlink"/>
                <w:rFonts w:eastAsia="Times New Roman 2"/>
                <w:noProof/>
              </w:rPr>
              <w:t>ầ</w:t>
            </w:r>
            <w:r w:rsidRPr="0067168C">
              <w:rPr>
                <w:rStyle w:val="Hyperlink"/>
                <w:noProof/>
              </w:rPr>
              <w:t>u tài nguyên cho ki</w:t>
            </w:r>
            <w:r w:rsidRPr="0067168C">
              <w:rPr>
                <w:rStyle w:val="Hyperlink"/>
                <w:rFonts w:eastAsia="Times New Roman 2"/>
                <w:noProof/>
              </w:rPr>
              <w:t>ể</w:t>
            </w:r>
            <w:r w:rsidRPr="0067168C">
              <w:rPr>
                <w:rStyle w:val="Hyperlink"/>
                <w:noProof/>
              </w:rPr>
              <w:t>m th</w:t>
            </w:r>
            <w:r w:rsidRPr="0067168C">
              <w:rPr>
                <w:rStyle w:val="Hyperlink"/>
                <w:rFonts w:eastAsia="Times New Roman 2"/>
                <w:noProof/>
              </w:rPr>
              <w:t>ử</w:t>
            </w:r>
            <w:r w:rsidRPr="0067168C">
              <w:rPr>
                <w:rStyle w:val="Hyperlink"/>
                <w:noProof/>
              </w:rPr>
              <w:t xml:space="preserve"> </w:t>
            </w:r>
            <w:r w:rsidRPr="0067168C">
              <w:rPr>
                <w:rStyle w:val="Hyperlink"/>
                <w:rFonts w:eastAsia="Times New Roman 2"/>
                <w:noProof/>
              </w:rPr>
              <w:t>ứ</w:t>
            </w:r>
            <w:r w:rsidRPr="0067168C">
              <w:rPr>
                <w:rStyle w:val="Hyperlink"/>
                <w:noProof/>
              </w:rPr>
              <w:t>ng d</w:t>
            </w:r>
            <w:r w:rsidRPr="0067168C">
              <w:rPr>
                <w:rStyle w:val="Hyperlink"/>
                <w:rFonts w:eastAsia="Times New Roman 2"/>
                <w:noProof/>
              </w:rPr>
              <w:t>ụ</w:t>
            </w:r>
            <w:r w:rsidRPr="0067168C">
              <w:rPr>
                <w:rStyle w:val="Hyperlink"/>
                <w:noProof/>
              </w:rPr>
              <w:t>ng</w:t>
            </w:r>
            <w:r>
              <w:rPr>
                <w:noProof/>
                <w:webHidden/>
              </w:rPr>
              <w:tab/>
            </w:r>
            <w:r>
              <w:rPr>
                <w:noProof/>
                <w:webHidden/>
              </w:rPr>
              <w:fldChar w:fldCharType="begin"/>
            </w:r>
            <w:r>
              <w:rPr>
                <w:noProof/>
                <w:webHidden/>
              </w:rPr>
              <w:instrText xml:space="preserve"> PAGEREF _Toc240967334 \h </w:instrText>
            </w:r>
            <w:r>
              <w:rPr>
                <w:noProof/>
                <w:webHidden/>
              </w:rPr>
            </w:r>
            <w:r>
              <w:rPr>
                <w:noProof/>
                <w:webHidden/>
              </w:rPr>
              <w:fldChar w:fldCharType="separate"/>
            </w:r>
            <w:r>
              <w:rPr>
                <w:noProof/>
                <w:webHidden/>
              </w:rPr>
              <w:t>67</w:t>
            </w:r>
            <w:r>
              <w:rPr>
                <w:noProof/>
                <w:webHidden/>
              </w:rPr>
              <w:fldChar w:fldCharType="end"/>
            </w:r>
          </w:hyperlink>
        </w:p>
        <w:p w14:paraId="5A575CCA" w14:textId="3C0BC0F7" w:rsidR="00EF6E97" w:rsidRDefault="00EF6E97">
          <w:pPr>
            <w:pStyle w:val="TOC3"/>
            <w:rPr>
              <w:rFonts w:asciiTheme="minorHAnsi" w:eastAsiaTheme="minorEastAsia" w:hAnsiTheme="minorHAnsi" w:cstheme="minorBidi"/>
              <w:noProof/>
              <w:kern w:val="2"/>
              <w:sz w:val="24"/>
              <w14:ligatures w14:val="standardContextual"/>
            </w:rPr>
          </w:pPr>
          <w:hyperlink w:anchor="_Toc240967335" w:history="1">
            <w:r w:rsidRPr="0067168C">
              <w:rPr>
                <w:rStyle w:val="Hyperlink"/>
                <w:rFonts w:eastAsia="Times New Roman 2"/>
                <w:i/>
                <w:iCs/>
                <w:noProof/>
              </w:rPr>
              <w:t>a.</w:t>
            </w:r>
            <w:r w:rsidRPr="0067168C">
              <w:rPr>
                <w:rStyle w:val="Hyperlink"/>
                <w:rFonts w:eastAsia="Arial"/>
                <w:i/>
                <w:iCs/>
                <w:noProof/>
              </w:rPr>
              <w:t xml:space="preserve"> </w:t>
            </w:r>
            <w:r w:rsidRPr="0067168C">
              <w:rPr>
                <w:rStyle w:val="Hyperlink"/>
                <w:rFonts w:eastAsia="Times New Roman 2"/>
                <w:i/>
                <w:iCs/>
                <w:noProof/>
              </w:rPr>
              <w:t>Ph</w:t>
            </w:r>
            <w:r w:rsidRPr="0067168C">
              <w:rPr>
                <w:rStyle w:val="Hyperlink"/>
                <w:i/>
                <w:iCs/>
                <w:noProof/>
              </w:rPr>
              <w:t>ầ</w:t>
            </w:r>
            <w:r w:rsidRPr="0067168C">
              <w:rPr>
                <w:rStyle w:val="Hyperlink"/>
                <w:rFonts w:eastAsia="Times New Roman 2"/>
                <w:i/>
                <w:iCs/>
                <w:noProof/>
              </w:rPr>
              <w:t>n c</w:t>
            </w:r>
            <w:r w:rsidRPr="0067168C">
              <w:rPr>
                <w:rStyle w:val="Hyperlink"/>
                <w:i/>
                <w:iCs/>
                <w:noProof/>
              </w:rPr>
              <w:t>ứ</w:t>
            </w:r>
            <w:r w:rsidRPr="0067168C">
              <w:rPr>
                <w:rStyle w:val="Hyperlink"/>
                <w:rFonts w:eastAsia="Times New Roman 2"/>
                <w:i/>
                <w:iCs/>
                <w:noProof/>
              </w:rPr>
              <w:t>ng</w:t>
            </w:r>
            <w:r>
              <w:rPr>
                <w:noProof/>
                <w:webHidden/>
              </w:rPr>
              <w:tab/>
            </w:r>
            <w:r>
              <w:rPr>
                <w:noProof/>
                <w:webHidden/>
              </w:rPr>
              <w:fldChar w:fldCharType="begin"/>
            </w:r>
            <w:r>
              <w:rPr>
                <w:noProof/>
                <w:webHidden/>
              </w:rPr>
              <w:instrText xml:space="preserve"> PAGEREF _Toc240967335 \h </w:instrText>
            </w:r>
            <w:r>
              <w:rPr>
                <w:noProof/>
                <w:webHidden/>
              </w:rPr>
            </w:r>
            <w:r>
              <w:rPr>
                <w:noProof/>
                <w:webHidden/>
              </w:rPr>
              <w:fldChar w:fldCharType="separate"/>
            </w:r>
            <w:r>
              <w:rPr>
                <w:noProof/>
                <w:webHidden/>
              </w:rPr>
              <w:t>67</w:t>
            </w:r>
            <w:r>
              <w:rPr>
                <w:noProof/>
                <w:webHidden/>
              </w:rPr>
              <w:fldChar w:fldCharType="end"/>
            </w:r>
          </w:hyperlink>
        </w:p>
        <w:p w14:paraId="648FA7FE" w14:textId="72FB2359" w:rsidR="00EF6E97" w:rsidRDefault="00EF6E97">
          <w:pPr>
            <w:pStyle w:val="TOC3"/>
            <w:rPr>
              <w:rFonts w:asciiTheme="minorHAnsi" w:eastAsiaTheme="minorEastAsia" w:hAnsiTheme="minorHAnsi" w:cstheme="minorBidi"/>
              <w:noProof/>
              <w:kern w:val="2"/>
              <w:sz w:val="24"/>
              <w14:ligatures w14:val="standardContextual"/>
            </w:rPr>
          </w:pPr>
          <w:hyperlink w:anchor="_Toc240967336" w:history="1">
            <w:r w:rsidRPr="0067168C">
              <w:rPr>
                <w:rStyle w:val="Hyperlink"/>
                <w:rFonts w:eastAsia="Times New Roman 2"/>
                <w:i/>
                <w:iCs/>
                <w:noProof/>
              </w:rPr>
              <w:t>b.</w:t>
            </w:r>
            <w:r w:rsidRPr="0067168C">
              <w:rPr>
                <w:rStyle w:val="Hyperlink"/>
                <w:rFonts w:eastAsia="Arial"/>
                <w:i/>
                <w:iCs/>
                <w:noProof/>
              </w:rPr>
              <w:t xml:space="preserve"> </w:t>
            </w:r>
            <w:r w:rsidRPr="0067168C">
              <w:rPr>
                <w:rStyle w:val="Hyperlink"/>
                <w:rFonts w:eastAsia="Times New Roman 2"/>
                <w:i/>
                <w:iCs/>
                <w:noProof/>
              </w:rPr>
              <w:t>Ph</w:t>
            </w:r>
            <w:r w:rsidRPr="0067168C">
              <w:rPr>
                <w:rStyle w:val="Hyperlink"/>
                <w:i/>
                <w:iCs/>
                <w:noProof/>
              </w:rPr>
              <w:t>ầ</w:t>
            </w:r>
            <w:r w:rsidRPr="0067168C">
              <w:rPr>
                <w:rStyle w:val="Hyperlink"/>
                <w:rFonts w:eastAsia="Times New Roman 2"/>
                <w:i/>
                <w:iCs/>
                <w:noProof/>
              </w:rPr>
              <w:t>n m</w:t>
            </w:r>
            <w:r w:rsidRPr="0067168C">
              <w:rPr>
                <w:rStyle w:val="Hyperlink"/>
                <w:i/>
                <w:iCs/>
                <w:noProof/>
              </w:rPr>
              <w:t>ề</w:t>
            </w:r>
            <w:r w:rsidRPr="0067168C">
              <w:rPr>
                <w:rStyle w:val="Hyperlink"/>
                <w:rFonts w:eastAsia="Times New Roman 2"/>
                <w:i/>
                <w:iCs/>
                <w:noProof/>
              </w:rPr>
              <w:t>m</w:t>
            </w:r>
            <w:r>
              <w:rPr>
                <w:noProof/>
                <w:webHidden/>
              </w:rPr>
              <w:tab/>
            </w:r>
            <w:r>
              <w:rPr>
                <w:noProof/>
                <w:webHidden/>
              </w:rPr>
              <w:fldChar w:fldCharType="begin"/>
            </w:r>
            <w:r>
              <w:rPr>
                <w:noProof/>
                <w:webHidden/>
              </w:rPr>
              <w:instrText xml:space="preserve"> PAGEREF _Toc240967336 \h </w:instrText>
            </w:r>
            <w:r>
              <w:rPr>
                <w:noProof/>
                <w:webHidden/>
              </w:rPr>
            </w:r>
            <w:r>
              <w:rPr>
                <w:noProof/>
                <w:webHidden/>
              </w:rPr>
              <w:fldChar w:fldCharType="separate"/>
            </w:r>
            <w:r>
              <w:rPr>
                <w:noProof/>
                <w:webHidden/>
              </w:rPr>
              <w:t>67</w:t>
            </w:r>
            <w:r>
              <w:rPr>
                <w:noProof/>
                <w:webHidden/>
              </w:rPr>
              <w:fldChar w:fldCharType="end"/>
            </w:r>
          </w:hyperlink>
        </w:p>
        <w:p w14:paraId="762CA9B7" w14:textId="27AA6778"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7"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noProof/>
              </w:rPr>
              <w:t>Danh sách các tình hu</w:t>
            </w:r>
            <w:r w:rsidRPr="0067168C">
              <w:rPr>
                <w:rStyle w:val="Hyperlink"/>
                <w:rFonts w:eastAsia="Times New Roman 2"/>
                <w:noProof/>
              </w:rPr>
              <w:t>ố</w:t>
            </w:r>
            <w:r w:rsidRPr="0067168C">
              <w:rPr>
                <w:rStyle w:val="Hyperlink"/>
                <w:noProof/>
              </w:rPr>
              <w:t>ng ki</w:t>
            </w:r>
            <w:r w:rsidRPr="0067168C">
              <w:rPr>
                <w:rStyle w:val="Hyperlink"/>
                <w:rFonts w:eastAsia="Times New Roman 2"/>
                <w:noProof/>
              </w:rPr>
              <w:t>ể</w:t>
            </w:r>
            <w:r w:rsidRPr="0067168C">
              <w:rPr>
                <w:rStyle w:val="Hyperlink"/>
                <w:noProof/>
              </w:rPr>
              <w:t>m th</w:t>
            </w:r>
            <w:r w:rsidRPr="0067168C">
              <w:rPr>
                <w:rStyle w:val="Hyperlink"/>
                <w:rFonts w:eastAsia="Times New Roman 2"/>
                <w:noProof/>
              </w:rPr>
              <w:t>ử</w:t>
            </w:r>
            <w:r w:rsidRPr="0067168C">
              <w:rPr>
                <w:rStyle w:val="Hyperlink"/>
                <w:noProof/>
              </w:rPr>
              <w:t>:</w:t>
            </w:r>
            <w:r>
              <w:rPr>
                <w:noProof/>
                <w:webHidden/>
              </w:rPr>
              <w:tab/>
            </w:r>
            <w:r>
              <w:rPr>
                <w:noProof/>
                <w:webHidden/>
              </w:rPr>
              <w:fldChar w:fldCharType="begin"/>
            </w:r>
            <w:r>
              <w:rPr>
                <w:noProof/>
                <w:webHidden/>
              </w:rPr>
              <w:instrText xml:space="preserve"> PAGEREF _Toc240967337 \h </w:instrText>
            </w:r>
            <w:r>
              <w:rPr>
                <w:noProof/>
                <w:webHidden/>
              </w:rPr>
            </w:r>
            <w:r>
              <w:rPr>
                <w:noProof/>
                <w:webHidden/>
              </w:rPr>
              <w:fldChar w:fldCharType="separate"/>
            </w:r>
            <w:r>
              <w:rPr>
                <w:noProof/>
                <w:webHidden/>
              </w:rPr>
              <w:t>67</w:t>
            </w:r>
            <w:r>
              <w:rPr>
                <w:noProof/>
                <w:webHidden/>
              </w:rPr>
              <w:fldChar w:fldCharType="end"/>
            </w:r>
          </w:hyperlink>
        </w:p>
        <w:p w14:paraId="2A77C7A5" w14:textId="524F3051"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8" w:history="1">
            <w:r w:rsidRPr="0067168C">
              <w:rPr>
                <w:rStyle w:val="Hyperlink"/>
                <w:noProof/>
              </w:rPr>
              <w:t>3.</w:t>
            </w:r>
            <w:r>
              <w:rPr>
                <w:rFonts w:asciiTheme="minorHAnsi" w:eastAsiaTheme="minorEastAsia" w:hAnsiTheme="minorHAnsi" w:cstheme="minorBidi"/>
                <w:noProof/>
                <w:kern w:val="2"/>
                <w:sz w:val="24"/>
                <w14:ligatures w14:val="standardContextual"/>
              </w:rPr>
              <w:tab/>
            </w:r>
            <w:r w:rsidRPr="0067168C">
              <w:rPr>
                <w:rStyle w:val="Hyperlink"/>
                <w:noProof/>
              </w:rPr>
              <w:t>Test report</w:t>
            </w:r>
            <w:r>
              <w:rPr>
                <w:noProof/>
                <w:webHidden/>
              </w:rPr>
              <w:tab/>
            </w:r>
            <w:r>
              <w:rPr>
                <w:noProof/>
                <w:webHidden/>
              </w:rPr>
              <w:fldChar w:fldCharType="begin"/>
            </w:r>
            <w:r>
              <w:rPr>
                <w:noProof/>
                <w:webHidden/>
              </w:rPr>
              <w:instrText xml:space="preserve"> PAGEREF _Toc240967338 \h </w:instrText>
            </w:r>
            <w:r>
              <w:rPr>
                <w:noProof/>
                <w:webHidden/>
              </w:rPr>
            </w:r>
            <w:r>
              <w:rPr>
                <w:noProof/>
                <w:webHidden/>
              </w:rPr>
              <w:fldChar w:fldCharType="separate"/>
            </w:r>
            <w:r>
              <w:rPr>
                <w:noProof/>
                <w:webHidden/>
              </w:rPr>
              <w:t>67</w:t>
            </w:r>
            <w:r>
              <w:rPr>
                <w:noProof/>
                <w:webHidden/>
              </w:rPr>
              <w:fldChar w:fldCharType="end"/>
            </w:r>
          </w:hyperlink>
        </w:p>
        <w:p w14:paraId="5032C9A6" w14:textId="1249995E" w:rsidR="00EF6E97" w:rsidRDefault="00EF6E97">
          <w:pPr>
            <w:pStyle w:val="TOC1"/>
            <w:rPr>
              <w:rFonts w:asciiTheme="minorHAnsi" w:eastAsiaTheme="minorEastAsia" w:hAnsiTheme="minorHAnsi" w:cstheme="minorBidi"/>
              <w:kern w:val="2"/>
              <w:sz w:val="24"/>
              <w14:ligatures w14:val="standardContextual"/>
            </w:rPr>
          </w:pPr>
          <w:hyperlink w:anchor="_Toc240967339" w:history="1">
            <w:r w:rsidRPr="0067168C">
              <w:rPr>
                <w:rStyle w:val="Hyperlink"/>
                <w:rFonts w:eastAsia="Times New Roman 2"/>
              </w:rPr>
              <w:t>CHƯƠNG 4: KẾT LUẬN</w:t>
            </w:r>
            <w:r>
              <w:rPr>
                <w:webHidden/>
              </w:rPr>
              <w:tab/>
            </w:r>
            <w:r>
              <w:rPr>
                <w:webHidden/>
              </w:rPr>
              <w:fldChar w:fldCharType="begin"/>
            </w:r>
            <w:r>
              <w:rPr>
                <w:webHidden/>
              </w:rPr>
              <w:instrText xml:space="preserve"> PAGEREF _Toc240967339 \h </w:instrText>
            </w:r>
            <w:r>
              <w:rPr>
                <w:webHidden/>
              </w:rPr>
            </w:r>
            <w:r>
              <w:rPr>
                <w:webHidden/>
              </w:rPr>
              <w:fldChar w:fldCharType="separate"/>
            </w:r>
            <w:r>
              <w:rPr>
                <w:webHidden/>
              </w:rPr>
              <w:t>68</w:t>
            </w:r>
            <w:r>
              <w:rPr>
                <w:webHidden/>
              </w:rPr>
              <w:fldChar w:fldCharType="end"/>
            </w:r>
          </w:hyperlink>
        </w:p>
        <w:p w14:paraId="476ED4CC" w14:textId="44EFE341" w:rsidR="00EF6E97" w:rsidRDefault="00EF6E97">
          <w:pPr>
            <w:pStyle w:val="TOC2"/>
            <w:rPr>
              <w:rFonts w:asciiTheme="minorHAnsi" w:eastAsiaTheme="minorEastAsia" w:hAnsiTheme="minorHAnsi" w:cstheme="minorBidi"/>
              <w:noProof/>
              <w:kern w:val="2"/>
              <w:sz w:val="24"/>
              <w14:ligatures w14:val="standardContextual"/>
            </w:rPr>
          </w:pPr>
          <w:hyperlink w:anchor="_Toc240967340" w:history="1">
            <w:r w:rsidRPr="0067168C">
              <w:rPr>
                <w:rStyle w:val="Hyperlink"/>
                <w:noProof/>
              </w:rPr>
              <w:t xml:space="preserve">4.1 </w:t>
            </w:r>
            <w:r w:rsidRPr="0067168C">
              <w:rPr>
                <w:rStyle w:val="Hyperlink"/>
                <w:rFonts w:eastAsia="Times New Roman 2"/>
                <w:noProof/>
              </w:rPr>
              <w:t>Kết quả đạt được</w:t>
            </w:r>
            <w:r>
              <w:rPr>
                <w:noProof/>
                <w:webHidden/>
              </w:rPr>
              <w:tab/>
            </w:r>
            <w:r>
              <w:rPr>
                <w:noProof/>
                <w:webHidden/>
              </w:rPr>
              <w:fldChar w:fldCharType="begin"/>
            </w:r>
            <w:r>
              <w:rPr>
                <w:noProof/>
                <w:webHidden/>
              </w:rPr>
              <w:instrText xml:space="preserve"> PAGEREF _Toc240967340 \h </w:instrText>
            </w:r>
            <w:r>
              <w:rPr>
                <w:noProof/>
                <w:webHidden/>
              </w:rPr>
            </w:r>
            <w:r>
              <w:rPr>
                <w:noProof/>
                <w:webHidden/>
              </w:rPr>
              <w:fldChar w:fldCharType="separate"/>
            </w:r>
            <w:r>
              <w:rPr>
                <w:noProof/>
                <w:webHidden/>
              </w:rPr>
              <w:t>68</w:t>
            </w:r>
            <w:r>
              <w:rPr>
                <w:noProof/>
                <w:webHidden/>
              </w:rPr>
              <w:fldChar w:fldCharType="end"/>
            </w:r>
          </w:hyperlink>
        </w:p>
        <w:p w14:paraId="01E67ABE" w14:textId="677EC959" w:rsidR="00EF6E97" w:rsidRDefault="00EF6E97">
          <w:pPr>
            <w:pStyle w:val="TOC2"/>
            <w:rPr>
              <w:rFonts w:asciiTheme="minorHAnsi" w:eastAsiaTheme="minorEastAsia" w:hAnsiTheme="minorHAnsi" w:cstheme="minorBidi"/>
              <w:noProof/>
              <w:kern w:val="2"/>
              <w:sz w:val="24"/>
              <w14:ligatures w14:val="standardContextual"/>
            </w:rPr>
          </w:pPr>
          <w:hyperlink w:anchor="_Toc240967341" w:history="1">
            <w:r w:rsidRPr="0067168C">
              <w:rPr>
                <w:rStyle w:val="Hyperlink"/>
                <w:noProof/>
              </w:rPr>
              <w:t xml:space="preserve">4.2 </w:t>
            </w:r>
            <w:r w:rsidRPr="0067168C">
              <w:rPr>
                <w:rStyle w:val="Hyperlink"/>
                <w:rFonts w:eastAsia="Times New Roman 2"/>
                <w:noProof/>
              </w:rPr>
              <w:t>Hạn chế của đồ án</w:t>
            </w:r>
            <w:r>
              <w:rPr>
                <w:noProof/>
                <w:webHidden/>
              </w:rPr>
              <w:tab/>
            </w:r>
            <w:r>
              <w:rPr>
                <w:noProof/>
                <w:webHidden/>
              </w:rPr>
              <w:fldChar w:fldCharType="begin"/>
            </w:r>
            <w:r>
              <w:rPr>
                <w:noProof/>
                <w:webHidden/>
              </w:rPr>
              <w:instrText xml:space="preserve"> PAGEREF _Toc240967341 \h </w:instrText>
            </w:r>
            <w:r>
              <w:rPr>
                <w:noProof/>
                <w:webHidden/>
              </w:rPr>
            </w:r>
            <w:r>
              <w:rPr>
                <w:noProof/>
                <w:webHidden/>
              </w:rPr>
              <w:fldChar w:fldCharType="separate"/>
            </w:r>
            <w:r>
              <w:rPr>
                <w:noProof/>
                <w:webHidden/>
              </w:rPr>
              <w:t>68</w:t>
            </w:r>
            <w:r>
              <w:rPr>
                <w:noProof/>
                <w:webHidden/>
              </w:rPr>
              <w:fldChar w:fldCharType="end"/>
            </w:r>
          </w:hyperlink>
        </w:p>
        <w:p w14:paraId="01FF7C55" w14:textId="308CC6C3" w:rsidR="00EF6E97" w:rsidRDefault="00EF6E97">
          <w:pPr>
            <w:pStyle w:val="TOC2"/>
            <w:rPr>
              <w:rFonts w:asciiTheme="minorHAnsi" w:eastAsiaTheme="minorEastAsia" w:hAnsiTheme="minorHAnsi" w:cstheme="minorBidi"/>
              <w:noProof/>
              <w:kern w:val="2"/>
              <w:sz w:val="24"/>
              <w14:ligatures w14:val="standardContextual"/>
            </w:rPr>
          </w:pPr>
          <w:hyperlink w:anchor="_Toc240967342" w:history="1">
            <w:r w:rsidRPr="0067168C">
              <w:rPr>
                <w:rStyle w:val="Hyperlink"/>
                <w:noProof/>
              </w:rPr>
              <w:t xml:space="preserve">4.3 </w:t>
            </w:r>
            <w:r w:rsidRPr="0067168C">
              <w:rPr>
                <w:rStyle w:val="Hyperlink"/>
                <w:rFonts w:eastAsia="Times New Roman 2"/>
                <w:noProof/>
              </w:rPr>
              <w:t>Hướng phát triển</w:t>
            </w:r>
            <w:r>
              <w:rPr>
                <w:noProof/>
                <w:webHidden/>
              </w:rPr>
              <w:tab/>
            </w:r>
            <w:r>
              <w:rPr>
                <w:noProof/>
                <w:webHidden/>
              </w:rPr>
              <w:fldChar w:fldCharType="begin"/>
            </w:r>
            <w:r>
              <w:rPr>
                <w:noProof/>
                <w:webHidden/>
              </w:rPr>
              <w:instrText xml:space="preserve"> PAGEREF _Toc240967342 \h </w:instrText>
            </w:r>
            <w:r>
              <w:rPr>
                <w:noProof/>
                <w:webHidden/>
              </w:rPr>
            </w:r>
            <w:r>
              <w:rPr>
                <w:noProof/>
                <w:webHidden/>
              </w:rPr>
              <w:fldChar w:fldCharType="separate"/>
            </w:r>
            <w:r>
              <w:rPr>
                <w:noProof/>
                <w:webHidden/>
              </w:rPr>
              <w:t>68</w:t>
            </w:r>
            <w:r>
              <w:rPr>
                <w:noProof/>
                <w:webHidden/>
              </w:rPr>
              <w:fldChar w:fldCharType="end"/>
            </w:r>
          </w:hyperlink>
        </w:p>
        <w:p w14:paraId="415169ED" w14:textId="7C781FE9" w:rsidR="00EF6E97" w:rsidRDefault="00EF6E97">
          <w:pPr>
            <w:pStyle w:val="TOC1"/>
            <w:rPr>
              <w:rFonts w:asciiTheme="minorHAnsi" w:eastAsiaTheme="minorEastAsia" w:hAnsiTheme="minorHAnsi" w:cstheme="minorBidi"/>
              <w:kern w:val="2"/>
              <w:sz w:val="24"/>
              <w14:ligatures w14:val="standardContextual"/>
            </w:rPr>
          </w:pPr>
          <w:hyperlink w:anchor="_Toc240967343" w:history="1">
            <w:r w:rsidRPr="0067168C">
              <w:rPr>
                <w:rStyle w:val="Hyperlink"/>
                <w:rFonts w:eastAsia="Times New Roman 2"/>
              </w:rPr>
              <w:t>CHƯƠNG 5: KHỞI NGHIỆP</w:t>
            </w:r>
            <w:r>
              <w:rPr>
                <w:webHidden/>
              </w:rPr>
              <w:tab/>
            </w:r>
            <w:r>
              <w:rPr>
                <w:webHidden/>
              </w:rPr>
              <w:fldChar w:fldCharType="begin"/>
            </w:r>
            <w:r>
              <w:rPr>
                <w:webHidden/>
              </w:rPr>
              <w:instrText xml:space="preserve"> PAGEREF _Toc240967343 \h </w:instrText>
            </w:r>
            <w:r>
              <w:rPr>
                <w:webHidden/>
              </w:rPr>
            </w:r>
            <w:r>
              <w:rPr>
                <w:webHidden/>
              </w:rPr>
              <w:fldChar w:fldCharType="separate"/>
            </w:r>
            <w:r>
              <w:rPr>
                <w:webHidden/>
              </w:rPr>
              <w:t>69</w:t>
            </w:r>
            <w:r>
              <w:rPr>
                <w:webHidden/>
              </w:rPr>
              <w:fldChar w:fldCharType="end"/>
            </w:r>
          </w:hyperlink>
        </w:p>
        <w:p w14:paraId="6B59778A" w14:textId="1F4BB49F" w:rsidR="00EF6E97" w:rsidRDefault="00EF6E97">
          <w:pPr>
            <w:pStyle w:val="TOC1"/>
            <w:rPr>
              <w:rFonts w:asciiTheme="minorHAnsi" w:eastAsiaTheme="minorEastAsia" w:hAnsiTheme="minorHAnsi" w:cstheme="minorBidi"/>
              <w:kern w:val="2"/>
              <w:sz w:val="24"/>
              <w14:ligatures w14:val="standardContextual"/>
            </w:rPr>
          </w:pPr>
          <w:hyperlink w:anchor="_Toc240967344" w:history="1">
            <w:r w:rsidRPr="0067168C">
              <w:rPr>
                <w:rStyle w:val="Hyperlink"/>
                <w:rFonts w:eastAsia="Times New Roman 2"/>
              </w:rPr>
              <w:t>TÀI LIỆU THAM KHẢO</w:t>
            </w:r>
            <w:r>
              <w:rPr>
                <w:webHidden/>
              </w:rPr>
              <w:tab/>
            </w:r>
            <w:r>
              <w:rPr>
                <w:webHidden/>
              </w:rPr>
              <w:fldChar w:fldCharType="begin"/>
            </w:r>
            <w:r>
              <w:rPr>
                <w:webHidden/>
              </w:rPr>
              <w:instrText xml:space="preserve"> PAGEREF _Toc240967344 \h </w:instrText>
            </w:r>
            <w:r>
              <w:rPr>
                <w:webHidden/>
              </w:rPr>
            </w:r>
            <w:r>
              <w:rPr>
                <w:webHidden/>
              </w:rPr>
              <w:fldChar w:fldCharType="separate"/>
            </w:r>
            <w:r>
              <w:rPr>
                <w:webHidden/>
              </w:rPr>
              <w:t>70</w:t>
            </w:r>
            <w:r>
              <w:rPr>
                <w:webHidden/>
              </w:rPr>
              <w:fldChar w:fldCharType="end"/>
            </w:r>
          </w:hyperlink>
        </w:p>
        <w:p w14:paraId="624BE882" w14:textId="2A6DBEA5" w:rsidR="00EF6E97" w:rsidRDefault="00EF6E97">
          <w:pPr>
            <w:pStyle w:val="TOC1"/>
            <w:rPr>
              <w:rFonts w:asciiTheme="minorHAnsi" w:eastAsiaTheme="minorEastAsia" w:hAnsiTheme="minorHAnsi" w:cstheme="minorBidi"/>
              <w:kern w:val="2"/>
              <w:sz w:val="24"/>
              <w14:ligatures w14:val="standardContextual"/>
            </w:rPr>
          </w:pPr>
          <w:hyperlink w:anchor="_Toc240967345" w:history="1">
            <w:r w:rsidRPr="0067168C">
              <w:rPr>
                <w:rStyle w:val="Hyperlink"/>
                <w:rFonts w:eastAsia="Times New Roman 2"/>
              </w:rPr>
              <w:t>PHỤ LỤC</w:t>
            </w:r>
            <w:r>
              <w:rPr>
                <w:webHidden/>
              </w:rPr>
              <w:tab/>
            </w:r>
            <w:r>
              <w:rPr>
                <w:webHidden/>
              </w:rPr>
              <w:fldChar w:fldCharType="begin"/>
            </w:r>
            <w:r>
              <w:rPr>
                <w:webHidden/>
              </w:rPr>
              <w:instrText xml:space="preserve"> PAGEREF _Toc240967345 \h </w:instrText>
            </w:r>
            <w:r>
              <w:rPr>
                <w:webHidden/>
              </w:rPr>
            </w:r>
            <w:r>
              <w:rPr>
                <w:webHidden/>
              </w:rPr>
              <w:fldChar w:fldCharType="separate"/>
            </w:r>
            <w:r>
              <w:rPr>
                <w:webHidden/>
              </w:rPr>
              <w:t>72</w:t>
            </w:r>
            <w:r>
              <w:rPr>
                <w:webHidden/>
              </w:rPr>
              <w:fldChar w:fldCharType="end"/>
            </w:r>
          </w:hyperlink>
        </w:p>
        <w:p w14:paraId="1523BB57" w14:textId="22F3C0C1" w:rsidR="00EF6E97" w:rsidRDefault="00EF6E97">
          <w:pPr>
            <w:pStyle w:val="TOC2"/>
            <w:tabs>
              <w:tab w:val="left" w:pos="720"/>
            </w:tabs>
            <w:rPr>
              <w:rFonts w:asciiTheme="minorHAnsi" w:eastAsiaTheme="minorEastAsia" w:hAnsiTheme="minorHAnsi" w:cstheme="minorBidi"/>
              <w:noProof/>
              <w:kern w:val="2"/>
              <w:sz w:val="24"/>
              <w14:ligatures w14:val="standardContextual"/>
            </w:rPr>
          </w:pPr>
          <w:hyperlink w:anchor="_Toc240967346" w:history="1">
            <w:r w:rsidRPr="0067168C">
              <w:rPr>
                <w:rStyle w:val="Hyperlink"/>
                <w:noProof/>
              </w:rPr>
              <w:t>I.</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KẾ HOẠCH</w:t>
            </w:r>
            <w:r>
              <w:rPr>
                <w:noProof/>
                <w:webHidden/>
              </w:rPr>
              <w:tab/>
            </w:r>
            <w:r>
              <w:rPr>
                <w:noProof/>
                <w:webHidden/>
              </w:rPr>
              <w:fldChar w:fldCharType="begin"/>
            </w:r>
            <w:r>
              <w:rPr>
                <w:noProof/>
                <w:webHidden/>
              </w:rPr>
              <w:instrText xml:space="preserve"> PAGEREF _Toc240967346 \h </w:instrText>
            </w:r>
            <w:r>
              <w:rPr>
                <w:noProof/>
                <w:webHidden/>
              </w:rPr>
            </w:r>
            <w:r>
              <w:rPr>
                <w:noProof/>
                <w:webHidden/>
              </w:rPr>
              <w:fldChar w:fldCharType="separate"/>
            </w:r>
            <w:r>
              <w:rPr>
                <w:noProof/>
                <w:webHidden/>
              </w:rPr>
              <w:t>72</w:t>
            </w:r>
            <w:r>
              <w:rPr>
                <w:noProof/>
                <w:webHidden/>
              </w:rPr>
              <w:fldChar w:fldCharType="end"/>
            </w:r>
          </w:hyperlink>
        </w:p>
        <w:p w14:paraId="16D6B29A" w14:textId="4DF80A47" w:rsidR="00EF6E97" w:rsidRDefault="00EF6E97">
          <w:pPr>
            <w:pStyle w:val="TOC2"/>
            <w:tabs>
              <w:tab w:val="left" w:pos="839"/>
            </w:tabs>
            <w:rPr>
              <w:rFonts w:asciiTheme="minorHAnsi" w:eastAsiaTheme="minorEastAsia" w:hAnsiTheme="minorHAnsi" w:cstheme="minorBidi"/>
              <w:noProof/>
              <w:kern w:val="2"/>
              <w:sz w:val="24"/>
              <w14:ligatures w14:val="standardContextual"/>
            </w:rPr>
          </w:pPr>
          <w:hyperlink w:anchor="_Toc240967347" w:history="1">
            <w:r w:rsidRPr="0067168C">
              <w:rPr>
                <w:rStyle w:val="Hyperlink"/>
                <w:noProof/>
              </w:rPr>
              <w:t>II.</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NHẬT KÝ</w:t>
            </w:r>
            <w:r>
              <w:rPr>
                <w:noProof/>
                <w:webHidden/>
              </w:rPr>
              <w:tab/>
            </w:r>
            <w:r>
              <w:rPr>
                <w:noProof/>
                <w:webHidden/>
              </w:rPr>
              <w:fldChar w:fldCharType="begin"/>
            </w:r>
            <w:r>
              <w:rPr>
                <w:noProof/>
                <w:webHidden/>
              </w:rPr>
              <w:instrText xml:space="preserve"> PAGEREF _Toc240967347 \h </w:instrText>
            </w:r>
            <w:r>
              <w:rPr>
                <w:noProof/>
                <w:webHidden/>
              </w:rPr>
            </w:r>
            <w:r>
              <w:rPr>
                <w:noProof/>
                <w:webHidden/>
              </w:rPr>
              <w:fldChar w:fldCharType="separate"/>
            </w:r>
            <w:r>
              <w:rPr>
                <w:noProof/>
                <w:webHidden/>
              </w:rPr>
              <w:t>73</w:t>
            </w:r>
            <w:r>
              <w:rPr>
                <w:noProof/>
                <w:webHidden/>
              </w:rPr>
              <w:fldChar w:fldCharType="end"/>
            </w:r>
          </w:hyperlink>
        </w:p>
        <w:p w14:paraId="44FC6BD8" w14:textId="458E880D" w:rsidR="00547FB5" w:rsidRPr="008E5689" w:rsidRDefault="00547FB5" w:rsidP="00812ACB">
          <w:pPr>
            <w:ind w:firstLine="0"/>
            <w:rPr>
              <w:sz w:val="20"/>
              <w:szCs w:val="20"/>
              <w:lang w:val="vi-VN"/>
            </w:rPr>
          </w:pPr>
          <w:r w:rsidRPr="008E5689">
            <w:rPr>
              <w:b/>
              <w:bCs/>
            </w:rPr>
            <w:fldChar w:fldCharType="end"/>
          </w:r>
        </w:p>
      </w:sdtContent>
    </w:sdt>
    <w:p w14:paraId="22C212F7" w14:textId="77777777" w:rsidR="00547FB5" w:rsidRDefault="00547FB5" w:rsidP="00812ACB">
      <w:pPr>
        <w:ind w:firstLine="0"/>
        <w:rPr>
          <w:rFonts w:eastAsia="Times New Roman 2"/>
          <w:lang w:val="vi-VN"/>
        </w:rPr>
      </w:pPr>
    </w:p>
    <w:p w14:paraId="0A5E4AE0" w14:textId="77777777" w:rsidR="00547FB5" w:rsidRPr="00E66EA0" w:rsidRDefault="00547FB5" w:rsidP="00812ACB">
      <w:pPr>
        <w:pStyle w:val="Heading1"/>
        <w:spacing w:before="0" w:after="0" w:line="374" w:lineRule="exact"/>
        <w:rPr>
          <w:rFonts w:cs="Times New Roman"/>
          <w:lang w:val="vi-VN"/>
        </w:rPr>
      </w:pPr>
      <w:bookmarkStart w:id="3" w:name="_Toc240967304"/>
      <w:r w:rsidRPr="00E66EA0">
        <w:rPr>
          <w:rFonts w:eastAsia="Times New Roman 2" w:cs="Times New Roman"/>
          <w:color w:val="000000"/>
          <w:kern w:val="2"/>
          <w:lang w:val="vi-VN"/>
        </w:rPr>
        <w:t>DANH MỤC CÁC HÌNH VẼ</w:t>
      </w:r>
      <w:bookmarkEnd w:id="3"/>
    </w:p>
    <w:p w14:paraId="5E6B2F3E" w14:textId="77777777" w:rsidR="00547FB5" w:rsidRPr="008971BF" w:rsidRDefault="00547FB5" w:rsidP="00812ACB">
      <w:pPr>
        <w:spacing w:before="425" w:line="357" w:lineRule="auto"/>
        <w:ind w:firstLine="0"/>
      </w:pPr>
      <w:r w:rsidRPr="005845A6">
        <w:rPr>
          <w:color w:val="000000"/>
          <w:kern w:val="2"/>
          <w:szCs w:val="26"/>
          <w:lang w:val="vi-VN"/>
        </w:rPr>
        <w:t>Hình 1-</w:t>
      </w:r>
      <w:r w:rsidRPr="005845A6">
        <w:rPr>
          <w:rFonts w:eastAsia="Times New Roman 2"/>
          <w:color w:val="000000"/>
          <w:kern w:val="2"/>
          <w:szCs w:val="26"/>
          <w:lang w:val="vi-VN"/>
        </w:rPr>
        <w:t>1 Thao tác cập nhật mục lục</w:t>
      </w:r>
      <w:r w:rsidRPr="005845A6">
        <w:rPr>
          <w:color w:val="000000"/>
          <w:kern w:val="2"/>
          <w:szCs w:val="26"/>
          <w:lang w:val="vi-VN"/>
        </w:rPr>
        <w:t xml:space="preserve">......................... </w:t>
      </w:r>
      <w:r w:rsidRPr="008971BF">
        <w:rPr>
          <w:b/>
          <w:bCs/>
          <w:color w:val="000000"/>
          <w:kern w:val="2"/>
          <w:szCs w:val="26"/>
        </w:rPr>
        <w:t>Error! Bookmark not defined.</w:t>
      </w:r>
    </w:p>
    <w:p w14:paraId="51003C62" w14:textId="77777777" w:rsidR="00547FB5" w:rsidRPr="008971BF" w:rsidRDefault="00547FB5" w:rsidP="00812ACB">
      <w:pPr>
        <w:spacing w:line="361" w:lineRule="auto"/>
        <w:ind w:firstLine="0"/>
      </w:pPr>
      <w:r w:rsidRPr="008971BF">
        <w:rPr>
          <w:color w:val="000000"/>
          <w:kern w:val="2"/>
          <w:szCs w:val="26"/>
        </w:rPr>
        <w:t xml:space="preserve">Hình 1-2 Cách chèn nhãn cho hình .......................... </w:t>
      </w:r>
      <w:r w:rsidRPr="008971BF">
        <w:rPr>
          <w:b/>
          <w:bCs/>
          <w:color w:val="000000"/>
          <w:kern w:val="2"/>
          <w:szCs w:val="26"/>
        </w:rPr>
        <w:t>Error! Bookmark not defined.</w:t>
      </w:r>
    </w:p>
    <w:p w14:paraId="111953CC" w14:textId="77777777" w:rsidR="00547FB5" w:rsidRPr="008971BF" w:rsidRDefault="00547FB5" w:rsidP="00812ACB">
      <w:pPr>
        <w:spacing w:line="361" w:lineRule="auto"/>
        <w:ind w:firstLine="0"/>
      </w:pPr>
      <w:r w:rsidRPr="008971BF">
        <w:rPr>
          <w:color w:val="000000"/>
          <w:kern w:val="2"/>
          <w:szCs w:val="26"/>
        </w:rPr>
        <w:t>Hình 1-</w:t>
      </w:r>
      <w:r w:rsidRPr="008971BF">
        <w:rPr>
          <w:rFonts w:eastAsia="Times New Roman 2"/>
          <w:color w:val="000000"/>
          <w:kern w:val="2"/>
          <w:szCs w:val="26"/>
        </w:rPr>
        <w:t>3 Cách tạo một nhãn mới</w:t>
      </w:r>
      <w:r w:rsidRPr="008971BF">
        <w:rPr>
          <w:color w:val="000000"/>
          <w:kern w:val="2"/>
          <w:szCs w:val="26"/>
        </w:rPr>
        <w:t xml:space="preserve"> ............................. </w:t>
      </w:r>
      <w:r w:rsidRPr="008971BF">
        <w:rPr>
          <w:b/>
          <w:bCs/>
          <w:color w:val="000000"/>
          <w:kern w:val="2"/>
          <w:szCs w:val="26"/>
        </w:rPr>
        <w:t>Error! Bookmark not defined.</w:t>
      </w:r>
    </w:p>
    <w:p w14:paraId="13B06492" w14:textId="77777777" w:rsidR="00547FB5" w:rsidRPr="008971BF" w:rsidRDefault="00547FB5" w:rsidP="00812ACB">
      <w:pPr>
        <w:spacing w:line="361" w:lineRule="auto"/>
        <w:ind w:firstLine="0"/>
        <w:sectPr w:rsidR="00547FB5" w:rsidRPr="008971BF" w:rsidSect="00547FB5">
          <w:headerReference w:type="default" r:id="rId10"/>
          <w:footerReference w:type="default" r:id="rId11"/>
          <w:pgSz w:w="11905" w:h="16840"/>
          <w:pgMar w:top="1761" w:right="1086" w:bottom="1210" w:left="1986" w:header="1205" w:footer="846" w:gutter="0"/>
          <w:cols w:space="720"/>
        </w:sectPr>
      </w:pPr>
      <w:r w:rsidRPr="008971BF">
        <w:rPr>
          <w:color w:val="000000"/>
          <w:kern w:val="2"/>
          <w:szCs w:val="26"/>
        </w:rPr>
        <w:t>Hình 1-</w:t>
      </w:r>
      <w:r w:rsidRPr="008971BF">
        <w:rPr>
          <w:rFonts w:eastAsia="Times New Roman 2"/>
          <w:color w:val="000000"/>
          <w:kern w:val="2"/>
          <w:szCs w:val="26"/>
        </w:rPr>
        <w:t>4 Cách tham chiếu đến một nhãn</w:t>
      </w:r>
      <w:r w:rsidRPr="008971BF">
        <w:rPr>
          <w:color w:val="000000"/>
          <w:kern w:val="2"/>
          <w:szCs w:val="26"/>
        </w:rPr>
        <w:t xml:space="preserve"> ................. </w:t>
      </w:r>
      <w:r w:rsidRPr="008971BF">
        <w:rPr>
          <w:b/>
          <w:bCs/>
          <w:color w:val="000000"/>
          <w:kern w:val="2"/>
          <w:szCs w:val="26"/>
        </w:rPr>
        <w:t>Error! Bookmark not defined.</w:t>
      </w:r>
    </w:p>
    <w:p w14:paraId="710EF600" w14:textId="77777777" w:rsidR="00547FB5" w:rsidRPr="008971BF" w:rsidRDefault="00547FB5" w:rsidP="00812ACB">
      <w:pPr>
        <w:spacing w:line="20" w:lineRule="exact"/>
        <w:ind w:firstLine="0"/>
      </w:pPr>
      <w:bookmarkStart w:id="4" w:name="p2w_bm2"/>
      <w:bookmarkStart w:id="5" w:name="pgt4"/>
      <w:bookmarkEnd w:id="4"/>
      <w:bookmarkEnd w:id="5"/>
    </w:p>
    <w:p w14:paraId="66004A58" w14:textId="77777777" w:rsidR="00547FB5" w:rsidRPr="008971BF" w:rsidRDefault="00547FB5" w:rsidP="00812ACB">
      <w:pPr>
        <w:pStyle w:val="Heading1"/>
        <w:spacing w:before="0" w:after="0" w:line="374" w:lineRule="exact"/>
        <w:rPr>
          <w:rFonts w:cs="Times New Roman"/>
        </w:rPr>
      </w:pPr>
      <w:bookmarkStart w:id="6" w:name="_Toc240967305"/>
      <w:r w:rsidRPr="008971BF">
        <w:rPr>
          <w:rFonts w:eastAsia="Times New Roman 2" w:cs="Times New Roman"/>
          <w:color w:val="000000"/>
          <w:kern w:val="2"/>
        </w:rPr>
        <w:t>DANH MỤC CÁC BẢNG BIỂU</w:t>
      </w:r>
      <w:bookmarkEnd w:id="6"/>
    </w:p>
    <w:p w14:paraId="343104FC" w14:textId="77777777" w:rsidR="00547FB5" w:rsidRPr="008971BF" w:rsidRDefault="00547FB5" w:rsidP="00812ACB">
      <w:pPr>
        <w:spacing w:before="571" w:line="304" w:lineRule="exact"/>
        <w:ind w:firstLine="0"/>
        <w:sectPr w:rsidR="00547FB5" w:rsidRPr="008971BF" w:rsidSect="00547FB5">
          <w:headerReference w:type="default" r:id="rId12"/>
          <w:footerReference w:type="default" r:id="rId13"/>
          <w:pgSz w:w="11905" w:h="16840"/>
          <w:pgMar w:top="1701" w:right="966" w:bottom="1210" w:left="1986" w:header="1205" w:footer="846" w:gutter="0"/>
          <w:cols w:space="720"/>
        </w:sectPr>
      </w:pPr>
      <w:r w:rsidRPr="008971BF">
        <w:rPr>
          <w:rFonts w:eastAsia="Times New Roman 2"/>
          <w:color w:val="000000"/>
          <w:kern w:val="2"/>
          <w:szCs w:val="26"/>
        </w:rPr>
        <w:t>Bảng 1</w:t>
      </w:r>
      <w:r w:rsidRPr="008971BF">
        <w:rPr>
          <w:color w:val="000000"/>
          <w:kern w:val="2"/>
          <w:szCs w:val="26"/>
        </w:rPr>
        <w:t>-</w:t>
      </w:r>
      <w:r w:rsidRPr="008971BF">
        <w:rPr>
          <w:rFonts w:eastAsia="Times New Roman 2"/>
          <w:color w:val="000000"/>
          <w:kern w:val="2"/>
          <w:szCs w:val="26"/>
        </w:rPr>
        <w:t>1 Tên bảng</w:t>
      </w:r>
      <w:r w:rsidRPr="008971BF">
        <w:rPr>
          <w:color w:val="000000"/>
          <w:kern w:val="2"/>
          <w:szCs w:val="26"/>
        </w:rPr>
        <w:t xml:space="preserve"> ................................................... </w:t>
      </w:r>
      <w:r w:rsidRPr="008971BF">
        <w:rPr>
          <w:b/>
          <w:bCs/>
          <w:color w:val="000000"/>
          <w:kern w:val="2"/>
          <w:szCs w:val="26"/>
        </w:rPr>
        <w:t>Error! Bookmark not defined.</w:t>
      </w:r>
    </w:p>
    <w:p w14:paraId="57990A6B" w14:textId="77777777" w:rsidR="00547FB5" w:rsidRPr="008971BF" w:rsidRDefault="00547FB5" w:rsidP="00812ACB">
      <w:pPr>
        <w:spacing w:line="20" w:lineRule="exact"/>
        <w:ind w:firstLine="0"/>
      </w:pPr>
      <w:bookmarkStart w:id="7" w:name="p2w_bm3"/>
      <w:bookmarkStart w:id="8" w:name="pgt5"/>
      <w:bookmarkEnd w:id="7"/>
      <w:bookmarkEnd w:id="8"/>
    </w:p>
    <w:p w14:paraId="253180AA" w14:textId="77777777" w:rsidR="00547FB5" w:rsidRPr="008971BF" w:rsidRDefault="00547FB5" w:rsidP="00812ACB">
      <w:pPr>
        <w:pStyle w:val="Heading1"/>
        <w:spacing w:before="0" w:after="0" w:line="374" w:lineRule="exact"/>
        <w:rPr>
          <w:rFonts w:cs="Times New Roman"/>
        </w:rPr>
      </w:pPr>
      <w:bookmarkStart w:id="9" w:name="_Toc240967306"/>
      <w:r w:rsidRPr="008971BF">
        <w:rPr>
          <w:rFonts w:eastAsia="Times New Roman 2" w:cs="Times New Roman"/>
          <w:color w:val="000000"/>
          <w:kern w:val="2"/>
        </w:rPr>
        <w:t>DANH MỤC CÁC THUẬT NGỮ, TỪ VIẾT TẮT</w:t>
      </w:r>
      <w:bookmarkEnd w:id="9"/>
    </w:p>
    <w:p w14:paraId="7721D2C5" w14:textId="77777777" w:rsidR="00547FB5" w:rsidRPr="008971BF" w:rsidRDefault="00547FB5" w:rsidP="00812ACB">
      <w:pPr>
        <w:spacing w:before="566" w:line="304" w:lineRule="exact"/>
        <w:ind w:firstLine="0"/>
      </w:pPr>
      <w:r w:rsidRPr="008971BF">
        <w:rPr>
          <w:i/>
          <w:iCs/>
          <w:color w:val="0000FF"/>
          <w:kern w:val="2"/>
          <w:szCs w:val="26"/>
        </w:rPr>
        <w:t>&lt;Giải thích cho các  thuật ngữ và từ viết tắt dùng trong tài liệu, các định nghĩa sử dụng trong tài liệu&gt;.</w:t>
      </w:r>
    </w:p>
    <w:tbl>
      <w:tblPr>
        <w:tblStyle w:val="TableGrid"/>
        <w:tblW w:w="0" w:type="auto"/>
        <w:tblLayout w:type="fixed"/>
        <w:tblLook w:val="04A0" w:firstRow="1" w:lastRow="0" w:firstColumn="1" w:lastColumn="0" w:noHBand="0" w:noVBand="1"/>
      </w:tblPr>
      <w:tblGrid>
        <w:gridCol w:w="605"/>
        <w:gridCol w:w="3742"/>
        <w:gridCol w:w="2191"/>
        <w:gridCol w:w="2246"/>
      </w:tblGrid>
      <w:tr w:rsidR="00547FB5" w:rsidRPr="008971BF" w14:paraId="10FC65A0" w14:textId="77777777" w:rsidTr="009E1F89">
        <w:trPr>
          <w:trHeight w:val="310"/>
        </w:trPr>
        <w:tc>
          <w:tcPr>
            <w:tcW w:w="605" w:type="dxa"/>
          </w:tcPr>
          <w:p w14:paraId="679FC7AD" w14:textId="77777777" w:rsidR="00547FB5" w:rsidRPr="008971BF" w:rsidRDefault="00547FB5" w:rsidP="00812ACB">
            <w:pPr>
              <w:spacing w:before="0" w:after="0" w:line="304" w:lineRule="exact"/>
              <w:ind w:firstLine="0"/>
            </w:pPr>
            <w:r w:rsidRPr="008971BF">
              <w:rPr>
                <w:b/>
                <w:bCs/>
                <w:color w:val="000000"/>
                <w:kern w:val="2"/>
                <w:szCs w:val="26"/>
              </w:rPr>
              <w:t xml:space="preserve">STT </w:t>
            </w:r>
          </w:p>
        </w:tc>
        <w:tc>
          <w:tcPr>
            <w:tcW w:w="3742" w:type="dxa"/>
          </w:tcPr>
          <w:p w14:paraId="77BC1847"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Thuật ngữ, từ viêt tắt</w:t>
            </w:r>
            <w:r w:rsidRPr="008971BF">
              <w:rPr>
                <w:b/>
                <w:bCs/>
                <w:color w:val="000000"/>
                <w:kern w:val="2"/>
                <w:szCs w:val="26"/>
              </w:rPr>
              <w:t xml:space="preserve"> </w:t>
            </w:r>
          </w:p>
        </w:tc>
        <w:tc>
          <w:tcPr>
            <w:tcW w:w="2191" w:type="dxa"/>
          </w:tcPr>
          <w:p w14:paraId="05FC533C"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Giải thich</w:t>
            </w:r>
            <w:r w:rsidRPr="008971BF">
              <w:rPr>
                <w:b/>
                <w:bCs/>
                <w:color w:val="000000"/>
                <w:kern w:val="2"/>
                <w:szCs w:val="26"/>
              </w:rPr>
              <w:t xml:space="preserve"> </w:t>
            </w:r>
          </w:p>
        </w:tc>
        <w:tc>
          <w:tcPr>
            <w:tcW w:w="2246" w:type="dxa"/>
          </w:tcPr>
          <w:p w14:paraId="3C11C697" w14:textId="77777777" w:rsidR="00547FB5" w:rsidRPr="008971BF" w:rsidRDefault="00547FB5" w:rsidP="00812ACB">
            <w:pPr>
              <w:spacing w:before="0" w:after="0" w:line="304" w:lineRule="exact"/>
              <w:ind w:firstLine="0"/>
              <w:jc w:val="center"/>
            </w:pPr>
            <w:r w:rsidRPr="008971BF">
              <w:rPr>
                <w:b/>
                <w:bCs/>
                <w:color w:val="000000"/>
                <w:kern w:val="2"/>
                <w:szCs w:val="26"/>
              </w:rPr>
              <w:t xml:space="preserve">Ghi chú </w:t>
            </w:r>
          </w:p>
        </w:tc>
      </w:tr>
      <w:tr w:rsidR="00547FB5" w:rsidRPr="008971BF" w14:paraId="3689C293" w14:textId="77777777" w:rsidTr="009E1F89">
        <w:trPr>
          <w:trHeight w:hRule="exact" w:val="400"/>
        </w:trPr>
        <w:tc>
          <w:tcPr>
            <w:tcW w:w="605" w:type="dxa"/>
          </w:tcPr>
          <w:p w14:paraId="3DD36BA4" w14:textId="77777777" w:rsidR="00547FB5" w:rsidRPr="008971BF" w:rsidRDefault="00547FB5" w:rsidP="00812ACB">
            <w:pPr>
              <w:spacing w:before="0" w:after="0"/>
              <w:ind w:firstLine="0"/>
            </w:pPr>
          </w:p>
        </w:tc>
        <w:tc>
          <w:tcPr>
            <w:tcW w:w="3742" w:type="dxa"/>
          </w:tcPr>
          <w:p w14:paraId="72D5351D"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78637EC3"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1C02E7F7"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4F7CF3A7" w14:textId="77777777" w:rsidTr="009E1F89">
        <w:trPr>
          <w:trHeight w:hRule="exact" w:val="396"/>
        </w:trPr>
        <w:tc>
          <w:tcPr>
            <w:tcW w:w="605" w:type="dxa"/>
          </w:tcPr>
          <w:p w14:paraId="5DFA650E" w14:textId="77777777" w:rsidR="00547FB5" w:rsidRPr="008971BF" w:rsidRDefault="00547FB5" w:rsidP="00812ACB">
            <w:pPr>
              <w:spacing w:before="0" w:after="0"/>
              <w:ind w:firstLine="0"/>
            </w:pPr>
          </w:p>
        </w:tc>
        <w:tc>
          <w:tcPr>
            <w:tcW w:w="3742" w:type="dxa"/>
          </w:tcPr>
          <w:p w14:paraId="6A03BA40"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2C0D263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0F807E60"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392D543B" w14:textId="77777777" w:rsidTr="009E1F89">
        <w:trPr>
          <w:trHeight w:hRule="exact" w:val="400"/>
        </w:trPr>
        <w:tc>
          <w:tcPr>
            <w:tcW w:w="605" w:type="dxa"/>
          </w:tcPr>
          <w:p w14:paraId="079C3227" w14:textId="77777777" w:rsidR="00547FB5" w:rsidRPr="008971BF" w:rsidRDefault="00547FB5" w:rsidP="00812ACB">
            <w:pPr>
              <w:spacing w:before="0" w:after="0"/>
              <w:ind w:firstLine="0"/>
            </w:pPr>
          </w:p>
        </w:tc>
        <w:tc>
          <w:tcPr>
            <w:tcW w:w="3742" w:type="dxa"/>
          </w:tcPr>
          <w:p w14:paraId="0E3CA58A"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47A7486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77920DEE" w14:textId="77777777" w:rsidR="00547FB5" w:rsidRPr="008971BF" w:rsidRDefault="00547FB5" w:rsidP="00812ACB">
            <w:pPr>
              <w:spacing w:before="0" w:after="0" w:line="304" w:lineRule="exact"/>
              <w:ind w:firstLine="0"/>
            </w:pPr>
            <w:r w:rsidRPr="008971BF">
              <w:rPr>
                <w:color w:val="000000"/>
                <w:kern w:val="2"/>
                <w:szCs w:val="26"/>
              </w:rPr>
              <w:t xml:space="preserve"> </w:t>
            </w:r>
          </w:p>
        </w:tc>
      </w:tr>
    </w:tbl>
    <w:p w14:paraId="1B051D26" w14:textId="77777777" w:rsidR="00547FB5" w:rsidRPr="008971BF" w:rsidRDefault="00547FB5" w:rsidP="00812ACB">
      <w:pPr>
        <w:spacing w:line="20" w:lineRule="exact"/>
        <w:ind w:firstLine="0"/>
        <w:sectPr w:rsidR="00547FB5" w:rsidRPr="008971BF" w:rsidSect="00547FB5">
          <w:headerReference w:type="default" r:id="rId14"/>
          <w:footerReference w:type="default" r:id="rId15"/>
          <w:pgSz w:w="11905" w:h="16840"/>
          <w:pgMar w:top="1701" w:right="1067" w:bottom="1210" w:left="2046" w:header="1205" w:footer="846" w:gutter="0"/>
          <w:cols w:space="720"/>
        </w:sectPr>
      </w:pPr>
    </w:p>
    <w:p w14:paraId="2E3BF9BF" w14:textId="77777777" w:rsidR="00547FB5" w:rsidRPr="008971BF" w:rsidRDefault="00547FB5" w:rsidP="00812ACB">
      <w:pPr>
        <w:spacing w:line="20" w:lineRule="exact"/>
        <w:ind w:firstLine="0"/>
      </w:pPr>
      <w:bookmarkStart w:id="10" w:name="p2w_bm4"/>
      <w:bookmarkStart w:id="11" w:name="p2w_bm5"/>
      <w:bookmarkStart w:id="12" w:name="p2w_bm6"/>
      <w:bookmarkStart w:id="13" w:name="p2w_bm7"/>
      <w:bookmarkStart w:id="14" w:name="pgt6"/>
      <w:bookmarkEnd w:id="10"/>
      <w:bookmarkEnd w:id="11"/>
      <w:bookmarkEnd w:id="12"/>
      <w:bookmarkEnd w:id="13"/>
      <w:bookmarkEnd w:id="14"/>
    </w:p>
    <w:p w14:paraId="4DE8DE0A" w14:textId="77777777" w:rsidR="00547FB5" w:rsidRPr="008971BF" w:rsidRDefault="00547FB5" w:rsidP="00812ACB">
      <w:pPr>
        <w:pStyle w:val="Heading1"/>
        <w:spacing w:before="483" w:after="0" w:line="374" w:lineRule="exact"/>
        <w:rPr>
          <w:rFonts w:cs="Times New Roman"/>
        </w:rPr>
      </w:pPr>
      <w:bookmarkStart w:id="15" w:name="_Toc240967307"/>
      <w:r w:rsidRPr="008971BF">
        <w:rPr>
          <w:rFonts w:eastAsia="Times New Roman 2" w:cs="Times New Roman"/>
          <w:color w:val="000000"/>
          <w:kern w:val="2"/>
        </w:rPr>
        <w:t>CHƯƠNG 1.</w:t>
      </w:r>
      <w:r w:rsidRPr="008971BF">
        <w:rPr>
          <w:rFonts w:eastAsia="Arial" w:cs="Times New Roman"/>
          <w:color w:val="000000"/>
        </w:rPr>
        <w:t xml:space="preserve"> </w:t>
      </w:r>
      <w:r w:rsidRPr="008971BF">
        <w:rPr>
          <w:rFonts w:eastAsia="Times New Roman 2" w:cs="Times New Roman"/>
          <w:color w:val="000000"/>
          <w:kern w:val="2"/>
        </w:rPr>
        <w:t>GIỚI THIỆU</w:t>
      </w:r>
      <w:bookmarkEnd w:id="15"/>
      <w:r w:rsidRPr="008971BF">
        <w:rPr>
          <w:rFonts w:eastAsia="Times New Roman 2" w:cs="Times New Roman"/>
          <w:color w:val="000000"/>
          <w:kern w:val="2"/>
        </w:rPr>
        <w:t xml:space="preserve"> </w:t>
      </w:r>
    </w:p>
    <w:p w14:paraId="799B14AC" w14:textId="77777777" w:rsidR="00547FB5" w:rsidRPr="008971BF" w:rsidRDefault="00547FB5" w:rsidP="00063E7D">
      <w:pPr>
        <w:pStyle w:val="Heading2"/>
        <w:numPr>
          <w:ilvl w:val="0"/>
          <w:numId w:val="0"/>
        </w:numPr>
        <w:spacing w:before="561" w:line="280" w:lineRule="exact"/>
        <w:rPr>
          <w:rFonts w:cs="Times New Roman"/>
        </w:rPr>
      </w:pPr>
      <w:bookmarkStart w:id="16" w:name="_Toc240967308"/>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Tổng Quan:</w:t>
      </w:r>
      <w:bookmarkEnd w:id="16"/>
    </w:p>
    <w:p w14:paraId="4D751207" w14:textId="77777777" w:rsidR="00547FB5" w:rsidRPr="008971BF" w:rsidRDefault="00547FB5" w:rsidP="00812ACB">
      <w:pPr>
        <w:pStyle w:val="Heading3"/>
        <w:numPr>
          <w:ilvl w:val="0"/>
          <w:numId w:val="4"/>
        </w:numPr>
        <w:tabs>
          <w:tab w:val="num" w:pos="720"/>
        </w:tabs>
        <w:spacing w:before="140" w:line="370" w:lineRule="exact"/>
        <w:ind w:left="0" w:firstLine="0"/>
        <w:rPr>
          <w:rFonts w:cs="Times New Roman"/>
          <w:color w:val="000000"/>
        </w:rPr>
      </w:pPr>
      <w:bookmarkStart w:id="17" w:name="_Toc240967309"/>
      <w:r w:rsidRPr="008971BF">
        <w:rPr>
          <w:rFonts w:eastAsia="Times New Roman 2" w:cs="Times New Roman"/>
          <w:color w:val="000000"/>
          <w:kern w:val="2"/>
        </w:rPr>
        <w:t>Khảo sát hiện trạng:</w:t>
      </w:r>
      <w:bookmarkEnd w:id="17"/>
    </w:p>
    <w:p w14:paraId="1F418703" w14:textId="77777777" w:rsidR="00547FB5" w:rsidRPr="008971BF" w:rsidRDefault="00547FB5" w:rsidP="00812ACB">
      <w:pPr>
        <w:spacing w:line="275" w:lineRule="exact"/>
        <w:ind w:firstLine="0"/>
      </w:pPr>
      <w:r w:rsidRPr="008971BF">
        <w:rPr>
          <w:rFonts w:eastAsia="Times New Roman 2"/>
          <w:color w:val="000000"/>
          <w:kern w:val="2"/>
          <w:sz w:val="24"/>
        </w:rPr>
        <w:t>Tiếp nhận –</w:t>
      </w:r>
      <w:r w:rsidRPr="008971BF">
        <w:rPr>
          <w:color w:val="000000"/>
          <w:kern w:val="2"/>
          <w:sz w:val="24"/>
        </w:rPr>
        <w:t xml:space="preserve"> </w:t>
      </w:r>
      <w:r w:rsidRPr="008971BF">
        <w:rPr>
          <w:rFonts w:eastAsia="Times New Roman 2"/>
          <w:color w:val="000000"/>
          <w:kern w:val="2"/>
          <w:sz w:val="24"/>
        </w:rPr>
        <w:t xml:space="preserve">phân luồng và xếp hàng thủ công: Khi đồng thời có bệnh nhân cấp cứu, đã đặt lịch, người già/trẻ em và khách vãng lai, việc xác định thứ tự ưu tiên nếu thực hiện thủ công dễ phát sinh xung đột thứ tự, chờ đợi và phân luồng không thống nhất. Hệ </w:t>
      </w:r>
      <w:r w:rsidRPr="008971BF">
        <w:rPr>
          <w:color w:val="000000"/>
          <w:kern w:val="2"/>
          <w:sz w:val="24"/>
        </w:rPr>
        <w:t>t</w:t>
      </w:r>
      <w:r w:rsidRPr="008971BF">
        <w:rPr>
          <w:rFonts w:eastAsia="Times New Roman 2"/>
          <w:color w:val="000000"/>
          <w:kern w:val="2"/>
          <w:sz w:val="24"/>
        </w:rPr>
        <w:t xml:space="preserve">hống cần quản lý trạng thái tiếp nhận, lịch hẹn và logic hàng đợi theo nhóm đối tượng. </w:t>
      </w:r>
      <w:r w:rsidRPr="008971BF">
        <w:rPr>
          <w:color w:val="000000"/>
          <w:kern w:val="2"/>
          <w:sz w:val="24"/>
        </w:rPr>
        <w:t xml:space="preserve"> Khám/CLS </w:t>
      </w:r>
      <w:r w:rsidRPr="008971BF">
        <w:rPr>
          <w:rFonts w:eastAsia="Times New Roman 2"/>
          <w:color w:val="000000"/>
          <w:kern w:val="2"/>
          <w:sz w:val="24"/>
        </w:rPr>
        <w:t>–</w:t>
      </w:r>
      <w:r w:rsidRPr="008971BF">
        <w:rPr>
          <w:color w:val="000000"/>
          <w:kern w:val="2"/>
          <w:sz w:val="24"/>
        </w:rPr>
        <w:t xml:space="preserve"> </w:t>
      </w:r>
      <w:r w:rsidRPr="008971BF">
        <w:rPr>
          <w:rFonts w:eastAsia="Times New Roman 2"/>
          <w:color w:val="000000"/>
          <w:kern w:val="2"/>
          <w:sz w:val="24"/>
        </w:rPr>
        <w:t xml:space="preserve">thông tin bị chia cắt giữa các khâu: Bác sĩ chỉ định CLS, bệnh nhân thanh toán, kỹ thuật viên thực hiện và nhập kết quả, sau đó bác sĩ mới tiếp nhận kết quả. Nếu quản lý bằng giấy/Excel, việc đối chiếu phiếu chỉ định, trạng thái thanh toán và kết quả CLS dễ tạo ra độ trễ hoặc sai lệch. Hệ thống được định hướng cho phép kỹ thuật viên nhập kết quả trực tiếp và bác sĩ nhận thông báo trên màn hình. </w:t>
      </w:r>
    </w:p>
    <w:p w14:paraId="2FE54A38" w14:textId="77777777" w:rsidR="00547FB5" w:rsidRPr="008971BF" w:rsidRDefault="00547FB5" w:rsidP="00812ACB">
      <w:pPr>
        <w:spacing w:line="275" w:lineRule="exact"/>
        <w:ind w:firstLine="0"/>
      </w:pPr>
      <w:r w:rsidRPr="008971BF">
        <w:rPr>
          <w:rFonts w:eastAsia="Times New Roman 2"/>
          <w:color w:val="000000"/>
          <w:kern w:val="2"/>
          <w:sz w:val="24"/>
        </w:rPr>
        <w:t>Kho Dược –</w:t>
      </w:r>
      <w:r w:rsidRPr="008971BF">
        <w:rPr>
          <w:color w:val="000000"/>
          <w:kern w:val="2"/>
          <w:sz w:val="24"/>
        </w:rPr>
        <w:t xml:space="preserve"> </w:t>
      </w:r>
      <w:r w:rsidRPr="008971BF">
        <w:rPr>
          <w:rFonts w:eastAsia="Times New Roman 2"/>
          <w:color w:val="000000"/>
          <w:kern w:val="2"/>
          <w:sz w:val="24"/>
        </w:rPr>
        <w:t xml:space="preserve">khó kiểm soát tồn kho, lô và hạn dùng: Quy trình yêu cầu thuốc không được kê khi đã hết tồn kho và kho phải quản lý theo Số lô + Hạn dùng, đồng thời có quy tắc FEFO và cảnh báo thuốc gần hết hạn. Nếu theo dõi thủ công/Excel, việc đối chiếu tồn thực tế, lô thuốc và hạn dùng trước khi xuất có nguy cơ chậm và không đồng bộ với đơn thuốc. </w:t>
      </w:r>
    </w:p>
    <w:p w14:paraId="0A5D0ECE" w14:textId="77777777" w:rsidR="00547FB5" w:rsidRPr="008971BF" w:rsidRDefault="00547FB5" w:rsidP="00812ACB">
      <w:pPr>
        <w:spacing w:before="119" w:line="276" w:lineRule="exact"/>
        <w:ind w:firstLine="0"/>
      </w:pPr>
      <w:r w:rsidRPr="008971BF">
        <w:rPr>
          <w:color w:val="000000"/>
          <w:kern w:val="2"/>
          <w:sz w:val="24"/>
        </w:rPr>
        <w:t xml:space="preserve">Thanh toán </w:t>
      </w:r>
      <w:r w:rsidRPr="008971BF">
        <w:rPr>
          <w:rFonts w:eastAsia="Times New Roman 2"/>
          <w:color w:val="000000"/>
          <w:kern w:val="2"/>
          <w:sz w:val="24"/>
        </w:rPr>
        <w:t>–</w:t>
      </w:r>
      <w:r w:rsidRPr="008971BF">
        <w:rPr>
          <w:color w:val="000000"/>
          <w:kern w:val="2"/>
          <w:sz w:val="24"/>
        </w:rPr>
        <w:t xml:space="preserve"> </w:t>
      </w:r>
      <w:r w:rsidRPr="008971BF">
        <w:rPr>
          <w:rFonts w:eastAsia="Times New Roman 2"/>
          <w:color w:val="000000"/>
          <w:kern w:val="2"/>
          <w:sz w:val="24"/>
        </w:rPr>
        <w:t>khó kiểm soát hóa đơn, hủy phiếu và đối soát: Quy trình yêu cầu mỗi giao dịch có hóa đơn/biên lai điện tử với mã duy nhất, đồng thời phiếu thu không được hủy nếu chưa được Trưởng ca/Kế toán trưởng phê duyệt. Nếu xử lý thủ công, việc đối chiếu dịch vụ –</w:t>
      </w:r>
      <w:r w:rsidRPr="008971BF">
        <w:rPr>
          <w:color w:val="000000"/>
          <w:kern w:val="2"/>
          <w:sz w:val="24"/>
        </w:rPr>
        <w:t xml:space="preserve"> </w:t>
      </w:r>
      <w:r w:rsidRPr="008971BF">
        <w:rPr>
          <w:rFonts w:eastAsia="Times New Roman 2"/>
          <w:color w:val="000000"/>
          <w:kern w:val="2"/>
          <w:sz w:val="24"/>
        </w:rPr>
        <w:t>số tiền –</w:t>
      </w:r>
      <w:r w:rsidRPr="008971BF">
        <w:rPr>
          <w:color w:val="000000"/>
          <w:kern w:val="2"/>
          <w:sz w:val="24"/>
        </w:rPr>
        <w:t xml:space="preserve"> </w:t>
      </w:r>
      <w:r w:rsidRPr="008971BF">
        <w:rPr>
          <w:rFonts w:eastAsia="Times New Roman 2"/>
          <w:color w:val="000000"/>
          <w:kern w:val="2"/>
          <w:sz w:val="24"/>
        </w:rPr>
        <w:t>hóa đơn –</w:t>
      </w:r>
      <w:r w:rsidRPr="008971BF">
        <w:rPr>
          <w:color w:val="000000"/>
          <w:kern w:val="2"/>
          <w:sz w:val="24"/>
        </w:rPr>
        <w:t xml:space="preserve"> </w:t>
      </w:r>
      <w:r w:rsidRPr="008971BF">
        <w:rPr>
          <w:rFonts w:eastAsia="Times New Roman 2"/>
          <w:color w:val="000000"/>
          <w:kern w:val="2"/>
          <w:sz w:val="24"/>
        </w:rPr>
        <w:t>người thực hiện –</w:t>
      </w:r>
      <w:r w:rsidRPr="008971BF">
        <w:rPr>
          <w:color w:val="000000"/>
          <w:kern w:val="2"/>
          <w:sz w:val="24"/>
        </w:rPr>
        <w:t xml:space="preserve"> </w:t>
      </w:r>
      <w:r w:rsidRPr="008971BF">
        <w:rPr>
          <w:rFonts w:eastAsia="Times New Roman 2"/>
          <w:color w:val="000000"/>
          <w:kern w:val="2"/>
          <w:sz w:val="24"/>
        </w:rPr>
        <w:t>người duyệt dễ phức tạp, đặc biệt khi phát sinh sai sót cần hủy giao dịch.</w:t>
      </w:r>
    </w:p>
    <w:p w14:paraId="2F0D9AC0" w14:textId="77777777" w:rsidR="00547FB5" w:rsidRPr="008971BF" w:rsidRDefault="00547FB5" w:rsidP="00812ACB">
      <w:pPr>
        <w:pStyle w:val="Heading3"/>
        <w:numPr>
          <w:ilvl w:val="0"/>
          <w:numId w:val="5"/>
        </w:numPr>
        <w:spacing w:before="111" w:line="304" w:lineRule="exact"/>
        <w:ind w:left="0" w:firstLine="0"/>
        <w:rPr>
          <w:rFonts w:cs="Times New Roman"/>
          <w:color w:val="000000"/>
        </w:rPr>
      </w:pPr>
      <w:bookmarkStart w:id="18" w:name="_Toc240967310"/>
      <w:r w:rsidRPr="008971BF">
        <w:rPr>
          <w:rFonts w:eastAsia="Times New Roman 2" w:cs="Times New Roman"/>
          <w:color w:val="000000"/>
          <w:kern w:val="2"/>
        </w:rPr>
        <w:t>Quy trình nghiệp vụ</w:t>
      </w:r>
      <w:r w:rsidRPr="008971BF">
        <w:rPr>
          <w:rFonts w:cs="Times New Roman"/>
          <w:color w:val="000000"/>
          <w:kern w:val="2"/>
        </w:rPr>
        <w:t>:</w:t>
      </w:r>
      <w:bookmarkEnd w:id="18"/>
    </w:p>
    <w:p w14:paraId="37F68E25" w14:textId="77777777" w:rsidR="00547FB5" w:rsidRPr="008971BF" w:rsidRDefault="00547FB5" w:rsidP="00812ACB">
      <w:pPr>
        <w:spacing w:before="335" w:line="275"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1: </w:t>
      </w:r>
      <w:r w:rsidRPr="008971BF">
        <w:rPr>
          <w:rFonts w:eastAsia="Times New Roman 2"/>
          <w:b/>
          <w:bCs/>
          <w:color w:val="000000"/>
          <w:kern w:val="2"/>
          <w:sz w:val="24"/>
        </w:rPr>
        <w:t>Tiếp nhận</w:t>
      </w:r>
    </w:p>
    <w:p w14:paraId="08B7E57B" w14:textId="77777777" w:rsidR="00547FB5" w:rsidRPr="008971BF" w:rsidRDefault="00547FB5" w:rsidP="00812ACB">
      <w:pPr>
        <w:spacing w:line="280" w:lineRule="exact"/>
        <w:ind w:firstLine="0"/>
      </w:pPr>
      <w:r w:rsidRPr="008971BF">
        <w:rPr>
          <w:rFonts w:eastAsia="Times New Roman 2"/>
          <w:color w:val="000000"/>
          <w:kern w:val="2"/>
          <w:sz w:val="24"/>
        </w:rPr>
        <w:t xml:space="preserve">Bệnh nhân đến quầy lễ tân (hoặc đặt lịch online)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Hệ thống ghi nhận thông tin, phân luồng theo chuyên khoa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Cấp số thứ tự và chỉ định phòng khám.</w:t>
      </w:r>
    </w:p>
    <w:p w14:paraId="11EB5077" w14:textId="77777777" w:rsidR="00547FB5" w:rsidRPr="008971BF" w:rsidRDefault="00547FB5" w:rsidP="00812ACB">
      <w:pPr>
        <w:spacing w:line="275"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2: </w:t>
      </w:r>
      <w:r w:rsidRPr="008971BF">
        <w:rPr>
          <w:rFonts w:eastAsia="Times New Roman 2"/>
          <w:b/>
          <w:bCs/>
          <w:color w:val="000000"/>
          <w:kern w:val="2"/>
          <w:sz w:val="24"/>
        </w:rPr>
        <w:t>Khám bệnh ban đầu</w:t>
      </w:r>
    </w:p>
    <w:p w14:paraId="0B7AA23A" w14:textId="77777777" w:rsidR="00547FB5" w:rsidRPr="008971BF" w:rsidRDefault="00547FB5" w:rsidP="00812ACB">
      <w:pPr>
        <w:spacing w:line="280" w:lineRule="exact"/>
        <w:ind w:firstLine="0"/>
      </w:pPr>
      <w:r w:rsidRPr="008971BF">
        <w:rPr>
          <w:rFonts w:eastAsia="Times New Roman 2"/>
          <w:color w:val="000000"/>
          <w:kern w:val="2"/>
          <w:sz w:val="24"/>
        </w:rPr>
        <w:t xml:space="preserve">Bác sĩ chuyên khoa khám lâm sàng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Ra chỉ định thực hiện Cận lâm sàng (xét nghiệm, siêu âm, chụp X</w:t>
      </w:r>
      <w:r w:rsidRPr="008971BF">
        <w:rPr>
          <w:color w:val="000000"/>
          <w:kern w:val="2"/>
          <w:sz w:val="24"/>
        </w:rPr>
        <w:t>-</w:t>
      </w:r>
      <w:r w:rsidRPr="008971BF">
        <w:rPr>
          <w:rFonts w:eastAsia="Times New Roman 2"/>
          <w:color w:val="000000"/>
          <w:kern w:val="2"/>
          <w:sz w:val="24"/>
        </w:rPr>
        <w:t>quang) nếu cần.</w:t>
      </w:r>
    </w:p>
    <w:p w14:paraId="7AAE3900" w14:textId="77777777" w:rsidR="00547FB5" w:rsidRPr="008971BF" w:rsidRDefault="00547FB5" w:rsidP="00812ACB">
      <w:pPr>
        <w:spacing w:line="280"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3: </w:t>
      </w:r>
      <w:r w:rsidRPr="008971BF">
        <w:rPr>
          <w:rFonts w:eastAsia="Times New Roman 2"/>
          <w:b/>
          <w:bCs/>
          <w:color w:val="000000"/>
          <w:kern w:val="2"/>
          <w:sz w:val="24"/>
        </w:rPr>
        <w:t>Thực hiện Cận lâm sàng &amp; Trả kết quả</w:t>
      </w:r>
    </w:p>
    <w:p w14:paraId="08CD9C1B" w14:textId="77777777" w:rsidR="00547FB5" w:rsidRPr="008971BF" w:rsidRDefault="00547FB5" w:rsidP="00812ACB">
      <w:pPr>
        <w:spacing w:line="281" w:lineRule="exact"/>
        <w:ind w:firstLine="0"/>
      </w:pPr>
      <w:r w:rsidRPr="008971BF">
        <w:rPr>
          <w:rFonts w:eastAsia="Times New Roman 2"/>
          <w:color w:val="000000"/>
          <w:kern w:val="2"/>
          <w:sz w:val="24"/>
        </w:rPr>
        <w:t xml:space="preserve">Bệnh nhân thanh toán phí CLS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Kỹ thuật viên thực hiện kỹ thuật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Nhập kết quả trực tiếp lên hệ thống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Bác sĩ phòng khám nhận thông báo kết quả ngay trên màn </w:t>
      </w:r>
      <w:r w:rsidRPr="008971BF">
        <w:rPr>
          <w:color w:val="000000"/>
          <w:kern w:val="2"/>
          <w:sz w:val="24"/>
        </w:rPr>
        <w:t>hình.</w:t>
      </w:r>
    </w:p>
    <w:p w14:paraId="52EA68E3" w14:textId="77777777" w:rsidR="00547FB5" w:rsidRPr="008971BF" w:rsidRDefault="00547FB5" w:rsidP="00812ACB">
      <w:pPr>
        <w:spacing w:line="280"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4: </w:t>
      </w:r>
      <w:r w:rsidRPr="008971BF">
        <w:rPr>
          <w:rFonts w:eastAsia="Times New Roman 2"/>
          <w:b/>
          <w:bCs/>
          <w:color w:val="000000"/>
          <w:kern w:val="2"/>
          <w:sz w:val="24"/>
        </w:rPr>
        <w:t>Kết luận &amp; Kê đơn</w:t>
      </w:r>
    </w:p>
    <w:p w14:paraId="05C6A555" w14:textId="77777777" w:rsidR="00547FB5" w:rsidRPr="008971BF" w:rsidRDefault="00547FB5" w:rsidP="00812ACB">
      <w:pPr>
        <w:spacing w:line="275" w:lineRule="exact"/>
        <w:ind w:firstLine="0"/>
      </w:pPr>
      <w:r w:rsidRPr="008971BF">
        <w:rPr>
          <w:rFonts w:eastAsia="Times New Roman 2"/>
          <w:color w:val="000000"/>
          <w:kern w:val="2"/>
          <w:sz w:val="24"/>
        </w:rPr>
        <w:t>Bác sĩ chẩn đoán xác định, nhập mã bệnh ICD</w:t>
      </w:r>
      <w:r w:rsidRPr="008971BF">
        <w:rPr>
          <w:color w:val="000000"/>
          <w:kern w:val="2"/>
          <w:sz w:val="24"/>
        </w:rPr>
        <w:t>-</w:t>
      </w:r>
      <w:r w:rsidRPr="008971BF">
        <w:rPr>
          <w:rFonts w:eastAsia="Times New Roman 2"/>
          <w:color w:val="000000"/>
          <w:kern w:val="2"/>
          <w:sz w:val="24"/>
        </w:rPr>
        <w:t>10, kê đơn thuốc điện tử (kiểm tra tương tác thuốc tự động) và hẹn ngày tái khám.</w:t>
      </w:r>
    </w:p>
    <w:p w14:paraId="30C171B1" w14:textId="77777777" w:rsidR="00547FB5" w:rsidRPr="008971BF" w:rsidRDefault="00547FB5" w:rsidP="00812ACB">
      <w:pPr>
        <w:spacing w:line="275" w:lineRule="exact"/>
        <w:ind w:firstLine="0"/>
      </w:pPr>
      <w:r w:rsidRPr="008971BF">
        <w:rPr>
          <w:rFonts w:eastAsia="Times New Roman 2"/>
          <w:b/>
          <w:bCs/>
          <w:color w:val="000000"/>
          <w:kern w:val="2"/>
          <w:sz w:val="24"/>
        </w:rPr>
        <w:t>Bước 5</w:t>
      </w:r>
      <w:r w:rsidRPr="008971BF">
        <w:rPr>
          <w:b/>
          <w:bCs/>
          <w:color w:val="000000"/>
          <w:kern w:val="2"/>
          <w:sz w:val="24"/>
        </w:rPr>
        <w:t xml:space="preserve">: </w:t>
      </w:r>
      <w:r w:rsidRPr="008971BF">
        <w:rPr>
          <w:rFonts w:eastAsia="Times New Roman 2"/>
          <w:b/>
          <w:bCs/>
          <w:color w:val="000000"/>
          <w:kern w:val="2"/>
          <w:sz w:val="24"/>
        </w:rPr>
        <w:t>Thanh toán &amp; Nhận thuốc</w:t>
      </w:r>
    </w:p>
    <w:p w14:paraId="0833558B" w14:textId="77777777" w:rsidR="00547FB5" w:rsidRPr="008971BF" w:rsidRDefault="00547FB5" w:rsidP="00812ACB">
      <w:pPr>
        <w:spacing w:line="280" w:lineRule="exact"/>
        <w:ind w:firstLine="0"/>
      </w:pPr>
      <w:r w:rsidRPr="008971BF">
        <w:rPr>
          <w:rFonts w:eastAsia="Times New Roman 2"/>
          <w:color w:val="000000"/>
          <w:kern w:val="2"/>
          <w:sz w:val="24"/>
        </w:rPr>
        <w:t xml:space="preserve">Bệnh nhân đến quầy viện phí hoàn tất thanh toán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Quầy dược tiếp nhận đơn thuốc số, xuất kho và bàn giao thuốc kèm hướng dẫn sử dụng.</w:t>
      </w:r>
    </w:p>
    <w:p w14:paraId="3465587D" w14:textId="77777777" w:rsidR="00547FB5" w:rsidRPr="008971BF" w:rsidRDefault="00547FB5" w:rsidP="00812ACB">
      <w:pPr>
        <w:pageBreakBefore/>
        <w:spacing w:line="20" w:lineRule="exact"/>
        <w:ind w:firstLine="0"/>
      </w:pPr>
      <w:bookmarkStart w:id="19" w:name="p2w_bm8"/>
      <w:bookmarkStart w:id="20" w:name="p2w_bm9"/>
      <w:bookmarkStart w:id="21" w:name="p2w_bm10"/>
      <w:bookmarkStart w:id="22" w:name="pgt7"/>
      <w:bookmarkEnd w:id="19"/>
      <w:bookmarkEnd w:id="20"/>
      <w:bookmarkEnd w:id="21"/>
      <w:bookmarkEnd w:id="22"/>
    </w:p>
    <w:p w14:paraId="2F008695" w14:textId="77777777" w:rsidR="00547FB5" w:rsidRPr="008971BF" w:rsidRDefault="00547FB5" w:rsidP="00812ACB">
      <w:pPr>
        <w:pStyle w:val="Heading3"/>
        <w:numPr>
          <w:ilvl w:val="0"/>
          <w:numId w:val="6"/>
        </w:numPr>
        <w:spacing w:before="55" w:line="304" w:lineRule="exact"/>
        <w:ind w:left="0" w:firstLine="0"/>
        <w:rPr>
          <w:rFonts w:cs="Times New Roman"/>
          <w:color w:val="000000"/>
        </w:rPr>
      </w:pPr>
      <w:bookmarkStart w:id="23" w:name="_Toc240967311"/>
      <w:r w:rsidRPr="008971BF">
        <w:rPr>
          <w:rFonts w:eastAsia="Times New Roman 2" w:cs="Times New Roman"/>
          <w:color w:val="000000"/>
          <w:kern w:val="2"/>
        </w:rPr>
        <w:t>Quy định</w:t>
      </w:r>
      <w:bookmarkEnd w:id="23"/>
    </w:p>
    <w:p w14:paraId="4237CD6F" w14:textId="77777777" w:rsidR="00547FB5" w:rsidRPr="008971BF" w:rsidRDefault="00547FB5" w:rsidP="00812ACB">
      <w:pPr>
        <w:spacing w:before="60" w:line="275" w:lineRule="exact"/>
        <w:ind w:firstLine="0"/>
      </w:pPr>
      <w:r w:rsidRPr="008971BF">
        <w:rPr>
          <w:rFonts w:eastAsia="Times New Roman 2"/>
          <w:color w:val="000000"/>
          <w:kern w:val="2"/>
          <w:sz w:val="24"/>
        </w:rPr>
        <w:t>Bảo mật &amp; Phân quyền: Mỗi nhân viên (Bác sĩ, Dược sĩ, Thu ngân, Tiếp tân, Admin) chỉ được truy cập đúng phạm vi quyền hạn theo vai trò; hồ sơ bệnh án chỉ mở quyền sửa đổi trong ca trực.</w:t>
      </w:r>
    </w:p>
    <w:p w14:paraId="71D0E3DA" w14:textId="77777777" w:rsidR="00547FB5" w:rsidRPr="008971BF" w:rsidRDefault="00547FB5" w:rsidP="00812ACB">
      <w:pPr>
        <w:spacing w:line="275" w:lineRule="exact"/>
        <w:ind w:firstLine="0"/>
      </w:pPr>
      <w:r w:rsidRPr="008971BF">
        <w:rPr>
          <w:rFonts w:eastAsia="Times New Roman 2"/>
          <w:color w:val="000000"/>
          <w:kern w:val="2"/>
          <w:sz w:val="24"/>
        </w:rPr>
        <w:t>Mã hóa danh mục y tế: Chẩn đoán bắt buộc sử dụng chuẩn mã bệnh ICD</w:t>
      </w:r>
      <w:r w:rsidRPr="008971BF">
        <w:rPr>
          <w:color w:val="000000"/>
          <w:kern w:val="2"/>
          <w:sz w:val="24"/>
        </w:rPr>
        <w:t>-</w:t>
      </w:r>
      <w:r w:rsidRPr="008971BF">
        <w:rPr>
          <w:rFonts w:eastAsia="Times New Roman 2"/>
          <w:color w:val="000000"/>
          <w:kern w:val="2"/>
          <w:sz w:val="24"/>
        </w:rPr>
        <w:t>10; danh mục kỹ thuật và thuốc tuân thủ quy định Bộ Y tế.</w:t>
      </w:r>
    </w:p>
    <w:p w14:paraId="75C21BCD" w14:textId="77777777" w:rsidR="00547FB5" w:rsidRPr="008971BF" w:rsidRDefault="00547FB5" w:rsidP="00812ACB">
      <w:pPr>
        <w:spacing w:line="276" w:lineRule="exact"/>
        <w:ind w:firstLine="0"/>
      </w:pPr>
      <w:r w:rsidRPr="008971BF">
        <w:rPr>
          <w:rFonts w:eastAsia="Times New Roman 2"/>
          <w:color w:val="000000"/>
          <w:kern w:val="2"/>
          <w:sz w:val="24"/>
        </w:rPr>
        <w:t>Kê đơn &amp; Cảnh báo an toàn: Không cho phép kê thuốc đã hết tồn kho thực tế; hệ thống bắt buộc cảnh báo khi có tương tác thuốc nguy hiểm hoặc kê vượt quá liều tối đa.</w:t>
      </w:r>
      <w:r w:rsidRPr="008971BF">
        <w:rPr>
          <w:color w:val="000000"/>
          <w:kern w:val="2"/>
          <w:sz w:val="24"/>
        </w:rPr>
        <w:t xml:space="preserve"> </w:t>
      </w:r>
      <w:r w:rsidRPr="008971BF">
        <w:rPr>
          <w:rFonts w:eastAsia="Times New Roman 2"/>
          <w:color w:val="000000"/>
          <w:kern w:val="2"/>
          <w:sz w:val="24"/>
        </w:rPr>
        <w:t>Hóa đơn &amp; Thanh toán: Mỗi giao dịch phát sinh phải có biên lai/hóa đơn điện tử có mã định danh duy nhất; không thể hủy phiếu thu nếu chưa qua phê duyệt của Trưởng ca/Kế toán trưởng.</w:t>
      </w:r>
    </w:p>
    <w:p w14:paraId="32B1802F" w14:textId="77777777" w:rsidR="00547FB5" w:rsidRPr="008971BF" w:rsidRDefault="00547FB5" w:rsidP="00063E7D">
      <w:pPr>
        <w:pStyle w:val="Heading2"/>
        <w:numPr>
          <w:ilvl w:val="0"/>
          <w:numId w:val="0"/>
        </w:numPr>
        <w:spacing w:before="60" w:line="304" w:lineRule="exact"/>
        <w:rPr>
          <w:rFonts w:cs="Times New Roman"/>
        </w:rPr>
      </w:pPr>
      <w:bookmarkStart w:id="24" w:name="_Toc240967312"/>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Phạm vi đề tài:</w:t>
      </w:r>
      <w:bookmarkEnd w:id="24"/>
    </w:p>
    <w:p w14:paraId="5E8F5687" w14:textId="77777777" w:rsidR="00547FB5" w:rsidRPr="008971BF" w:rsidRDefault="00547FB5" w:rsidP="00812ACB">
      <w:pPr>
        <w:spacing w:before="60" w:line="300" w:lineRule="exact"/>
        <w:ind w:firstLine="0"/>
      </w:pPr>
      <w:r w:rsidRPr="008971BF">
        <w:rPr>
          <w:rFonts w:eastAsia="Times New Roman 2"/>
          <w:color w:val="000000"/>
          <w:kern w:val="2"/>
          <w:szCs w:val="26"/>
        </w:rPr>
        <w:t>Hệ thống giải quyết toàn bộ quy trình vận hành cốt lõi của một phòng khám nha khoa. Các nghiệp vụ này bao gồm từ khâu tương tác ban đầu với bệnh nhân (cung cấp thông tin, đặt lịch hẹn), tiếp nhận và quản lý hồ sơ, cho đến toàn bộ quy trình chuyên môn y tế (khám, chẩn đoán, lập kế hoạch, thực hiện điều trị, kê đơn). Bên cạnh đó, hệ thống bao quát các nghiệp vụ về tài chính (lập hóa đơn, thanh toán) và công tác quản trị (quản lý dịch vụ, bảng giá, nhân viên và báo cáo hoạt động).</w:t>
      </w:r>
    </w:p>
    <w:p w14:paraId="3BF74F83" w14:textId="77777777" w:rsidR="00547FB5" w:rsidRPr="008971BF" w:rsidRDefault="00547FB5" w:rsidP="00063E7D">
      <w:pPr>
        <w:pStyle w:val="Heading2"/>
        <w:numPr>
          <w:ilvl w:val="0"/>
          <w:numId w:val="0"/>
        </w:numPr>
        <w:spacing w:before="60" w:line="304" w:lineRule="exact"/>
        <w:rPr>
          <w:rFonts w:cs="Times New Roman"/>
        </w:rPr>
      </w:pPr>
      <w:bookmarkStart w:id="25" w:name="_Toc240967313"/>
      <w:r w:rsidRPr="008971BF">
        <w:rPr>
          <w:rFonts w:cs="Times New Roman"/>
          <w:color w:val="000000"/>
          <w:kern w:val="2"/>
          <w:szCs w:val="26"/>
        </w:rPr>
        <w:t>III.</w:t>
      </w:r>
      <w:r w:rsidRPr="008971BF">
        <w:rPr>
          <w:rFonts w:eastAsia="Arial" w:cs="Times New Roman"/>
          <w:color w:val="000000"/>
          <w:szCs w:val="26"/>
        </w:rPr>
        <w:t xml:space="preserve"> </w:t>
      </w:r>
      <w:r w:rsidRPr="008971BF">
        <w:rPr>
          <w:rFonts w:eastAsia="Times New Roman 2" w:cs="Times New Roman"/>
          <w:color w:val="000000"/>
          <w:kern w:val="2"/>
          <w:szCs w:val="26"/>
        </w:rPr>
        <w:t xml:space="preserve">Danh sách các câu hỏi khi thu thập </w:t>
      </w:r>
      <w:r w:rsidRPr="008971BF">
        <w:rPr>
          <w:rFonts w:cs="Times New Roman"/>
          <w:color w:val="000000"/>
          <w:kern w:val="2"/>
          <w:szCs w:val="26"/>
        </w:rPr>
        <w:t xml:space="preserve">và làm rõ </w:t>
      </w:r>
      <w:r w:rsidRPr="008971BF">
        <w:rPr>
          <w:rFonts w:eastAsia="Times New Roman 2" w:cs="Times New Roman"/>
          <w:color w:val="000000"/>
          <w:kern w:val="2"/>
          <w:szCs w:val="26"/>
        </w:rPr>
        <w:t>yêu cầu</w:t>
      </w:r>
      <w:r w:rsidRPr="008971BF">
        <w:rPr>
          <w:rFonts w:cs="Times New Roman"/>
          <w:color w:val="000000"/>
          <w:kern w:val="2"/>
          <w:szCs w:val="26"/>
        </w:rPr>
        <w:t xml:space="preserve"> </w:t>
      </w:r>
      <w:r w:rsidRPr="008971BF">
        <w:rPr>
          <w:rFonts w:eastAsia="Times New Roman 2" w:cs="Times New Roman"/>
          <w:color w:val="000000"/>
          <w:kern w:val="2"/>
          <w:szCs w:val="26"/>
        </w:rPr>
        <w:t>của ứng dụng</w:t>
      </w:r>
      <w:bookmarkEnd w:id="25"/>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7FD3E570" w14:textId="77777777" w:rsidTr="009E1F89">
        <w:trPr>
          <w:trHeight w:hRule="exact" w:val="370"/>
        </w:trPr>
        <w:tc>
          <w:tcPr>
            <w:tcW w:w="755" w:type="dxa"/>
          </w:tcPr>
          <w:p w14:paraId="19B21F99"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6172DD3D"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E9E50E5"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6A920B99"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521B58FE" w14:textId="77777777" w:rsidTr="009E1F89">
        <w:trPr>
          <w:trHeight w:val="5327"/>
        </w:trPr>
        <w:tc>
          <w:tcPr>
            <w:tcW w:w="755" w:type="dxa"/>
          </w:tcPr>
          <w:p w14:paraId="7F15F95D" w14:textId="77777777" w:rsidR="00547FB5" w:rsidRPr="008971BF" w:rsidRDefault="00547FB5" w:rsidP="00812ACB">
            <w:pPr>
              <w:spacing w:before="0" w:after="0" w:line="281" w:lineRule="exact"/>
              <w:ind w:firstLine="0"/>
            </w:pPr>
            <w:r w:rsidRPr="008971BF">
              <w:rPr>
                <w:color w:val="000000"/>
                <w:kern w:val="2"/>
                <w:sz w:val="24"/>
              </w:rPr>
              <w:t xml:space="preserve">1. </w:t>
            </w:r>
          </w:p>
        </w:tc>
        <w:tc>
          <w:tcPr>
            <w:tcW w:w="2517" w:type="dxa"/>
          </w:tcPr>
          <w:p w14:paraId="090C526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Liên quan đến việc tiếp </w:t>
            </w:r>
          </w:p>
          <w:p w14:paraId="38C22FB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nhận bệnh nhân ưu tiên. </w:t>
            </w:r>
          </w:p>
          <w:p w14:paraId="0CADEB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Khi tiếp nhận đồng thời </w:t>
            </w:r>
          </w:p>
          <w:p w14:paraId="0730942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bệnh nhân thường, bệnh </w:t>
            </w:r>
          </w:p>
          <w:p w14:paraId="6DB038F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nhân cấp cứu và người </w:t>
            </w:r>
          </w:p>
          <w:p w14:paraId="1C854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già/trẻ em, chúng tôi đề </w:t>
            </w:r>
          </w:p>
          <w:p w14:paraId="3FD391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xuất thứ tự ưu tiên </w:t>
            </w:r>
          </w:p>
          <w:p w14:paraId="3286A442" w14:textId="77777777" w:rsidR="00547FB5" w:rsidRPr="008971BF" w:rsidRDefault="00547FB5" w:rsidP="00812ACB">
            <w:pPr>
              <w:spacing w:before="0" w:after="0" w:line="365" w:lineRule="exact"/>
              <w:ind w:firstLine="0"/>
            </w:pPr>
            <w:r w:rsidRPr="008971BF">
              <w:rPr>
                <w:rFonts w:eastAsia="Times New Roman 2"/>
                <w:color w:val="000000"/>
                <w:kern w:val="2"/>
                <w:sz w:val="24"/>
              </w:rPr>
              <w:t xml:space="preserve">khám: Cấp cứu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Đã </w:t>
            </w:r>
          </w:p>
          <w:p w14:paraId="7258387D" w14:textId="77777777" w:rsidR="00547FB5" w:rsidRPr="008971BF" w:rsidRDefault="00547FB5" w:rsidP="00812ACB">
            <w:pPr>
              <w:spacing w:before="0" w:after="0" w:line="370" w:lineRule="exact"/>
              <w:ind w:firstLine="0"/>
            </w:pPr>
            <w:r w:rsidRPr="008971BF">
              <w:rPr>
                <w:rFonts w:eastAsia="Times New Roman 2"/>
                <w:color w:val="000000"/>
                <w:kern w:val="2"/>
                <w:sz w:val="24"/>
              </w:rPr>
              <w:t xml:space="preserve">đặt lịch hẹn trước </w:t>
            </w:r>
            <w:r w:rsidRPr="008971BF">
              <w:rPr>
                <w:rFonts w:eastAsia="Cambria"/>
                <w:color w:val="000000"/>
                <w:sz w:val="24"/>
              </w:rPr>
              <w:t>→</w:t>
            </w:r>
            <w:r w:rsidRPr="008971BF">
              <w:rPr>
                <w:color w:val="000000"/>
                <w:kern w:val="2"/>
                <w:sz w:val="24"/>
              </w:rPr>
              <w:t xml:space="preserve"> </w:t>
            </w:r>
          </w:p>
          <w:p w14:paraId="3D7BFC4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w:t>
            </w:r>
            <w:r w:rsidRPr="008971BF">
              <w:rPr>
                <w:rFonts w:eastAsia="Cambria"/>
                <w:color w:val="000000"/>
                <w:sz w:val="24"/>
              </w:rPr>
              <w:t>→</w:t>
            </w:r>
            <w:r w:rsidRPr="008971BF">
              <w:rPr>
                <w:color w:val="000000"/>
                <w:kern w:val="2"/>
                <w:sz w:val="24"/>
              </w:rPr>
              <w:t xml:space="preserve"> </w:t>
            </w:r>
          </w:p>
          <w:p w14:paraId="588B47ED" w14:textId="77777777" w:rsidR="00547FB5" w:rsidRPr="008971BF" w:rsidRDefault="00547FB5" w:rsidP="00812ACB">
            <w:pPr>
              <w:spacing w:before="0" w:after="0" w:line="355" w:lineRule="exact"/>
              <w:ind w:firstLine="0"/>
            </w:pPr>
            <w:r w:rsidRPr="008971BF">
              <w:rPr>
                <w:color w:val="000000"/>
                <w:kern w:val="2"/>
                <w:sz w:val="24"/>
              </w:rPr>
              <w:t xml:space="preserve">Khách vãng lai. Phòng </w:t>
            </w:r>
          </w:p>
          <w:p w14:paraId="72533825"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khám có đồng ý với thứ </w:t>
            </w:r>
          </w:p>
          <w:p w14:paraId="7D9DD69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tự phân luồng này không </w:t>
            </w:r>
          </w:p>
          <w:p w14:paraId="2B3ED93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hay có quy định ưu tiên </w:t>
            </w:r>
          </w:p>
          <w:p w14:paraId="251F0166" w14:textId="77777777" w:rsidR="00547FB5" w:rsidRPr="008971BF" w:rsidRDefault="00547FB5" w:rsidP="00812ACB">
            <w:pPr>
              <w:spacing w:before="0" w:after="0" w:line="281" w:lineRule="exact"/>
              <w:ind w:firstLine="0"/>
            </w:pPr>
            <w:r w:rsidRPr="008971BF">
              <w:rPr>
                <w:color w:val="000000"/>
                <w:kern w:val="2"/>
                <w:sz w:val="24"/>
              </w:rPr>
              <w:t xml:space="preserve">riêng? </w:t>
            </w:r>
          </w:p>
        </w:tc>
        <w:tc>
          <w:tcPr>
            <w:tcW w:w="3176" w:type="dxa"/>
          </w:tcPr>
          <w:p w14:paraId="31855C4E"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Phòng khám thống nhất ưu tiên </w:t>
            </w:r>
          </w:p>
          <w:p w14:paraId="6432E34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bệnh nhân cấp cứu trước, tiếp </w:t>
            </w:r>
          </w:p>
          <w:p w14:paraId="0F468E9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theo là bệnh nhân đã đặt lịch, </w:t>
            </w:r>
          </w:p>
          <w:p w14:paraId="20D9D2C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và cuối cùng </w:t>
            </w:r>
          </w:p>
          <w:p w14:paraId="5F773F6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là khách vãng lai. Trường hợp </w:t>
            </w:r>
          </w:p>
          <w:p w14:paraId="7CC76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đặc biệt có thể điều chỉnh thứ </w:t>
            </w:r>
          </w:p>
          <w:p w14:paraId="083F0C3F" w14:textId="77777777" w:rsidR="00547FB5" w:rsidRPr="008971BF" w:rsidRDefault="00547FB5" w:rsidP="00812ACB">
            <w:pPr>
              <w:spacing w:before="0" w:after="0" w:line="281" w:lineRule="exact"/>
              <w:ind w:firstLine="0"/>
            </w:pPr>
            <w:r w:rsidRPr="008971BF">
              <w:rPr>
                <w:rFonts w:eastAsia="Times New Roman 2"/>
                <w:color w:val="000000"/>
                <w:kern w:val="2"/>
                <w:sz w:val="24"/>
              </w:rPr>
              <w:t>tự bởi nhân viên có quyền.</w:t>
            </w:r>
            <w:r w:rsidRPr="008971BF">
              <w:rPr>
                <w:color w:val="000000"/>
                <w:kern w:val="2"/>
                <w:sz w:val="24"/>
              </w:rPr>
              <w:t xml:space="preserve"> </w:t>
            </w:r>
          </w:p>
        </w:tc>
        <w:tc>
          <w:tcPr>
            <w:tcW w:w="2336" w:type="dxa"/>
          </w:tcPr>
          <w:p w14:paraId="75C57BD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Cần xử lý logic hàng </w:t>
            </w:r>
          </w:p>
          <w:p w14:paraId="342DC938"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đợi theo nhóm đối </w:t>
            </w:r>
          </w:p>
          <w:p w14:paraId="5B8D2D9A" w14:textId="77777777" w:rsidR="00547FB5" w:rsidRPr="008971BF" w:rsidRDefault="00547FB5" w:rsidP="00812ACB">
            <w:pPr>
              <w:spacing w:before="0" w:after="0" w:line="281" w:lineRule="exact"/>
              <w:ind w:firstLine="0"/>
            </w:pPr>
            <w:r w:rsidRPr="008971BF">
              <w:rPr>
                <w:rFonts w:eastAsia="Times New Roman 2"/>
                <w:color w:val="000000"/>
                <w:kern w:val="2"/>
                <w:sz w:val="24"/>
              </w:rPr>
              <w:t>tượng.</w:t>
            </w:r>
            <w:r w:rsidRPr="008971BF">
              <w:rPr>
                <w:color w:val="000000"/>
                <w:kern w:val="2"/>
                <w:sz w:val="24"/>
              </w:rPr>
              <w:t xml:space="preserve"> </w:t>
            </w:r>
          </w:p>
        </w:tc>
      </w:tr>
      <w:tr w:rsidR="00547FB5" w:rsidRPr="008971BF" w14:paraId="4E9DC905" w14:textId="77777777" w:rsidTr="009E1F89">
        <w:trPr>
          <w:trHeight w:val="956"/>
        </w:trPr>
        <w:tc>
          <w:tcPr>
            <w:tcW w:w="755" w:type="dxa"/>
          </w:tcPr>
          <w:p w14:paraId="7E31DF43" w14:textId="77777777" w:rsidR="00547FB5" w:rsidRPr="008971BF" w:rsidRDefault="00547FB5" w:rsidP="00812ACB">
            <w:pPr>
              <w:spacing w:before="0" w:after="0" w:line="281" w:lineRule="exact"/>
              <w:ind w:firstLine="0"/>
            </w:pPr>
            <w:r w:rsidRPr="008971BF">
              <w:rPr>
                <w:color w:val="000000"/>
                <w:kern w:val="2"/>
                <w:sz w:val="24"/>
              </w:rPr>
              <w:t xml:space="preserve">2. </w:t>
            </w:r>
          </w:p>
        </w:tc>
        <w:tc>
          <w:tcPr>
            <w:tcW w:w="2517" w:type="dxa"/>
          </w:tcPr>
          <w:p w14:paraId="5A4F09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trình chỉ định </w:t>
            </w:r>
          </w:p>
          <w:p w14:paraId="251DC6CD"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cận lâm sàng (CLS). Sau </w:t>
            </w:r>
          </w:p>
          <w:p w14:paraId="02606677"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khi bác sĩ kê phiếu chỉ </w:t>
            </w:r>
          </w:p>
        </w:tc>
        <w:tc>
          <w:tcPr>
            <w:tcW w:w="3176" w:type="dxa"/>
          </w:tcPr>
          <w:p w14:paraId="47479B5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Bệnh nhân cần hoàn tất thanh </w:t>
            </w:r>
          </w:p>
          <w:p w14:paraId="211FA76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toán phí CLS trước khi thực </w:t>
            </w:r>
          </w:p>
          <w:p w14:paraId="56663E36"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hiện dịch vụ. Sau khi thu ngân </w:t>
            </w:r>
          </w:p>
        </w:tc>
        <w:tc>
          <w:tcPr>
            <w:tcW w:w="2336" w:type="dxa"/>
          </w:tcPr>
          <w:p w14:paraId="2B6D7A01"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Ảnh hưởng trực tiếp </w:t>
            </w:r>
          </w:p>
          <w:p w14:paraId="21EE50C8"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đến trạng thái (Status) </w:t>
            </w:r>
          </w:p>
        </w:tc>
      </w:tr>
    </w:tbl>
    <w:p w14:paraId="16359FC8"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09B40215" w14:textId="77777777" w:rsidTr="009E1F89">
        <w:trPr>
          <w:trHeight w:hRule="exact" w:val="370"/>
        </w:trPr>
        <w:tc>
          <w:tcPr>
            <w:tcW w:w="755" w:type="dxa"/>
          </w:tcPr>
          <w:p w14:paraId="223F82C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79885B23"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7F1D47EB"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15D0C77"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78EA55CE" w14:textId="77777777" w:rsidTr="009E1F89">
        <w:trPr>
          <w:trHeight w:val="3152"/>
        </w:trPr>
        <w:tc>
          <w:tcPr>
            <w:tcW w:w="755" w:type="dxa"/>
          </w:tcPr>
          <w:p w14:paraId="59C092BB" w14:textId="77777777" w:rsidR="00547FB5" w:rsidRPr="008971BF" w:rsidRDefault="00547FB5" w:rsidP="00812ACB">
            <w:pPr>
              <w:spacing w:before="0" w:after="0"/>
              <w:ind w:firstLine="0"/>
            </w:pPr>
          </w:p>
        </w:tc>
        <w:tc>
          <w:tcPr>
            <w:tcW w:w="2517" w:type="dxa"/>
          </w:tcPr>
          <w:p w14:paraId="4BC9E52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định (xét nghiệm máu, </w:t>
            </w:r>
          </w:p>
          <w:p w14:paraId="1B67EA9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siêu âm...), bệnh nhân sẽ </w:t>
            </w:r>
          </w:p>
          <w:p w14:paraId="7CA0A2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đến thẳng quầy thu ngân </w:t>
            </w:r>
          </w:p>
          <w:p w14:paraId="39780FE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để thanh toán trước rồi </w:t>
            </w:r>
          </w:p>
          <w:p w14:paraId="4E06AA9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qua phòng kỹ thuật, </w:t>
            </w:r>
          </w:p>
          <w:p w14:paraId="70CC54D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hay được làm dịch vụ </w:t>
            </w:r>
          </w:p>
          <w:p w14:paraId="69E006C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trước rồi tổng kết thanh </w:t>
            </w:r>
          </w:p>
          <w:p w14:paraId="527133E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toán một lần trước khi </w:t>
            </w:r>
          </w:p>
          <w:p w14:paraId="5BE0C117" w14:textId="77777777" w:rsidR="00547FB5" w:rsidRPr="008971BF" w:rsidRDefault="00547FB5" w:rsidP="00812ACB">
            <w:pPr>
              <w:spacing w:before="0" w:after="0" w:line="281" w:lineRule="exact"/>
              <w:ind w:firstLine="0"/>
            </w:pPr>
            <w:r w:rsidRPr="008971BF">
              <w:rPr>
                <w:rFonts w:eastAsia="Times New Roman 2"/>
                <w:color w:val="000000"/>
                <w:kern w:val="2"/>
                <w:sz w:val="24"/>
              </w:rPr>
              <w:t>lấy thuốc?</w:t>
            </w:r>
            <w:r w:rsidRPr="008971BF">
              <w:rPr>
                <w:color w:val="000000"/>
                <w:kern w:val="2"/>
                <w:sz w:val="24"/>
              </w:rPr>
              <w:t xml:space="preserve"> </w:t>
            </w:r>
          </w:p>
        </w:tc>
        <w:tc>
          <w:tcPr>
            <w:tcW w:w="3176" w:type="dxa"/>
          </w:tcPr>
          <w:p w14:paraId="585C749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ghi nhận thanh toán, trạng thái </w:t>
            </w:r>
          </w:p>
          <w:p w14:paraId="6DF1612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phiếu mới được chuyển sang </w:t>
            </w:r>
          </w:p>
          <w:p w14:paraId="6029EE8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đủ điều kiện thực hiện để kỹ </w:t>
            </w:r>
          </w:p>
          <w:p w14:paraId="43AFF879" w14:textId="77777777" w:rsidR="00547FB5" w:rsidRPr="008971BF" w:rsidRDefault="00547FB5" w:rsidP="00812ACB">
            <w:pPr>
              <w:spacing w:before="0" w:after="0" w:line="281" w:lineRule="exact"/>
              <w:ind w:firstLine="0"/>
            </w:pPr>
            <w:r w:rsidRPr="008971BF">
              <w:rPr>
                <w:rFonts w:eastAsia="Times New Roman 2"/>
                <w:color w:val="000000"/>
                <w:kern w:val="2"/>
                <w:sz w:val="24"/>
              </w:rPr>
              <w:t>thuật viên tiếp nhận.</w:t>
            </w:r>
            <w:r w:rsidRPr="008971BF">
              <w:rPr>
                <w:color w:val="000000"/>
                <w:kern w:val="2"/>
                <w:sz w:val="24"/>
              </w:rPr>
              <w:t xml:space="preserve"> </w:t>
            </w:r>
          </w:p>
        </w:tc>
        <w:tc>
          <w:tcPr>
            <w:tcW w:w="2336" w:type="dxa"/>
          </w:tcPr>
          <w:p w14:paraId="50DC0E7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của phiếu chỉ định </w:t>
            </w:r>
          </w:p>
          <w:p w14:paraId="252433F7" w14:textId="77777777" w:rsidR="00547FB5" w:rsidRPr="008971BF" w:rsidRDefault="00547FB5" w:rsidP="00812ACB">
            <w:pPr>
              <w:spacing w:before="0" w:after="0" w:line="281" w:lineRule="exact"/>
              <w:ind w:firstLine="0"/>
            </w:pPr>
            <w:r w:rsidRPr="008971BF">
              <w:rPr>
                <w:rFonts w:eastAsia="Times New Roman 2"/>
                <w:color w:val="000000"/>
                <w:kern w:val="2"/>
                <w:sz w:val="24"/>
              </w:rPr>
              <w:t>CLS trên hệ thống.</w:t>
            </w:r>
            <w:r w:rsidRPr="008971BF">
              <w:rPr>
                <w:color w:val="000000"/>
                <w:kern w:val="2"/>
                <w:sz w:val="24"/>
              </w:rPr>
              <w:t xml:space="preserve"> </w:t>
            </w:r>
          </w:p>
        </w:tc>
      </w:tr>
      <w:tr w:rsidR="00547FB5" w:rsidRPr="008971BF" w14:paraId="45E3DF57" w14:textId="77777777" w:rsidTr="009E1F89">
        <w:trPr>
          <w:trHeight w:val="3512"/>
        </w:trPr>
        <w:tc>
          <w:tcPr>
            <w:tcW w:w="755" w:type="dxa"/>
          </w:tcPr>
          <w:p w14:paraId="50EAC030" w14:textId="77777777" w:rsidR="00547FB5" w:rsidRPr="008971BF" w:rsidRDefault="00547FB5" w:rsidP="00812ACB">
            <w:pPr>
              <w:spacing w:before="0" w:after="0" w:line="281" w:lineRule="exact"/>
              <w:ind w:firstLine="0"/>
            </w:pPr>
            <w:r w:rsidRPr="008971BF">
              <w:rPr>
                <w:color w:val="000000"/>
                <w:kern w:val="2"/>
                <w:sz w:val="24"/>
              </w:rPr>
              <w:t xml:space="preserve">3. </w:t>
            </w:r>
          </w:p>
        </w:tc>
        <w:tc>
          <w:tcPr>
            <w:tcW w:w="2517" w:type="dxa"/>
          </w:tcPr>
          <w:p w14:paraId="58DBD1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việc trả kết quả. </w:t>
            </w:r>
          </w:p>
          <w:p w14:paraId="03F26A62"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Chúng tôi đề xuất kỹ </w:t>
            </w:r>
          </w:p>
          <w:p w14:paraId="05E7D6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thuật viên nhập chỉ số và </w:t>
            </w:r>
          </w:p>
          <w:p w14:paraId="2A0D1BCE" w14:textId="77777777" w:rsidR="00547FB5" w:rsidRPr="008971BF" w:rsidRDefault="00547FB5" w:rsidP="00812ACB">
            <w:pPr>
              <w:spacing w:before="0" w:after="0" w:line="360" w:lineRule="exact"/>
              <w:ind w:firstLine="0"/>
            </w:pPr>
            <w:r w:rsidRPr="008971BF">
              <w:rPr>
                <w:rFonts w:eastAsia="Times New Roman 2"/>
                <w:color w:val="000000"/>
                <w:kern w:val="2"/>
                <w:sz w:val="24"/>
              </w:rPr>
              <w:t>upload file ảnh (X</w:t>
            </w:r>
            <w:r w:rsidRPr="008971BF">
              <w:rPr>
                <w:color w:val="000000"/>
                <w:kern w:val="2"/>
                <w:sz w:val="24"/>
              </w:rPr>
              <w:t>-</w:t>
            </w:r>
          </w:p>
          <w:p w14:paraId="53F07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quang, siêu âm), bác sĩ </w:t>
            </w:r>
          </w:p>
          <w:p w14:paraId="4A89AC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xem trực tiếp trên màn </w:t>
            </w:r>
          </w:p>
          <w:p w14:paraId="1EA91E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hình không cần in giấy. </w:t>
            </w:r>
          </w:p>
          <w:p w14:paraId="58F973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có cần nút </w:t>
            </w:r>
          </w:p>
          <w:p w14:paraId="74C6884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có chữ </w:t>
            </w:r>
          </w:p>
          <w:p w14:paraId="7F680B6C" w14:textId="77777777" w:rsidR="00547FB5" w:rsidRPr="008971BF" w:rsidRDefault="00547FB5" w:rsidP="00812ACB">
            <w:pPr>
              <w:spacing w:before="0" w:after="0" w:line="281" w:lineRule="exact"/>
              <w:ind w:firstLine="0"/>
            </w:pPr>
            <w:r w:rsidRPr="008971BF">
              <w:rPr>
                <w:rFonts w:eastAsia="Times New Roman 2"/>
                <w:color w:val="000000"/>
                <w:kern w:val="2"/>
                <w:sz w:val="24"/>
              </w:rPr>
              <w:t>ký mẫu hay không?</w:t>
            </w:r>
            <w:r w:rsidRPr="008971BF">
              <w:rPr>
                <w:color w:val="000000"/>
                <w:kern w:val="2"/>
                <w:sz w:val="24"/>
              </w:rPr>
              <w:t xml:space="preserve"> </w:t>
            </w:r>
          </w:p>
        </w:tc>
        <w:tc>
          <w:tcPr>
            <w:tcW w:w="3176" w:type="dxa"/>
          </w:tcPr>
          <w:p w14:paraId="558B2E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Bác sĩ ưu tiên xem kết quả trực </w:t>
            </w:r>
          </w:p>
          <w:p w14:paraId="5781506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tiếp trên hệ thống để thuận tiện </w:t>
            </w:r>
          </w:p>
          <w:p w14:paraId="16F792A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việc chẩn đoán. Tuy nhiên, </w:t>
            </w:r>
          </w:p>
          <w:p w14:paraId="32C30D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vẫn cần chức năng </w:t>
            </w:r>
          </w:p>
          <w:p w14:paraId="7FF0985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theo mẫu chuẩn </w:t>
            </w:r>
          </w:p>
          <w:p w14:paraId="4C110A1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trong trường hợp bệnh nhân </w:t>
            </w:r>
          </w:p>
          <w:p w14:paraId="44BBD42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hoặc phòng khám yêu cầu bản </w:t>
            </w:r>
          </w:p>
          <w:p w14:paraId="74C72C9E" w14:textId="77777777" w:rsidR="00547FB5" w:rsidRPr="008971BF" w:rsidRDefault="00547FB5" w:rsidP="00812ACB">
            <w:pPr>
              <w:spacing w:before="0" w:after="0" w:line="281" w:lineRule="exact"/>
              <w:ind w:firstLine="0"/>
            </w:pPr>
            <w:r w:rsidRPr="008971BF">
              <w:rPr>
                <w:rFonts w:eastAsia="Times New Roman 2"/>
                <w:color w:val="000000"/>
                <w:kern w:val="2"/>
                <w:sz w:val="24"/>
              </w:rPr>
              <w:t>giấy.</w:t>
            </w:r>
            <w:r w:rsidRPr="008971BF">
              <w:rPr>
                <w:color w:val="000000"/>
                <w:kern w:val="2"/>
                <w:sz w:val="24"/>
              </w:rPr>
              <w:t xml:space="preserve"> </w:t>
            </w:r>
          </w:p>
        </w:tc>
        <w:tc>
          <w:tcPr>
            <w:tcW w:w="2336" w:type="dxa"/>
          </w:tcPr>
          <w:p w14:paraId="18078F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Cần thiết kế cả giao </w:t>
            </w:r>
          </w:p>
          <w:p w14:paraId="751FB770"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diện xem trực tuyến và </w:t>
            </w:r>
          </w:p>
          <w:p w14:paraId="5CCD2A7D" w14:textId="77777777" w:rsidR="00547FB5" w:rsidRPr="008971BF" w:rsidRDefault="00547FB5" w:rsidP="00812ACB">
            <w:pPr>
              <w:spacing w:before="0" w:after="0" w:line="281" w:lineRule="exact"/>
              <w:ind w:firstLine="0"/>
            </w:pPr>
            <w:r w:rsidRPr="008971BF">
              <w:rPr>
                <w:rFonts w:eastAsia="Times New Roman 2"/>
                <w:color w:val="000000"/>
                <w:kern w:val="2"/>
                <w:sz w:val="24"/>
              </w:rPr>
              <w:t>mẫu in chuẩn A4/A5.</w:t>
            </w:r>
            <w:r w:rsidRPr="008971BF">
              <w:rPr>
                <w:color w:val="000000"/>
                <w:kern w:val="2"/>
                <w:sz w:val="24"/>
              </w:rPr>
              <w:t xml:space="preserve"> </w:t>
            </w:r>
          </w:p>
        </w:tc>
      </w:tr>
      <w:tr w:rsidR="00547FB5" w:rsidRPr="008971BF" w14:paraId="1304BEB6" w14:textId="77777777" w:rsidTr="009E1F89">
        <w:trPr>
          <w:trHeight w:val="3872"/>
        </w:trPr>
        <w:tc>
          <w:tcPr>
            <w:tcW w:w="755" w:type="dxa"/>
          </w:tcPr>
          <w:p w14:paraId="51FBF5F4" w14:textId="77777777" w:rsidR="00547FB5" w:rsidRPr="008971BF" w:rsidRDefault="00547FB5" w:rsidP="00812ACB">
            <w:pPr>
              <w:spacing w:before="0" w:after="0" w:line="281" w:lineRule="exact"/>
              <w:ind w:firstLine="0"/>
            </w:pPr>
            <w:r w:rsidRPr="008971BF">
              <w:rPr>
                <w:color w:val="000000"/>
                <w:kern w:val="2"/>
                <w:sz w:val="24"/>
              </w:rPr>
              <w:lastRenderedPageBreak/>
              <w:t xml:space="preserve">4. </w:t>
            </w:r>
          </w:p>
        </w:tc>
        <w:tc>
          <w:tcPr>
            <w:tcW w:w="2517" w:type="dxa"/>
          </w:tcPr>
          <w:p w14:paraId="4A177A51"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Liên quan đến sửa đổi </w:t>
            </w:r>
          </w:p>
          <w:p w14:paraId="01BC45C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hồ sơ/đơn thuốc. Chúng </w:t>
            </w:r>
          </w:p>
          <w:p w14:paraId="2ECCA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tôi đề xuất: Bác sĩ chỉ </w:t>
            </w:r>
          </w:p>
          <w:p w14:paraId="7C017526"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được sửa trong ca trực </w:t>
            </w:r>
          </w:p>
          <w:p w14:paraId="5EF8352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khi bệnh nhân chưa </w:t>
            </w:r>
          </w:p>
          <w:p w14:paraId="731D01A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thuốc. Nếu đã xuất </w:t>
            </w:r>
          </w:p>
          <w:p w14:paraId="3AD5124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 hoặc qua ngày, bắt </w:t>
            </w:r>
          </w:p>
          <w:p w14:paraId="1B2AE0AC"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buộc Trưởng </w:t>
            </w:r>
          </w:p>
          <w:p w14:paraId="56F9E6C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khoa/Admin mở khóa. </w:t>
            </w:r>
          </w:p>
          <w:p w14:paraId="4C170D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 định như vậy có </w:t>
            </w:r>
          </w:p>
          <w:p w14:paraId="2B7E0854" w14:textId="77777777" w:rsidR="00547FB5" w:rsidRPr="008971BF" w:rsidRDefault="00547FB5" w:rsidP="00812ACB">
            <w:pPr>
              <w:spacing w:before="0" w:after="0" w:line="281" w:lineRule="exact"/>
              <w:ind w:firstLine="0"/>
            </w:pPr>
            <w:r w:rsidRPr="008971BF">
              <w:rPr>
                <w:rFonts w:eastAsia="Times New Roman 2"/>
                <w:color w:val="000000"/>
                <w:kern w:val="2"/>
                <w:sz w:val="24"/>
              </w:rPr>
              <w:t>hợp lý không?</w:t>
            </w:r>
            <w:r w:rsidRPr="008971BF">
              <w:rPr>
                <w:color w:val="000000"/>
                <w:kern w:val="2"/>
                <w:sz w:val="24"/>
              </w:rPr>
              <w:t xml:space="preserve"> </w:t>
            </w:r>
          </w:p>
        </w:tc>
        <w:tc>
          <w:tcPr>
            <w:tcW w:w="3176" w:type="dxa"/>
          </w:tcPr>
          <w:p w14:paraId="1D124015"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Bác sĩ chỉ được sửa trong phạm </w:t>
            </w:r>
          </w:p>
          <w:p w14:paraId="603116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 thời gian và trạng thái cho </w:t>
            </w:r>
          </w:p>
          <w:p w14:paraId="563E16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phép. Khi thuốc đã xuất kho </w:t>
            </w:r>
          </w:p>
          <w:p w14:paraId="26FB8BA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hoặc đã qua ngày, việc sửa phải </w:t>
            </w:r>
          </w:p>
          <w:p w14:paraId="1B2A7A7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kiểm soát bởi người có </w:t>
            </w:r>
          </w:p>
          <w:p w14:paraId="47A7E79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cao hơn để tránh thay </w:t>
            </w:r>
          </w:p>
          <w:p w14:paraId="0F6B6717" w14:textId="77777777" w:rsidR="00547FB5" w:rsidRPr="008971BF" w:rsidRDefault="00547FB5" w:rsidP="00812ACB">
            <w:pPr>
              <w:spacing w:before="0" w:after="0" w:line="281" w:lineRule="exact"/>
              <w:ind w:firstLine="0"/>
            </w:pPr>
            <w:r w:rsidRPr="008971BF">
              <w:rPr>
                <w:rFonts w:eastAsia="Times New Roman 2"/>
                <w:color w:val="000000"/>
                <w:kern w:val="2"/>
                <w:sz w:val="24"/>
              </w:rPr>
              <w:t>đổi dữ liệu sau khi giao thuốc.</w:t>
            </w:r>
            <w:r w:rsidRPr="008971BF">
              <w:rPr>
                <w:color w:val="000000"/>
                <w:kern w:val="2"/>
                <w:sz w:val="24"/>
              </w:rPr>
              <w:t xml:space="preserve"> </w:t>
            </w:r>
          </w:p>
        </w:tc>
        <w:tc>
          <w:tcPr>
            <w:tcW w:w="2336" w:type="dxa"/>
          </w:tcPr>
          <w:p w14:paraId="265EA6C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Cần gắn ràng buộc </w:t>
            </w:r>
          </w:p>
          <w:p w14:paraId="1831472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khóa form dựa trên </w:t>
            </w:r>
          </w:p>
          <w:p w14:paraId="3583B714"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trạng thái xuất kho của </w:t>
            </w:r>
          </w:p>
          <w:p w14:paraId="1913432C" w14:textId="77777777" w:rsidR="00547FB5" w:rsidRPr="008971BF" w:rsidRDefault="00547FB5" w:rsidP="00812ACB">
            <w:pPr>
              <w:spacing w:before="0" w:after="0" w:line="281" w:lineRule="exact"/>
              <w:ind w:firstLine="0"/>
            </w:pPr>
            <w:r w:rsidRPr="008971BF">
              <w:rPr>
                <w:rFonts w:eastAsia="Times New Roman 2"/>
                <w:color w:val="000000"/>
                <w:kern w:val="2"/>
                <w:sz w:val="24"/>
              </w:rPr>
              <w:t>quầy Dược.</w:t>
            </w:r>
            <w:r w:rsidRPr="008971BF">
              <w:rPr>
                <w:color w:val="000000"/>
                <w:kern w:val="2"/>
                <w:sz w:val="24"/>
              </w:rPr>
              <w:t xml:space="preserve"> </w:t>
            </w:r>
          </w:p>
        </w:tc>
      </w:tr>
      <w:tr w:rsidR="00547FB5" w:rsidRPr="008971BF" w14:paraId="5E51EA92" w14:textId="77777777" w:rsidTr="009E1F89">
        <w:trPr>
          <w:trHeight w:val="2031"/>
        </w:trPr>
        <w:tc>
          <w:tcPr>
            <w:tcW w:w="755" w:type="dxa"/>
          </w:tcPr>
          <w:p w14:paraId="381509C9" w14:textId="77777777" w:rsidR="00547FB5" w:rsidRPr="008971BF" w:rsidRDefault="00547FB5" w:rsidP="00812ACB">
            <w:pPr>
              <w:spacing w:before="0" w:after="0" w:line="281" w:lineRule="exact"/>
              <w:ind w:firstLine="0"/>
            </w:pPr>
            <w:r w:rsidRPr="008971BF">
              <w:rPr>
                <w:color w:val="000000"/>
                <w:kern w:val="2"/>
                <w:sz w:val="24"/>
              </w:rPr>
              <w:t xml:space="preserve">5. </w:t>
            </w:r>
          </w:p>
        </w:tc>
        <w:tc>
          <w:tcPr>
            <w:tcW w:w="2517" w:type="dxa"/>
          </w:tcPr>
          <w:p w14:paraId="1A252A4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tắc xuất kho </w:t>
            </w:r>
          </w:p>
          <w:p w14:paraId="1ED4B4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Chúng tôi đề xuất </w:t>
            </w:r>
          </w:p>
          <w:p w14:paraId="6117952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áp dụng nguyên tắc </w:t>
            </w:r>
          </w:p>
          <w:p w14:paraId="60C18BF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FEFO (hạn gần nhất </w:t>
            </w:r>
          </w:p>
          <w:p w14:paraId="7C23BFF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xuất trước) và tự động </w:t>
            </w:r>
          </w:p>
          <w:p w14:paraId="02899319"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bôi đỏ cảnh báo thuốc </w:t>
            </w:r>
          </w:p>
        </w:tc>
        <w:tc>
          <w:tcPr>
            <w:tcW w:w="3176" w:type="dxa"/>
          </w:tcPr>
          <w:p w14:paraId="72DCEA7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Kho thuốc cần theo dõi riêng </w:t>
            </w:r>
          </w:p>
          <w:p w14:paraId="201CB76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từng lô và hạn dùng. Khi xuất </w:t>
            </w:r>
          </w:p>
          <w:p w14:paraId="08B4838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ưu tiên lô có hạn dùng </w:t>
            </w:r>
          </w:p>
          <w:p w14:paraId="10265964"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gần nhất để hạn chế tồn thuốc </w:t>
            </w:r>
          </w:p>
          <w:p w14:paraId="2A3FFD2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sắp hết hạn; thuốc còn dưới 60 </w:t>
            </w:r>
          </w:p>
          <w:p w14:paraId="73DFF1B2"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ngày cần được hệ thống cảnh </w:t>
            </w:r>
          </w:p>
        </w:tc>
        <w:tc>
          <w:tcPr>
            <w:tcW w:w="2336" w:type="dxa"/>
          </w:tcPr>
          <w:p w14:paraId="714837C4"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Quản lý kho bắt buộc </w:t>
            </w:r>
          </w:p>
          <w:p w14:paraId="7A904F0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Số Lô (Batch No) </w:t>
            </w:r>
          </w:p>
          <w:p w14:paraId="0D342D3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và Hạn dùng (Expiry </w:t>
            </w:r>
          </w:p>
          <w:p w14:paraId="25B65119" w14:textId="77777777" w:rsidR="00547FB5" w:rsidRPr="008971BF" w:rsidRDefault="00547FB5" w:rsidP="00812ACB">
            <w:pPr>
              <w:spacing w:before="0" w:after="0" w:line="281" w:lineRule="exact"/>
              <w:ind w:firstLine="0"/>
            </w:pPr>
            <w:r w:rsidRPr="008971BF">
              <w:rPr>
                <w:color w:val="000000"/>
                <w:kern w:val="2"/>
                <w:sz w:val="24"/>
              </w:rPr>
              <w:t xml:space="preserve">Date). </w:t>
            </w:r>
          </w:p>
        </w:tc>
      </w:tr>
    </w:tbl>
    <w:p w14:paraId="07A0CF9D"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2DAB724B" w14:textId="77777777" w:rsidTr="009E1F89">
        <w:trPr>
          <w:trHeight w:hRule="exact" w:val="370"/>
        </w:trPr>
        <w:tc>
          <w:tcPr>
            <w:tcW w:w="755" w:type="dxa"/>
          </w:tcPr>
          <w:p w14:paraId="3F49751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001D5F34"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1DA06B1"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43F5BA4"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436BBC55" w14:textId="77777777" w:rsidTr="009E1F89">
        <w:trPr>
          <w:trHeight w:val="1316"/>
        </w:trPr>
        <w:tc>
          <w:tcPr>
            <w:tcW w:w="755" w:type="dxa"/>
          </w:tcPr>
          <w:p w14:paraId="254C6507" w14:textId="77777777" w:rsidR="00547FB5" w:rsidRPr="008971BF" w:rsidRDefault="00547FB5" w:rsidP="00812ACB">
            <w:pPr>
              <w:spacing w:before="0" w:after="0"/>
              <w:ind w:firstLine="0"/>
            </w:pPr>
          </w:p>
        </w:tc>
        <w:tc>
          <w:tcPr>
            <w:tcW w:w="2517" w:type="dxa"/>
          </w:tcPr>
          <w:p w14:paraId="7ECC7B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còn hạn dưới 60 ngày. </w:t>
            </w:r>
          </w:p>
          <w:p w14:paraId="059B3D1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Đề xuất này có đúng với </w:t>
            </w:r>
          </w:p>
          <w:p w14:paraId="2F839D3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nghiệp vụ kho thuốc </w:t>
            </w:r>
          </w:p>
          <w:p w14:paraId="6732CBC6" w14:textId="77777777" w:rsidR="00547FB5" w:rsidRPr="008971BF" w:rsidRDefault="00547FB5" w:rsidP="00812ACB">
            <w:pPr>
              <w:spacing w:before="0" w:after="0" w:line="281" w:lineRule="exact"/>
              <w:ind w:firstLine="0"/>
            </w:pPr>
            <w:r w:rsidRPr="008971BF">
              <w:rPr>
                <w:rFonts w:eastAsia="Times New Roman 2"/>
                <w:color w:val="000000"/>
                <w:kern w:val="2"/>
                <w:sz w:val="24"/>
              </w:rPr>
              <w:t>hiện tại không?</w:t>
            </w:r>
            <w:r w:rsidRPr="008971BF">
              <w:rPr>
                <w:color w:val="000000"/>
                <w:kern w:val="2"/>
                <w:sz w:val="24"/>
              </w:rPr>
              <w:t xml:space="preserve"> </w:t>
            </w:r>
          </w:p>
        </w:tc>
        <w:tc>
          <w:tcPr>
            <w:tcW w:w="3176" w:type="dxa"/>
          </w:tcPr>
          <w:p w14:paraId="22C05C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để nhân viên kho dễ kiểm </w:t>
            </w:r>
          </w:p>
          <w:p w14:paraId="48B2E1DB" w14:textId="77777777" w:rsidR="00547FB5" w:rsidRPr="008971BF" w:rsidRDefault="00547FB5" w:rsidP="00812ACB">
            <w:pPr>
              <w:spacing w:before="0" w:after="0" w:line="281" w:lineRule="exact"/>
              <w:ind w:firstLine="0"/>
            </w:pPr>
            <w:r w:rsidRPr="008971BF">
              <w:rPr>
                <w:color w:val="000000"/>
                <w:kern w:val="2"/>
                <w:sz w:val="24"/>
              </w:rPr>
              <w:t xml:space="preserve">soát. </w:t>
            </w:r>
          </w:p>
        </w:tc>
        <w:tc>
          <w:tcPr>
            <w:tcW w:w="2336" w:type="dxa"/>
          </w:tcPr>
          <w:p w14:paraId="118F5991" w14:textId="77777777" w:rsidR="00547FB5" w:rsidRPr="008971BF" w:rsidRDefault="00547FB5" w:rsidP="00812ACB">
            <w:pPr>
              <w:spacing w:before="0" w:after="0"/>
              <w:ind w:firstLine="0"/>
            </w:pPr>
          </w:p>
        </w:tc>
      </w:tr>
      <w:tr w:rsidR="00547FB5" w:rsidRPr="008971BF" w14:paraId="05493943" w14:textId="77777777" w:rsidTr="009E1F89">
        <w:trPr>
          <w:trHeight w:val="3512"/>
        </w:trPr>
        <w:tc>
          <w:tcPr>
            <w:tcW w:w="755" w:type="dxa"/>
          </w:tcPr>
          <w:p w14:paraId="1724EC9C" w14:textId="77777777" w:rsidR="00547FB5" w:rsidRPr="008971BF" w:rsidRDefault="00547FB5" w:rsidP="00812ACB">
            <w:pPr>
              <w:spacing w:before="0" w:after="0" w:line="281" w:lineRule="exact"/>
              <w:ind w:firstLine="0"/>
            </w:pPr>
            <w:r w:rsidRPr="008971BF">
              <w:rPr>
                <w:color w:val="000000"/>
                <w:kern w:val="2"/>
                <w:sz w:val="24"/>
              </w:rPr>
              <w:t xml:space="preserve">6. </w:t>
            </w:r>
          </w:p>
        </w:tc>
        <w:tc>
          <w:tcPr>
            <w:tcW w:w="2517" w:type="dxa"/>
          </w:tcPr>
          <w:p w14:paraId="7E95ED7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chính sách giá khám </w:t>
            </w:r>
          </w:p>
          <w:p w14:paraId="58C300E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Khi khám </w:t>
            </w:r>
          </w:p>
          <w:p w14:paraId="4C06C40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ngoài giờ (sau 17h/Chủ </w:t>
            </w:r>
          </w:p>
          <w:p w14:paraId="3A9B5B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nhật), hệ thống tự động </w:t>
            </w:r>
          </w:p>
          <w:p w14:paraId="7511E2E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cộng thêm 20% trên giá </w:t>
            </w:r>
          </w:p>
          <w:p w14:paraId="4A3A10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gốc, hay phòng khám </w:t>
            </w:r>
          </w:p>
          <w:p w14:paraId="30A38FD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thiết lập bảng giá riêng </w:t>
            </w:r>
          </w:p>
          <w:p w14:paraId="0DD31A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từng dịch vụ? Mong </w:t>
            </w:r>
          </w:p>
          <w:p w14:paraId="769D4B35" w14:textId="77777777" w:rsidR="00547FB5" w:rsidRPr="008971BF" w:rsidRDefault="00547FB5" w:rsidP="00812ACB">
            <w:pPr>
              <w:spacing w:before="0" w:after="0" w:line="360" w:lineRule="exact"/>
              <w:ind w:firstLine="0"/>
            </w:pPr>
            <w:r w:rsidRPr="008971BF">
              <w:rPr>
                <w:color w:val="000000"/>
                <w:kern w:val="2"/>
                <w:sz w:val="24"/>
              </w:rPr>
              <w:t xml:space="preserve">phòng khám confirm </w:t>
            </w:r>
          </w:p>
          <w:p w14:paraId="0B5B2273" w14:textId="77777777" w:rsidR="00547FB5" w:rsidRPr="008971BF" w:rsidRDefault="00547FB5" w:rsidP="00812ACB">
            <w:pPr>
              <w:spacing w:before="0" w:after="0" w:line="281" w:lineRule="exact"/>
              <w:ind w:firstLine="0"/>
            </w:pPr>
            <w:r w:rsidRPr="008971BF">
              <w:rPr>
                <w:rFonts w:eastAsia="Times New Roman 2"/>
                <w:color w:val="000000"/>
                <w:kern w:val="2"/>
                <w:sz w:val="24"/>
              </w:rPr>
              <w:t>phương án.</w:t>
            </w:r>
            <w:r w:rsidRPr="008971BF">
              <w:rPr>
                <w:color w:val="000000"/>
                <w:kern w:val="2"/>
                <w:sz w:val="24"/>
              </w:rPr>
              <w:t xml:space="preserve"> </w:t>
            </w:r>
          </w:p>
        </w:tc>
        <w:tc>
          <w:tcPr>
            <w:tcW w:w="3176" w:type="dxa"/>
          </w:tcPr>
          <w:p w14:paraId="4245425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muốn quản lý giá </w:t>
            </w:r>
          </w:p>
          <w:p w14:paraId="760FA02E"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theo bảng giá đã </w:t>
            </w:r>
          </w:p>
          <w:p w14:paraId="5080FFF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thiết lập cho từng dịch </w:t>
            </w:r>
          </w:p>
          <w:p w14:paraId="7FE89F4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vụ. Khi phát sinh dịch vụ ngoài </w:t>
            </w:r>
          </w:p>
          <w:p w14:paraId="1A33BDB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hệ thống sẽ tự xác định </w:t>
            </w:r>
          </w:p>
          <w:p w14:paraId="4E00E0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đúng bảng giá để tính tiền, </w:t>
            </w:r>
          </w:p>
          <w:p w14:paraId="12B84197"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tránh việc nhân viên phải tự </w:t>
            </w:r>
          </w:p>
          <w:p w14:paraId="41B8F12E" w14:textId="77777777" w:rsidR="00547FB5" w:rsidRPr="008971BF" w:rsidRDefault="00547FB5" w:rsidP="00812ACB">
            <w:pPr>
              <w:spacing w:before="0" w:after="0" w:line="281" w:lineRule="exact"/>
              <w:ind w:firstLine="0"/>
            </w:pPr>
            <w:r w:rsidRPr="008971BF">
              <w:rPr>
                <w:rFonts w:eastAsia="Times New Roman 2"/>
                <w:color w:val="000000"/>
                <w:kern w:val="2"/>
                <w:sz w:val="24"/>
              </w:rPr>
              <w:t>tính phần tăng giá.</w:t>
            </w:r>
            <w:r w:rsidRPr="008971BF">
              <w:rPr>
                <w:color w:val="000000"/>
                <w:kern w:val="2"/>
                <w:sz w:val="24"/>
              </w:rPr>
              <w:t xml:space="preserve"> </w:t>
            </w:r>
          </w:p>
        </w:tc>
        <w:tc>
          <w:tcPr>
            <w:tcW w:w="2336" w:type="dxa"/>
          </w:tcPr>
          <w:p w14:paraId="6F095BC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Cấu hình DB cho phép </w:t>
            </w:r>
          </w:p>
          <w:p w14:paraId="5513F5D4"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gán nhiều bảng giá </w:t>
            </w:r>
          </w:p>
          <w:p w14:paraId="79CAB9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(Giá chuẩn, Giá ngoài </w:t>
            </w:r>
          </w:p>
          <w:p w14:paraId="714BB93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Giá BHYT) cho </w:t>
            </w:r>
          </w:p>
          <w:p w14:paraId="010DB0EE" w14:textId="77777777" w:rsidR="00547FB5" w:rsidRPr="008971BF" w:rsidRDefault="00547FB5" w:rsidP="00812ACB">
            <w:pPr>
              <w:spacing w:before="0" w:after="0" w:line="281" w:lineRule="exact"/>
              <w:ind w:firstLine="0"/>
            </w:pPr>
            <w:r w:rsidRPr="008971BF">
              <w:rPr>
                <w:rFonts w:eastAsia="Times New Roman 2"/>
                <w:color w:val="000000"/>
                <w:kern w:val="2"/>
                <w:sz w:val="24"/>
              </w:rPr>
              <w:t>cùng một mã dịch vụ.</w:t>
            </w:r>
            <w:r w:rsidRPr="008971BF">
              <w:rPr>
                <w:color w:val="000000"/>
                <w:kern w:val="2"/>
                <w:sz w:val="24"/>
              </w:rPr>
              <w:t xml:space="preserve"> </w:t>
            </w:r>
          </w:p>
        </w:tc>
      </w:tr>
      <w:tr w:rsidR="00547FB5" w:rsidRPr="008971BF" w14:paraId="6D757B20" w14:textId="77777777" w:rsidTr="009E1F89">
        <w:trPr>
          <w:trHeight w:val="3507"/>
        </w:trPr>
        <w:tc>
          <w:tcPr>
            <w:tcW w:w="755" w:type="dxa"/>
          </w:tcPr>
          <w:p w14:paraId="6526658D" w14:textId="77777777" w:rsidR="00547FB5" w:rsidRPr="008971BF" w:rsidRDefault="00547FB5" w:rsidP="00812ACB">
            <w:pPr>
              <w:spacing w:before="0" w:after="0" w:line="281" w:lineRule="exact"/>
              <w:ind w:firstLine="0"/>
            </w:pPr>
            <w:r w:rsidRPr="008971BF">
              <w:rPr>
                <w:color w:val="000000"/>
                <w:kern w:val="2"/>
                <w:sz w:val="24"/>
              </w:rPr>
              <w:t xml:space="preserve">7. </w:t>
            </w:r>
          </w:p>
        </w:tc>
        <w:tc>
          <w:tcPr>
            <w:tcW w:w="2517" w:type="dxa"/>
          </w:tcPr>
          <w:p w14:paraId="0D12CFF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thao tác hủy phiếu </w:t>
            </w:r>
          </w:p>
          <w:p w14:paraId="25C1D78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Khi thu ngân xuất </w:t>
            </w:r>
          </w:p>
          <w:p w14:paraId="18754B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nhầm, chúng tôi đề xuất </w:t>
            </w:r>
          </w:p>
          <w:p w14:paraId="66D88D37"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ngân chỉ gửi "Yêu </w:t>
            </w:r>
          </w:p>
          <w:p w14:paraId="1CAE68C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cầu hủy" và phải có </w:t>
            </w:r>
          </w:p>
          <w:p w14:paraId="69F73093"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Quản lý/Kế toán duyệt </w:t>
            </w:r>
          </w:p>
          <w:p w14:paraId="4B0F68C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được hủy, thay vì </w:t>
            </w:r>
          </w:p>
          <w:p w14:paraId="29332097"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để thu ngân tự hủy. </w:t>
            </w:r>
          </w:p>
          <w:p w14:paraId="2975FE3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Phương án này có đúng </w:t>
            </w:r>
          </w:p>
          <w:p w14:paraId="2EA6A17B"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498DBE2E" w14:textId="77777777" w:rsidR="00547FB5" w:rsidRPr="008971BF" w:rsidRDefault="00547FB5" w:rsidP="00812ACB">
            <w:pPr>
              <w:spacing w:before="0" w:after="0" w:line="355" w:lineRule="exact"/>
              <w:ind w:firstLine="0"/>
            </w:pPr>
            <w:r w:rsidRPr="008971BF">
              <w:rPr>
                <w:rFonts w:eastAsia="Times New Roman 2"/>
                <w:color w:val="000000"/>
                <w:kern w:val="2"/>
                <w:sz w:val="24"/>
              </w:rPr>
              <w:lastRenderedPageBreak/>
              <w:t xml:space="preserve">Thu ngân không được tự ý hủy </w:t>
            </w:r>
          </w:p>
          <w:p w14:paraId="5DC5C40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phiếu thu đã phát sinh. Việc </w:t>
            </w:r>
          </w:p>
          <w:p w14:paraId="06FE07C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hủy phải có người có thẩm </w:t>
            </w:r>
          </w:p>
          <w:p w14:paraId="5A7E135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phê duyệt và hệ thống </w:t>
            </w:r>
          </w:p>
          <w:p w14:paraId="31B908F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phải lưu lại thông tin người yêu </w:t>
            </w:r>
          </w:p>
          <w:p w14:paraId="22989D3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cầu, người duyệt và lý do để </w:t>
            </w:r>
          </w:p>
          <w:p w14:paraId="53D4A3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phục vụ kiểm tra, đối soát sau </w:t>
            </w:r>
          </w:p>
          <w:p w14:paraId="1F8588F0" w14:textId="77777777" w:rsidR="00547FB5" w:rsidRPr="008971BF" w:rsidRDefault="00547FB5" w:rsidP="00812ACB">
            <w:pPr>
              <w:spacing w:before="0" w:after="0" w:line="281" w:lineRule="exact"/>
              <w:ind w:firstLine="0"/>
            </w:pPr>
            <w:r w:rsidRPr="008971BF">
              <w:rPr>
                <w:color w:val="000000"/>
                <w:kern w:val="2"/>
                <w:sz w:val="24"/>
              </w:rPr>
              <w:t xml:space="preserve">này. </w:t>
            </w:r>
          </w:p>
        </w:tc>
        <w:tc>
          <w:tcPr>
            <w:tcW w:w="2336" w:type="dxa"/>
          </w:tcPr>
          <w:p w14:paraId="60E315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Phân quyền bảo mật </w:t>
            </w:r>
          </w:p>
          <w:p w14:paraId="02BD108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tài chính: Phải ghi </w:t>
            </w:r>
          </w:p>
          <w:p w14:paraId="2A2F6E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Log chi tiết </w:t>
            </w:r>
          </w:p>
          <w:p w14:paraId="78A350A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tạo, người duyệt </w:t>
            </w:r>
          </w:p>
          <w:p w14:paraId="2C590083" w14:textId="77777777" w:rsidR="00547FB5" w:rsidRPr="008971BF" w:rsidRDefault="00547FB5" w:rsidP="00812ACB">
            <w:pPr>
              <w:spacing w:before="0" w:after="0" w:line="281" w:lineRule="exact"/>
              <w:ind w:firstLine="0"/>
            </w:pPr>
            <w:r w:rsidRPr="008971BF">
              <w:rPr>
                <w:rFonts w:eastAsia="Times New Roman 2"/>
                <w:color w:val="000000"/>
                <w:kern w:val="2"/>
                <w:sz w:val="24"/>
              </w:rPr>
              <w:t>và lý do hủy.</w:t>
            </w:r>
            <w:r w:rsidRPr="008971BF">
              <w:rPr>
                <w:color w:val="000000"/>
                <w:kern w:val="2"/>
                <w:sz w:val="24"/>
              </w:rPr>
              <w:t xml:space="preserve"> </w:t>
            </w:r>
          </w:p>
        </w:tc>
      </w:tr>
      <w:tr w:rsidR="00547FB5" w:rsidRPr="008971BF" w14:paraId="41C09B57" w14:textId="77777777" w:rsidTr="009E1F89">
        <w:trPr>
          <w:trHeight w:val="3152"/>
        </w:trPr>
        <w:tc>
          <w:tcPr>
            <w:tcW w:w="755" w:type="dxa"/>
          </w:tcPr>
          <w:p w14:paraId="4F017D26" w14:textId="77777777" w:rsidR="00547FB5" w:rsidRPr="008971BF" w:rsidRDefault="00547FB5" w:rsidP="00812ACB">
            <w:pPr>
              <w:spacing w:before="0" w:after="0" w:line="281" w:lineRule="exact"/>
              <w:ind w:firstLine="0"/>
            </w:pPr>
            <w:r w:rsidRPr="008971BF">
              <w:rPr>
                <w:color w:val="000000"/>
                <w:kern w:val="2"/>
                <w:sz w:val="24"/>
              </w:rPr>
              <w:t xml:space="preserve">8 </w:t>
            </w:r>
          </w:p>
        </w:tc>
        <w:tc>
          <w:tcPr>
            <w:tcW w:w="2517" w:type="dxa"/>
          </w:tcPr>
          <w:p w14:paraId="072B04D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báo cáo chốt ca cuối </w:t>
            </w:r>
          </w:p>
          <w:p w14:paraId="186513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ngày. Chúng tôi đề xuất </w:t>
            </w:r>
          </w:p>
          <w:p w14:paraId="78B0CB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báo cáo gồm: Doanh thu </w:t>
            </w:r>
          </w:p>
          <w:p w14:paraId="3187969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hình thức (Tiền </w:t>
            </w:r>
          </w:p>
          <w:p w14:paraId="39AA24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mặt/Chuyển khoản) và </w:t>
            </w:r>
          </w:p>
          <w:p w14:paraId="4F38118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Số lượt khám theo Bác </w:t>
            </w:r>
          </w:p>
          <w:p w14:paraId="35061DB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sĩ. Phòng khám có cần </w:t>
            </w:r>
          </w:p>
          <w:p w14:paraId="46AF11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bổ sung chỉ số nào khác </w:t>
            </w:r>
          </w:p>
          <w:p w14:paraId="4538BC86"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2CA547EF" w14:textId="77777777" w:rsidR="00547FB5" w:rsidRPr="008971BF" w:rsidRDefault="00547FB5" w:rsidP="00812ACB">
            <w:pPr>
              <w:spacing w:before="0" w:after="0" w:line="360" w:lineRule="exact"/>
              <w:ind w:firstLine="0"/>
            </w:pPr>
            <w:r w:rsidRPr="008971BF">
              <w:rPr>
                <w:color w:val="000000"/>
                <w:kern w:val="2"/>
                <w:sz w:val="24"/>
              </w:rPr>
              <w:t xml:space="preserve"> </w:t>
            </w:r>
            <w:r w:rsidRPr="008971BF">
              <w:rPr>
                <w:rFonts w:eastAsia="Times New Roman 2"/>
                <w:color w:val="000000"/>
                <w:kern w:val="2"/>
                <w:sz w:val="24"/>
              </w:rPr>
              <w:t xml:space="preserve">Các chỉ số trên đáp ứng nhu </w:t>
            </w:r>
          </w:p>
          <w:p w14:paraId="5BC55AD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cầu kiểm tra doanh thu và số </w:t>
            </w:r>
          </w:p>
          <w:p w14:paraId="3D3ABABB"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lượt khám cơ bản. Báo cáo cần </w:t>
            </w:r>
          </w:p>
          <w:p w14:paraId="111A5C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phép lọc theo ca và nhân </w:t>
            </w:r>
          </w:p>
          <w:p w14:paraId="3B5B2F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viên thu ngân để đối chiếu </w:t>
            </w:r>
          </w:p>
          <w:p w14:paraId="3433966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trách nhiệm, đồng thời có chế </w:t>
            </w:r>
          </w:p>
          <w:p w14:paraId="3A1D2AE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độ xem toàn ngày để tổng hợp </w:t>
            </w:r>
          </w:p>
          <w:p w14:paraId="0C02EE8E" w14:textId="77777777" w:rsidR="00547FB5" w:rsidRPr="008971BF" w:rsidRDefault="00547FB5" w:rsidP="00812ACB">
            <w:pPr>
              <w:spacing w:before="0" w:after="0" w:line="281" w:lineRule="exact"/>
              <w:ind w:firstLine="0"/>
            </w:pPr>
            <w:r w:rsidRPr="008971BF">
              <w:rPr>
                <w:rFonts w:eastAsia="Times New Roman 2"/>
                <w:color w:val="000000"/>
                <w:kern w:val="2"/>
                <w:sz w:val="24"/>
              </w:rPr>
              <w:t>doanh thu cuối ngày.</w:t>
            </w:r>
            <w:r w:rsidRPr="008971BF">
              <w:rPr>
                <w:color w:val="000000"/>
                <w:kern w:val="2"/>
                <w:sz w:val="24"/>
              </w:rPr>
              <w:t xml:space="preserve"> </w:t>
            </w:r>
          </w:p>
        </w:tc>
        <w:tc>
          <w:tcPr>
            <w:tcW w:w="2336" w:type="dxa"/>
          </w:tcPr>
          <w:p w14:paraId="678677E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Cung cấp bộ lọc xuất </w:t>
            </w:r>
          </w:p>
          <w:p w14:paraId="2CB1D8B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cáo theo Ca trực / </w:t>
            </w:r>
          </w:p>
          <w:p w14:paraId="3DD3C67D" w14:textId="77777777" w:rsidR="00547FB5" w:rsidRPr="008971BF" w:rsidRDefault="00547FB5" w:rsidP="00812ACB">
            <w:pPr>
              <w:spacing w:before="0" w:after="0" w:line="355" w:lineRule="exact"/>
              <w:ind w:firstLine="0"/>
            </w:pPr>
            <w:r w:rsidRPr="008971BF">
              <w:rPr>
                <w:color w:val="000000"/>
                <w:kern w:val="2"/>
                <w:sz w:val="24"/>
              </w:rPr>
              <w:t xml:space="preserve">Nhân viên thu ngân / </w:t>
            </w:r>
          </w:p>
          <w:p w14:paraId="0072735E" w14:textId="77777777" w:rsidR="00547FB5" w:rsidRPr="008971BF" w:rsidRDefault="00547FB5" w:rsidP="00812ACB">
            <w:pPr>
              <w:spacing w:before="0" w:after="0" w:line="281" w:lineRule="exact"/>
              <w:ind w:firstLine="0"/>
            </w:pPr>
            <w:r w:rsidRPr="008971BF">
              <w:rPr>
                <w:color w:val="000000"/>
                <w:kern w:val="2"/>
                <w:sz w:val="24"/>
              </w:rPr>
              <w:t xml:space="preserve">Toàn ngày. </w:t>
            </w:r>
          </w:p>
        </w:tc>
      </w:tr>
    </w:tbl>
    <w:p w14:paraId="1514294F" w14:textId="77777777" w:rsidR="00547FB5" w:rsidRPr="008971BF" w:rsidRDefault="00547FB5" w:rsidP="00812ACB">
      <w:pPr>
        <w:pageBreakBefore/>
        <w:spacing w:line="20" w:lineRule="exact"/>
        <w:ind w:firstLine="0"/>
      </w:pPr>
      <w:bookmarkStart w:id="26" w:name="p2w_bm11"/>
      <w:bookmarkStart w:id="27" w:name="pgt10"/>
      <w:bookmarkEnd w:id="26"/>
      <w:bookmarkEnd w:id="27"/>
    </w:p>
    <w:p w14:paraId="41816C54" w14:textId="2BE1B6A6" w:rsidR="00547FB5" w:rsidRPr="008971BF" w:rsidRDefault="00547FB5" w:rsidP="00063E7D">
      <w:pPr>
        <w:pStyle w:val="Heading2"/>
        <w:numPr>
          <w:ilvl w:val="0"/>
          <w:numId w:val="0"/>
        </w:numPr>
        <w:spacing w:before="1503" w:line="300" w:lineRule="exact"/>
        <w:rPr>
          <w:rFonts w:cs="Times New Roman"/>
        </w:rPr>
      </w:pPr>
      <w:bookmarkStart w:id="28" w:name="_Toc240967314"/>
      <w:r w:rsidRPr="008971BF">
        <w:rPr>
          <w:rFonts w:cs="Times New Roman"/>
          <w:color w:val="000000"/>
          <w:kern w:val="2"/>
          <w:szCs w:val="26"/>
        </w:rPr>
        <w:t>IV.</w:t>
      </w:r>
      <w:r w:rsidRPr="008971BF">
        <w:rPr>
          <w:rFonts w:eastAsia="Arial" w:cs="Times New Roman"/>
          <w:color w:val="000000"/>
          <w:szCs w:val="26"/>
        </w:rPr>
        <w:t xml:space="preserve"> </w:t>
      </w:r>
      <w:r w:rsidRPr="008971BF">
        <w:rPr>
          <w:rFonts w:eastAsia="Times New Roman 2" w:cs="Times New Roman"/>
          <w:color w:val="000000"/>
          <w:kern w:val="2"/>
          <w:szCs w:val="26"/>
        </w:rPr>
        <w:t>Yêu vầu chức năng:</w:t>
      </w:r>
      <w:bookmarkEnd w:id="28"/>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66FB356A" w14:textId="77777777" w:rsidTr="009E1F89">
        <w:trPr>
          <w:trHeight w:hRule="exact" w:val="410"/>
        </w:trPr>
        <w:tc>
          <w:tcPr>
            <w:tcW w:w="2951" w:type="dxa"/>
          </w:tcPr>
          <w:p w14:paraId="1D25A7F0" w14:textId="77777777" w:rsidR="00547FB5" w:rsidRPr="008971BF" w:rsidRDefault="00547FB5" w:rsidP="00812ACB">
            <w:pPr>
              <w:spacing w:before="0" w:after="0" w:line="304" w:lineRule="exact"/>
              <w:ind w:firstLine="0"/>
            </w:pPr>
            <w:r w:rsidRPr="008971BF">
              <w:rPr>
                <w:color w:val="000000"/>
                <w:kern w:val="2"/>
                <w:szCs w:val="26"/>
              </w:rPr>
              <w:t xml:space="preserve">Actor </w:t>
            </w:r>
          </w:p>
        </w:tc>
        <w:tc>
          <w:tcPr>
            <w:tcW w:w="2987" w:type="dxa"/>
          </w:tcPr>
          <w:p w14:paraId="48A8585C" w14:textId="77777777" w:rsidR="00547FB5" w:rsidRPr="008971BF" w:rsidRDefault="00547FB5" w:rsidP="00812ACB">
            <w:pPr>
              <w:spacing w:before="0" w:after="0" w:line="304" w:lineRule="exact"/>
              <w:ind w:firstLine="0"/>
            </w:pPr>
            <w:r w:rsidRPr="008971BF">
              <w:rPr>
                <w:rFonts w:eastAsia="Times New Roman 2"/>
                <w:color w:val="000000"/>
                <w:kern w:val="2"/>
                <w:szCs w:val="26"/>
              </w:rPr>
              <w:t>Chức năng</w:t>
            </w:r>
            <w:r w:rsidRPr="008971BF">
              <w:rPr>
                <w:color w:val="000000"/>
                <w:kern w:val="2"/>
                <w:szCs w:val="26"/>
              </w:rPr>
              <w:t xml:space="preserve"> </w:t>
            </w:r>
          </w:p>
        </w:tc>
        <w:tc>
          <w:tcPr>
            <w:tcW w:w="2966" w:type="dxa"/>
          </w:tcPr>
          <w:p w14:paraId="7D52A7C5" w14:textId="77777777" w:rsidR="00547FB5" w:rsidRPr="008971BF" w:rsidRDefault="00547FB5" w:rsidP="00812ACB">
            <w:pPr>
              <w:spacing w:before="0" w:after="0" w:line="304" w:lineRule="exact"/>
              <w:ind w:firstLine="0"/>
            </w:pPr>
            <w:r w:rsidRPr="008971BF">
              <w:rPr>
                <w:rFonts w:eastAsia="Times New Roman 2"/>
                <w:color w:val="000000"/>
                <w:kern w:val="2"/>
                <w:szCs w:val="26"/>
              </w:rPr>
              <w:t>Ràng buộc</w:t>
            </w:r>
            <w:r w:rsidRPr="008971BF">
              <w:rPr>
                <w:color w:val="000000"/>
                <w:kern w:val="2"/>
                <w:szCs w:val="26"/>
              </w:rPr>
              <w:t xml:space="preserve"> </w:t>
            </w:r>
          </w:p>
        </w:tc>
      </w:tr>
      <w:tr w:rsidR="00547FB5" w:rsidRPr="008971BF" w14:paraId="0A5EEF48" w14:textId="77777777" w:rsidTr="009E1F89">
        <w:trPr>
          <w:trHeight w:val="5591"/>
        </w:trPr>
        <w:tc>
          <w:tcPr>
            <w:tcW w:w="2951" w:type="dxa"/>
          </w:tcPr>
          <w:p w14:paraId="4E3CFF4B" w14:textId="77777777" w:rsidR="00547FB5" w:rsidRPr="008971BF" w:rsidRDefault="00547FB5" w:rsidP="00812ACB">
            <w:pPr>
              <w:spacing w:before="0" w:after="0" w:line="304" w:lineRule="exact"/>
              <w:ind w:firstLine="0"/>
            </w:pPr>
            <w:r w:rsidRPr="008971BF">
              <w:rPr>
                <w:rFonts w:eastAsia="Times New Roman 2"/>
                <w:color w:val="000000"/>
                <w:kern w:val="2"/>
                <w:szCs w:val="26"/>
              </w:rPr>
              <w:t>Quản trị viên hệ thống</w:t>
            </w:r>
            <w:r w:rsidRPr="008971BF">
              <w:rPr>
                <w:color w:val="000000"/>
                <w:kern w:val="2"/>
                <w:szCs w:val="26"/>
              </w:rPr>
              <w:t xml:space="preserve"> </w:t>
            </w:r>
          </w:p>
        </w:tc>
        <w:tc>
          <w:tcPr>
            <w:tcW w:w="2987" w:type="dxa"/>
          </w:tcPr>
          <w:p w14:paraId="151ACDA5"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404FEDE9"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tài khoản </w:t>
            </w:r>
            <w:r w:rsidRPr="008971BF">
              <w:rPr>
                <w:color w:val="000000"/>
                <w:kern w:val="2"/>
                <w:szCs w:val="26"/>
              </w:rPr>
              <w:t xml:space="preserve"> </w:t>
            </w:r>
          </w:p>
          <w:p w14:paraId="5566DB9C" w14:textId="77777777" w:rsidR="00547FB5" w:rsidRPr="008971BF" w:rsidRDefault="00547FB5" w:rsidP="00812ACB">
            <w:pPr>
              <w:spacing w:before="0" w:after="0" w:line="300" w:lineRule="exact"/>
              <w:ind w:firstLine="0"/>
            </w:pPr>
            <w:r w:rsidRPr="008971BF">
              <w:rPr>
                <w:rFonts w:eastAsia="Times New Roman 2"/>
                <w:color w:val="000000"/>
                <w:kern w:val="2"/>
                <w:szCs w:val="26"/>
              </w:rPr>
              <w:t>người dùng</w:t>
            </w:r>
            <w:r w:rsidRPr="008971BF">
              <w:rPr>
                <w:color w:val="000000"/>
                <w:kern w:val="2"/>
                <w:szCs w:val="26"/>
              </w:rPr>
              <w:t xml:space="preserve"> </w:t>
            </w:r>
          </w:p>
          <w:p w14:paraId="6603D2F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quyền người dùng </w:t>
            </w:r>
          </w:p>
          <w:p w14:paraId="3BC0A7F8" w14:textId="77777777" w:rsidR="00547FB5" w:rsidRPr="008971BF" w:rsidRDefault="00547FB5" w:rsidP="00812ACB">
            <w:pPr>
              <w:spacing w:before="0" w:after="0" w:line="300" w:lineRule="exact"/>
              <w:ind w:firstLine="0"/>
            </w:pPr>
            <w:r w:rsidRPr="008971BF">
              <w:rPr>
                <w:color w:val="000000"/>
                <w:kern w:val="2"/>
                <w:szCs w:val="26"/>
              </w:rPr>
              <w:t xml:space="preserve">theo vai trò. </w:t>
            </w:r>
          </w:p>
          <w:p w14:paraId="68F899F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tài </w:t>
            </w:r>
          </w:p>
          <w:p w14:paraId="2436FCB6" w14:textId="77777777" w:rsidR="00547FB5" w:rsidRPr="008971BF" w:rsidRDefault="00547FB5" w:rsidP="00812ACB">
            <w:pPr>
              <w:spacing w:before="0" w:after="0" w:line="300" w:lineRule="exact"/>
              <w:ind w:firstLine="0"/>
            </w:pPr>
            <w:r w:rsidRPr="008971BF">
              <w:rPr>
                <w:rFonts w:eastAsia="Times New Roman 2"/>
                <w:color w:val="000000"/>
                <w:kern w:val="2"/>
                <w:szCs w:val="26"/>
              </w:rPr>
              <w:t>khoản.</w:t>
            </w:r>
            <w:r w:rsidRPr="008971BF">
              <w:rPr>
                <w:color w:val="000000"/>
                <w:kern w:val="2"/>
                <w:szCs w:val="26"/>
              </w:rPr>
              <w:t xml:space="preserve"> </w:t>
            </w:r>
          </w:p>
          <w:p w14:paraId="6C89882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Khóa/mở khóa tài khoản </w:t>
            </w:r>
          </w:p>
          <w:p w14:paraId="7338A57E" w14:textId="77777777" w:rsidR="00547FB5" w:rsidRPr="008971BF" w:rsidRDefault="00547FB5" w:rsidP="00812ACB">
            <w:pPr>
              <w:spacing w:before="0" w:after="0" w:line="300" w:lineRule="exact"/>
              <w:ind w:firstLine="0"/>
            </w:pPr>
            <w:r w:rsidRPr="008971BF">
              <w:rPr>
                <w:rFonts w:eastAsia="Times New Roman 2"/>
                <w:color w:val="000000"/>
                <w:kern w:val="2"/>
                <w:szCs w:val="26"/>
              </w:rPr>
              <w:t>khi cần thiết.</w:t>
            </w:r>
            <w:r w:rsidRPr="008971BF">
              <w:rPr>
                <w:color w:val="000000"/>
                <w:kern w:val="2"/>
                <w:szCs w:val="26"/>
              </w:rPr>
              <w:t xml:space="preserve"> </w:t>
            </w:r>
          </w:p>
          <w:p w14:paraId="5F31B98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và cập nhật các </w:t>
            </w:r>
          </w:p>
          <w:p w14:paraId="11A63E8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chức năng liên quan đến hệ </w:t>
            </w:r>
          </w:p>
          <w:p w14:paraId="31BA0236" w14:textId="77777777" w:rsidR="00547FB5" w:rsidRPr="008971BF" w:rsidRDefault="00547FB5" w:rsidP="00812ACB">
            <w:pPr>
              <w:spacing w:before="0" w:after="0" w:line="300" w:lineRule="exact"/>
              <w:ind w:firstLine="0"/>
            </w:pPr>
            <w:r w:rsidRPr="008971BF">
              <w:rPr>
                <w:rFonts w:eastAsia="Times New Roman 2"/>
                <w:color w:val="000000"/>
                <w:kern w:val="2"/>
                <w:szCs w:val="26"/>
              </w:rPr>
              <w:t>thống.</w:t>
            </w:r>
            <w:r w:rsidRPr="008971BF">
              <w:rPr>
                <w:color w:val="000000"/>
                <w:kern w:val="2"/>
                <w:szCs w:val="26"/>
              </w:rPr>
              <w:t xml:space="preserve"> </w:t>
            </w:r>
          </w:p>
          <w:p w14:paraId="47F38F6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Thực hiện các thao tác </w:t>
            </w:r>
          </w:p>
          <w:p w14:paraId="65D2698B" w14:textId="77777777" w:rsidR="00547FB5" w:rsidRPr="008971BF" w:rsidRDefault="00547FB5" w:rsidP="00812ACB">
            <w:pPr>
              <w:spacing w:before="0" w:after="0" w:line="304" w:lineRule="exact"/>
              <w:ind w:firstLine="0"/>
            </w:pPr>
            <w:r w:rsidRPr="008971BF">
              <w:rPr>
                <w:rFonts w:eastAsia="Times New Roman 2"/>
                <w:color w:val="000000"/>
                <w:kern w:val="2"/>
                <w:szCs w:val="26"/>
              </w:rPr>
              <w:t>bảo trì hệ thống.</w:t>
            </w:r>
            <w:r w:rsidRPr="008971BF">
              <w:rPr>
                <w:color w:val="000000"/>
                <w:kern w:val="2"/>
                <w:szCs w:val="26"/>
              </w:rPr>
              <w:t xml:space="preserve"> </w:t>
            </w:r>
          </w:p>
        </w:tc>
        <w:tc>
          <w:tcPr>
            <w:tcW w:w="2966" w:type="dxa"/>
          </w:tcPr>
          <w:p w14:paraId="5427D9A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bằng tài </w:t>
            </w:r>
          </w:p>
          <w:p w14:paraId="17D4D10E" w14:textId="77777777" w:rsidR="00547FB5" w:rsidRPr="008971BF" w:rsidRDefault="00547FB5" w:rsidP="00812ACB">
            <w:pPr>
              <w:spacing w:before="0" w:after="0" w:line="395" w:lineRule="exact"/>
              <w:ind w:firstLine="0"/>
            </w:pPr>
            <w:r w:rsidRPr="008971BF">
              <w:rPr>
                <w:rFonts w:eastAsia="Times New Roman 2"/>
                <w:color w:val="000000"/>
                <w:kern w:val="2"/>
                <w:szCs w:val="26"/>
              </w:rPr>
              <w:t>khoản có quyền quản trị.</w:t>
            </w:r>
            <w:r w:rsidRPr="008971BF">
              <w:rPr>
                <w:color w:val="000000"/>
                <w:kern w:val="2"/>
                <w:szCs w:val="26"/>
              </w:rPr>
              <w:t xml:space="preserve"> </w:t>
            </w:r>
          </w:p>
          <w:p w14:paraId="5A64B83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Mỗi tài khoản phải có </w:t>
            </w:r>
          </w:p>
          <w:p w14:paraId="64FBDD4F"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thông tin định danh riêng, </w:t>
            </w:r>
          </w:p>
          <w:p w14:paraId="2D661CE8" w14:textId="77777777" w:rsidR="00547FB5" w:rsidRPr="008971BF" w:rsidRDefault="00547FB5" w:rsidP="00812ACB">
            <w:pPr>
              <w:spacing w:before="0" w:after="0" w:line="400" w:lineRule="exact"/>
              <w:ind w:firstLine="0"/>
            </w:pPr>
            <w:r w:rsidRPr="008971BF">
              <w:rPr>
                <w:rFonts w:eastAsia="Times New Roman 2"/>
                <w:color w:val="000000"/>
                <w:kern w:val="2"/>
                <w:szCs w:val="26"/>
              </w:rPr>
              <w:t>không được trùng.</w:t>
            </w:r>
            <w:r w:rsidRPr="008971BF">
              <w:rPr>
                <w:color w:val="000000"/>
                <w:kern w:val="2"/>
                <w:szCs w:val="26"/>
              </w:rPr>
              <w:t xml:space="preserve"> </w:t>
            </w:r>
          </w:p>
          <w:p w14:paraId="416FB7C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cấp quyền </w:t>
            </w:r>
          </w:p>
          <w:p w14:paraId="75E9989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vượt quá phạm vi cần thiết </w:t>
            </w:r>
          </w:p>
          <w:p w14:paraId="1D90CB01" w14:textId="77777777" w:rsidR="00547FB5" w:rsidRPr="008971BF" w:rsidRDefault="00547FB5" w:rsidP="00812ACB">
            <w:pPr>
              <w:spacing w:before="0" w:after="0" w:line="400" w:lineRule="exact"/>
              <w:ind w:firstLine="0"/>
            </w:pPr>
            <w:r w:rsidRPr="008971BF">
              <w:rPr>
                <w:rFonts w:eastAsia="Times New Roman 2"/>
                <w:color w:val="000000"/>
                <w:kern w:val="2"/>
                <w:szCs w:val="26"/>
              </w:rPr>
              <w:t>cho người dùng.</w:t>
            </w:r>
            <w:r w:rsidRPr="008971BF">
              <w:rPr>
                <w:color w:val="000000"/>
                <w:kern w:val="2"/>
                <w:szCs w:val="26"/>
              </w:rPr>
              <w:t xml:space="preserve"> </w:t>
            </w:r>
          </w:p>
          <w:p w14:paraId="56C8A487"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thay đổi quyền phải </w:t>
            </w:r>
          </w:p>
          <w:p w14:paraId="6A5CAD9A" w14:textId="77777777" w:rsidR="00547FB5" w:rsidRPr="008971BF" w:rsidRDefault="00547FB5" w:rsidP="00812ACB">
            <w:pPr>
              <w:spacing w:before="0" w:after="0" w:line="400" w:lineRule="exact"/>
              <w:ind w:firstLine="0"/>
            </w:pPr>
            <w:r w:rsidRPr="008971BF">
              <w:rPr>
                <w:rFonts w:eastAsia="Times New Roman 2"/>
                <w:color w:val="000000"/>
                <w:kern w:val="2"/>
                <w:szCs w:val="26"/>
              </w:rPr>
              <w:t>được kiểm soát.</w:t>
            </w:r>
            <w:r w:rsidRPr="008971BF">
              <w:rPr>
                <w:color w:val="000000"/>
                <w:kern w:val="2"/>
                <w:szCs w:val="26"/>
              </w:rPr>
              <w:t xml:space="preserve"> </w:t>
            </w:r>
          </w:p>
          <w:p w14:paraId="007CCFA1"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xóa hoặc </w:t>
            </w:r>
          </w:p>
          <w:p w14:paraId="4F360F6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thay đổi dữ liệu nghiệp vụ </w:t>
            </w:r>
          </w:p>
          <w:p w14:paraId="67FAD4C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quan trọng nếu không có </w:t>
            </w:r>
          </w:p>
          <w:p w14:paraId="1CC228EB" w14:textId="77777777" w:rsidR="00547FB5" w:rsidRPr="008971BF" w:rsidRDefault="00547FB5" w:rsidP="00812ACB">
            <w:pPr>
              <w:spacing w:before="0" w:after="0" w:line="400" w:lineRule="exact"/>
              <w:ind w:firstLine="0"/>
            </w:pPr>
            <w:r w:rsidRPr="008971BF">
              <w:rPr>
                <w:rFonts w:eastAsia="Times New Roman 2"/>
                <w:color w:val="000000"/>
                <w:kern w:val="2"/>
                <w:szCs w:val="26"/>
              </w:rPr>
              <w:t>quyền phù hợp.</w:t>
            </w:r>
            <w:r w:rsidRPr="008971BF">
              <w:rPr>
                <w:color w:val="000000"/>
                <w:kern w:val="2"/>
                <w:szCs w:val="26"/>
              </w:rPr>
              <w:t xml:space="preserve"> </w:t>
            </w:r>
          </w:p>
          <w:p w14:paraId="5FA889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cấu hình </w:t>
            </w:r>
          </w:p>
          <w:p w14:paraId="5FB1B951"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phải đảm bảo hệ thống vẫn </w:t>
            </w:r>
          </w:p>
          <w:p w14:paraId="401F4320" w14:textId="77777777" w:rsidR="00547FB5" w:rsidRPr="008971BF" w:rsidRDefault="00547FB5" w:rsidP="00812ACB">
            <w:pPr>
              <w:spacing w:before="0" w:after="0" w:line="304" w:lineRule="exact"/>
              <w:ind w:firstLine="0"/>
            </w:pPr>
            <w:r w:rsidRPr="008971BF">
              <w:rPr>
                <w:rFonts w:eastAsia="Times New Roman 2"/>
                <w:color w:val="000000"/>
                <w:kern w:val="2"/>
                <w:szCs w:val="26"/>
              </w:rPr>
              <w:t>hoạt động bình thường.</w:t>
            </w:r>
            <w:r w:rsidRPr="008971BF">
              <w:rPr>
                <w:color w:val="000000"/>
                <w:kern w:val="2"/>
                <w:szCs w:val="26"/>
              </w:rPr>
              <w:t xml:space="preserve"> </w:t>
            </w:r>
          </w:p>
        </w:tc>
      </w:tr>
      <w:tr w:rsidR="00547FB5" w:rsidRPr="008971BF" w14:paraId="70957727" w14:textId="77777777" w:rsidTr="009E1F89">
        <w:trPr>
          <w:trHeight w:val="5397"/>
        </w:trPr>
        <w:tc>
          <w:tcPr>
            <w:tcW w:w="2951" w:type="dxa"/>
          </w:tcPr>
          <w:p w14:paraId="770E49A9" w14:textId="77777777" w:rsidR="00547FB5" w:rsidRPr="008971BF" w:rsidRDefault="00547FB5" w:rsidP="00812ACB">
            <w:pPr>
              <w:spacing w:before="0" w:after="0" w:line="304" w:lineRule="exact"/>
              <w:ind w:firstLine="0"/>
            </w:pPr>
            <w:r w:rsidRPr="008971BF">
              <w:rPr>
                <w:rFonts w:eastAsia="Times New Roman 2"/>
                <w:color w:val="000000"/>
                <w:kern w:val="2"/>
                <w:szCs w:val="26"/>
              </w:rPr>
              <w:lastRenderedPageBreak/>
              <w:t>Quản lý phòng khám</w:t>
            </w:r>
            <w:r w:rsidRPr="008971BF">
              <w:rPr>
                <w:color w:val="000000"/>
                <w:kern w:val="2"/>
                <w:szCs w:val="26"/>
              </w:rPr>
              <w:t xml:space="preserve"> </w:t>
            </w:r>
          </w:p>
        </w:tc>
        <w:tc>
          <w:tcPr>
            <w:tcW w:w="2987" w:type="dxa"/>
          </w:tcPr>
          <w:p w14:paraId="7A2CD4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24E2FE5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thông tin nhân </w:t>
            </w:r>
          </w:p>
          <w:p w14:paraId="33431BDB" w14:textId="77777777" w:rsidR="00547FB5" w:rsidRPr="008971BF" w:rsidRDefault="00547FB5" w:rsidP="00812ACB">
            <w:pPr>
              <w:spacing w:before="0" w:after="0" w:line="300" w:lineRule="exact"/>
              <w:ind w:firstLine="0"/>
            </w:pPr>
            <w:r w:rsidRPr="008971BF">
              <w:rPr>
                <w:color w:val="000000"/>
                <w:kern w:val="2"/>
                <w:szCs w:val="26"/>
              </w:rPr>
              <w:t xml:space="preserve">viên. </w:t>
            </w:r>
          </w:p>
          <w:p w14:paraId="30905D67"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dịch vụ nha </w:t>
            </w:r>
          </w:p>
          <w:p w14:paraId="2D5BFEC7" w14:textId="77777777" w:rsidR="00547FB5" w:rsidRPr="008971BF" w:rsidRDefault="00547FB5" w:rsidP="00812ACB">
            <w:pPr>
              <w:spacing w:before="0" w:after="0" w:line="300" w:lineRule="exact"/>
              <w:ind w:firstLine="0"/>
            </w:pPr>
            <w:r w:rsidRPr="008971BF">
              <w:rPr>
                <w:color w:val="000000"/>
                <w:kern w:val="2"/>
                <w:szCs w:val="26"/>
              </w:rPr>
              <w:t xml:space="preserve">khoa. </w:t>
            </w:r>
          </w:p>
          <w:p w14:paraId="3D49E14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làm việc.</w:t>
            </w:r>
            <w:r w:rsidRPr="008971BF">
              <w:rPr>
                <w:color w:val="000000"/>
                <w:kern w:val="2"/>
                <w:szCs w:val="26"/>
              </w:rPr>
              <w:t xml:space="preserve"> </w:t>
            </w:r>
          </w:p>
          <w:p w14:paraId="5654111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công lịch làm việc </w:t>
            </w:r>
          </w:p>
          <w:p w14:paraId="7221B22B" w14:textId="77777777" w:rsidR="00547FB5" w:rsidRPr="008971BF" w:rsidRDefault="00547FB5" w:rsidP="00812ACB">
            <w:pPr>
              <w:spacing w:before="0" w:after="0" w:line="300" w:lineRule="exact"/>
              <w:ind w:firstLine="0"/>
            </w:pPr>
            <w:r w:rsidRPr="008971BF">
              <w:rPr>
                <w:color w:val="000000"/>
                <w:kern w:val="2"/>
                <w:szCs w:val="26"/>
              </w:rPr>
              <w:t xml:space="preserve">cho nhân viên. </w:t>
            </w:r>
          </w:p>
          <w:p w14:paraId="11BD08A5"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1C016082" w14:textId="77777777" w:rsidR="00547FB5" w:rsidRPr="008971BF" w:rsidRDefault="00547FB5" w:rsidP="00812ACB">
            <w:pPr>
              <w:spacing w:before="0" w:after="0" w:line="301" w:lineRule="exact"/>
              <w:ind w:firstLine="0"/>
            </w:pPr>
            <w:r w:rsidRPr="008971BF">
              <w:rPr>
                <w:color w:val="000000"/>
                <w:kern w:val="2"/>
                <w:szCs w:val="26"/>
              </w:rPr>
              <w:t xml:space="preserve">- </w:t>
            </w:r>
            <w:r w:rsidRPr="008971BF">
              <w:rPr>
                <w:rFonts w:eastAsia="Times New Roman 2"/>
                <w:color w:val="000000"/>
                <w:kern w:val="2"/>
                <w:szCs w:val="26"/>
              </w:rPr>
              <w:t xml:space="preserve">Xử lý yêu cầu thay đổi </w:t>
            </w:r>
          </w:p>
          <w:p w14:paraId="7BE02866" w14:textId="77777777" w:rsidR="00547FB5" w:rsidRPr="008971BF" w:rsidRDefault="00547FB5" w:rsidP="00812ACB">
            <w:pPr>
              <w:spacing w:before="0" w:after="0" w:line="300" w:lineRule="exact"/>
              <w:ind w:firstLine="0"/>
            </w:pPr>
            <w:r w:rsidRPr="008971BF">
              <w:rPr>
                <w:rFonts w:eastAsia="Times New Roman 2"/>
                <w:color w:val="000000"/>
                <w:kern w:val="2"/>
                <w:szCs w:val="26"/>
              </w:rPr>
              <w:t>hoặc hủy lịch hẹn.</w:t>
            </w:r>
            <w:r w:rsidRPr="008971BF">
              <w:rPr>
                <w:color w:val="000000"/>
                <w:kern w:val="2"/>
                <w:szCs w:val="26"/>
              </w:rPr>
              <w:t xml:space="preserve"> </w:t>
            </w:r>
          </w:p>
          <w:p w14:paraId="617AD4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Theo dõi tình trạng hoạt </w:t>
            </w:r>
          </w:p>
          <w:p w14:paraId="403EDCC6" w14:textId="77777777" w:rsidR="00547FB5" w:rsidRPr="008971BF" w:rsidRDefault="00547FB5" w:rsidP="00812ACB">
            <w:pPr>
              <w:spacing w:before="0" w:after="0" w:line="300" w:lineRule="exact"/>
              <w:ind w:firstLine="0"/>
            </w:pPr>
            <w:r w:rsidRPr="008971BF">
              <w:rPr>
                <w:rFonts w:eastAsia="Times New Roman 2"/>
                <w:color w:val="000000"/>
                <w:kern w:val="2"/>
                <w:szCs w:val="26"/>
              </w:rPr>
              <w:t>động của phòng khám.</w:t>
            </w:r>
            <w:r w:rsidRPr="008971BF">
              <w:rPr>
                <w:color w:val="000000"/>
                <w:kern w:val="2"/>
                <w:szCs w:val="26"/>
              </w:rPr>
              <w:t xml:space="preserve"> </w:t>
            </w:r>
          </w:p>
          <w:p w14:paraId="46A87A89" w14:textId="77777777" w:rsidR="00547FB5" w:rsidRPr="008971BF" w:rsidRDefault="00547FB5" w:rsidP="00812ACB">
            <w:pPr>
              <w:spacing w:before="0" w:after="0" w:line="304" w:lineRule="exact"/>
              <w:ind w:firstLine="0"/>
            </w:pPr>
            <w:r w:rsidRPr="008971BF">
              <w:rPr>
                <w:color w:val="000000"/>
                <w:kern w:val="2"/>
                <w:szCs w:val="26"/>
              </w:rPr>
              <w:t xml:space="preserve">- </w:t>
            </w:r>
            <w:r w:rsidRPr="008971BF">
              <w:rPr>
                <w:rFonts w:eastAsia="Times New Roman 2"/>
                <w:color w:val="000000"/>
                <w:kern w:val="2"/>
                <w:szCs w:val="26"/>
              </w:rPr>
              <w:t>Xem thống kê doanh thu.</w:t>
            </w:r>
            <w:r w:rsidRPr="008971BF">
              <w:rPr>
                <w:color w:val="000000"/>
                <w:kern w:val="2"/>
                <w:szCs w:val="26"/>
              </w:rPr>
              <w:t xml:space="preserve"> </w:t>
            </w:r>
          </w:p>
        </w:tc>
        <w:tc>
          <w:tcPr>
            <w:tcW w:w="2966" w:type="dxa"/>
          </w:tcPr>
          <w:p w14:paraId="4871B51B"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có tài khoản và </w:t>
            </w:r>
          </w:p>
          <w:p w14:paraId="4D3DB6C2" w14:textId="77777777" w:rsidR="00547FB5" w:rsidRPr="008971BF" w:rsidRDefault="00547FB5" w:rsidP="00812ACB">
            <w:pPr>
              <w:spacing w:before="0" w:after="0" w:line="300" w:lineRule="exact"/>
              <w:ind w:firstLine="0"/>
            </w:pPr>
            <w:r w:rsidRPr="008971BF">
              <w:rPr>
                <w:rFonts w:eastAsia="Times New Roman 2"/>
                <w:color w:val="000000"/>
                <w:kern w:val="2"/>
                <w:szCs w:val="26"/>
              </w:rPr>
              <w:t>quyền quản lý.</w:t>
            </w:r>
            <w:r w:rsidRPr="008971BF">
              <w:rPr>
                <w:color w:val="000000"/>
                <w:kern w:val="2"/>
                <w:szCs w:val="26"/>
              </w:rPr>
              <w:t xml:space="preserve"> </w:t>
            </w:r>
          </w:p>
          <w:p w14:paraId="5399042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nhân viên phải </w:t>
            </w:r>
          </w:p>
          <w:p w14:paraId="3041E1B4" w14:textId="77777777" w:rsidR="00547FB5" w:rsidRPr="008971BF" w:rsidRDefault="00547FB5" w:rsidP="00812ACB">
            <w:pPr>
              <w:spacing w:before="0" w:after="0" w:line="295" w:lineRule="exact"/>
              <w:ind w:firstLine="0"/>
            </w:pPr>
            <w:r w:rsidRPr="008971BF">
              <w:rPr>
                <w:rFonts w:eastAsia="Times New Roman 2"/>
                <w:color w:val="000000"/>
                <w:kern w:val="2"/>
                <w:szCs w:val="26"/>
              </w:rPr>
              <w:t>đầy đủ và chính xác.</w:t>
            </w:r>
            <w:r w:rsidRPr="008971BF">
              <w:rPr>
                <w:color w:val="000000"/>
                <w:kern w:val="2"/>
                <w:szCs w:val="26"/>
              </w:rPr>
              <w:t xml:space="preserve"> </w:t>
            </w:r>
          </w:p>
          <w:p w14:paraId="6A7C886F" w14:textId="77777777" w:rsidR="00547FB5" w:rsidRPr="008971BF" w:rsidRDefault="00547FB5" w:rsidP="00812ACB">
            <w:pPr>
              <w:spacing w:before="0" w:after="0" w:line="300" w:lineRule="exact"/>
              <w:ind w:firstLine="0"/>
            </w:pPr>
            <w:r w:rsidRPr="008971BF">
              <w:rPr>
                <w:color w:val="000000"/>
                <w:kern w:val="2"/>
                <w:szCs w:val="26"/>
              </w:rPr>
              <w:t xml:space="preserve">- Mã nhân viên không </w:t>
            </w:r>
          </w:p>
          <w:p w14:paraId="468B068E" w14:textId="77777777" w:rsidR="00547FB5" w:rsidRPr="008971BF" w:rsidRDefault="00547FB5" w:rsidP="00812ACB">
            <w:pPr>
              <w:spacing w:before="0" w:after="0" w:line="300" w:lineRule="exact"/>
              <w:ind w:firstLine="0"/>
            </w:pPr>
            <w:r w:rsidRPr="008971BF">
              <w:rPr>
                <w:rFonts w:eastAsia="Times New Roman 2"/>
                <w:color w:val="000000"/>
                <w:kern w:val="2"/>
                <w:szCs w:val="26"/>
              </w:rPr>
              <w:t>được trùng.</w:t>
            </w:r>
            <w:r w:rsidRPr="008971BF">
              <w:rPr>
                <w:color w:val="000000"/>
                <w:kern w:val="2"/>
                <w:szCs w:val="26"/>
              </w:rPr>
              <w:t xml:space="preserve"> </w:t>
            </w:r>
          </w:p>
          <w:p w14:paraId="5E8755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phân công </w:t>
            </w:r>
          </w:p>
          <w:p w14:paraId="08EA8FA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một nhân viên vào các lịch </w:t>
            </w:r>
          </w:p>
          <w:p w14:paraId="29964D7E"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bị trùng thời gian nếu quy </w:t>
            </w:r>
          </w:p>
          <w:p w14:paraId="0627A15C"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định phòng khám không </w:t>
            </w:r>
          </w:p>
          <w:p w14:paraId="3965FDF2" w14:textId="77777777" w:rsidR="00547FB5" w:rsidRPr="008971BF" w:rsidRDefault="00547FB5" w:rsidP="00812ACB">
            <w:pPr>
              <w:spacing w:before="0" w:after="0" w:line="300" w:lineRule="exact"/>
              <w:ind w:firstLine="0"/>
            </w:pPr>
            <w:r w:rsidRPr="008971BF">
              <w:rPr>
                <w:color w:val="000000"/>
                <w:kern w:val="2"/>
                <w:szCs w:val="26"/>
              </w:rPr>
              <w:t xml:space="preserve">cho phép. </w:t>
            </w:r>
          </w:p>
          <w:p w14:paraId="18CBF73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Chỉ người có quyền quản </w:t>
            </w:r>
          </w:p>
          <w:p w14:paraId="63D8E68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lý mới được thay đổi các </w:t>
            </w:r>
          </w:p>
          <w:p w14:paraId="1311B80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thông tin quản lý quan </w:t>
            </w:r>
          </w:p>
          <w:p w14:paraId="29CE4B66" w14:textId="77777777" w:rsidR="00547FB5" w:rsidRPr="008971BF" w:rsidRDefault="00547FB5" w:rsidP="00812ACB">
            <w:pPr>
              <w:spacing w:before="0" w:after="0" w:line="300" w:lineRule="exact"/>
              <w:ind w:firstLine="0"/>
            </w:pPr>
            <w:r w:rsidRPr="008971BF">
              <w:rPr>
                <w:rFonts w:eastAsia="Times New Roman 2"/>
                <w:color w:val="000000"/>
                <w:kern w:val="2"/>
                <w:szCs w:val="26"/>
              </w:rPr>
              <w:t>trọng.</w:t>
            </w:r>
            <w:r w:rsidRPr="008971BF">
              <w:rPr>
                <w:color w:val="000000"/>
                <w:kern w:val="2"/>
                <w:szCs w:val="26"/>
              </w:rPr>
              <w:t xml:space="preserve"> </w:t>
            </w:r>
          </w:p>
          <w:p w14:paraId="6A2F53E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Dữ liệu thống kê phải </w:t>
            </w:r>
          </w:p>
          <w:p w14:paraId="34B1D80C"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lấy từ dữ liệu giao </w:t>
            </w:r>
          </w:p>
          <w:p w14:paraId="25BA211F" w14:textId="77777777" w:rsidR="00547FB5" w:rsidRPr="008971BF" w:rsidRDefault="00547FB5" w:rsidP="00812ACB">
            <w:pPr>
              <w:spacing w:before="0" w:after="0" w:line="304" w:lineRule="exact"/>
              <w:ind w:firstLine="0"/>
            </w:pPr>
            <w:r w:rsidRPr="008971BF">
              <w:rPr>
                <w:rFonts w:eastAsia="Times New Roman 2"/>
                <w:color w:val="000000"/>
                <w:kern w:val="2"/>
                <w:szCs w:val="26"/>
              </w:rPr>
              <w:t>dịch hợp lệ.</w:t>
            </w:r>
            <w:r w:rsidRPr="008971BF">
              <w:rPr>
                <w:color w:val="000000"/>
                <w:kern w:val="2"/>
                <w:szCs w:val="26"/>
              </w:rPr>
              <w:t xml:space="preserve"> </w:t>
            </w:r>
          </w:p>
        </w:tc>
      </w:tr>
    </w:tbl>
    <w:p w14:paraId="31090BA7" w14:textId="77777777" w:rsidR="00547FB5" w:rsidRPr="008971BF" w:rsidRDefault="00547FB5" w:rsidP="00812ACB">
      <w:pPr>
        <w:pageBreakBefore/>
        <w:spacing w:line="20" w:lineRule="exact"/>
        <w:ind w:firstLine="0"/>
      </w:pPr>
      <w:bookmarkStart w:id="29" w:name="p2w_bm12"/>
      <w:bookmarkEnd w:id="29"/>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02BE1661" w14:textId="77777777" w:rsidTr="009E1F89">
        <w:trPr>
          <w:trHeight w:val="865"/>
        </w:trPr>
        <w:tc>
          <w:tcPr>
            <w:tcW w:w="2951" w:type="dxa"/>
          </w:tcPr>
          <w:p w14:paraId="4310E281" w14:textId="77777777" w:rsidR="00547FB5" w:rsidRPr="008971BF" w:rsidRDefault="00547FB5" w:rsidP="00812ACB">
            <w:pPr>
              <w:spacing w:before="0" w:after="0"/>
              <w:ind w:firstLine="0"/>
            </w:pPr>
          </w:p>
        </w:tc>
        <w:tc>
          <w:tcPr>
            <w:tcW w:w="2987" w:type="dxa"/>
          </w:tcPr>
          <w:p w14:paraId="79CE4AB9" w14:textId="77777777" w:rsidR="00547FB5" w:rsidRPr="008971BF" w:rsidRDefault="00547FB5" w:rsidP="00812ACB">
            <w:pPr>
              <w:spacing w:before="0" w:after="0"/>
              <w:ind w:firstLine="0"/>
            </w:pPr>
          </w:p>
        </w:tc>
        <w:tc>
          <w:tcPr>
            <w:tcW w:w="2966" w:type="dxa"/>
          </w:tcPr>
          <w:p w14:paraId="7A158F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hủy hoặc thay đổi </w:t>
            </w:r>
          </w:p>
          <w:p w14:paraId="2831B154"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lịch phải được ghi nhận </w:t>
            </w:r>
          </w:p>
          <w:p w14:paraId="156C9C8A" w14:textId="77777777" w:rsidR="00547FB5" w:rsidRPr="008971BF" w:rsidRDefault="00547FB5" w:rsidP="00812ACB">
            <w:pPr>
              <w:spacing w:before="0" w:after="0" w:line="304" w:lineRule="exact"/>
              <w:ind w:firstLine="0"/>
            </w:pPr>
            <w:r w:rsidRPr="008971BF">
              <w:rPr>
                <w:rFonts w:eastAsia="Times New Roman 2"/>
                <w:color w:val="000000"/>
                <w:kern w:val="2"/>
                <w:szCs w:val="26"/>
              </w:rPr>
              <w:t>đầy đủ.</w:t>
            </w:r>
            <w:r w:rsidRPr="008971BF">
              <w:rPr>
                <w:color w:val="000000"/>
                <w:kern w:val="2"/>
                <w:szCs w:val="26"/>
              </w:rPr>
              <w:t xml:space="preserve"> </w:t>
            </w:r>
          </w:p>
        </w:tc>
      </w:tr>
      <w:tr w:rsidR="00547FB5" w:rsidRPr="008971BF" w14:paraId="47E21FE3" w14:textId="77777777" w:rsidTr="009E1F89">
        <w:trPr>
          <w:trHeight w:val="5991"/>
        </w:trPr>
        <w:tc>
          <w:tcPr>
            <w:tcW w:w="2951" w:type="dxa"/>
          </w:tcPr>
          <w:p w14:paraId="516D3C36"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Lễ tân / Nhân viên tiếp </w:t>
            </w:r>
          </w:p>
          <w:p w14:paraId="66ABCD91" w14:textId="77777777" w:rsidR="00547FB5" w:rsidRPr="008971BF" w:rsidRDefault="00547FB5" w:rsidP="00812ACB">
            <w:pPr>
              <w:spacing w:before="0" w:after="0" w:line="304" w:lineRule="exact"/>
              <w:ind w:firstLine="0"/>
            </w:pPr>
            <w:r w:rsidRPr="008971BF">
              <w:rPr>
                <w:rFonts w:eastAsia="Times New Roman 2"/>
                <w:color w:val="000000"/>
                <w:kern w:val="2"/>
                <w:szCs w:val="26"/>
              </w:rPr>
              <w:t>nhận</w:t>
            </w:r>
            <w:r w:rsidRPr="008971BF">
              <w:rPr>
                <w:color w:val="000000"/>
                <w:kern w:val="2"/>
                <w:szCs w:val="26"/>
              </w:rPr>
              <w:t xml:space="preserve"> </w:t>
            </w:r>
          </w:p>
        </w:tc>
        <w:tc>
          <w:tcPr>
            <w:tcW w:w="2987" w:type="dxa"/>
          </w:tcPr>
          <w:p w14:paraId="67FA1E5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016C158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Tra cứu thông tin bệnh </w:t>
            </w:r>
          </w:p>
          <w:p w14:paraId="2A82AEEA"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727D1CCD"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Thêm bệnh nhân mới.</w:t>
            </w:r>
            <w:r w:rsidRPr="008971BF">
              <w:rPr>
                <w:color w:val="000000"/>
                <w:kern w:val="2"/>
                <w:szCs w:val="26"/>
              </w:rPr>
              <w:t xml:space="preserve"> </w:t>
            </w:r>
          </w:p>
          <w:p w14:paraId="44C6C8FD" w14:textId="77777777" w:rsidR="00547FB5" w:rsidRPr="008971BF" w:rsidRDefault="00547FB5" w:rsidP="00812ACB">
            <w:pPr>
              <w:spacing w:before="0" w:after="0" w:line="296"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bệnh </w:t>
            </w:r>
          </w:p>
          <w:p w14:paraId="19197258"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00446B0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Tìm kiếm bệnh nhân.</w:t>
            </w:r>
            <w:r w:rsidRPr="008971BF">
              <w:rPr>
                <w:color w:val="000000"/>
                <w:kern w:val="2"/>
                <w:szCs w:val="26"/>
              </w:rPr>
              <w:t xml:space="preserve"> </w:t>
            </w:r>
          </w:p>
          <w:p w14:paraId="5BCB4D0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2155E83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Xem lịch hẹn của bệnh </w:t>
            </w:r>
          </w:p>
          <w:p w14:paraId="77B99D4D" w14:textId="77777777" w:rsidR="00547FB5" w:rsidRPr="008971BF" w:rsidRDefault="00547FB5" w:rsidP="00812ACB">
            <w:pPr>
              <w:spacing w:before="0" w:after="0" w:line="296" w:lineRule="exact"/>
              <w:ind w:firstLine="0"/>
            </w:pPr>
            <w:r w:rsidRPr="008971BF">
              <w:rPr>
                <w:color w:val="000000"/>
                <w:kern w:val="2"/>
                <w:szCs w:val="26"/>
              </w:rPr>
              <w:t xml:space="preserve">nhân. </w:t>
            </w:r>
          </w:p>
          <w:p w14:paraId="26D49CB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Cập nhật trạng thái lịch </w:t>
            </w:r>
          </w:p>
          <w:p w14:paraId="458C06BF" w14:textId="77777777" w:rsidR="00547FB5" w:rsidRPr="008971BF" w:rsidRDefault="00547FB5" w:rsidP="00812ACB">
            <w:pPr>
              <w:spacing w:before="0" w:after="0" w:line="300" w:lineRule="exact"/>
              <w:ind w:firstLine="0"/>
            </w:pPr>
            <w:r w:rsidRPr="008971BF">
              <w:rPr>
                <w:rFonts w:eastAsia="Times New Roman 2"/>
                <w:color w:val="000000"/>
                <w:kern w:val="2"/>
                <w:szCs w:val="26"/>
              </w:rPr>
              <w:t>hẹn.</w:t>
            </w:r>
            <w:r w:rsidRPr="008971BF">
              <w:rPr>
                <w:color w:val="000000"/>
                <w:kern w:val="2"/>
                <w:szCs w:val="26"/>
              </w:rPr>
              <w:t xml:space="preserve"> </w:t>
            </w:r>
          </w:p>
          <w:p w14:paraId="27EB9C1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Tiếp nhận bệnh nhân khi </w:t>
            </w:r>
          </w:p>
          <w:p w14:paraId="14CEE104" w14:textId="77777777" w:rsidR="00547FB5" w:rsidRPr="008971BF" w:rsidRDefault="00547FB5" w:rsidP="00812ACB">
            <w:pPr>
              <w:spacing w:before="0" w:after="0" w:line="300" w:lineRule="exact"/>
              <w:ind w:firstLine="0"/>
            </w:pPr>
            <w:r w:rsidRPr="008971BF">
              <w:rPr>
                <w:rFonts w:eastAsia="Times New Roman 2"/>
                <w:color w:val="000000"/>
                <w:kern w:val="2"/>
                <w:szCs w:val="26"/>
              </w:rPr>
              <w:t>đến phòng khám.</w:t>
            </w:r>
            <w:r w:rsidRPr="008971BF">
              <w:rPr>
                <w:color w:val="000000"/>
                <w:kern w:val="2"/>
                <w:szCs w:val="26"/>
              </w:rPr>
              <w:t xml:space="preserve"> </w:t>
            </w:r>
          </w:p>
          <w:p w14:paraId="5F9B09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Kiểm tra thông tin bệnh </w:t>
            </w:r>
          </w:p>
          <w:p w14:paraId="59D02185" w14:textId="77777777" w:rsidR="00547FB5" w:rsidRPr="008971BF" w:rsidRDefault="00547FB5" w:rsidP="00812ACB">
            <w:pPr>
              <w:spacing w:before="0" w:after="0" w:line="304" w:lineRule="exact"/>
              <w:ind w:firstLine="0"/>
            </w:pPr>
            <w:r w:rsidRPr="008971BF">
              <w:rPr>
                <w:rFonts w:eastAsia="Times New Roman 2"/>
                <w:color w:val="000000"/>
                <w:kern w:val="2"/>
                <w:szCs w:val="26"/>
              </w:rPr>
              <w:t>nhân trước khi tiếp nhận.</w:t>
            </w:r>
            <w:r w:rsidRPr="008971BF">
              <w:rPr>
                <w:color w:val="000000"/>
                <w:kern w:val="2"/>
                <w:szCs w:val="26"/>
              </w:rPr>
              <w:t xml:space="preserve"> </w:t>
            </w:r>
          </w:p>
        </w:tc>
        <w:tc>
          <w:tcPr>
            <w:tcW w:w="2966" w:type="dxa"/>
          </w:tcPr>
          <w:p w14:paraId="20A2D11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trước khi </w:t>
            </w:r>
          </w:p>
          <w:p w14:paraId="213B6CA4" w14:textId="77777777" w:rsidR="00547FB5" w:rsidRPr="008971BF" w:rsidRDefault="00547FB5" w:rsidP="00812ACB">
            <w:pPr>
              <w:spacing w:before="0" w:after="0" w:line="300" w:lineRule="exact"/>
              <w:ind w:firstLine="0"/>
            </w:pPr>
            <w:r w:rsidRPr="008971BF">
              <w:rPr>
                <w:rFonts w:eastAsia="Times New Roman 2"/>
                <w:color w:val="000000"/>
                <w:kern w:val="2"/>
                <w:szCs w:val="26"/>
              </w:rPr>
              <w:t>thực hiện nghiệp vụ.</w:t>
            </w:r>
            <w:r w:rsidRPr="008971BF">
              <w:rPr>
                <w:color w:val="000000"/>
                <w:kern w:val="2"/>
                <w:szCs w:val="26"/>
              </w:rPr>
              <w:t xml:space="preserve"> </w:t>
            </w:r>
          </w:p>
          <w:p w14:paraId="7FC3A5E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bệnh nhân phải </w:t>
            </w:r>
          </w:p>
          <w:p w14:paraId="0FC025A0"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kiểm tra trước khi </w:t>
            </w:r>
          </w:p>
          <w:p w14:paraId="59702019" w14:textId="77777777" w:rsidR="00547FB5" w:rsidRPr="008971BF" w:rsidRDefault="00547FB5" w:rsidP="00812ACB">
            <w:pPr>
              <w:spacing w:before="0" w:after="0" w:line="296" w:lineRule="exact"/>
              <w:ind w:firstLine="0"/>
            </w:pPr>
            <w:r w:rsidRPr="008971BF">
              <w:rPr>
                <w:rFonts w:eastAsia="Times New Roman 2"/>
                <w:color w:val="000000"/>
                <w:kern w:val="2"/>
                <w:szCs w:val="26"/>
              </w:rPr>
              <w:t>lưu.</w:t>
            </w:r>
            <w:r w:rsidRPr="008971BF">
              <w:rPr>
                <w:color w:val="000000"/>
                <w:kern w:val="2"/>
                <w:szCs w:val="26"/>
              </w:rPr>
              <w:t xml:space="preserve"> </w:t>
            </w:r>
          </w:p>
          <w:p w14:paraId="3D8C490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tạo bệnh </w:t>
            </w:r>
          </w:p>
          <w:p w14:paraId="49DA8B9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nhân trùng với bệnh nhân </w:t>
            </w:r>
          </w:p>
          <w:p w14:paraId="602A68A9" w14:textId="77777777" w:rsidR="00547FB5" w:rsidRPr="008971BF" w:rsidRDefault="00547FB5" w:rsidP="00812ACB">
            <w:pPr>
              <w:spacing w:before="0" w:after="0" w:line="300" w:lineRule="exact"/>
              <w:ind w:firstLine="0"/>
            </w:pPr>
            <w:r w:rsidRPr="008971BF">
              <w:rPr>
                <w:rFonts w:eastAsia="Times New Roman 2"/>
                <w:color w:val="000000"/>
                <w:kern w:val="2"/>
                <w:szCs w:val="26"/>
              </w:rPr>
              <w:t>đã tồn tại.</w:t>
            </w:r>
            <w:r w:rsidRPr="008971BF">
              <w:rPr>
                <w:color w:val="000000"/>
                <w:kern w:val="2"/>
                <w:szCs w:val="26"/>
              </w:rPr>
              <w:t xml:space="preserve"> </w:t>
            </w:r>
          </w:p>
          <w:p w14:paraId="55FE13CE"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Khi tiếp nhận phải xác </w:t>
            </w:r>
          </w:p>
          <w:p w14:paraId="0F4A9BB5" w14:textId="77777777" w:rsidR="00547FB5" w:rsidRPr="008971BF" w:rsidRDefault="00547FB5" w:rsidP="00812ACB">
            <w:pPr>
              <w:spacing w:before="0" w:after="0" w:line="296" w:lineRule="exact"/>
              <w:ind w:firstLine="0"/>
            </w:pPr>
            <w:r w:rsidRPr="008971BF">
              <w:rPr>
                <w:rFonts w:eastAsia="Times New Roman 2"/>
                <w:color w:val="000000"/>
                <w:kern w:val="2"/>
                <w:szCs w:val="26"/>
              </w:rPr>
              <w:t>định đúng bệnh nhân.</w:t>
            </w:r>
            <w:r w:rsidRPr="008971BF">
              <w:rPr>
                <w:color w:val="000000"/>
                <w:kern w:val="2"/>
                <w:szCs w:val="26"/>
              </w:rPr>
              <w:t xml:space="preserve"> </w:t>
            </w:r>
          </w:p>
          <w:p w14:paraId="3C44286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Lịch hẹn phải tồn tại </w:t>
            </w:r>
          </w:p>
          <w:p w14:paraId="1DCDB88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hoặc phải có quy trình tiếp </w:t>
            </w:r>
          </w:p>
          <w:p w14:paraId="782BE73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nhận phù hợp đối với </w:t>
            </w:r>
          </w:p>
          <w:p w14:paraId="4752AF61" w14:textId="77777777" w:rsidR="00547FB5" w:rsidRPr="008971BF" w:rsidRDefault="00547FB5" w:rsidP="00812ACB">
            <w:pPr>
              <w:spacing w:before="0" w:after="0" w:line="300" w:lineRule="exact"/>
              <w:ind w:firstLine="0"/>
            </w:pPr>
            <w:r w:rsidRPr="008971BF">
              <w:rPr>
                <w:rFonts w:eastAsia="Times New Roman 2"/>
                <w:color w:val="000000"/>
                <w:kern w:val="2"/>
                <w:szCs w:val="26"/>
              </w:rPr>
              <w:t>trường hợp không có lịch.</w:t>
            </w:r>
            <w:r w:rsidRPr="008971BF">
              <w:rPr>
                <w:color w:val="000000"/>
                <w:kern w:val="2"/>
                <w:szCs w:val="26"/>
              </w:rPr>
              <w:t xml:space="preserve"> </w:t>
            </w:r>
          </w:p>
          <w:p w14:paraId="4A1EFA46"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chỉnh sửa dữ </w:t>
            </w:r>
          </w:p>
          <w:p w14:paraId="217427B3"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liệu ngoài phạm vi được </w:t>
            </w:r>
          </w:p>
          <w:p w14:paraId="0023B075" w14:textId="77777777" w:rsidR="00547FB5" w:rsidRPr="008971BF" w:rsidRDefault="00547FB5" w:rsidP="00812ACB">
            <w:pPr>
              <w:spacing w:before="0" w:after="0" w:line="300" w:lineRule="exact"/>
              <w:ind w:firstLine="0"/>
            </w:pPr>
            <w:r w:rsidRPr="008971BF">
              <w:rPr>
                <w:rFonts w:eastAsia="Times New Roman 2"/>
                <w:color w:val="000000"/>
                <w:kern w:val="2"/>
                <w:szCs w:val="26"/>
              </w:rPr>
              <w:t>phân quyền.</w:t>
            </w:r>
            <w:r w:rsidRPr="008971BF">
              <w:rPr>
                <w:color w:val="000000"/>
                <w:kern w:val="2"/>
                <w:szCs w:val="26"/>
              </w:rPr>
              <w:t xml:space="preserve"> </w:t>
            </w:r>
          </w:p>
          <w:p w14:paraId="7435355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về lịch hẹn </w:t>
            </w:r>
          </w:p>
          <w:p w14:paraId="384C5DB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và trạng thái tiếp nhận phải </w:t>
            </w:r>
          </w:p>
          <w:p w14:paraId="64B326BD" w14:textId="77777777" w:rsidR="00547FB5" w:rsidRPr="008971BF" w:rsidRDefault="00547FB5" w:rsidP="00812ACB">
            <w:pPr>
              <w:spacing w:before="0" w:after="0" w:line="304" w:lineRule="exact"/>
              <w:ind w:firstLine="0"/>
            </w:pPr>
            <w:r w:rsidRPr="008971BF">
              <w:rPr>
                <w:rFonts w:eastAsia="Times New Roman 2"/>
                <w:color w:val="000000"/>
                <w:kern w:val="2"/>
                <w:szCs w:val="26"/>
              </w:rPr>
              <w:t>được lưu lại.</w:t>
            </w:r>
            <w:r w:rsidRPr="008971BF">
              <w:rPr>
                <w:color w:val="000000"/>
                <w:kern w:val="2"/>
                <w:szCs w:val="26"/>
              </w:rPr>
              <w:t xml:space="preserve"> </w:t>
            </w:r>
          </w:p>
        </w:tc>
      </w:tr>
    </w:tbl>
    <w:p w14:paraId="48EE31A3" w14:textId="77777777" w:rsidR="00547FB5" w:rsidRPr="008971BF" w:rsidRDefault="00547FB5" w:rsidP="00063E7D">
      <w:pPr>
        <w:pStyle w:val="Heading2"/>
        <w:numPr>
          <w:ilvl w:val="0"/>
          <w:numId w:val="0"/>
        </w:numPr>
        <w:pBdr>
          <w:top w:val="single" w:sz="4" w:space="7" w:color="000000"/>
        </w:pBdr>
        <w:spacing w:before="60" w:line="300" w:lineRule="exact"/>
        <w:rPr>
          <w:rFonts w:cs="Times New Roman"/>
        </w:rPr>
      </w:pPr>
      <w:bookmarkStart w:id="30" w:name="_Toc240967315"/>
      <w:r w:rsidRPr="008971BF">
        <w:rPr>
          <w:rFonts w:cs="Times New Roman"/>
          <w:color w:val="000000"/>
          <w:kern w:val="2"/>
          <w:szCs w:val="26"/>
        </w:rPr>
        <w:t>V.</w:t>
      </w:r>
      <w:r w:rsidRPr="008971BF">
        <w:rPr>
          <w:rFonts w:eastAsia="Arial" w:cs="Times New Roman"/>
          <w:color w:val="000000"/>
          <w:szCs w:val="26"/>
        </w:rPr>
        <w:t xml:space="preserve"> </w:t>
      </w:r>
      <w:r w:rsidRPr="008971BF">
        <w:rPr>
          <w:rFonts w:cs="Times New Roman"/>
          <w:color w:val="000000"/>
          <w:kern w:val="2"/>
          <w:szCs w:val="26"/>
        </w:rPr>
        <w:t xml:space="preserve"> </w:t>
      </w:r>
      <w:r w:rsidRPr="008971BF">
        <w:rPr>
          <w:rFonts w:eastAsia="Times New Roman 2" w:cs="Times New Roman"/>
          <w:color w:val="000000"/>
          <w:kern w:val="2"/>
          <w:szCs w:val="26"/>
        </w:rPr>
        <w:t>Yêu cầu phi chức năng:</w:t>
      </w:r>
      <w:bookmarkEnd w:id="30"/>
    </w:p>
    <w:p w14:paraId="74F322D0" w14:textId="77777777" w:rsidR="00547FB5" w:rsidRPr="008971BF" w:rsidRDefault="00547FB5" w:rsidP="00812ACB">
      <w:pPr>
        <w:spacing w:before="60" w:line="300" w:lineRule="exact"/>
        <w:ind w:firstLine="0"/>
      </w:pPr>
      <w:r w:rsidRPr="008971BF">
        <w:rPr>
          <w:rFonts w:eastAsia="Times New Roman 2"/>
          <w:b/>
          <w:bCs/>
          <w:color w:val="000000"/>
          <w:kern w:val="2"/>
          <w:szCs w:val="26"/>
        </w:rPr>
        <w:t>Giao diện:</w:t>
      </w:r>
    </w:p>
    <w:p w14:paraId="2E8B7548" w14:textId="77777777" w:rsidR="00547FB5" w:rsidRPr="008971BF" w:rsidRDefault="00547FB5" w:rsidP="00812ACB">
      <w:pPr>
        <w:widowControl w:val="0"/>
        <w:numPr>
          <w:ilvl w:val="0"/>
          <w:numId w:val="7"/>
        </w:numPr>
        <w:tabs>
          <w:tab w:val="left" w:pos="720"/>
        </w:tabs>
        <w:spacing w:before="0" w:line="300" w:lineRule="exact"/>
        <w:ind w:left="0" w:firstLine="0"/>
        <w:jc w:val="left"/>
        <w:rPr>
          <w:color w:val="000000"/>
        </w:rPr>
      </w:pPr>
      <w:r w:rsidRPr="008971BF">
        <w:rPr>
          <w:rFonts w:eastAsia="Times New Roman 2"/>
          <w:color w:val="000000"/>
          <w:kern w:val="2"/>
          <w:szCs w:val="26"/>
        </w:rPr>
        <w:lastRenderedPageBreak/>
        <w:t>Giao diện phải thân thiện, rõ ràng, dễ sử dụng đối với nhân viên phòng</w:t>
      </w:r>
    </w:p>
    <w:p w14:paraId="371F1E67" w14:textId="77777777" w:rsidR="00547FB5" w:rsidRPr="008971BF" w:rsidRDefault="00547FB5" w:rsidP="00812ACB">
      <w:pPr>
        <w:spacing w:line="300" w:lineRule="exact"/>
        <w:ind w:firstLine="0"/>
      </w:pPr>
      <w:r w:rsidRPr="008971BF">
        <w:rPr>
          <w:color w:val="000000"/>
          <w:kern w:val="2"/>
          <w:szCs w:val="26"/>
        </w:rPr>
        <w:t>khám.</w:t>
      </w:r>
    </w:p>
    <w:p w14:paraId="3FDE27B1" w14:textId="77777777" w:rsidR="00547FB5" w:rsidRPr="008971BF" w:rsidRDefault="00547FB5" w:rsidP="00812ACB">
      <w:pPr>
        <w:widowControl w:val="0"/>
        <w:numPr>
          <w:ilvl w:val="0"/>
          <w:numId w:val="8"/>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Các nhóm chức năng phải được phân chia rõ ràng: quản lý bệnh nhân, lịch hẹn, tiếp nhận, dịch vụ, nhân viên, lịch làm việc, thanh toán, hóa đơn và thống kê. </w:t>
      </w:r>
    </w:p>
    <w:p w14:paraId="48A575B6" w14:textId="77777777" w:rsidR="00547FB5" w:rsidRPr="008971BF" w:rsidRDefault="00547FB5" w:rsidP="00812ACB">
      <w:pPr>
        <w:widowControl w:val="0"/>
        <w:numPr>
          <w:ilvl w:val="0"/>
          <w:numId w:val="8"/>
        </w:numPr>
        <w:tabs>
          <w:tab w:val="left" w:pos="719"/>
        </w:tabs>
        <w:spacing w:before="0" w:line="300" w:lineRule="exact"/>
        <w:ind w:left="0" w:firstLine="0"/>
        <w:jc w:val="left"/>
        <w:rPr>
          <w:color w:val="000000"/>
        </w:rPr>
      </w:pPr>
      <w:r w:rsidRPr="008971BF">
        <w:rPr>
          <w:rFonts w:eastAsia="Times New Roman 2"/>
          <w:color w:val="000000"/>
          <w:kern w:val="2"/>
          <w:szCs w:val="26"/>
        </w:rPr>
        <w:t>Các chức năng thường xuyên sử dụng như tìm kiếm bệnh nhân, xem lịch hẹn</w:t>
      </w:r>
    </w:p>
    <w:p w14:paraId="0EA19ABE" w14:textId="77777777" w:rsidR="00547FB5" w:rsidRPr="008971BF" w:rsidRDefault="00547FB5" w:rsidP="00812ACB">
      <w:pPr>
        <w:spacing w:line="300" w:lineRule="exact"/>
        <w:ind w:firstLine="0"/>
      </w:pPr>
      <w:r w:rsidRPr="008971BF">
        <w:rPr>
          <w:rFonts w:eastAsia="Times New Roman 2"/>
          <w:color w:val="000000"/>
          <w:kern w:val="2"/>
          <w:szCs w:val="26"/>
        </w:rPr>
        <w:t xml:space="preserve">và tiếp nhận phải dễ dàng truy cập. </w:t>
      </w:r>
    </w:p>
    <w:p w14:paraId="68BA1368" w14:textId="77777777" w:rsidR="00547FB5" w:rsidRPr="008971BF" w:rsidRDefault="00547FB5" w:rsidP="00812ACB">
      <w:pPr>
        <w:widowControl w:val="0"/>
        <w:numPr>
          <w:ilvl w:val="0"/>
          <w:numId w:val="9"/>
        </w:numPr>
        <w:tabs>
          <w:tab w:val="left" w:pos="720"/>
        </w:tabs>
        <w:spacing w:before="0" w:line="295" w:lineRule="exact"/>
        <w:ind w:left="0" w:firstLine="0"/>
        <w:jc w:val="left"/>
        <w:rPr>
          <w:color w:val="000000"/>
        </w:rPr>
      </w:pPr>
      <w:r w:rsidRPr="008971BF">
        <w:rPr>
          <w:rFonts w:eastAsia="Times New Roman 2"/>
          <w:color w:val="000000"/>
          <w:kern w:val="2"/>
          <w:szCs w:val="26"/>
        </w:rPr>
        <w:t>Các nút Thêm, Sửa, Xóa, Tìm kiếm, Lưu, Hủy, Xác nhận phải được bố trí rõ</w:t>
      </w:r>
    </w:p>
    <w:p w14:paraId="45877950" w14:textId="77777777" w:rsidR="00547FB5" w:rsidRPr="008971BF" w:rsidRDefault="00547FB5" w:rsidP="00812ACB">
      <w:pPr>
        <w:spacing w:line="300" w:lineRule="exact"/>
        <w:ind w:firstLine="0"/>
      </w:pPr>
      <w:r w:rsidRPr="008971BF">
        <w:rPr>
          <w:color w:val="000000"/>
          <w:kern w:val="2"/>
          <w:szCs w:val="26"/>
        </w:rPr>
        <w:t>ràng.</w:t>
      </w:r>
    </w:p>
    <w:p w14:paraId="7945C78D" w14:textId="77777777" w:rsidR="00547FB5" w:rsidRPr="008971BF" w:rsidRDefault="00547FB5" w:rsidP="00812ACB">
      <w:pPr>
        <w:widowControl w:val="0"/>
        <w:numPr>
          <w:ilvl w:val="0"/>
          <w:numId w:val="10"/>
        </w:numPr>
        <w:tabs>
          <w:tab w:val="left" w:pos="720"/>
        </w:tabs>
        <w:spacing w:before="0" w:line="300" w:lineRule="exact"/>
        <w:ind w:left="0" w:firstLine="0"/>
        <w:jc w:val="left"/>
        <w:rPr>
          <w:color w:val="000000"/>
        </w:rPr>
      </w:pPr>
      <w:r w:rsidRPr="008971BF">
        <w:rPr>
          <w:rFonts w:eastAsia="Times New Roman 2"/>
          <w:color w:val="000000"/>
          <w:kern w:val="2"/>
          <w:szCs w:val="26"/>
        </w:rPr>
        <w:t>Hệ thống phải hiển thị thông báo khi thao tác thành công, thất bại, dữ liệu</w:t>
      </w:r>
    </w:p>
    <w:p w14:paraId="05057618" w14:textId="77777777" w:rsidR="00547FB5" w:rsidRPr="008971BF" w:rsidRDefault="00547FB5" w:rsidP="00812ACB">
      <w:pPr>
        <w:spacing w:line="301" w:lineRule="exact"/>
        <w:ind w:firstLine="0"/>
      </w:pPr>
      <w:r w:rsidRPr="008971BF">
        <w:rPr>
          <w:rFonts w:eastAsia="Times New Roman 2"/>
          <w:color w:val="000000"/>
          <w:kern w:val="2"/>
          <w:szCs w:val="26"/>
        </w:rPr>
        <w:t xml:space="preserve">không hợp lệ, thiếu thông tin hoặc không tìm thấy dữ liệu. </w:t>
      </w:r>
    </w:p>
    <w:p w14:paraId="3D903296" w14:textId="77777777" w:rsidR="00547FB5" w:rsidRPr="008971BF" w:rsidRDefault="00547FB5" w:rsidP="00812ACB">
      <w:pPr>
        <w:widowControl w:val="0"/>
        <w:numPr>
          <w:ilvl w:val="0"/>
          <w:numId w:val="11"/>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Giao diện nhập liệu phải hạn chế lỗi của người dùng. </w:t>
      </w:r>
    </w:p>
    <w:p w14:paraId="5FF1835A" w14:textId="77777777" w:rsidR="00547FB5" w:rsidRPr="008971BF" w:rsidRDefault="00547FB5" w:rsidP="00812ACB">
      <w:pPr>
        <w:widowControl w:val="0"/>
        <w:numPr>
          <w:ilvl w:val="0"/>
          <w:numId w:val="11"/>
        </w:numPr>
        <w:tabs>
          <w:tab w:val="left" w:pos="720"/>
        </w:tabs>
        <w:spacing w:before="0" w:line="295" w:lineRule="exact"/>
        <w:ind w:left="0" w:firstLine="0"/>
        <w:jc w:val="left"/>
        <w:rPr>
          <w:color w:val="000000"/>
        </w:rPr>
      </w:pPr>
      <w:r w:rsidRPr="008971BF">
        <w:rPr>
          <w:rFonts w:eastAsia="Times New Roman 2"/>
          <w:color w:val="000000"/>
          <w:kern w:val="2"/>
          <w:szCs w:val="26"/>
        </w:rPr>
        <w:t>Thông tin bệnh nhân, lịch hẹn, thanh toán và hóa đơn phải được trình bày rõ</w:t>
      </w:r>
    </w:p>
    <w:p w14:paraId="4F48EBE3" w14:textId="77777777" w:rsidR="00547FB5" w:rsidRPr="008971BF" w:rsidRDefault="00547FB5" w:rsidP="00812ACB">
      <w:pPr>
        <w:spacing w:line="300" w:lineRule="exact"/>
        <w:ind w:firstLine="0"/>
      </w:pPr>
      <w:r w:rsidRPr="008971BF">
        <w:rPr>
          <w:color w:val="000000"/>
          <w:kern w:val="2"/>
          <w:szCs w:val="26"/>
        </w:rPr>
        <w:t>ràng.</w:t>
      </w:r>
    </w:p>
    <w:p w14:paraId="3B8E354A" w14:textId="77777777" w:rsidR="00547FB5" w:rsidRPr="008971BF" w:rsidRDefault="00547FB5" w:rsidP="00812ACB">
      <w:pPr>
        <w:widowControl w:val="0"/>
        <w:numPr>
          <w:ilvl w:val="0"/>
          <w:numId w:val="12"/>
        </w:numPr>
        <w:tabs>
          <w:tab w:val="left" w:pos="720"/>
        </w:tabs>
        <w:spacing w:before="0" w:line="300" w:lineRule="exact"/>
        <w:ind w:left="0" w:firstLine="0"/>
        <w:jc w:val="left"/>
        <w:rPr>
          <w:color w:val="000000"/>
        </w:rPr>
      </w:pPr>
      <w:r w:rsidRPr="008971BF">
        <w:rPr>
          <w:rFonts w:eastAsia="Times New Roman 2"/>
          <w:color w:val="000000"/>
          <w:kern w:val="2"/>
          <w:szCs w:val="26"/>
        </w:rPr>
        <w:t>Giao diện giữa các chức năng phải thống nhất và hạn chế số bước thao tác.</w:t>
      </w:r>
    </w:p>
    <w:p w14:paraId="599F18D8" w14:textId="77777777" w:rsidR="00547FB5" w:rsidRPr="008971BF" w:rsidRDefault="00547FB5" w:rsidP="00812ACB">
      <w:pPr>
        <w:spacing w:line="301" w:lineRule="exact"/>
        <w:ind w:firstLine="0"/>
      </w:pPr>
      <w:r w:rsidRPr="008971BF">
        <w:rPr>
          <w:rFonts w:eastAsia="Times New Roman 2"/>
          <w:b/>
          <w:bCs/>
          <w:color w:val="000000"/>
          <w:kern w:val="2"/>
          <w:szCs w:val="26"/>
        </w:rPr>
        <w:t>Hiệu năng:</w:t>
      </w:r>
    </w:p>
    <w:p w14:paraId="478902D1" w14:textId="77777777" w:rsidR="00547FB5" w:rsidRPr="008971BF" w:rsidRDefault="00547FB5" w:rsidP="00812ACB">
      <w:pPr>
        <w:widowControl w:val="0"/>
        <w:numPr>
          <w:ilvl w:val="0"/>
          <w:numId w:val="1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Hệ thống phải phản hồi nhanh và ổn định đối với các thao tác thông thường. </w:t>
      </w:r>
    </w:p>
    <w:p w14:paraId="6E3DD86D" w14:textId="77777777" w:rsidR="00547FB5" w:rsidRPr="008971BF" w:rsidRDefault="00547FB5" w:rsidP="00812ACB">
      <w:pPr>
        <w:spacing w:line="0" w:lineRule="atLeast"/>
        <w:ind w:firstLine="0"/>
        <w:rPr>
          <w:sz w:val="2"/>
          <w:szCs w:val="2"/>
        </w:rPr>
      </w:pPr>
    </w:p>
    <w:p w14:paraId="55A4B8E5" w14:textId="77777777" w:rsidR="00547FB5" w:rsidRPr="008971BF" w:rsidRDefault="00547FB5" w:rsidP="00812ACB">
      <w:pPr>
        <w:widowControl w:val="0"/>
        <w:numPr>
          <w:ilvl w:val="0"/>
          <w:numId w:val="14"/>
        </w:numPr>
        <w:tabs>
          <w:tab w:val="left" w:pos="360"/>
        </w:tabs>
        <w:spacing w:before="58" w:line="300" w:lineRule="exact"/>
        <w:ind w:left="0" w:firstLine="0"/>
        <w:jc w:val="left"/>
        <w:rPr>
          <w:color w:val="000000"/>
        </w:rPr>
      </w:pPr>
      <w:r w:rsidRPr="008971BF">
        <w:rPr>
          <w:rFonts w:eastAsia="Times New Roman 2"/>
          <w:color w:val="000000"/>
          <w:kern w:val="2"/>
          <w:szCs w:val="26"/>
        </w:rPr>
        <w:t>Việc tìm kiếm bệnh nhân và lịch hẹn phải trả về kết quả trong thời gian hợp</w:t>
      </w:r>
    </w:p>
    <w:p w14:paraId="2B56073A" w14:textId="77777777" w:rsidR="00547FB5" w:rsidRPr="008971BF" w:rsidRDefault="00547FB5" w:rsidP="00812ACB">
      <w:pPr>
        <w:spacing w:line="300" w:lineRule="exact"/>
        <w:ind w:firstLine="0"/>
      </w:pPr>
      <w:r w:rsidRPr="008971BF">
        <w:rPr>
          <w:color w:val="000000"/>
          <w:kern w:val="2"/>
          <w:szCs w:val="26"/>
        </w:rPr>
        <w:t>lý.</w:t>
      </w:r>
    </w:p>
    <w:p w14:paraId="1E601457" w14:textId="77777777" w:rsidR="00547FB5" w:rsidRPr="008971BF" w:rsidRDefault="00547FB5" w:rsidP="00812ACB">
      <w:pPr>
        <w:widowControl w:val="0"/>
        <w:numPr>
          <w:ilvl w:val="0"/>
          <w:numId w:val="15"/>
        </w:numPr>
        <w:tabs>
          <w:tab w:val="left" w:pos="360"/>
        </w:tabs>
        <w:spacing w:before="0" w:line="300" w:lineRule="exact"/>
        <w:ind w:left="0" w:firstLine="0"/>
        <w:jc w:val="left"/>
        <w:rPr>
          <w:color w:val="000000"/>
        </w:rPr>
      </w:pPr>
      <w:r w:rsidRPr="008971BF">
        <w:rPr>
          <w:rFonts w:eastAsia="Times New Roman 2"/>
          <w:color w:val="000000"/>
          <w:kern w:val="2"/>
          <w:szCs w:val="26"/>
        </w:rPr>
        <w:t>Hệ thống không bị treo khi tải danh sách bệnh nhân hoặc lịch hẹn trong điều</w:t>
      </w:r>
    </w:p>
    <w:p w14:paraId="66F90008" w14:textId="77777777" w:rsidR="00547FB5" w:rsidRPr="008971BF" w:rsidRDefault="00547FB5" w:rsidP="00812ACB">
      <w:pPr>
        <w:spacing w:line="295" w:lineRule="exact"/>
        <w:ind w:firstLine="0"/>
      </w:pPr>
      <w:r w:rsidRPr="008971BF">
        <w:rPr>
          <w:rFonts w:eastAsia="Times New Roman 2"/>
          <w:color w:val="000000"/>
          <w:kern w:val="2"/>
          <w:szCs w:val="26"/>
        </w:rPr>
        <w:t xml:space="preserve">kiện sử dụng bình thường. </w:t>
      </w:r>
    </w:p>
    <w:p w14:paraId="7983161C"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Hỗ trợ nhiều người dùng thực hiện thao tác trong cùng khoảng thời gian. </w:t>
      </w:r>
    </w:p>
    <w:p w14:paraId="34F41CE5"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Việc lưu bệnh nhân, cập nhật lịch hẹn, tính toán thanh toán và lập hóa đơn</w:t>
      </w:r>
    </w:p>
    <w:p w14:paraId="14054640" w14:textId="77777777" w:rsidR="00547FB5" w:rsidRPr="008971BF" w:rsidRDefault="00547FB5" w:rsidP="00812ACB">
      <w:pPr>
        <w:spacing w:line="300" w:lineRule="exact"/>
        <w:ind w:firstLine="0"/>
      </w:pPr>
      <w:r w:rsidRPr="008971BF">
        <w:rPr>
          <w:rFonts w:eastAsia="Times New Roman 2"/>
          <w:color w:val="000000"/>
          <w:kern w:val="2"/>
          <w:szCs w:val="26"/>
        </w:rPr>
        <w:t xml:space="preserve">phải được xử lý nhanh và chính xác. </w:t>
      </w:r>
    </w:p>
    <w:p w14:paraId="2964BC8C" w14:textId="77777777" w:rsidR="00547FB5" w:rsidRPr="008971BF" w:rsidRDefault="00547FB5" w:rsidP="00812ACB">
      <w:pPr>
        <w:widowControl w:val="0"/>
        <w:numPr>
          <w:ilvl w:val="0"/>
          <w:numId w:val="17"/>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Chức năng thống kê doanh thu phải xử lý dữ liệu trong thời gian hợp lý. </w:t>
      </w:r>
    </w:p>
    <w:p w14:paraId="18A222A6" w14:textId="77777777" w:rsidR="00547FB5" w:rsidRPr="008971BF" w:rsidRDefault="00547FB5" w:rsidP="00812ACB">
      <w:pPr>
        <w:spacing w:line="296" w:lineRule="exact"/>
        <w:ind w:firstLine="0"/>
      </w:pPr>
      <w:r w:rsidRPr="008971BF">
        <w:rPr>
          <w:rFonts w:eastAsia="Times New Roman 2"/>
          <w:b/>
          <w:bCs/>
          <w:color w:val="000000"/>
          <w:kern w:val="2"/>
          <w:szCs w:val="26"/>
        </w:rPr>
        <w:t>Bảo mật:</w:t>
      </w:r>
    </w:p>
    <w:p w14:paraId="1F180157" w14:textId="77777777" w:rsidR="00547FB5" w:rsidRPr="008971BF" w:rsidRDefault="00547FB5" w:rsidP="00812ACB">
      <w:pPr>
        <w:widowControl w:val="0"/>
        <w:numPr>
          <w:ilvl w:val="0"/>
          <w:numId w:val="18"/>
        </w:numPr>
        <w:tabs>
          <w:tab w:val="left" w:pos="360"/>
        </w:tabs>
        <w:spacing w:before="0" w:line="300" w:lineRule="exact"/>
        <w:ind w:left="0" w:firstLine="0"/>
        <w:jc w:val="left"/>
        <w:rPr>
          <w:color w:val="000000"/>
        </w:rPr>
      </w:pPr>
      <w:r w:rsidRPr="008971BF">
        <w:rPr>
          <w:rFonts w:eastAsia="Times New Roman 2"/>
          <w:color w:val="000000"/>
          <w:kern w:val="2"/>
          <w:szCs w:val="26"/>
        </w:rPr>
        <w:t>Người dùng phải đăng nhập trước khi sử dụng các chức năng yêu cầu xác</w:t>
      </w:r>
    </w:p>
    <w:p w14:paraId="76F82192" w14:textId="77777777" w:rsidR="00547FB5" w:rsidRPr="008971BF" w:rsidRDefault="00547FB5" w:rsidP="00812ACB">
      <w:pPr>
        <w:spacing w:line="300" w:lineRule="exact"/>
        <w:ind w:firstLine="0"/>
      </w:pPr>
      <w:r w:rsidRPr="008971BF">
        <w:rPr>
          <w:rFonts w:eastAsia="Times New Roman 2"/>
          <w:color w:val="000000"/>
          <w:kern w:val="2"/>
          <w:szCs w:val="26"/>
        </w:rPr>
        <w:t xml:space="preserve">thực. </w:t>
      </w:r>
    </w:p>
    <w:p w14:paraId="282CDC5F"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Tài khoản và mật khẩu phải được bảo vệ. </w:t>
      </w:r>
    </w:p>
    <w:p w14:paraId="5C0EE594"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Hệ thống phải phân quyền theo vai trò và người dùng chỉ được truy cập chức</w:t>
      </w:r>
    </w:p>
    <w:p w14:paraId="428A3A07" w14:textId="77777777" w:rsidR="00547FB5" w:rsidRPr="008971BF" w:rsidRDefault="00547FB5" w:rsidP="00812ACB">
      <w:pPr>
        <w:spacing w:line="295" w:lineRule="exact"/>
        <w:ind w:firstLine="0"/>
      </w:pPr>
      <w:r w:rsidRPr="008971BF">
        <w:rPr>
          <w:rFonts w:eastAsia="Times New Roman 2"/>
          <w:color w:val="000000"/>
          <w:kern w:val="2"/>
          <w:szCs w:val="26"/>
        </w:rPr>
        <w:t xml:space="preserve">năng thuộc quyền của mình. </w:t>
      </w:r>
    </w:p>
    <w:p w14:paraId="4BE10186" w14:textId="77777777" w:rsidR="00547FB5" w:rsidRPr="008971BF" w:rsidRDefault="00547FB5" w:rsidP="00812ACB">
      <w:pPr>
        <w:widowControl w:val="0"/>
        <w:numPr>
          <w:ilvl w:val="0"/>
          <w:numId w:val="20"/>
        </w:numPr>
        <w:tabs>
          <w:tab w:val="left" w:pos="360"/>
        </w:tabs>
        <w:spacing w:before="0" w:line="301" w:lineRule="exact"/>
        <w:ind w:left="0" w:firstLine="0"/>
        <w:jc w:val="left"/>
        <w:rPr>
          <w:color w:val="000000"/>
        </w:rPr>
      </w:pPr>
      <w:r w:rsidRPr="008971BF">
        <w:rPr>
          <w:rFonts w:eastAsia="Times New Roman 2"/>
          <w:color w:val="000000"/>
          <w:kern w:val="2"/>
          <w:szCs w:val="26"/>
        </w:rPr>
        <w:t>Thông tin bệnh nhân, hồ sơ bệnh án, thanh toán và hóa đơn phải được bảo</w:t>
      </w:r>
    </w:p>
    <w:p w14:paraId="12044980" w14:textId="77777777" w:rsidR="00547FB5" w:rsidRPr="008971BF" w:rsidRDefault="00547FB5" w:rsidP="00812ACB">
      <w:pPr>
        <w:spacing w:line="300" w:lineRule="exact"/>
        <w:ind w:firstLine="0"/>
      </w:pPr>
      <w:r w:rsidRPr="008971BF">
        <w:rPr>
          <w:rFonts w:eastAsia="Times New Roman 2"/>
          <w:color w:val="000000"/>
          <w:kern w:val="2"/>
          <w:szCs w:val="26"/>
        </w:rPr>
        <w:t xml:space="preserve">mật. </w:t>
      </w:r>
    </w:p>
    <w:p w14:paraId="4984627B" w14:textId="77777777" w:rsidR="00547FB5" w:rsidRPr="008971BF" w:rsidRDefault="00547FB5" w:rsidP="00812ACB">
      <w:pPr>
        <w:widowControl w:val="0"/>
        <w:numPr>
          <w:ilvl w:val="0"/>
          <w:numId w:val="21"/>
        </w:numPr>
        <w:tabs>
          <w:tab w:val="left" w:pos="360"/>
        </w:tabs>
        <w:spacing w:before="0" w:line="300" w:lineRule="exact"/>
        <w:ind w:left="0" w:firstLine="0"/>
        <w:jc w:val="left"/>
        <w:rPr>
          <w:color w:val="000000"/>
        </w:rPr>
      </w:pPr>
      <w:r w:rsidRPr="008971BF">
        <w:rPr>
          <w:rFonts w:eastAsia="Times New Roman 2"/>
          <w:color w:val="000000"/>
          <w:kern w:val="2"/>
          <w:szCs w:val="26"/>
        </w:rPr>
        <w:t>Người dùng không được tự ý thay đổi quyền của mình hoặc truy cập dữ liệu</w:t>
      </w:r>
    </w:p>
    <w:p w14:paraId="76C2DE40" w14:textId="77777777" w:rsidR="00547FB5" w:rsidRPr="008971BF" w:rsidRDefault="00547FB5" w:rsidP="00812ACB">
      <w:pPr>
        <w:spacing w:line="300" w:lineRule="exact"/>
        <w:ind w:firstLine="0"/>
      </w:pPr>
      <w:r w:rsidRPr="008971BF">
        <w:rPr>
          <w:rFonts w:eastAsia="Times New Roman 2"/>
          <w:color w:val="000000"/>
          <w:kern w:val="2"/>
          <w:szCs w:val="26"/>
        </w:rPr>
        <w:t xml:space="preserve">không được cấp quyền. </w:t>
      </w:r>
    </w:p>
    <w:p w14:paraId="2CD527B9" w14:textId="77777777" w:rsidR="00547FB5" w:rsidRPr="008971BF" w:rsidRDefault="00547FB5" w:rsidP="00812ACB">
      <w:pPr>
        <w:widowControl w:val="0"/>
        <w:numPr>
          <w:ilvl w:val="0"/>
          <w:numId w:val="22"/>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Chức năng quản trị hệ thống chỉ dành cho quản trị viên. </w:t>
      </w:r>
    </w:p>
    <w:p w14:paraId="0861C265" w14:textId="77777777" w:rsidR="00547FB5" w:rsidRPr="008971BF" w:rsidRDefault="00547FB5" w:rsidP="00812ACB">
      <w:pPr>
        <w:spacing w:line="300" w:lineRule="exact"/>
        <w:ind w:firstLine="0"/>
      </w:pPr>
      <w:r w:rsidRPr="008971BF">
        <w:rPr>
          <w:rFonts w:eastAsia="Times New Roman 2"/>
          <w:b/>
          <w:bCs/>
          <w:color w:val="000000"/>
          <w:kern w:val="2"/>
          <w:szCs w:val="26"/>
        </w:rPr>
        <w:t>Độ tin cậy:</w:t>
      </w:r>
    </w:p>
    <w:p w14:paraId="296B5C88"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hoạt động ổn định trong quá trình sử dụng. </w:t>
      </w:r>
    </w:p>
    <w:p w14:paraId="16C99DF5"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làm mất dữ liệu bệnh nhân, lịch hẹn, tiếp nhận, hồ sơ khám</w:t>
      </w:r>
    </w:p>
    <w:p w14:paraId="4FBD7D98" w14:textId="77777777" w:rsidR="00547FB5" w:rsidRPr="008971BF" w:rsidRDefault="00547FB5" w:rsidP="00812ACB">
      <w:pPr>
        <w:spacing w:line="295" w:lineRule="exact"/>
        <w:ind w:firstLine="0"/>
      </w:pPr>
      <w:r w:rsidRPr="008971BF">
        <w:rPr>
          <w:rFonts w:eastAsia="Times New Roman 2"/>
          <w:color w:val="000000"/>
          <w:kern w:val="2"/>
          <w:szCs w:val="26"/>
        </w:rPr>
        <w:lastRenderedPageBreak/>
        <w:t xml:space="preserve">chữa bệnh, thanh toán và hóa đơn. </w:t>
      </w:r>
    </w:p>
    <w:p w14:paraId="338815E6" w14:textId="77777777" w:rsidR="00547FB5" w:rsidRPr="008971BF" w:rsidRDefault="00547FB5" w:rsidP="00812ACB">
      <w:pPr>
        <w:widowControl w:val="0"/>
        <w:numPr>
          <w:ilvl w:val="0"/>
          <w:numId w:val="24"/>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Dữ liệu phải được ghi nhận chính xác sau khi lưu thành công. </w:t>
      </w:r>
    </w:p>
    <w:p w14:paraId="06BCDEB1" w14:textId="77777777" w:rsidR="00547FB5" w:rsidRPr="008971BF" w:rsidRDefault="00547FB5" w:rsidP="00812ACB">
      <w:pPr>
        <w:widowControl w:val="0"/>
        <w:numPr>
          <w:ilvl w:val="0"/>
          <w:numId w:val="24"/>
        </w:numPr>
        <w:tabs>
          <w:tab w:val="left" w:pos="359"/>
        </w:tabs>
        <w:spacing w:before="0" w:line="300" w:lineRule="exact"/>
        <w:ind w:left="0" w:firstLine="0"/>
        <w:jc w:val="left"/>
        <w:rPr>
          <w:color w:val="000000"/>
        </w:rPr>
      </w:pPr>
      <w:r w:rsidRPr="008971BF">
        <w:rPr>
          <w:rFonts w:eastAsia="Times New Roman 2"/>
          <w:color w:val="000000"/>
          <w:kern w:val="2"/>
          <w:szCs w:val="26"/>
        </w:rPr>
        <w:t>Khi xảy ra lỗi hoặc dữ liệu không hợp lệ, hệ thống phải thông báo và yêu cầu</w:t>
      </w:r>
    </w:p>
    <w:p w14:paraId="16B7E061" w14:textId="77777777" w:rsidR="00547FB5" w:rsidRPr="008971BF" w:rsidRDefault="00547FB5" w:rsidP="00812ACB">
      <w:pPr>
        <w:spacing w:line="301" w:lineRule="exact"/>
        <w:ind w:firstLine="0"/>
      </w:pPr>
      <w:r w:rsidRPr="008971BF">
        <w:rPr>
          <w:rFonts w:eastAsia="Times New Roman 2"/>
          <w:color w:val="000000"/>
          <w:kern w:val="2"/>
          <w:szCs w:val="26"/>
        </w:rPr>
        <w:t xml:space="preserve">người dùng kiểm tra lại. </w:t>
      </w:r>
    </w:p>
    <w:p w14:paraId="2727A5EF" w14:textId="77777777" w:rsidR="00547FB5" w:rsidRPr="008971BF" w:rsidRDefault="00547FB5" w:rsidP="00812ACB">
      <w:pPr>
        <w:widowControl w:val="0"/>
        <w:numPr>
          <w:ilvl w:val="0"/>
          <w:numId w:val="25"/>
        </w:numPr>
        <w:tabs>
          <w:tab w:val="left" w:pos="360"/>
        </w:tabs>
        <w:spacing w:before="0" w:line="300" w:lineRule="exact"/>
        <w:ind w:left="0" w:firstLine="0"/>
        <w:jc w:val="left"/>
        <w:rPr>
          <w:color w:val="000000"/>
        </w:rPr>
      </w:pPr>
      <w:r w:rsidRPr="008971BF">
        <w:rPr>
          <w:rFonts w:eastAsia="Times New Roman 2"/>
          <w:color w:val="000000"/>
          <w:kern w:val="2"/>
          <w:szCs w:val="26"/>
        </w:rPr>
        <w:t>Dữ liệu thống kê doanh thu phải đồng nhất với dữ liệu thanh toán và hóa</w:t>
      </w:r>
    </w:p>
    <w:p w14:paraId="37157A3F" w14:textId="77777777" w:rsidR="00547FB5" w:rsidRPr="008971BF" w:rsidRDefault="00547FB5" w:rsidP="00812ACB">
      <w:pPr>
        <w:spacing w:line="295" w:lineRule="exact"/>
        <w:ind w:firstLine="0"/>
      </w:pPr>
      <w:r w:rsidRPr="008971BF">
        <w:rPr>
          <w:rFonts w:eastAsia="Times New Roman 2"/>
          <w:color w:val="000000"/>
          <w:kern w:val="2"/>
          <w:szCs w:val="26"/>
        </w:rPr>
        <w:t xml:space="preserve">đơn. </w:t>
      </w:r>
    </w:p>
    <w:p w14:paraId="4DFF941C" w14:textId="77777777" w:rsidR="00547FB5" w:rsidRPr="008971BF" w:rsidRDefault="00547FB5" w:rsidP="00812ACB">
      <w:pPr>
        <w:spacing w:line="300" w:lineRule="exact"/>
        <w:ind w:firstLine="0"/>
      </w:pPr>
      <w:r w:rsidRPr="008971BF">
        <w:rPr>
          <w:rFonts w:eastAsia="Times New Roman 2"/>
          <w:b/>
          <w:bCs/>
          <w:color w:val="000000"/>
          <w:kern w:val="2"/>
          <w:szCs w:val="26"/>
        </w:rPr>
        <w:t>Tính toàn vẹn dữ liệu:</w:t>
      </w:r>
    </w:p>
    <w:p w14:paraId="60E1CC1D"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Mã bệnh nhân, nhân viên, dịch vụ và hóa đơn phải là duy nhất. </w:t>
      </w:r>
    </w:p>
    <w:p w14:paraId="51605B7C"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tạo lịch hẹn cho bệnh nhân không tồn tại hoặc tạo lịch có thời</w:t>
      </w:r>
    </w:p>
    <w:p w14:paraId="78A293E9" w14:textId="77777777" w:rsidR="00547FB5" w:rsidRPr="008971BF" w:rsidRDefault="00547FB5" w:rsidP="00812ACB">
      <w:pPr>
        <w:spacing w:line="300" w:lineRule="exact"/>
        <w:ind w:firstLine="0"/>
      </w:pPr>
      <w:r w:rsidRPr="008971BF">
        <w:rPr>
          <w:rFonts w:eastAsia="Times New Roman 2"/>
          <w:color w:val="000000"/>
          <w:kern w:val="2"/>
          <w:szCs w:val="26"/>
        </w:rPr>
        <w:t xml:space="preserve">gian không hợp lệ. </w:t>
      </w:r>
    </w:p>
    <w:p w14:paraId="1011591E" w14:textId="77777777" w:rsidR="00547FB5" w:rsidRPr="008971BF" w:rsidRDefault="00547FB5" w:rsidP="00812ACB">
      <w:pPr>
        <w:widowControl w:val="0"/>
        <w:numPr>
          <w:ilvl w:val="0"/>
          <w:numId w:val="27"/>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Không được lưu dữ liệu khi thiếu thông tin bắt buộc. </w:t>
      </w:r>
    </w:p>
    <w:p w14:paraId="049496F7" w14:textId="77777777" w:rsidR="00547FB5" w:rsidRPr="008971BF" w:rsidRDefault="00547FB5" w:rsidP="00812ACB">
      <w:pPr>
        <w:widowControl w:val="0"/>
        <w:numPr>
          <w:ilvl w:val="0"/>
          <w:numId w:val="27"/>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phân công nhân viên vào lịch bị xung đột nếu hệ thống không</w:t>
      </w:r>
    </w:p>
    <w:p w14:paraId="537024A5" w14:textId="77777777" w:rsidR="00547FB5" w:rsidRPr="008971BF" w:rsidRDefault="00547FB5" w:rsidP="00812ACB">
      <w:pPr>
        <w:spacing w:line="300" w:lineRule="exact"/>
        <w:ind w:firstLine="0"/>
      </w:pPr>
      <w:r w:rsidRPr="008971BF">
        <w:rPr>
          <w:color w:val="000000"/>
          <w:kern w:val="2"/>
          <w:szCs w:val="26"/>
        </w:rPr>
        <w:t>cho phép.</w:t>
      </w:r>
    </w:p>
    <w:p w14:paraId="103AC083"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Hóa đơn phải gắn với dịch vụ và thanh toán hợp lệ. </w:t>
      </w:r>
    </w:p>
    <w:p w14:paraId="38F80AA7"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Số tiền trên hóa đơn phải khớp với số tiền thanh toán. </w:t>
      </w:r>
    </w:p>
    <w:p w14:paraId="1EBD70D4" w14:textId="77777777" w:rsidR="00547FB5" w:rsidRPr="008971BF" w:rsidRDefault="00547FB5" w:rsidP="00812ACB">
      <w:pPr>
        <w:widowControl w:val="0"/>
        <w:numPr>
          <w:ilvl w:val="0"/>
          <w:numId w:val="28"/>
        </w:numPr>
        <w:tabs>
          <w:tab w:val="left" w:pos="360"/>
        </w:tabs>
        <w:spacing w:before="0" w:line="296" w:lineRule="exact"/>
        <w:ind w:left="0" w:firstLine="0"/>
        <w:jc w:val="left"/>
        <w:rPr>
          <w:color w:val="000000"/>
        </w:rPr>
      </w:pPr>
      <w:r w:rsidRPr="008971BF">
        <w:rPr>
          <w:rFonts w:eastAsia="Times New Roman 2"/>
          <w:color w:val="000000"/>
          <w:kern w:val="2"/>
          <w:szCs w:val="26"/>
        </w:rPr>
        <w:t xml:space="preserve">Trạng thái thanh toán và dữ liệu thống kê phải được cập nhật chính xác. </w:t>
      </w:r>
    </w:p>
    <w:p w14:paraId="649E256B" w14:textId="77777777" w:rsidR="00547FB5" w:rsidRPr="008971BF" w:rsidRDefault="00547FB5" w:rsidP="00812ACB">
      <w:pPr>
        <w:spacing w:line="300" w:lineRule="exact"/>
        <w:ind w:firstLine="0"/>
      </w:pPr>
      <w:r w:rsidRPr="008971BF">
        <w:rPr>
          <w:rFonts w:eastAsia="Times New Roman 2"/>
          <w:b/>
          <w:bCs/>
          <w:color w:val="000000"/>
          <w:kern w:val="2"/>
          <w:szCs w:val="26"/>
        </w:rPr>
        <w:t>Khả năng bảo trì:</w:t>
      </w:r>
    </w:p>
    <w:p w14:paraId="220E60C0"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có cấu trúc rõ ràng, dễ sửa lỗi và cập nhật. </w:t>
      </w:r>
    </w:p>
    <w:p w14:paraId="1CA2684A"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Có thể bổ sung dịch vụ, nhân viên, tài khoản, vai trò và quyền người dùng</w:t>
      </w:r>
    </w:p>
    <w:p w14:paraId="1D879DC0" w14:textId="77777777" w:rsidR="00547FB5" w:rsidRPr="008971BF" w:rsidRDefault="00547FB5" w:rsidP="00812ACB">
      <w:pPr>
        <w:spacing w:line="300" w:lineRule="exact"/>
        <w:ind w:firstLine="0"/>
      </w:pPr>
      <w:r w:rsidRPr="008971BF">
        <w:rPr>
          <w:rFonts w:eastAsia="Times New Roman 2"/>
          <w:color w:val="000000"/>
          <w:kern w:val="2"/>
          <w:szCs w:val="26"/>
        </w:rPr>
        <w:t xml:space="preserve">mà không ảnh hưởng lớn đến hệ thống. </w:t>
      </w:r>
    </w:p>
    <w:p w14:paraId="76BB916F" w14:textId="77777777" w:rsidR="00547FB5" w:rsidRPr="008971BF" w:rsidRDefault="00547FB5" w:rsidP="00812ACB">
      <w:pPr>
        <w:widowControl w:val="0"/>
        <w:numPr>
          <w:ilvl w:val="0"/>
          <w:numId w:val="30"/>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CSDL phải được tổ chức hợp lý, thuận tiện cho việc cập nhật và bảo trì. </w:t>
      </w:r>
    </w:p>
    <w:p w14:paraId="14C7427E" w14:textId="77777777" w:rsidR="00547FB5" w:rsidRPr="008971BF" w:rsidRDefault="00547FB5" w:rsidP="00812ACB">
      <w:pPr>
        <w:pageBreakBefore/>
        <w:spacing w:line="20" w:lineRule="exact"/>
        <w:ind w:firstLine="0"/>
      </w:pPr>
      <w:bookmarkStart w:id="31" w:name="p2w_bm13"/>
      <w:bookmarkStart w:id="32" w:name="p2w_bm14"/>
      <w:bookmarkStart w:id="33" w:name="p2w_bm15"/>
      <w:bookmarkStart w:id="34" w:name="pgt13"/>
      <w:bookmarkEnd w:id="31"/>
      <w:bookmarkEnd w:id="32"/>
      <w:bookmarkEnd w:id="33"/>
      <w:bookmarkEnd w:id="34"/>
    </w:p>
    <w:p w14:paraId="3B4E964B" w14:textId="77777777" w:rsidR="00547FB5" w:rsidRPr="008971BF" w:rsidRDefault="00547FB5" w:rsidP="00812ACB">
      <w:pPr>
        <w:widowControl w:val="0"/>
        <w:numPr>
          <w:ilvl w:val="0"/>
          <w:numId w:val="31"/>
        </w:numPr>
        <w:tabs>
          <w:tab w:val="left" w:pos="720"/>
        </w:tabs>
        <w:spacing w:before="58" w:line="300" w:lineRule="exact"/>
        <w:ind w:left="0" w:firstLine="0"/>
        <w:jc w:val="left"/>
        <w:rPr>
          <w:color w:val="000000"/>
        </w:rPr>
      </w:pPr>
      <w:r w:rsidRPr="008971BF">
        <w:rPr>
          <w:rFonts w:eastAsia="Times New Roman 2"/>
          <w:color w:val="000000"/>
          <w:kern w:val="2"/>
          <w:szCs w:val="26"/>
        </w:rPr>
        <w:t>Mã nguồn phải được tổ chức thống nhất để các thành viên có thể tiếp tục</w:t>
      </w:r>
    </w:p>
    <w:p w14:paraId="50E88FC4" w14:textId="77777777" w:rsidR="00547FB5" w:rsidRPr="008971BF" w:rsidRDefault="00547FB5" w:rsidP="00812ACB">
      <w:pPr>
        <w:spacing w:line="300" w:lineRule="exact"/>
        <w:ind w:firstLine="0"/>
      </w:pPr>
      <w:r w:rsidRPr="008971BF">
        <w:rPr>
          <w:rFonts w:eastAsia="Times New Roman 2"/>
          <w:color w:val="000000"/>
          <w:kern w:val="2"/>
          <w:szCs w:val="26"/>
        </w:rPr>
        <w:t xml:space="preserve">phát triển. </w:t>
      </w:r>
    </w:p>
    <w:p w14:paraId="04E027DA" w14:textId="77777777" w:rsidR="00547FB5" w:rsidRPr="008971BF" w:rsidRDefault="00547FB5" w:rsidP="00812ACB">
      <w:pPr>
        <w:spacing w:line="300" w:lineRule="exact"/>
        <w:ind w:firstLine="0"/>
      </w:pPr>
      <w:r w:rsidRPr="008971BF">
        <w:rPr>
          <w:rFonts w:eastAsia="Times New Roman 2"/>
          <w:b/>
          <w:bCs/>
          <w:color w:val="000000"/>
          <w:kern w:val="2"/>
          <w:szCs w:val="26"/>
        </w:rPr>
        <w:t>Khả năng mở rộng:</w:t>
      </w:r>
    </w:p>
    <w:p w14:paraId="26657AE9" w14:textId="77777777" w:rsidR="00547FB5" w:rsidRPr="008971BF" w:rsidRDefault="00547FB5" w:rsidP="00812ACB">
      <w:pPr>
        <w:widowControl w:val="0"/>
        <w:numPr>
          <w:ilvl w:val="0"/>
          <w:numId w:val="32"/>
        </w:numPr>
        <w:tabs>
          <w:tab w:val="left" w:pos="719"/>
        </w:tabs>
        <w:spacing w:before="0" w:line="295" w:lineRule="exact"/>
        <w:ind w:left="0" w:firstLine="0"/>
        <w:jc w:val="left"/>
        <w:rPr>
          <w:color w:val="000000"/>
        </w:rPr>
      </w:pPr>
      <w:r w:rsidRPr="008971BF">
        <w:rPr>
          <w:rFonts w:eastAsia="Times New Roman 2"/>
          <w:color w:val="000000"/>
          <w:kern w:val="2"/>
          <w:szCs w:val="26"/>
        </w:rPr>
        <w:t>Có thể bổ sung dịch vụ nha khoa, nhân viên, tài khoản và vai trò người dùng</w:t>
      </w:r>
    </w:p>
    <w:p w14:paraId="1E2916A3" w14:textId="77777777" w:rsidR="00547FB5" w:rsidRPr="008971BF" w:rsidRDefault="00547FB5" w:rsidP="00812ACB">
      <w:pPr>
        <w:spacing w:line="300" w:lineRule="exact"/>
        <w:ind w:firstLine="0"/>
      </w:pPr>
      <w:r w:rsidRPr="008971BF">
        <w:rPr>
          <w:rFonts w:eastAsia="Times New Roman 2"/>
          <w:color w:val="000000"/>
          <w:kern w:val="2"/>
          <w:szCs w:val="26"/>
        </w:rPr>
        <w:t xml:space="preserve">mới. </w:t>
      </w:r>
    </w:p>
    <w:p w14:paraId="29562476"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mở rộng chức năng quản lý lịch hẹn và thống kê. </w:t>
      </w:r>
    </w:p>
    <w:p w14:paraId="68C19403"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bổ sung thêm các hình thức thanh toán. </w:t>
      </w:r>
    </w:p>
    <w:p w14:paraId="65582C6D" w14:textId="77777777" w:rsidR="00547FB5" w:rsidRPr="008971BF" w:rsidRDefault="00547FB5" w:rsidP="00812ACB">
      <w:pPr>
        <w:widowControl w:val="0"/>
        <w:numPr>
          <w:ilvl w:val="0"/>
          <w:numId w:val="33"/>
        </w:numPr>
        <w:tabs>
          <w:tab w:val="left" w:pos="720"/>
        </w:tabs>
        <w:spacing w:before="0" w:line="296" w:lineRule="exact"/>
        <w:ind w:left="0" w:firstLine="0"/>
        <w:jc w:val="left"/>
        <w:rPr>
          <w:color w:val="000000"/>
        </w:rPr>
      </w:pPr>
      <w:r w:rsidRPr="008971BF">
        <w:rPr>
          <w:rFonts w:eastAsia="Times New Roman 2"/>
          <w:color w:val="000000"/>
          <w:kern w:val="2"/>
          <w:szCs w:val="26"/>
        </w:rPr>
        <w:t>Có thể phát triển thêm các chức năng quản lý khác mà không cần xây dựng lại toàn bộ hệ thống.</w:t>
      </w:r>
    </w:p>
    <w:p w14:paraId="02AD3CAD" w14:textId="77777777" w:rsidR="00547FB5" w:rsidRPr="008971BF" w:rsidRDefault="00547FB5" w:rsidP="00063E7D">
      <w:pPr>
        <w:pStyle w:val="Heading1"/>
        <w:numPr>
          <w:ilvl w:val="0"/>
          <w:numId w:val="0"/>
        </w:numPr>
        <w:spacing w:before="341" w:after="0" w:line="374" w:lineRule="exact"/>
        <w:rPr>
          <w:rFonts w:cs="Times New Roman"/>
        </w:rPr>
      </w:pPr>
      <w:bookmarkStart w:id="35" w:name="_Toc240967316"/>
      <w:r w:rsidRPr="008971BF">
        <w:rPr>
          <w:rFonts w:eastAsia="Times New Roman 2" w:cs="Times New Roman"/>
          <w:color w:val="000000"/>
          <w:kern w:val="2"/>
        </w:rPr>
        <w:t>CHƯƠNG 2.</w:t>
      </w:r>
      <w:r w:rsidRPr="008971BF">
        <w:rPr>
          <w:rFonts w:eastAsia="Arial" w:cs="Times New Roman"/>
          <w:color w:val="000000"/>
        </w:rPr>
        <w:t xml:space="preserve"> </w:t>
      </w:r>
      <w:r w:rsidRPr="008971BF">
        <w:rPr>
          <w:rFonts w:eastAsia="Times New Roman 2" w:cs="Times New Roman"/>
          <w:color w:val="000000"/>
          <w:kern w:val="2"/>
        </w:rPr>
        <w:t>CƠ SỞ LÝ THUYẾT</w:t>
      </w:r>
      <w:bookmarkEnd w:id="35"/>
    </w:p>
    <w:p w14:paraId="4AFD5B9D" w14:textId="77777777" w:rsidR="00547FB5" w:rsidRPr="008971BF" w:rsidRDefault="00547FB5" w:rsidP="00812ACB">
      <w:pPr>
        <w:spacing w:before="565" w:line="300" w:lineRule="exact"/>
        <w:ind w:firstLine="0"/>
      </w:pPr>
      <w:r w:rsidRPr="008971BF">
        <w:rPr>
          <w:i/>
          <w:iCs/>
          <w:color w:val="548DD4"/>
          <w:kern w:val="2"/>
          <w:szCs w:val="26"/>
        </w:rPr>
        <w:t>Chương này sinh viên sẽ trình bày tổng quan các ý sau</w:t>
      </w:r>
      <w:r w:rsidRPr="008971BF">
        <w:rPr>
          <w:rFonts w:eastAsia="Times New Roman 2"/>
          <w:i/>
          <w:iCs/>
          <w:color w:val="548DD4"/>
          <w:kern w:val="2"/>
          <w:szCs w:val="26"/>
        </w:rPr>
        <w:t xml:space="preserve">. </w:t>
      </w:r>
      <w:r w:rsidRPr="008971BF">
        <w:rPr>
          <w:i/>
          <w:iCs/>
          <w:color w:val="548DD4"/>
          <w:kern w:val="2"/>
          <w:szCs w:val="26"/>
          <w:shd w:val="clear" w:color="auto" w:fill="FFFF00"/>
        </w:rPr>
        <w:t>Lưu ý cách đánh trích dẫn</w:t>
      </w:r>
    </w:p>
    <w:p w14:paraId="74B07AAA" w14:textId="77777777" w:rsidR="00547FB5" w:rsidRPr="008971BF" w:rsidRDefault="00547FB5" w:rsidP="00812ACB">
      <w:pPr>
        <w:shd w:val="clear" w:color="auto" w:fill="FFFF00"/>
        <w:spacing w:before="150" w:line="300" w:lineRule="exact"/>
        <w:ind w:firstLine="0"/>
      </w:pPr>
      <w:r w:rsidRPr="008971BF">
        <w:rPr>
          <w:i/>
          <w:iCs/>
          <w:color w:val="548DD4"/>
          <w:kern w:val="2"/>
          <w:szCs w:val="26"/>
          <w:shd w:val="clear" w:color="auto" w:fill="FFFF00"/>
        </w:rPr>
        <w:t>tài liệu tham khảo.</w:t>
      </w:r>
    </w:p>
    <w:p w14:paraId="315EBA6E" w14:textId="77777777" w:rsidR="00547FB5" w:rsidRPr="008971BF" w:rsidRDefault="00547FB5" w:rsidP="00063E7D">
      <w:pPr>
        <w:pStyle w:val="Heading2"/>
        <w:numPr>
          <w:ilvl w:val="0"/>
          <w:numId w:val="0"/>
        </w:numPr>
        <w:spacing w:before="270" w:line="300" w:lineRule="exact"/>
        <w:rPr>
          <w:rFonts w:cs="Times New Roman"/>
        </w:rPr>
      </w:pPr>
      <w:bookmarkStart w:id="36" w:name="_Toc240967317"/>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Tổng quan các công nghệ sử dụng</w:t>
      </w:r>
      <w:bookmarkEnd w:id="36"/>
      <w:r w:rsidRPr="008971BF">
        <w:rPr>
          <w:rFonts w:eastAsia="Times New Roman 2" w:cs="Times New Roman"/>
          <w:color w:val="000000"/>
          <w:kern w:val="2"/>
          <w:szCs w:val="26"/>
        </w:rPr>
        <w:t xml:space="preserve"> </w:t>
      </w:r>
    </w:p>
    <w:p w14:paraId="1A22CC61" w14:textId="77777777" w:rsidR="00547FB5" w:rsidRPr="008971BF" w:rsidRDefault="00547FB5" w:rsidP="00063E7D">
      <w:pPr>
        <w:pStyle w:val="Heading2"/>
        <w:numPr>
          <w:ilvl w:val="0"/>
          <w:numId w:val="0"/>
        </w:numPr>
        <w:spacing w:before="125" w:line="385" w:lineRule="exact"/>
        <w:rPr>
          <w:rFonts w:cs="Times New Roman"/>
        </w:rPr>
      </w:pPr>
      <w:bookmarkStart w:id="37" w:name="_Toc240967318"/>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Cơ sở lý thuyết về các công nghệ chính</w:t>
      </w:r>
      <w:bookmarkEnd w:id="37"/>
      <w:r w:rsidRPr="008971BF">
        <w:rPr>
          <w:rFonts w:eastAsia="Times New Roman 2" w:cs="Times New Roman"/>
          <w:color w:val="000000"/>
          <w:kern w:val="2"/>
          <w:szCs w:val="26"/>
        </w:rPr>
        <w:t xml:space="preserve"> </w:t>
      </w:r>
    </w:p>
    <w:p w14:paraId="4407647A" w14:textId="77777777" w:rsidR="00547FB5" w:rsidRPr="008971BF" w:rsidRDefault="00547FB5" w:rsidP="00812ACB">
      <w:pPr>
        <w:widowControl w:val="0"/>
        <w:numPr>
          <w:ilvl w:val="0"/>
          <w:numId w:val="34"/>
        </w:numPr>
        <w:tabs>
          <w:tab w:val="left" w:pos="720"/>
        </w:tabs>
        <w:spacing w:before="0" w:line="385" w:lineRule="exact"/>
        <w:ind w:left="0" w:firstLine="0"/>
        <w:jc w:val="left"/>
        <w:rPr>
          <w:color w:val="548DD4"/>
        </w:rPr>
      </w:pPr>
      <w:r w:rsidRPr="008971BF">
        <w:rPr>
          <w:i/>
          <w:iCs/>
          <w:color w:val="548DD4"/>
          <w:kern w:val="2"/>
          <w:szCs w:val="26"/>
        </w:rPr>
        <w:t xml:space="preserve">Các mô hình/phương pháp liên quan </w:t>
      </w:r>
    </w:p>
    <w:p w14:paraId="6AA681D9" w14:textId="77777777" w:rsidR="00547FB5" w:rsidRPr="008971BF" w:rsidRDefault="00547FB5" w:rsidP="00812ACB">
      <w:pPr>
        <w:widowControl w:val="0"/>
        <w:numPr>
          <w:ilvl w:val="0"/>
          <w:numId w:val="34"/>
        </w:numPr>
        <w:tabs>
          <w:tab w:val="left" w:pos="720"/>
        </w:tabs>
        <w:spacing w:before="150" w:line="300" w:lineRule="exact"/>
        <w:ind w:left="0" w:firstLine="0"/>
        <w:jc w:val="left"/>
        <w:rPr>
          <w:color w:val="548DD4"/>
        </w:rPr>
        <w:sectPr w:rsidR="00547FB5" w:rsidRPr="008971BF" w:rsidSect="00547FB5">
          <w:headerReference w:type="default" r:id="rId16"/>
          <w:footerReference w:type="default" r:id="rId17"/>
          <w:pgSz w:w="11905" w:h="16840"/>
          <w:pgMar w:top="1648" w:right="1061" w:bottom="1210" w:left="1986" w:header="1205" w:footer="846" w:gutter="0"/>
          <w:cols w:space="720"/>
        </w:sectPr>
      </w:pPr>
      <w:r w:rsidRPr="008971BF">
        <w:rPr>
          <w:i/>
          <w:iCs/>
          <w:color w:val="548DD4"/>
          <w:kern w:val="2"/>
          <w:szCs w:val="26"/>
        </w:rPr>
        <w:t>Các kiến thức nền tảng cần thiết</w:t>
      </w:r>
    </w:p>
    <w:p w14:paraId="10D04065" w14:textId="77777777" w:rsidR="00547FB5" w:rsidRPr="008971BF" w:rsidRDefault="00547FB5" w:rsidP="00812ACB">
      <w:pPr>
        <w:spacing w:line="20" w:lineRule="exact"/>
        <w:ind w:firstLine="0"/>
      </w:pPr>
      <w:bookmarkStart w:id="38" w:name="p2w_bm16"/>
      <w:bookmarkStart w:id="39" w:name="p2w_bm17"/>
      <w:bookmarkStart w:id="40" w:name="pgt14"/>
      <w:bookmarkEnd w:id="38"/>
      <w:bookmarkEnd w:id="39"/>
      <w:bookmarkEnd w:id="40"/>
    </w:p>
    <w:p w14:paraId="20431F03" w14:textId="61D603CE" w:rsidR="00547FB5" w:rsidRPr="008971BF" w:rsidRDefault="00547FB5" w:rsidP="00063E7D">
      <w:pPr>
        <w:pStyle w:val="Heading1"/>
        <w:numPr>
          <w:ilvl w:val="0"/>
          <w:numId w:val="0"/>
        </w:numPr>
        <w:spacing w:before="0" w:after="0" w:line="374" w:lineRule="exact"/>
        <w:rPr>
          <w:rFonts w:cs="Times New Roman"/>
        </w:rPr>
      </w:pPr>
      <w:bookmarkStart w:id="41" w:name="_Toc240967319"/>
      <w:r w:rsidRPr="008971BF">
        <w:rPr>
          <w:rFonts w:eastAsia="Times New Roman 2" w:cs="Times New Roman"/>
          <w:color w:val="000000"/>
          <w:kern w:val="2"/>
        </w:rPr>
        <w:t>CHƯƠNG 3.</w:t>
      </w:r>
      <w:r w:rsidRPr="008971BF">
        <w:rPr>
          <w:rFonts w:eastAsia="Arial" w:cs="Times New Roman"/>
          <w:color w:val="000000"/>
        </w:rPr>
        <w:t xml:space="preserve"> </w:t>
      </w:r>
      <w:r w:rsidRPr="008971BF">
        <w:rPr>
          <w:rFonts w:eastAsia="Times New Roman 2" w:cs="Times New Roman"/>
          <w:color w:val="000000"/>
          <w:kern w:val="2"/>
        </w:rPr>
        <w:t>PHÂN TÍCH</w:t>
      </w:r>
      <w:bookmarkEnd w:id="41"/>
    </w:p>
    <w:p w14:paraId="4A097208" w14:textId="77777777" w:rsidR="00547FB5" w:rsidRPr="008971BF" w:rsidRDefault="00547FB5" w:rsidP="00812ACB">
      <w:pPr>
        <w:spacing w:before="485" w:line="309" w:lineRule="auto"/>
        <w:ind w:firstLine="0"/>
      </w:pPr>
      <w:r w:rsidRPr="008971BF">
        <w:rPr>
          <w:i/>
          <w:iCs/>
          <w:color w:val="FF0000"/>
          <w:kern w:val="2"/>
          <w:szCs w:val="26"/>
        </w:rPr>
        <w:t xml:space="preserve">Chương này </w:t>
      </w:r>
      <w:r w:rsidRPr="008971BF">
        <w:rPr>
          <w:rFonts w:eastAsia="Times New Roman 2"/>
          <w:i/>
          <w:iCs/>
          <w:color w:val="FF0000"/>
          <w:kern w:val="2"/>
          <w:szCs w:val="26"/>
        </w:rPr>
        <w:t xml:space="preserve">sinh viên </w:t>
      </w:r>
      <w:r w:rsidRPr="008971BF">
        <w:rPr>
          <w:i/>
          <w:iCs/>
          <w:color w:val="FF0000"/>
          <w:kern w:val="2"/>
          <w:szCs w:val="26"/>
        </w:rPr>
        <w:t>trình bày quá trình phân tích bài toán hoặc hệ thống từ việc thu thập thông tin, thu nhận yêu cầu ban đầu</w:t>
      </w:r>
      <w:r w:rsidRPr="008971BF">
        <w:rPr>
          <w:rFonts w:eastAsia="Times New Roman 2"/>
          <w:i/>
          <w:iCs/>
          <w:color w:val="FF0000"/>
          <w:kern w:val="2"/>
          <w:szCs w:val="26"/>
        </w:rPr>
        <w:t>.</w:t>
      </w:r>
    </w:p>
    <w:p w14:paraId="676882BB" w14:textId="77777777" w:rsidR="00547FB5" w:rsidRPr="008971BF" w:rsidRDefault="00547FB5" w:rsidP="00812ACB">
      <w:pPr>
        <w:pStyle w:val="Heading2"/>
        <w:numPr>
          <w:ilvl w:val="0"/>
          <w:numId w:val="35"/>
        </w:numPr>
        <w:spacing w:before="0" w:line="409" w:lineRule="auto"/>
        <w:ind w:left="0" w:firstLine="0"/>
        <w:rPr>
          <w:rFonts w:cs="Times New Roman"/>
          <w:color w:val="000000"/>
        </w:rPr>
      </w:pPr>
      <w:bookmarkStart w:id="42" w:name="_Toc240967320"/>
      <w:r w:rsidRPr="008971BF">
        <w:rPr>
          <w:rFonts w:eastAsia="Times New Roman 2" w:cs="Times New Roman"/>
          <w:color w:val="000000"/>
          <w:kern w:val="2"/>
          <w:szCs w:val="26"/>
        </w:rPr>
        <w:t>Mô hình UseCase tổng quát:</w:t>
      </w:r>
      <w:r w:rsidRPr="008971BF">
        <w:rPr>
          <w:rFonts w:cs="Times New Roman"/>
          <w:color w:val="000000"/>
          <w:kern w:val="2"/>
          <w:szCs w:val="26"/>
        </w:rPr>
        <w:t xml:space="preserve"> </w:t>
      </w:r>
      <w:r w:rsidRPr="008971BF">
        <w:rPr>
          <w:rFonts w:cs="Times New Roman"/>
          <w:b w:val="0"/>
          <w:i/>
          <w:color w:val="0000FF"/>
          <w:kern w:val="2"/>
          <w:szCs w:val="26"/>
        </w:rPr>
        <w:t>&lt;Mô hình Use case ở mức tổng quát&gt;.</w:t>
      </w:r>
      <w:bookmarkEnd w:id="42"/>
    </w:p>
    <w:p w14:paraId="2F6C3A5E" w14:textId="77777777" w:rsidR="00547FB5" w:rsidRPr="008971BF" w:rsidRDefault="00547FB5" w:rsidP="00812ACB">
      <w:pPr>
        <w:ind w:firstLine="0"/>
        <w:sectPr w:rsidR="00547FB5" w:rsidRPr="008971BF" w:rsidSect="00547FB5">
          <w:headerReference w:type="default" r:id="rId18"/>
          <w:footerReference w:type="default" r:id="rId19"/>
          <w:pgSz w:w="11905" w:h="16840"/>
          <w:pgMar w:top="1701" w:right="1067" w:bottom="1210" w:left="905" w:header="1205" w:footer="846" w:gutter="0"/>
          <w:cols w:space="720"/>
        </w:sectPr>
      </w:pPr>
      <w:r w:rsidRPr="008971BF">
        <w:rPr>
          <w:noProof/>
        </w:rPr>
        <w:drawing>
          <wp:inline distT="0" distB="0" distL="0" distR="0" wp14:anchorId="5F6AE8D7" wp14:editId="237379A4">
            <wp:extent cx="6203950" cy="4302379"/>
            <wp:effectExtent l="0" t="0" r="6350" b="3175"/>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20" cstate="screen">
                      <a:extLst>
                        <a:ext uri="{28A0092B-C50C-407E-A947-70E740481C1C}">
                          <a14:useLocalDpi xmlns:a14="http://schemas.microsoft.com/office/drawing/2010/main"/>
                        </a:ext>
                      </a:extLst>
                    </a:blip>
                    <a:stretch>
                      <a:fillRect/>
                    </a:stretch>
                  </pic:blipFill>
                  <pic:spPr>
                    <a:xfrm>
                      <a:off x="0" y="0"/>
                      <a:ext cx="6203950" cy="4302379"/>
                    </a:xfrm>
                    <a:prstGeom prst="rect">
                      <a:avLst/>
                    </a:prstGeom>
                  </pic:spPr>
                </pic:pic>
              </a:graphicData>
            </a:graphic>
          </wp:inline>
        </w:drawing>
      </w:r>
    </w:p>
    <w:p w14:paraId="6607FA58" w14:textId="77777777" w:rsidR="00547FB5" w:rsidRPr="008971BF" w:rsidRDefault="00547FB5" w:rsidP="00812ACB">
      <w:pPr>
        <w:spacing w:line="20" w:lineRule="exact"/>
        <w:ind w:firstLine="0"/>
      </w:pPr>
      <w:bookmarkStart w:id="43" w:name="p2w_bm18"/>
      <w:bookmarkStart w:id="44" w:name="p2w_bm19"/>
      <w:bookmarkStart w:id="45" w:name="p2w_bm20"/>
      <w:bookmarkStart w:id="46" w:name="p2w_bm21"/>
      <w:bookmarkStart w:id="47" w:name="p2w_bm22"/>
      <w:bookmarkStart w:id="48" w:name="pgt15"/>
      <w:bookmarkEnd w:id="43"/>
      <w:bookmarkEnd w:id="44"/>
      <w:bookmarkEnd w:id="45"/>
      <w:bookmarkEnd w:id="46"/>
      <w:bookmarkEnd w:id="47"/>
      <w:bookmarkEnd w:id="48"/>
    </w:p>
    <w:p w14:paraId="5B1BE5C6" w14:textId="77777777" w:rsidR="00547FB5" w:rsidRPr="00E66EA0" w:rsidRDefault="00547FB5" w:rsidP="00812ACB">
      <w:pPr>
        <w:pStyle w:val="Heading2"/>
        <w:numPr>
          <w:ilvl w:val="0"/>
          <w:numId w:val="46"/>
        </w:numPr>
        <w:spacing w:before="0"/>
        <w:ind w:left="0" w:firstLine="0"/>
        <w:rPr>
          <w:rFonts w:cs="Times New Roman"/>
          <w:szCs w:val="26"/>
        </w:rPr>
      </w:pPr>
      <w:bookmarkStart w:id="49" w:name="_Toc240967321"/>
      <w:r w:rsidRPr="00E66EA0">
        <w:rPr>
          <w:rFonts w:eastAsia="Times New Roman 2" w:cs="Times New Roman"/>
          <w:szCs w:val="26"/>
        </w:rPr>
        <w:t>Danh sách các tác nhân và mô tả:</w:t>
      </w:r>
      <w:bookmarkEnd w:id="49"/>
    </w:p>
    <w:p w14:paraId="584AB4AB" w14:textId="77777777" w:rsidR="00547FB5" w:rsidRPr="008971BF" w:rsidRDefault="00547FB5" w:rsidP="00812ACB">
      <w:pPr>
        <w:spacing w:before="204" w:line="300" w:lineRule="exact"/>
        <w:ind w:firstLine="0"/>
        <w:rPr>
          <w:i/>
          <w:iCs/>
          <w:color w:val="0000FF"/>
          <w:kern w:val="2"/>
          <w:szCs w:val="26"/>
        </w:rPr>
      </w:pPr>
      <w:r w:rsidRPr="008971BF">
        <w:rPr>
          <w:i/>
          <w:iCs/>
          <w:color w:val="0000FF"/>
          <w:kern w:val="2"/>
          <w:szCs w:val="26"/>
        </w:rPr>
        <w:t>&lt;Liệt kê các tác nhân của hệ thống&gt;.</w:t>
      </w:r>
    </w:p>
    <w:tbl>
      <w:tblPr>
        <w:tblStyle w:val="TableGrid"/>
        <w:tblW w:w="0" w:type="auto"/>
        <w:tblLayout w:type="fixed"/>
        <w:tblLook w:val="04A0" w:firstRow="1" w:lastRow="0" w:firstColumn="1" w:lastColumn="0" w:noHBand="0" w:noVBand="1"/>
      </w:tblPr>
      <w:tblGrid>
        <w:gridCol w:w="1646"/>
        <w:gridCol w:w="5813"/>
        <w:gridCol w:w="1386"/>
      </w:tblGrid>
      <w:tr w:rsidR="00547FB5" w:rsidRPr="008971BF" w14:paraId="3E653A33" w14:textId="77777777" w:rsidTr="009E1F89">
        <w:tc>
          <w:tcPr>
            <w:tcW w:w="1646" w:type="dxa"/>
          </w:tcPr>
          <w:p w14:paraId="4501F8DC" w14:textId="77777777" w:rsidR="00547FB5" w:rsidRPr="008971BF" w:rsidRDefault="00547FB5" w:rsidP="00812ACB">
            <w:pPr>
              <w:spacing w:before="0" w:after="0" w:line="300" w:lineRule="exact"/>
              <w:ind w:firstLine="0"/>
            </w:pPr>
            <w:r w:rsidRPr="008971BF">
              <w:rPr>
                <w:b/>
                <w:sz w:val="28"/>
                <w:szCs w:val="28"/>
              </w:rPr>
              <w:t>Tác nhân</w:t>
            </w:r>
          </w:p>
        </w:tc>
        <w:tc>
          <w:tcPr>
            <w:tcW w:w="5813" w:type="dxa"/>
          </w:tcPr>
          <w:p w14:paraId="77B4E99C" w14:textId="77777777" w:rsidR="00547FB5" w:rsidRPr="008971BF" w:rsidRDefault="00547FB5" w:rsidP="00812ACB">
            <w:pPr>
              <w:spacing w:before="0" w:after="0" w:line="300" w:lineRule="exact"/>
              <w:ind w:firstLine="0"/>
            </w:pPr>
            <w:r w:rsidRPr="008971BF">
              <w:rPr>
                <w:b/>
                <w:sz w:val="28"/>
                <w:szCs w:val="28"/>
              </w:rPr>
              <w:t>Mô tả tác nhân</w:t>
            </w:r>
          </w:p>
        </w:tc>
        <w:tc>
          <w:tcPr>
            <w:tcW w:w="1386" w:type="dxa"/>
          </w:tcPr>
          <w:p w14:paraId="7272EFC5" w14:textId="77777777" w:rsidR="00547FB5" w:rsidRPr="008971BF" w:rsidRDefault="00547FB5" w:rsidP="00812ACB">
            <w:pPr>
              <w:spacing w:before="0" w:after="0" w:line="300" w:lineRule="exact"/>
              <w:ind w:firstLine="0"/>
            </w:pPr>
            <w:r w:rsidRPr="008971BF">
              <w:rPr>
                <w:b/>
                <w:sz w:val="28"/>
                <w:szCs w:val="28"/>
              </w:rPr>
              <w:t>Ghi chú</w:t>
            </w:r>
          </w:p>
        </w:tc>
      </w:tr>
      <w:tr w:rsidR="00547FB5" w:rsidRPr="008971BF" w14:paraId="3DDE1C42" w14:textId="77777777" w:rsidTr="009E1F89">
        <w:tc>
          <w:tcPr>
            <w:tcW w:w="1646" w:type="dxa"/>
          </w:tcPr>
          <w:p w14:paraId="4C768414" w14:textId="77777777" w:rsidR="00547FB5" w:rsidRPr="008971BF" w:rsidRDefault="00547FB5" w:rsidP="00812ACB">
            <w:pPr>
              <w:spacing w:before="0" w:after="0" w:line="300" w:lineRule="exact"/>
              <w:ind w:firstLine="0"/>
              <w:rPr>
                <w:sz w:val="28"/>
                <w:szCs w:val="28"/>
              </w:rPr>
            </w:pPr>
            <w:r w:rsidRPr="008971BF">
              <w:rPr>
                <w:sz w:val="28"/>
                <w:szCs w:val="28"/>
              </w:rPr>
              <w:t>Quản trị viên hệ thống   (Admin)</w:t>
            </w:r>
          </w:p>
        </w:tc>
        <w:tc>
          <w:tcPr>
            <w:tcW w:w="5813" w:type="dxa"/>
          </w:tcPr>
          <w:p w14:paraId="79B5CD07" w14:textId="77777777" w:rsidR="00547FB5" w:rsidRPr="008971BF" w:rsidRDefault="00547FB5" w:rsidP="00812ACB">
            <w:pPr>
              <w:spacing w:before="0" w:after="0" w:line="300" w:lineRule="exact"/>
              <w:ind w:firstLine="0"/>
            </w:pPr>
            <w:r w:rsidRPr="008971BF">
              <w:rPr>
                <w:sz w:val="28"/>
                <w:szCs w:val="28"/>
              </w:rPr>
              <w:t>Người chịu trách nhiệm quản lý, thiết lập tài khoản, phân quyền, cấu hình hạ tầng, xử lý ngoại lệ và bảo trì toàn bộ hệ thống phần mềm.</w:t>
            </w:r>
          </w:p>
        </w:tc>
        <w:tc>
          <w:tcPr>
            <w:tcW w:w="1386" w:type="dxa"/>
          </w:tcPr>
          <w:p w14:paraId="4E87769C" w14:textId="77777777" w:rsidR="00547FB5" w:rsidRPr="008971BF" w:rsidRDefault="00547FB5" w:rsidP="00812ACB">
            <w:pPr>
              <w:spacing w:before="0" w:after="0" w:line="300" w:lineRule="exact"/>
              <w:ind w:firstLine="0"/>
            </w:pPr>
            <w:r w:rsidRPr="008971BF">
              <w:rPr>
                <w:sz w:val="28"/>
                <w:szCs w:val="28"/>
              </w:rPr>
              <w:t>Quyền hạn cao nhất hệ thống</w:t>
            </w:r>
          </w:p>
        </w:tc>
      </w:tr>
      <w:tr w:rsidR="00547FB5" w:rsidRPr="008971BF" w14:paraId="63CD1718" w14:textId="77777777" w:rsidTr="009E1F89">
        <w:tc>
          <w:tcPr>
            <w:tcW w:w="1646" w:type="dxa"/>
          </w:tcPr>
          <w:p w14:paraId="0CEEE4CD" w14:textId="77777777" w:rsidR="00547FB5" w:rsidRPr="008971BF" w:rsidRDefault="00547FB5" w:rsidP="00812ACB">
            <w:pPr>
              <w:spacing w:before="0" w:after="0" w:line="300" w:lineRule="exact"/>
              <w:ind w:firstLine="0"/>
            </w:pPr>
            <w:r w:rsidRPr="008971BF">
              <w:rPr>
                <w:sz w:val="28"/>
                <w:szCs w:val="28"/>
              </w:rPr>
              <w:t>Quản lý phòng khám</w:t>
            </w:r>
          </w:p>
        </w:tc>
        <w:tc>
          <w:tcPr>
            <w:tcW w:w="5813" w:type="dxa"/>
          </w:tcPr>
          <w:p w14:paraId="43CC3143" w14:textId="77777777" w:rsidR="00547FB5" w:rsidRPr="008971BF" w:rsidRDefault="00547FB5" w:rsidP="00812ACB">
            <w:pPr>
              <w:spacing w:before="0" w:after="0" w:line="300" w:lineRule="exact"/>
              <w:ind w:firstLine="0"/>
            </w:pPr>
            <w:r w:rsidRPr="008971BF">
              <w:rPr>
                <w:sz w:val="28"/>
                <w:szCs w:val="28"/>
              </w:rPr>
              <w:t>Người chịu trách nhiệm điều phối nguồn lực của phòng khám, bao gồm: Quản lý hồ sơ nhân viên, danh mục dịch vụ, bảng giá, phân công lịch làm việc và theo dõi các báo cáo thống kê doanh thu, hiệu suất phòng khám.</w:t>
            </w:r>
          </w:p>
        </w:tc>
        <w:tc>
          <w:tcPr>
            <w:tcW w:w="1386" w:type="dxa"/>
          </w:tcPr>
          <w:p w14:paraId="0B8AB84D" w14:textId="77777777" w:rsidR="00547FB5" w:rsidRPr="008971BF" w:rsidRDefault="00547FB5" w:rsidP="00812ACB">
            <w:pPr>
              <w:spacing w:before="0" w:after="0" w:line="300" w:lineRule="exact"/>
              <w:ind w:firstLine="0"/>
            </w:pPr>
            <w:r w:rsidRPr="008971BF">
              <w:rPr>
                <w:sz w:val="28"/>
                <w:szCs w:val="28"/>
              </w:rPr>
              <w:t>Phân hệ Quản lý</w:t>
            </w:r>
          </w:p>
        </w:tc>
      </w:tr>
      <w:tr w:rsidR="00547FB5" w:rsidRPr="008971BF" w14:paraId="601698B3" w14:textId="77777777" w:rsidTr="009E1F89">
        <w:tc>
          <w:tcPr>
            <w:tcW w:w="1646" w:type="dxa"/>
          </w:tcPr>
          <w:p w14:paraId="4DFBEB9A" w14:textId="77777777" w:rsidR="00547FB5" w:rsidRPr="008971BF" w:rsidRDefault="00547FB5" w:rsidP="00812ACB">
            <w:pPr>
              <w:spacing w:before="0" w:after="0" w:line="300" w:lineRule="exact"/>
              <w:ind w:firstLine="0"/>
            </w:pPr>
            <w:r w:rsidRPr="008971BF">
              <w:rPr>
                <w:sz w:val="28"/>
                <w:szCs w:val="28"/>
              </w:rPr>
              <w:t>Lễ tân / Nhân viên tiếp nhận</w:t>
            </w:r>
          </w:p>
        </w:tc>
        <w:tc>
          <w:tcPr>
            <w:tcW w:w="5813" w:type="dxa"/>
          </w:tcPr>
          <w:p w14:paraId="548A64C3" w14:textId="77777777" w:rsidR="00547FB5" w:rsidRPr="008971BF" w:rsidRDefault="00547FB5" w:rsidP="00812ACB">
            <w:pPr>
              <w:spacing w:before="0" w:after="0" w:line="300" w:lineRule="exact"/>
              <w:ind w:firstLine="0"/>
            </w:pPr>
            <w:r w:rsidRPr="008971BF">
              <w:rPr>
                <w:sz w:val="28"/>
                <w:szCs w:val="28"/>
              </w:rPr>
              <w:t>Người trực tiếp làm việc với bệnh nhân tại quầy tiếp đón để thực hiện các công việc hành chính như: Tiếp nhận bệnh nhân, cấp số thứ tự, chỉ định phòng khám và điều phối lịch hẹn.</w:t>
            </w:r>
          </w:p>
        </w:tc>
        <w:tc>
          <w:tcPr>
            <w:tcW w:w="1386" w:type="dxa"/>
          </w:tcPr>
          <w:p w14:paraId="5C48634E" w14:textId="77777777" w:rsidR="00547FB5" w:rsidRPr="008971BF" w:rsidRDefault="00547FB5" w:rsidP="00812ACB">
            <w:pPr>
              <w:spacing w:before="0" w:after="0" w:line="300" w:lineRule="exact"/>
              <w:ind w:firstLine="0"/>
            </w:pPr>
            <w:r w:rsidRPr="008971BF">
              <w:rPr>
                <w:sz w:val="28"/>
                <w:szCs w:val="28"/>
              </w:rPr>
              <w:t>Phân hệ Lễ tân</w:t>
            </w:r>
          </w:p>
        </w:tc>
      </w:tr>
    </w:tbl>
    <w:p w14:paraId="5DED0469" w14:textId="77777777" w:rsidR="00547FB5" w:rsidRPr="008971BF" w:rsidRDefault="00547FB5" w:rsidP="00812ACB">
      <w:pPr>
        <w:spacing w:before="204" w:line="300" w:lineRule="exact"/>
        <w:ind w:firstLine="0"/>
      </w:pPr>
    </w:p>
    <w:p w14:paraId="68CF13DF" w14:textId="77777777" w:rsidR="00547FB5" w:rsidRPr="00E66EA0" w:rsidRDefault="00547FB5" w:rsidP="00812ACB">
      <w:pPr>
        <w:pStyle w:val="Heading2"/>
        <w:numPr>
          <w:ilvl w:val="0"/>
          <w:numId w:val="46"/>
        </w:numPr>
        <w:spacing w:before="0"/>
        <w:ind w:left="0" w:firstLine="0"/>
        <w:contextualSpacing/>
        <w:rPr>
          <w:rFonts w:cs="Times New Roman"/>
          <w:szCs w:val="26"/>
        </w:rPr>
      </w:pPr>
      <w:bookmarkStart w:id="50" w:name="_Toc240967322"/>
      <w:r w:rsidRPr="00E66EA0">
        <w:rPr>
          <w:rFonts w:cs="Times New Roman"/>
          <w:szCs w:val="26"/>
        </w:rPr>
        <w:t>Danh sách các UseCase:</w:t>
      </w:r>
      <w:bookmarkEnd w:id="50"/>
    </w:p>
    <w:p w14:paraId="6B3A4925" w14:textId="77777777" w:rsidR="00547FB5" w:rsidRPr="008971BF" w:rsidRDefault="00547FB5" w:rsidP="00812ACB">
      <w:pPr>
        <w:spacing w:before="198" w:line="301" w:lineRule="exact"/>
        <w:ind w:firstLine="0"/>
        <w:rPr>
          <w:i/>
          <w:iCs/>
          <w:color w:val="0000FF"/>
          <w:kern w:val="2"/>
          <w:szCs w:val="26"/>
        </w:rPr>
      </w:pPr>
      <w:r w:rsidRPr="008971BF">
        <w:rPr>
          <w:i/>
          <w:iCs/>
          <w:color w:val="0000FF"/>
          <w:kern w:val="2"/>
          <w:szCs w:val="26"/>
        </w:rPr>
        <w:t>&lt;Liệt kê các use case theo mô hình use case. Các use case tương ứng với các chức năng nào như đã mô tả trong tài liệu SRD. Phải mapping use case và chức năng tương ứng &gt;.</w:t>
      </w:r>
    </w:p>
    <w:tbl>
      <w:tblPr>
        <w:tblStyle w:val="TableGrid"/>
        <w:tblW w:w="0" w:type="auto"/>
        <w:tblLayout w:type="fixed"/>
        <w:tblLook w:val="04A0" w:firstRow="1" w:lastRow="0" w:firstColumn="1" w:lastColumn="0" w:noHBand="0" w:noVBand="1"/>
      </w:tblPr>
      <w:tblGrid>
        <w:gridCol w:w="923"/>
        <w:gridCol w:w="1815"/>
        <w:gridCol w:w="3321"/>
        <w:gridCol w:w="1352"/>
        <w:gridCol w:w="1434"/>
      </w:tblGrid>
      <w:tr w:rsidR="00547FB5" w:rsidRPr="008971BF" w14:paraId="6BB6C472" w14:textId="77777777" w:rsidTr="009E1F89">
        <w:tc>
          <w:tcPr>
            <w:tcW w:w="923" w:type="dxa"/>
          </w:tcPr>
          <w:p w14:paraId="3615094D" w14:textId="77777777" w:rsidR="00547FB5" w:rsidRPr="008971BF" w:rsidRDefault="00547FB5" w:rsidP="00812ACB">
            <w:pPr>
              <w:spacing w:before="0" w:after="0" w:line="301" w:lineRule="exact"/>
              <w:ind w:firstLine="0"/>
            </w:pPr>
            <w:r w:rsidRPr="008971BF">
              <w:rPr>
                <w:b/>
                <w:bCs/>
                <w:color w:val="000000"/>
                <w:kern w:val="2"/>
                <w:szCs w:val="26"/>
              </w:rPr>
              <w:t xml:space="preserve">ID </w:t>
            </w:r>
          </w:p>
        </w:tc>
        <w:tc>
          <w:tcPr>
            <w:tcW w:w="1815" w:type="dxa"/>
          </w:tcPr>
          <w:p w14:paraId="6012A85C" w14:textId="77777777" w:rsidR="00547FB5" w:rsidRPr="008971BF" w:rsidRDefault="00547FB5" w:rsidP="00812ACB">
            <w:pPr>
              <w:spacing w:before="0" w:after="0" w:line="301" w:lineRule="exact"/>
              <w:ind w:firstLine="0"/>
            </w:pPr>
            <w:r w:rsidRPr="008971BF">
              <w:rPr>
                <w:b/>
                <w:bCs/>
                <w:color w:val="000000"/>
                <w:kern w:val="2"/>
                <w:szCs w:val="26"/>
              </w:rPr>
              <w:t xml:space="preserve">Tên Use case </w:t>
            </w:r>
          </w:p>
        </w:tc>
        <w:tc>
          <w:tcPr>
            <w:tcW w:w="3321" w:type="dxa"/>
          </w:tcPr>
          <w:p w14:paraId="46D1C603" w14:textId="77777777" w:rsidR="00547FB5" w:rsidRPr="008971BF" w:rsidRDefault="00547FB5" w:rsidP="00812ACB">
            <w:pPr>
              <w:spacing w:before="0" w:after="0" w:line="301" w:lineRule="exact"/>
              <w:ind w:firstLine="0"/>
            </w:pPr>
            <w:r w:rsidRPr="008971BF">
              <w:rPr>
                <w:rFonts w:eastAsia="Times New Roman 2"/>
                <w:b/>
                <w:bCs/>
                <w:color w:val="000000"/>
                <w:kern w:val="2"/>
                <w:szCs w:val="26"/>
              </w:rPr>
              <w:t>Mô tả ngắn gọn Use case</w:t>
            </w:r>
            <w:r w:rsidRPr="008971BF">
              <w:rPr>
                <w:b/>
                <w:bCs/>
                <w:color w:val="000000"/>
                <w:kern w:val="2"/>
                <w:szCs w:val="26"/>
              </w:rPr>
              <w:t xml:space="preserve"> </w:t>
            </w:r>
          </w:p>
        </w:tc>
        <w:tc>
          <w:tcPr>
            <w:tcW w:w="1352" w:type="dxa"/>
          </w:tcPr>
          <w:p w14:paraId="78A62CD7" w14:textId="77777777" w:rsidR="00547FB5" w:rsidRPr="008971BF" w:rsidRDefault="00547FB5" w:rsidP="00812ACB">
            <w:pPr>
              <w:spacing w:before="0" w:after="0" w:line="301" w:lineRule="exact"/>
              <w:ind w:firstLine="0"/>
            </w:pPr>
            <w:r w:rsidRPr="008971BF">
              <w:rPr>
                <w:rFonts w:eastAsia="Times New Roman 2"/>
                <w:b/>
                <w:bCs/>
                <w:color w:val="000000"/>
                <w:kern w:val="2"/>
                <w:szCs w:val="26"/>
              </w:rPr>
              <w:t>Chức năng</w:t>
            </w:r>
            <w:r w:rsidRPr="008971BF">
              <w:rPr>
                <w:b/>
                <w:bCs/>
                <w:color w:val="000000"/>
                <w:kern w:val="2"/>
                <w:szCs w:val="26"/>
              </w:rPr>
              <w:t xml:space="preserve"> </w:t>
            </w:r>
          </w:p>
        </w:tc>
        <w:tc>
          <w:tcPr>
            <w:tcW w:w="1434" w:type="dxa"/>
          </w:tcPr>
          <w:p w14:paraId="1A132673" w14:textId="77777777" w:rsidR="00547FB5" w:rsidRPr="008971BF" w:rsidRDefault="00547FB5" w:rsidP="00812ACB">
            <w:pPr>
              <w:spacing w:before="0" w:after="0" w:line="301" w:lineRule="exact"/>
              <w:ind w:firstLine="0"/>
              <w:rPr>
                <w:sz w:val="28"/>
                <w:szCs w:val="28"/>
              </w:rPr>
            </w:pPr>
            <w:r w:rsidRPr="008971BF">
              <w:rPr>
                <w:b/>
                <w:bCs/>
                <w:color w:val="000000"/>
                <w:kern w:val="2"/>
                <w:szCs w:val="26"/>
              </w:rPr>
              <w:t xml:space="preserve">Ghi chú </w:t>
            </w:r>
          </w:p>
        </w:tc>
      </w:tr>
      <w:tr w:rsidR="00547FB5" w:rsidRPr="008971BF" w14:paraId="7E41F107" w14:textId="77777777" w:rsidTr="009E1F89">
        <w:tc>
          <w:tcPr>
            <w:tcW w:w="923" w:type="dxa"/>
          </w:tcPr>
          <w:p w14:paraId="5D9B2BDE" w14:textId="77777777" w:rsidR="00547FB5" w:rsidRPr="008971BF" w:rsidRDefault="00547FB5" w:rsidP="00812ACB">
            <w:pPr>
              <w:spacing w:before="0" w:after="0" w:line="301" w:lineRule="exact"/>
              <w:ind w:firstLine="0"/>
              <w:rPr>
                <w:sz w:val="28"/>
                <w:szCs w:val="28"/>
              </w:rPr>
            </w:pPr>
            <w:r w:rsidRPr="008971BF">
              <w:rPr>
                <w:sz w:val="28"/>
                <w:szCs w:val="28"/>
              </w:rPr>
              <w:t>UC001</w:t>
            </w:r>
          </w:p>
        </w:tc>
        <w:tc>
          <w:tcPr>
            <w:tcW w:w="1815" w:type="dxa"/>
          </w:tcPr>
          <w:p w14:paraId="24EED791" w14:textId="77777777" w:rsidR="00547FB5" w:rsidRPr="008971BF" w:rsidRDefault="00547FB5" w:rsidP="00812ACB">
            <w:pPr>
              <w:spacing w:before="0" w:after="0" w:line="301" w:lineRule="exact"/>
              <w:ind w:firstLine="0"/>
              <w:rPr>
                <w:sz w:val="28"/>
                <w:szCs w:val="28"/>
              </w:rPr>
            </w:pPr>
            <w:r w:rsidRPr="008971BF">
              <w:rPr>
                <w:sz w:val="28"/>
                <w:szCs w:val="28"/>
              </w:rPr>
              <w:t>Đăng nhập hệ thống</w:t>
            </w:r>
          </w:p>
        </w:tc>
        <w:tc>
          <w:tcPr>
            <w:tcW w:w="3321" w:type="dxa"/>
          </w:tcPr>
          <w:p w14:paraId="79D08913" w14:textId="77777777" w:rsidR="00547FB5" w:rsidRPr="008971BF" w:rsidRDefault="00547FB5" w:rsidP="00812ACB">
            <w:pPr>
              <w:spacing w:before="0" w:after="0" w:line="301" w:lineRule="exact"/>
              <w:ind w:firstLine="0"/>
              <w:rPr>
                <w:sz w:val="28"/>
                <w:szCs w:val="28"/>
              </w:rPr>
            </w:pPr>
            <w:r w:rsidRPr="008971BF">
              <w:rPr>
                <w:sz w:val="28"/>
                <w:szCs w:val="28"/>
              </w:rPr>
              <w:t>Xác thực tài khoản và mật khẩu của người dùng để truy cập hệ thống.</w:t>
            </w:r>
          </w:p>
        </w:tc>
        <w:tc>
          <w:tcPr>
            <w:tcW w:w="1352" w:type="dxa"/>
          </w:tcPr>
          <w:p w14:paraId="50278EF8" w14:textId="77777777" w:rsidR="00547FB5" w:rsidRPr="008971BF" w:rsidRDefault="00547FB5" w:rsidP="00812ACB">
            <w:pPr>
              <w:spacing w:before="0" w:after="0" w:line="301" w:lineRule="exact"/>
              <w:ind w:firstLine="0"/>
              <w:rPr>
                <w:sz w:val="28"/>
                <w:szCs w:val="28"/>
              </w:rPr>
            </w:pPr>
            <w:r w:rsidRPr="008971BF">
              <w:rPr>
                <w:sz w:val="28"/>
                <w:szCs w:val="28"/>
              </w:rPr>
              <w:t>Xác thực người dùng</w:t>
            </w:r>
          </w:p>
        </w:tc>
        <w:tc>
          <w:tcPr>
            <w:tcW w:w="1434" w:type="dxa"/>
          </w:tcPr>
          <w:p w14:paraId="18A49DAF" w14:textId="77777777" w:rsidR="00547FB5" w:rsidRPr="008971BF" w:rsidRDefault="00547FB5" w:rsidP="00812ACB">
            <w:pPr>
              <w:spacing w:before="0" w:after="0" w:line="301" w:lineRule="exact"/>
              <w:ind w:firstLine="0"/>
              <w:rPr>
                <w:sz w:val="28"/>
                <w:szCs w:val="28"/>
              </w:rPr>
            </w:pPr>
            <w:r w:rsidRPr="008971BF">
              <w:rPr>
                <w:sz w:val="28"/>
                <w:szCs w:val="28"/>
              </w:rPr>
              <w:t>Bắt buộc</w:t>
            </w:r>
          </w:p>
        </w:tc>
      </w:tr>
      <w:tr w:rsidR="00547FB5" w:rsidRPr="008971BF" w14:paraId="19222C8A" w14:textId="77777777" w:rsidTr="009E1F89">
        <w:tc>
          <w:tcPr>
            <w:tcW w:w="923" w:type="dxa"/>
          </w:tcPr>
          <w:p w14:paraId="42C88B0F" w14:textId="77777777" w:rsidR="00547FB5" w:rsidRPr="008971BF" w:rsidRDefault="00547FB5" w:rsidP="00812ACB">
            <w:pPr>
              <w:spacing w:before="0" w:after="0" w:line="301" w:lineRule="exact"/>
              <w:ind w:firstLine="0"/>
              <w:rPr>
                <w:sz w:val="28"/>
                <w:szCs w:val="28"/>
              </w:rPr>
            </w:pPr>
            <w:r w:rsidRPr="008971BF">
              <w:rPr>
                <w:sz w:val="28"/>
                <w:szCs w:val="28"/>
              </w:rPr>
              <w:t>UC002</w:t>
            </w:r>
          </w:p>
        </w:tc>
        <w:tc>
          <w:tcPr>
            <w:tcW w:w="1815" w:type="dxa"/>
          </w:tcPr>
          <w:p w14:paraId="228B9F7C" w14:textId="77777777" w:rsidR="00547FB5" w:rsidRPr="008971BF" w:rsidRDefault="00547FB5" w:rsidP="00812ACB">
            <w:pPr>
              <w:spacing w:before="0" w:after="0" w:line="301" w:lineRule="exact"/>
              <w:ind w:firstLine="0"/>
              <w:rPr>
                <w:sz w:val="28"/>
                <w:szCs w:val="28"/>
              </w:rPr>
            </w:pPr>
            <w:r w:rsidRPr="008971BF">
              <w:rPr>
                <w:sz w:val="28"/>
                <w:szCs w:val="28"/>
              </w:rPr>
              <w:t>Đăng xuất hệ thống</w:t>
            </w:r>
          </w:p>
        </w:tc>
        <w:tc>
          <w:tcPr>
            <w:tcW w:w="3321" w:type="dxa"/>
          </w:tcPr>
          <w:p w14:paraId="61721423" w14:textId="77777777" w:rsidR="00547FB5" w:rsidRPr="008971BF" w:rsidRDefault="00547FB5" w:rsidP="00812ACB">
            <w:pPr>
              <w:spacing w:before="0" w:after="0" w:line="301" w:lineRule="exact"/>
              <w:ind w:firstLine="0"/>
              <w:rPr>
                <w:sz w:val="28"/>
                <w:szCs w:val="28"/>
              </w:rPr>
            </w:pPr>
            <w:r w:rsidRPr="008971BF">
              <w:rPr>
                <w:sz w:val="28"/>
                <w:szCs w:val="28"/>
              </w:rPr>
              <w:t>Thoát khỏi tài khoản, hủy phiên làm việc hiện tại để bảo mật dữ liệu.</w:t>
            </w:r>
          </w:p>
        </w:tc>
        <w:tc>
          <w:tcPr>
            <w:tcW w:w="1352" w:type="dxa"/>
          </w:tcPr>
          <w:p w14:paraId="707B767A" w14:textId="77777777" w:rsidR="00547FB5" w:rsidRPr="008971BF" w:rsidRDefault="00547FB5" w:rsidP="00812ACB">
            <w:pPr>
              <w:spacing w:before="0" w:after="0" w:line="301" w:lineRule="exact"/>
              <w:ind w:firstLine="0"/>
              <w:rPr>
                <w:sz w:val="28"/>
                <w:szCs w:val="28"/>
              </w:rPr>
            </w:pPr>
            <w:r w:rsidRPr="008971BF">
              <w:rPr>
                <w:sz w:val="28"/>
                <w:szCs w:val="28"/>
              </w:rPr>
              <w:t>Bảo mật tài khoản</w:t>
            </w:r>
          </w:p>
        </w:tc>
        <w:tc>
          <w:tcPr>
            <w:tcW w:w="1434" w:type="dxa"/>
          </w:tcPr>
          <w:p w14:paraId="4B7D1883" w14:textId="77777777" w:rsidR="00547FB5" w:rsidRPr="008971BF" w:rsidRDefault="00547FB5" w:rsidP="00812ACB">
            <w:pPr>
              <w:spacing w:before="0" w:after="0" w:line="301" w:lineRule="exact"/>
              <w:ind w:firstLine="0"/>
              <w:rPr>
                <w:sz w:val="28"/>
                <w:szCs w:val="28"/>
              </w:rPr>
            </w:pPr>
            <w:r w:rsidRPr="008971BF">
              <w:rPr>
                <w:sz w:val="28"/>
                <w:szCs w:val="28"/>
              </w:rPr>
              <w:t>Bắt buộc</w:t>
            </w:r>
          </w:p>
        </w:tc>
      </w:tr>
      <w:tr w:rsidR="00547FB5" w:rsidRPr="008971BF" w14:paraId="0EA45FEE" w14:textId="77777777" w:rsidTr="009E1F89">
        <w:tc>
          <w:tcPr>
            <w:tcW w:w="923" w:type="dxa"/>
          </w:tcPr>
          <w:p w14:paraId="4F136088" w14:textId="77777777" w:rsidR="00547FB5" w:rsidRPr="008971BF" w:rsidRDefault="00547FB5" w:rsidP="00812ACB">
            <w:pPr>
              <w:spacing w:before="0" w:after="0" w:line="301" w:lineRule="exact"/>
              <w:ind w:firstLine="0"/>
              <w:rPr>
                <w:sz w:val="28"/>
                <w:szCs w:val="28"/>
              </w:rPr>
            </w:pPr>
            <w:r w:rsidRPr="008971BF">
              <w:rPr>
                <w:sz w:val="28"/>
                <w:szCs w:val="28"/>
              </w:rPr>
              <w:t>UC003</w:t>
            </w:r>
          </w:p>
        </w:tc>
        <w:tc>
          <w:tcPr>
            <w:tcW w:w="1815" w:type="dxa"/>
          </w:tcPr>
          <w:p w14:paraId="356B164D" w14:textId="77777777" w:rsidR="00547FB5" w:rsidRPr="008971BF" w:rsidRDefault="00547FB5" w:rsidP="00812ACB">
            <w:pPr>
              <w:spacing w:before="0" w:after="0" w:line="301" w:lineRule="exact"/>
              <w:ind w:firstLine="0"/>
              <w:rPr>
                <w:sz w:val="28"/>
                <w:szCs w:val="28"/>
              </w:rPr>
            </w:pPr>
            <w:r w:rsidRPr="008971BF">
              <w:rPr>
                <w:sz w:val="28"/>
                <w:szCs w:val="28"/>
              </w:rPr>
              <w:t>Quản lý tài khoản người dùng</w:t>
            </w:r>
          </w:p>
        </w:tc>
        <w:tc>
          <w:tcPr>
            <w:tcW w:w="3321" w:type="dxa"/>
          </w:tcPr>
          <w:p w14:paraId="68435A18" w14:textId="77777777" w:rsidR="00547FB5" w:rsidRPr="008971BF" w:rsidRDefault="00547FB5" w:rsidP="00812ACB">
            <w:pPr>
              <w:spacing w:before="0" w:after="0" w:line="301" w:lineRule="exact"/>
              <w:ind w:firstLine="0"/>
              <w:rPr>
                <w:sz w:val="28"/>
                <w:szCs w:val="28"/>
              </w:rPr>
            </w:pPr>
            <w:r w:rsidRPr="008971BF">
              <w:rPr>
                <w:sz w:val="28"/>
                <w:szCs w:val="28"/>
              </w:rPr>
              <w:t>Giao diện trung tâm theo dõi danh sách, trạng thái các tài khoản.</w:t>
            </w:r>
          </w:p>
        </w:tc>
        <w:tc>
          <w:tcPr>
            <w:tcW w:w="1352" w:type="dxa"/>
          </w:tcPr>
          <w:p w14:paraId="7AE4278D"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1DCE4E7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1C2D296" w14:textId="77777777" w:rsidTr="009E1F89">
        <w:tc>
          <w:tcPr>
            <w:tcW w:w="923" w:type="dxa"/>
          </w:tcPr>
          <w:p w14:paraId="5300F23F" w14:textId="77777777" w:rsidR="00547FB5" w:rsidRPr="008971BF" w:rsidRDefault="00547FB5" w:rsidP="00812ACB">
            <w:pPr>
              <w:spacing w:before="0" w:after="0" w:line="301" w:lineRule="exact"/>
              <w:ind w:firstLine="0"/>
              <w:rPr>
                <w:sz w:val="28"/>
                <w:szCs w:val="28"/>
              </w:rPr>
            </w:pPr>
            <w:r w:rsidRPr="008971BF">
              <w:rPr>
                <w:sz w:val="28"/>
                <w:szCs w:val="28"/>
              </w:rPr>
              <w:t>UC004</w:t>
            </w:r>
          </w:p>
        </w:tc>
        <w:tc>
          <w:tcPr>
            <w:tcW w:w="1815" w:type="dxa"/>
          </w:tcPr>
          <w:p w14:paraId="665A2AFC" w14:textId="77777777" w:rsidR="00547FB5" w:rsidRPr="008971BF" w:rsidRDefault="00547FB5" w:rsidP="00812ACB">
            <w:pPr>
              <w:spacing w:before="0" w:after="0" w:line="301" w:lineRule="exact"/>
              <w:ind w:firstLine="0"/>
              <w:rPr>
                <w:sz w:val="28"/>
                <w:szCs w:val="28"/>
              </w:rPr>
            </w:pPr>
            <w:r w:rsidRPr="008971BF">
              <w:rPr>
                <w:sz w:val="28"/>
                <w:szCs w:val="28"/>
              </w:rPr>
              <w:t>Thêm mới tài khoản</w:t>
            </w:r>
          </w:p>
        </w:tc>
        <w:tc>
          <w:tcPr>
            <w:tcW w:w="3321" w:type="dxa"/>
          </w:tcPr>
          <w:p w14:paraId="2C2FE60E" w14:textId="77777777" w:rsidR="00547FB5" w:rsidRPr="008971BF" w:rsidRDefault="00547FB5" w:rsidP="00812ACB">
            <w:pPr>
              <w:spacing w:before="0" w:after="0" w:line="301" w:lineRule="exact"/>
              <w:ind w:firstLine="0"/>
              <w:rPr>
                <w:sz w:val="28"/>
                <w:szCs w:val="28"/>
              </w:rPr>
            </w:pPr>
            <w:r w:rsidRPr="008971BF">
              <w:rPr>
                <w:sz w:val="28"/>
                <w:szCs w:val="28"/>
              </w:rPr>
              <w:t>Tạo tài khoản đăng nhập mới cho nhân sự vào cơ sở dữ liệu.</w:t>
            </w:r>
          </w:p>
        </w:tc>
        <w:tc>
          <w:tcPr>
            <w:tcW w:w="1352" w:type="dxa"/>
          </w:tcPr>
          <w:p w14:paraId="44997F20"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4FAED8DF"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48907494" w14:textId="77777777" w:rsidTr="009E1F89">
        <w:tc>
          <w:tcPr>
            <w:tcW w:w="923" w:type="dxa"/>
          </w:tcPr>
          <w:p w14:paraId="2A15635D" w14:textId="77777777" w:rsidR="00547FB5" w:rsidRPr="008971BF" w:rsidRDefault="00547FB5" w:rsidP="00812ACB">
            <w:pPr>
              <w:spacing w:before="0" w:after="0" w:line="301" w:lineRule="exact"/>
              <w:ind w:firstLine="0"/>
              <w:rPr>
                <w:sz w:val="28"/>
                <w:szCs w:val="28"/>
              </w:rPr>
            </w:pPr>
            <w:r w:rsidRPr="008971BF">
              <w:rPr>
                <w:sz w:val="28"/>
                <w:szCs w:val="28"/>
              </w:rPr>
              <w:t>UC005</w:t>
            </w:r>
          </w:p>
        </w:tc>
        <w:tc>
          <w:tcPr>
            <w:tcW w:w="1815" w:type="dxa"/>
          </w:tcPr>
          <w:p w14:paraId="1191BA56" w14:textId="77777777" w:rsidR="00547FB5" w:rsidRPr="008971BF" w:rsidRDefault="00547FB5" w:rsidP="00812ACB">
            <w:pPr>
              <w:spacing w:before="0" w:after="0" w:line="301" w:lineRule="exact"/>
              <w:ind w:firstLine="0"/>
              <w:rPr>
                <w:sz w:val="28"/>
                <w:szCs w:val="28"/>
              </w:rPr>
            </w:pPr>
            <w:r w:rsidRPr="008971BF">
              <w:rPr>
                <w:sz w:val="28"/>
                <w:szCs w:val="28"/>
              </w:rPr>
              <w:t>Tra cứu tài khoản</w:t>
            </w:r>
          </w:p>
        </w:tc>
        <w:tc>
          <w:tcPr>
            <w:tcW w:w="3321" w:type="dxa"/>
          </w:tcPr>
          <w:p w14:paraId="1EA62DAA" w14:textId="77777777" w:rsidR="00547FB5" w:rsidRPr="008971BF" w:rsidRDefault="00547FB5" w:rsidP="00812ACB">
            <w:pPr>
              <w:spacing w:before="0" w:after="0" w:line="301" w:lineRule="exact"/>
              <w:ind w:firstLine="0"/>
              <w:rPr>
                <w:sz w:val="28"/>
                <w:szCs w:val="28"/>
              </w:rPr>
            </w:pPr>
            <w:r w:rsidRPr="008971BF">
              <w:rPr>
                <w:sz w:val="28"/>
                <w:szCs w:val="28"/>
              </w:rPr>
              <w:t>Tìm kiếm nhanh tài khoản theo tên hoặc mã định danh.</w:t>
            </w:r>
          </w:p>
        </w:tc>
        <w:tc>
          <w:tcPr>
            <w:tcW w:w="1352" w:type="dxa"/>
          </w:tcPr>
          <w:p w14:paraId="6832A3FA"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79C9AA20"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5ECCB3B5" w14:textId="77777777" w:rsidTr="009E1F89">
        <w:tc>
          <w:tcPr>
            <w:tcW w:w="923" w:type="dxa"/>
          </w:tcPr>
          <w:p w14:paraId="68D51B6B" w14:textId="77777777" w:rsidR="00547FB5" w:rsidRPr="008971BF" w:rsidRDefault="00547FB5" w:rsidP="00812ACB">
            <w:pPr>
              <w:spacing w:before="0" w:after="0" w:line="301" w:lineRule="exact"/>
              <w:ind w:firstLine="0"/>
              <w:rPr>
                <w:sz w:val="28"/>
                <w:szCs w:val="28"/>
              </w:rPr>
            </w:pPr>
            <w:r w:rsidRPr="008971BF">
              <w:rPr>
                <w:sz w:val="28"/>
                <w:szCs w:val="28"/>
              </w:rPr>
              <w:t>UC006</w:t>
            </w:r>
          </w:p>
        </w:tc>
        <w:tc>
          <w:tcPr>
            <w:tcW w:w="1815" w:type="dxa"/>
          </w:tcPr>
          <w:p w14:paraId="5289C6EA" w14:textId="77777777" w:rsidR="00547FB5" w:rsidRPr="008971BF" w:rsidRDefault="00547FB5" w:rsidP="00812ACB">
            <w:pPr>
              <w:spacing w:before="0" w:after="0" w:line="301" w:lineRule="exact"/>
              <w:ind w:firstLine="0"/>
              <w:rPr>
                <w:sz w:val="28"/>
                <w:szCs w:val="28"/>
              </w:rPr>
            </w:pPr>
            <w:r w:rsidRPr="008971BF">
              <w:rPr>
                <w:sz w:val="28"/>
                <w:szCs w:val="28"/>
              </w:rPr>
              <w:t>Cập nhật thông tin tài khoản</w:t>
            </w:r>
          </w:p>
        </w:tc>
        <w:tc>
          <w:tcPr>
            <w:tcW w:w="3321" w:type="dxa"/>
          </w:tcPr>
          <w:p w14:paraId="0AA0E032" w14:textId="77777777" w:rsidR="00547FB5" w:rsidRPr="008971BF" w:rsidRDefault="00547FB5" w:rsidP="00812ACB">
            <w:pPr>
              <w:spacing w:before="0" w:after="0" w:line="301" w:lineRule="exact"/>
              <w:ind w:firstLine="0"/>
              <w:rPr>
                <w:sz w:val="28"/>
                <w:szCs w:val="28"/>
              </w:rPr>
            </w:pPr>
            <w:r w:rsidRPr="008971BF">
              <w:rPr>
                <w:sz w:val="28"/>
                <w:szCs w:val="28"/>
              </w:rPr>
              <w:t>Thay đổi thông tin cấu hình, mật khẩu của tài khoản đang có.</w:t>
            </w:r>
          </w:p>
        </w:tc>
        <w:tc>
          <w:tcPr>
            <w:tcW w:w="1352" w:type="dxa"/>
          </w:tcPr>
          <w:p w14:paraId="58C581D4"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2C128D8A"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5EA05539" w14:textId="77777777" w:rsidTr="009E1F89">
        <w:trPr>
          <w:trHeight w:val="984"/>
        </w:trPr>
        <w:tc>
          <w:tcPr>
            <w:tcW w:w="923" w:type="dxa"/>
          </w:tcPr>
          <w:p w14:paraId="6E171904" w14:textId="77777777" w:rsidR="00547FB5" w:rsidRPr="008971BF" w:rsidRDefault="00547FB5" w:rsidP="00812ACB">
            <w:pPr>
              <w:spacing w:before="0" w:after="0" w:line="301" w:lineRule="exact"/>
              <w:ind w:firstLine="0"/>
              <w:rPr>
                <w:sz w:val="28"/>
                <w:szCs w:val="28"/>
              </w:rPr>
            </w:pPr>
            <w:r w:rsidRPr="008971BF">
              <w:rPr>
                <w:sz w:val="28"/>
                <w:szCs w:val="28"/>
              </w:rPr>
              <w:t>UC007</w:t>
            </w:r>
          </w:p>
        </w:tc>
        <w:tc>
          <w:tcPr>
            <w:tcW w:w="1815" w:type="dxa"/>
          </w:tcPr>
          <w:p w14:paraId="0727AEBC" w14:textId="77777777" w:rsidR="00547FB5" w:rsidRPr="008971BF" w:rsidRDefault="00547FB5" w:rsidP="00812ACB">
            <w:pPr>
              <w:spacing w:before="0" w:after="0" w:line="301" w:lineRule="exact"/>
              <w:ind w:firstLine="0"/>
              <w:rPr>
                <w:sz w:val="28"/>
                <w:szCs w:val="28"/>
              </w:rPr>
            </w:pPr>
            <w:r w:rsidRPr="008971BF">
              <w:rPr>
                <w:sz w:val="28"/>
                <w:szCs w:val="28"/>
              </w:rPr>
              <w:t>Khóa / Mở khóa tài khoản</w:t>
            </w:r>
          </w:p>
        </w:tc>
        <w:tc>
          <w:tcPr>
            <w:tcW w:w="3321" w:type="dxa"/>
          </w:tcPr>
          <w:p w14:paraId="18671494" w14:textId="77777777" w:rsidR="00547FB5" w:rsidRPr="008971BF" w:rsidRDefault="00547FB5" w:rsidP="00812ACB">
            <w:pPr>
              <w:spacing w:before="0" w:after="0" w:line="301" w:lineRule="exact"/>
              <w:ind w:firstLine="0"/>
              <w:rPr>
                <w:sz w:val="28"/>
                <w:szCs w:val="28"/>
              </w:rPr>
            </w:pPr>
            <w:r w:rsidRPr="008971BF">
              <w:rPr>
                <w:sz w:val="28"/>
                <w:szCs w:val="28"/>
              </w:rPr>
              <w:t>Đình chỉ hoặc khôi phục quyền truy cập ứng dụng của tài khoản.</w:t>
            </w:r>
          </w:p>
        </w:tc>
        <w:tc>
          <w:tcPr>
            <w:tcW w:w="1352" w:type="dxa"/>
          </w:tcPr>
          <w:p w14:paraId="458D20AC"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522B3515"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69A6BEBF" w14:textId="77777777" w:rsidTr="009E1F89">
        <w:tc>
          <w:tcPr>
            <w:tcW w:w="923" w:type="dxa"/>
          </w:tcPr>
          <w:p w14:paraId="47F24971"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UC008</w:t>
            </w:r>
          </w:p>
        </w:tc>
        <w:tc>
          <w:tcPr>
            <w:tcW w:w="1815" w:type="dxa"/>
          </w:tcPr>
          <w:p w14:paraId="34F856CF" w14:textId="77777777" w:rsidR="00547FB5" w:rsidRPr="008971BF" w:rsidRDefault="00547FB5" w:rsidP="00812ACB">
            <w:pPr>
              <w:spacing w:before="0" w:after="0" w:line="301" w:lineRule="exact"/>
              <w:ind w:firstLine="0"/>
              <w:rPr>
                <w:sz w:val="28"/>
                <w:szCs w:val="28"/>
              </w:rPr>
            </w:pPr>
            <w:r w:rsidRPr="008971BF">
              <w:rPr>
                <w:sz w:val="28"/>
                <w:szCs w:val="28"/>
              </w:rPr>
              <w:t>Phân quyền người dùng</w:t>
            </w:r>
          </w:p>
        </w:tc>
        <w:tc>
          <w:tcPr>
            <w:tcW w:w="3321" w:type="dxa"/>
          </w:tcPr>
          <w:p w14:paraId="3627061C" w14:textId="77777777" w:rsidR="00547FB5" w:rsidRPr="008971BF" w:rsidRDefault="00547FB5" w:rsidP="00812ACB">
            <w:pPr>
              <w:spacing w:before="0" w:after="0" w:line="301" w:lineRule="exact"/>
              <w:ind w:firstLine="0"/>
              <w:rPr>
                <w:sz w:val="28"/>
                <w:szCs w:val="28"/>
              </w:rPr>
            </w:pPr>
            <w:r w:rsidRPr="008971BF">
              <w:rPr>
                <w:sz w:val="28"/>
                <w:szCs w:val="28"/>
              </w:rPr>
              <w:t>Gán nhóm chức năng và giới hạn phạm vi thao tác cho tài khoản.</w:t>
            </w:r>
          </w:p>
        </w:tc>
        <w:tc>
          <w:tcPr>
            <w:tcW w:w="1352" w:type="dxa"/>
          </w:tcPr>
          <w:p w14:paraId="122241E2" w14:textId="77777777" w:rsidR="00547FB5" w:rsidRPr="008971BF" w:rsidRDefault="00547FB5" w:rsidP="00812ACB">
            <w:pPr>
              <w:spacing w:before="0" w:after="0" w:line="301" w:lineRule="exact"/>
              <w:ind w:firstLine="0"/>
              <w:rPr>
                <w:sz w:val="28"/>
                <w:szCs w:val="28"/>
              </w:rPr>
            </w:pPr>
            <w:r w:rsidRPr="008971BF">
              <w:rPr>
                <w:sz w:val="28"/>
                <w:szCs w:val="28"/>
              </w:rPr>
              <w:t>Phân quyền hệ thống</w:t>
            </w:r>
          </w:p>
        </w:tc>
        <w:tc>
          <w:tcPr>
            <w:tcW w:w="1434" w:type="dxa"/>
          </w:tcPr>
          <w:p w14:paraId="4746292F"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2AEF72FA" w14:textId="77777777" w:rsidTr="009E1F89">
        <w:tc>
          <w:tcPr>
            <w:tcW w:w="923" w:type="dxa"/>
          </w:tcPr>
          <w:p w14:paraId="3CF09AF3" w14:textId="77777777" w:rsidR="00547FB5" w:rsidRPr="008971BF" w:rsidRDefault="00547FB5" w:rsidP="00812ACB">
            <w:pPr>
              <w:spacing w:before="0" w:after="0" w:line="301" w:lineRule="exact"/>
              <w:ind w:firstLine="0"/>
              <w:rPr>
                <w:sz w:val="28"/>
                <w:szCs w:val="28"/>
              </w:rPr>
            </w:pPr>
            <w:r w:rsidRPr="008971BF">
              <w:rPr>
                <w:sz w:val="28"/>
                <w:szCs w:val="28"/>
              </w:rPr>
              <w:t>UC009</w:t>
            </w:r>
          </w:p>
        </w:tc>
        <w:tc>
          <w:tcPr>
            <w:tcW w:w="1815" w:type="dxa"/>
          </w:tcPr>
          <w:p w14:paraId="757535E3" w14:textId="77777777" w:rsidR="00547FB5" w:rsidRPr="008971BF" w:rsidRDefault="00547FB5" w:rsidP="00812ACB">
            <w:pPr>
              <w:spacing w:before="0" w:after="0" w:line="301" w:lineRule="exact"/>
              <w:ind w:firstLine="0"/>
              <w:rPr>
                <w:sz w:val="28"/>
                <w:szCs w:val="28"/>
              </w:rPr>
            </w:pPr>
            <w:r w:rsidRPr="008971BF">
              <w:rPr>
                <w:sz w:val="28"/>
                <w:szCs w:val="28"/>
              </w:rPr>
              <w:t>Bảo trì hệ thống</w:t>
            </w:r>
          </w:p>
        </w:tc>
        <w:tc>
          <w:tcPr>
            <w:tcW w:w="3321" w:type="dxa"/>
          </w:tcPr>
          <w:p w14:paraId="2CA14EF6" w14:textId="77777777" w:rsidR="00547FB5" w:rsidRPr="008971BF" w:rsidRDefault="00547FB5" w:rsidP="00812ACB">
            <w:pPr>
              <w:spacing w:before="0" w:after="0" w:line="301" w:lineRule="exact"/>
              <w:ind w:firstLine="0"/>
              <w:rPr>
                <w:sz w:val="28"/>
                <w:szCs w:val="28"/>
              </w:rPr>
            </w:pPr>
            <w:r w:rsidRPr="008971BF">
              <w:rPr>
                <w:sz w:val="28"/>
                <w:szCs w:val="28"/>
              </w:rPr>
              <w:t>Kiểm tra, tối ưu hiệu suất hạ tầng kỹ thuật phần mềm.</w:t>
            </w:r>
          </w:p>
        </w:tc>
        <w:tc>
          <w:tcPr>
            <w:tcW w:w="1352" w:type="dxa"/>
          </w:tcPr>
          <w:p w14:paraId="435EF2D5"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2C96A97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5F378592" w14:textId="77777777" w:rsidTr="009E1F89">
        <w:tc>
          <w:tcPr>
            <w:tcW w:w="923" w:type="dxa"/>
          </w:tcPr>
          <w:p w14:paraId="3F1A9E43" w14:textId="77777777" w:rsidR="00547FB5" w:rsidRPr="008971BF" w:rsidRDefault="00547FB5" w:rsidP="00812ACB">
            <w:pPr>
              <w:spacing w:before="0" w:after="0" w:line="301" w:lineRule="exact"/>
              <w:ind w:firstLine="0"/>
              <w:rPr>
                <w:sz w:val="28"/>
                <w:szCs w:val="28"/>
              </w:rPr>
            </w:pPr>
            <w:r w:rsidRPr="008971BF">
              <w:rPr>
                <w:sz w:val="28"/>
                <w:szCs w:val="28"/>
              </w:rPr>
              <w:t>UC010</w:t>
            </w:r>
          </w:p>
        </w:tc>
        <w:tc>
          <w:tcPr>
            <w:tcW w:w="1815" w:type="dxa"/>
          </w:tcPr>
          <w:p w14:paraId="7B364814" w14:textId="77777777" w:rsidR="00547FB5" w:rsidRPr="008971BF" w:rsidRDefault="00547FB5" w:rsidP="00812ACB">
            <w:pPr>
              <w:spacing w:before="0" w:after="0" w:line="301" w:lineRule="exact"/>
              <w:ind w:firstLine="0"/>
              <w:rPr>
                <w:sz w:val="28"/>
                <w:szCs w:val="28"/>
              </w:rPr>
            </w:pPr>
            <w:r w:rsidRPr="008971BF">
              <w:rPr>
                <w:sz w:val="28"/>
                <w:szCs w:val="28"/>
              </w:rPr>
              <w:t>Cập nhật chức năng hệ thống</w:t>
            </w:r>
          </w:p>
        </w:tc>
        <w:tc>
          <w:tcPr>
            <w:tcW w:w="3321" w:type="dxa"/>
          </w:tcPr>
          <w:p w14:paraId="6C781C00" w14:textId="77777777" w:rsidR="00547FB5" w:rsidRPr="008971BF" w:rsidRDefault="00547FB5" w:rsidP="00812ACB">
            <w:pPr>
              <w:spacing w:before="0" w:after="0" w:line="301" w:lineRule="exact"/>
              <w:ind w:firstLine="0"/>
              <w:rPr>
                <w:sz w:val="28"/>
                <w:szCs w:val="28"/>
              </w:rPr>
            </w:pPr>
            <w:r w:rsidRPr="008971BF">
              <w:rPr>
                <w:sz w:val="28"/>
                <w:szCs w:val="28"/>
              </w:rPr>
              <w:t>Nâng cấp mã nguồn hoặc sửa đổi cấu hình hệ thống an toàn.</w:t>
            </w:r>
          </w:p>
        </w:tc>
        <w:tc>
          <w:tcPr>
            <w:tcW w:w="1352" w:type="dxa"/>
          </w:tcPr>
          <w:p w14:paraId="56D72C34"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17C798A4" w14:textId="77777777" w:rsidR="00547FB5" w:rsidRPr="008971BF" w:rsidRDefault="00547FB5" w:rsidP="00812ACB">
            <w:pPr>
              <w:spacing w:before="0" w:after="0" w:line="301" w:lineRule="exact"/>
              <w:ind w:firstLine="0"/>
              <w:rPr>
                <w:sz w:val="28"/>
                <w:szCs w:val="28"/>
              </w:rPr>
            </w:pPr>
            <w:r w:rsidRPr="008971BF">
              <w:rPr>
                <w:sz w:val="28"/>
                <w:szCs w:val="28"/>
              </w:rPr>
              <w:t>UC Con của UC009</w:t>
            </w:r>
          </w:p>
        </w:tc>
      </w:tr>
      <w:tr w:rsidR="00547FB5" w:rsidRPr="008971BF" w14:paraId="0DCD1E0E" w14:textId="77777777" w:rsidTr="009E1F89">
        <w:tc>
          <w:tcPr>
            <w:tcW w:w="923" w:type="dxa"/>
          </w:tcPr>
          <w:p w14:paraId="700C2281" w14:textId="77777777" w:rsidR="00547FB5" w:rsidRPr="008971BF" w:rsidRDefault="00547FB5" w:rsidP="00812ACB">
            <w:pPr>
              <w:spacing w:before="0" w:after="0" w:line="301" w:lineRule="exact"/>
              <w:ind w:firstLine="0"/>
              <w:rPr>
                <w:sz w:val="28"/>
                <w:szCs w:val="28"/>
              </w:rPr>
            </w:pPr>
            <w:r w:rsidRPr="008971BF">
              <w:rPr>
                <w:sz w:val="28"/>
                <w:szCs w:val="28"/>
              </w:rPr>
              <w:t>UC011</w:t>
            </w:r>
          </w:p>
        </w:tc>
        <w:tc>
          <w:tcPr>
            <w:tcW w:w="1815" w:type="dxa"/>
          </w:tcPr>
          <w:p w14:paraId="1C94A15B" w14:textId="77777777" w:rsidR="00547FB5" w:rsidRPr="008971BF" w:rsidRDefault="00547FB5" w:rsidP="00812ACB">
            <w:pPr>
              <w:spacing w:before="0" w:after="0" w:line="301" w:lineRule="exact"/>
              <w:ind w:firstLine="0"/>
              <w:rPr>
                <w:sz w:val="28"/>
                <w:szCs w:val="28"/>
              </w:rPr>
            </w:pPr>
            <w:r w:rsidRPr="008971BF">
              <w:rPr>
                <w:sz w:val="28"/>
                <w:szCs w:val="28"/>
              </w:rPr>
              <w:t>Sao lưu / Phục hồi dữ liệu</w:t>
            </w:r>
          </w:p>
        </w:tc>
        <w:tc>
          <w:tcPr>
            <w:tcW w:w="3321" w:type="dxa"/>
          </w:tcPr>
          <w:p w14:paraId="0CFEE885" w14:textId="77777777" w:rsidR="00547FB5" w:rsidRPr="008971BF" w:rsidRDefault="00547FB5" w:rsidP="00812ACB">
            <w:pPr>
              <w:spacing w:before="0" w:after="0" w:line="301" w:lineRule="exact"/>
              <w:ind w:firstLine="0"/>
              <w:rPr>
                <w:sz w:val="28"/>
                <w:szCs w:val="28"/>
              </w:rPr>
            </w:pPr>
            <w:r w:rsidRPr="008971BF">
              <w:rPr>
                <w:sz w:val="28"/>
                <w:szCs w:val="28"/>
              </w:rPr>
              <w:t>Tạo bản sao dự phòng hoặc khôi phục dữ liệu gốc khi gặp sự cố.</w:t>
            </w:r>
          </w:p>
        </w:tc>
        <w:tc>
          <w:tcPr>
            <w:tcW w:w="1352" w:type="dxa"/>
          </w:tcPr>
          <w:p w14:paraId="2A2ADC3B"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494F99D3" w14:textId="77777777" w:rsidR="00547FB5" w:rsidRPr="008971BF" w:rsidRDefault="00547FB5" w:rsidP="00812ACB">
            <w:pPr>
              <w:spacing w:before="0" w:after="0" w:line="301" w:lineRule="exact"/>
              <w:ind w:firstLine="0"/>
              <w:rPr>
                <w:sz w:val="28"/>
                <w:szCs w:val="28"/>
              </w:rPr>
            </w:pPr>
            <w:r w:rsidRPr="008971BF">
              <w:rPr>
                <w:sz w:val="28"/>
                <w:szCs w:val="28"/>
              </w:rPr>
              <w:t>UC Con của UC009</w:t>
            </w:r>
          </w:p>
        </w:tc>
      </w:tr>
      <w:tr w:rsidR="00547FB5" w:rsidRPr="008971BF" w14:paraId="4B2F9BAF" w14:textId="77777777" w:rsidTr="009E1F89">
        <w:tc>
          <w:tcPr>
            <w:tcW w:w="923" w:type="dxa"/>
          </w:tcPr>
          <w:p w14:paraId="1106AFDE" w14:textId="77777777" w:rsidR="00547FB5" w:rsidRPr="008971BF" w:rsidRDefault="00547FB5" w:rsidP="00812ACB">
            <w:pPr>
              <w:spacing w:before="0" w:after="0" w:line="301" w:lineRule="exact"/>
              <w:ind w:firstLine="0"/>
              <w:rPr>
                <w:sz w:val="28"/>
                <w:szCs w:val="28"/>
              </w:rPr>
            </w:pPr>
            <w:r w:rsidRPr="008971BF">
              <w:rPr>
                <w:sz w:val="28"/>
                <w:szCs w:val="28"/>
              </w:rPr>
              <w:t>UC012</w:t>
            </w:r>
          </w:p>
        </w:tc>
        <w:tc>
          <w:tcPr>
            <w:tcW w:w="1815" w:type="dxa"/>
          </w:tcPr>
          <w:p w14:paraId="489594A4" w14:textId="77777777" w:rsidR="00547FB5" w:rsidRPr="008971BF" w:rsidRDefault="00547FB5" w:rsidP="00812ACB">
            <w:pPr>
              <w:spacing w:before="0" w:after="0" w:line="301" w:lineRule="exact"/>
              <w:ind w:firstLine="0"/>
              <w:rPr>
                <w:sz w:val="28"/>
                <w:szCs w:val="28"/>
              </w:rPr>
            </w:pPr>
            <w:r w:rsidRPr="008971BF">
              <w:rPr>
                <w:sz w:val="28"/>
                <w:szCs w:val="28"/>
              </w:rPr>
              <w:t>Mở khóa hồ sơ bệnh án</w:t>
            </w:r>
          </w:p>
        </w:tc>
        <w:tc>
          <w:tcPr>
            <w:tcW w:w="3321" w:type="dxa"/>
          </w:tcPr>
          <w:p w14:paraId="2D742BE0" w14:textId="77777777" w:rsidR="00547FB5" w:rsidRPr="008971BF" w:rsidRDefault="00547FB5" w:rsidP="00812ACB">
            <w:pPr>
              <w:spacing w:before="0" w:after="0" w:line="301" w:lineRule="exact"/>
              <w:ind w:firstLine="0"/>
              <w:rPr>
                <w:sz w:val="28"/>
                <w:szCs w:val="28"/>
              </w:rPr>
            </w:pPr>
            <w:r w:rsidRPr="008971BF">
              <w:rPr>
                <w:sz w:val="28"/>
                <w:szCs w:val="28"/>
              </w:rPr>
              <w:t>Cấp quyền ngoại lệ sửa thông tin bệnh án đã khóa cho bác sĩ.</w:t>
            </w:r>
          </w:p>
        </w:tc>
        <w:tc>
          <w:tcPr>
            <w:tcW w:w="1352" w:type="dxa"/>
          </w:tcPr>
          <w:p w14:paraId="5CC3F11D" w14:textId="77777777" w:rsidR="00547FB5" w:rsidRPr="008971BF" w:rsidRDefault="00547FB5" w:rsidP="00812ACB">
            <w:pPr>
              <w:spacing w:before="0" w:after="0" w:line="301" w:lineRule="exact"/>
              <w:ind w:firstLine="0"/>
              <w:rPr>
                <w:sz w:val="28"/>
                <w:szCs w:val="28"/>
              </w:rPr>
            </w:pPr>
            <w:r w:rsidRPr="008971BF">
              <w:rPr>
                <w:sz w:val="28"/>
                <w:szCs w:val="28"/>
              </w:rPr>
              <w:t>Xử lý ngoại lệ</w:t>
            </w:r>
          </w:p>
        </w:tc>
        <w:tc>
          <w:tcPr>
            <w:tcW w:w="1434" w:type="dxa"/>
          </w:tcPr>
          <w:p w14:paraId="6405BCF9"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0281E2BF" w14:textId="77777777" w:rsidTr="009E1F89">
        <w:tc>
          <w:tcPr>
            <w:tcW w:w="923" w:type="dxa"/>
          </w:tcPr>
          <w:p w14:paraId="7C7472BF" w14:textId="77777777" w:rsidR="00547FB5" w:rsidRPr="008971BF" w:rsidRDefault="00547FB5" w:rsidP="00812ACB">
            <w:pPr>
              <w:spacing w:before="0" w:after="0" w:line="301" w:lineRule="exact"/>
              <w:ind w:firstLine="0"/>
              <w:rPr>
                <w:sz w:val="28"/>
                <w:szCs w:val="28"/>
              </w:rPr>
            </w:pPr>
            <w:r w:rsidRPr="008971BF">
              <w:rPr>
                <w:sz w:val="28"/>
                <w:szCs w:val="28"/>
              </w:rPr>
              <w:t>UC013</w:t>
            </w:r>
          </w:p>
        </w:tc>
        <w:tc>
          <w:tcPr>
            <w:tcW w:w="1815" w:type="dxa"/>
          </w:tcPr>
          <w:p w14:paraId="1A62F1FD" w14:textId="77777777" w:rsidR="00547FB5" w:rsidRPr="008971BF" w:rsidRDefault="00547FB5" w:rsidP="00812ACB">
            <w:pPr>
              <w:spacing w:before="0" w:after="0" w:line="301" w:lineRule="exact"/>
              <w:ind w:firstLine="0"/>
              <w:rPr>
                <w:sz w:val="28"/>
                <w:szCs w:val="28"/>
              </w:rPr>
            </w:pPr>
            <w:r w:rsidRPr="008971BF">
              <w:rPr>
                <w:sz w:val="28"/>
                <w:szCs w:val="28"/>
              </w:rPr>
              <w:t>Quản lý thông tin nhân viên</w:t>
            </w:r>
          </w:p>
        </w:tc>
        <w:tc>
          <w:tcPr>
            <w:tcW w:w="3321" w:type="dxa"/>
          </w:tcPr>
          <w:p w14:paraId="60EA4043" w14:textId="77777777" w:rsidR="00547FB5" w:rsidRPr="008971BF" w:rsidRDefault="00547FB5" w:rsidP="00812ACB">
            <w:pPr>
              <w:spacing w:before="0" w:after="0" w:line="301" w:lineRule="exact"/>
              <w:ind w:firstLine="0"/>
              <w:rPr>
                <w:sz w:val="28"/>
                <w:szCs w:val="28"/>
              </w:rPr>
            </w:pPr>
            <w:r w:rsidRPr="008971BF">
              <w:rPr>
                <w:sz w:val="28"/>
                <w:szCs w:val="28"/>
              </w:rPr>
              <w:t>Theo dõi danh sách, trạng thái hồ sơ nhân sự của phòng khám.</w:t>
            </w:r>
          </w:p>
        </w:tc>
        <w:tc>
          <w:tcPr>
            <w:tcW w:w="1352" w:type="dxa"/>
          </w:tcPr>
          <w:p w14:paraId="15B043E0"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2628B3AE"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C5A3817" w14:textId="77777777" w:rsidTr="009E1F89">
        <w:tc>
          <w:tcPr>
            <w:tcW w:w="923" w:type="dxa"/>
          </w:tcPr>
          <w:p w14:paraId="4BE46645" w14:textId="77777777" w:rsidR="00547FB5" w:rsidRPr="008971BF" w:rsidRDefault="00547FB5" w:rsidP="00812ACB">
            <w:pPr>
              <w:spacing w:before="0" w:after="0" w:line="301" w:lineRule="exact"/>
              <w:ind w:firstLine="0"/>
              <w:rPr>
                <w:sz w:val="28"/>
                <w:szCs w:val="28"/>
              </w:rPr>
            </w:pPr>
            <w:r w:rsidRPr="008971BF">
              <w:rPr>
                <w:sz w:val="28"/>
                <w:szCs w:val="28"/>
              </w:rPr>
              <w:t>UC014</w:t>
            </w:r>
          </w:p>
        </w:tc>
        <w:tc>
          <w:tcPr>
            <w:tcW w:w="1815" w:type="dxa"/>
          </w:tcPr>
          <w:p w14:paraId="14343758" w14:textId="77777777" w:rsidR="00547FB5" w:rsidRPr="008971BF" w:rsidRDefault="00547FB5" w:rsidP="00812ACB">
            <w:pPr>
              <w:spacing w:before="0" w:after="0" w:line="301" w:lineRule="exact"/>
              <w:ind w:firstLine="0"/>
              <w:rPr>
                <w:sz w:val="28"/>
                <w:szCs w:val="28"/>
              </w:rPr>
            </w:pPr>
            <w:r w:rsidRPr="008971BF">
              <w:rPr>
                <w:sz w:val="28"/>
                <w:szCs w:val="28"/>
              </w:rPr>
              <w:t>Thêm mới hồ sơ nhân viên</w:t>
            </w:r>
          </w:p>
        </w:tc>
        <w:tc>
          <w:tcPr>
            <w:tcW w:w="3321" w:type="dxa"/>
          </w:tcPr>
          <w:p w14:paraId="323BE005" w14:textId="77777777" w:rsidR="00547FB5" w:rsidRPr="008971BF" w:rsidRDefault="00547FB5" w:rsidP="00812ACB">
            <w:pPr>
              <w:spacing w:before="0" w:after="0" w:line="301" w:lineRule="exact"/>
              <w:ind w:firstLine="0"/>
              <w:rPr>
                <w:sz w:val="28"/>
                <w:szCs w:val="28"/>
              </w:rPr>
            </w:pPr>
            <w:r w:rsidRPr="008971BF">
              <w:rPr>
                <w:sz w:val="28"/>
                <w:szCs w:val="28"/>
              </w:rPr>
              <w:t>Tạo mới hồ sơ lý lịch, thông tin cho nhân sự mới nhận việc.</w:t>
            </w:r>
          </w:p>
        </w:tc>
        <w:tc>
          <w:tcPr>
            <w:tcW w:w="1352" w:type="dxa"/>
          </w:tcPr>
          <w:p w14:paraId="3E0DEA5F"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36E50E16"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7C27B886" w14:textId="77777777" w:rsidTr="009E1F89">
        <w:tc>
          <w:tcPr>
            <w:tcW w:w="923" w:type="dxa"/>
          </w:tcPr>
          <w:p w14:paraId="7C267284" w14:textId="77777777" w:rsidR="00547FB5" w:rsidRPr="008971BF" w:rsidRDefault="00547FB5" w:rsidP="00812ACB">
            <w:pPr>
              <w:spacing w:before="0" w:after="0" w:line="301" w:lineRule="exact"/>
              <w:ind w:firstLine="0"/>
              <w:rPr>
                <w:sz w:val="28"/>
                <w:szCs w:val="28"/>
              </w:rPr>
            </w:pPr>
            <w:r w:rsidRPr="008971BF">
              <w:rPr>
                <w:sz w:val="28"/>
                <w:szCs w:val="28"/>
              </w:rPr>
              <w:t>UC015</w:t>
            </w:r>
          </w:p>
        </w:tc>
        <w:tc>
          <w:tcPr>
            <w:tcW w:w="1815" w:type="dxa"/>
          </w:tcPr>
          <w:p w14:paraId="6A041994" w14:textId="77777777" w:rsidR="00547FB5" w:rsidRPr="008971BF" w:rsidRDefault="00547FB5" w:rsidP="00812ACB">
            <w:pPr>
              <w:spacing w:before="0" w:after="0" w:line="301" w:lineRule="exact"/>
              <w:ind w:firstLine="0"/>
              <w:rPr>
                <w:sz w:val="28"/>
                <w:szCs w:val="28"/>
              </w:rPr>
            </w:pPr>
            <w:r w:rsidRPr="008971BF">
              <w:rPr>
                <w:sz w:val="28"/>
                <w:szCs w:val="28"/>
              </w:rPr>
              <w:t>Tra cứu / Xem hồ sơ nhân viên</w:t>
            </w:r>
          </w:p>
        </w:tc>
        <w:tc>
          <w:tcPr>
            <w:tcW w:w="3321" w:type="dxa"/>
          </w:tcPr>
          <w:p w14:paraId="3A5624B3" w14:textId="77777777" w:rsidR="00547FB5" w:rsidRPr="008971BF" w:rsidRDefault="00547FB5" w:rsidP="00812ACB">
            <w:pPr>
              <w:spacing w:before="0" w:after="0" w:line="301" w:lineRule="exact"/>
              <w:ind w:firstLine="0"/>
              <w:rPr>
                <w:sz w:val="28"/>
                <w:szCs w:val="28"/>
              </w:rPr>
            </w:pPr>
            <w:r w:rsidRPr="008971BF">
              <w:rPr>
                <w:sz w:val="28"/>
                <w:szCs w:val="28"/>
              </w:rPr>
              <w:t>Tìm kiếm và xem thông tin chi tiết về quá trình làm việc, chức vụ.</w:t>
            </w:r>
          </w:p>
        </w:tc>
        <w:tc>
          <w:tcPr>
            <w:tcW w:w="1352" w:type="dxa"/>
          </w:tcPr>
          <w:p w14:paraId="15CAAA04"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1AE91DC4"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00F74302" w14:textId="77777777" w:rsidTr="009E1F89">
        <w:tc>
          <w:tcPr>
            <w:tcW w:w="923" w:type="dxa"/>
          </w:tcPr>
          <w:p w14:paraId="1ADEE218" w14:textId="77777777" w:rsidR="00547FB5" w:rsidRPr="008971BF" w:rsidRDefault="00547FB5" w:rsidP="00812ACB">
            <w:pPr>
              <w:spacing w:before="0" w:after="0" w:line="301" w:lineRule="exact"/>
              <w:ind w:firstLine="0"/>
              <w:rPr>
                <w:sz w:val="28"/>
                <w:szCs w:val="28"/>
              </w:rPr>
            </w:pPr>
            <w:r w:rsidRPr="008971BF">
              <w:rPr>
                <w:sz w:val="28"/>
                <w:szCs w:val="28"/>
              </w:rPr>
              <w:t>UC016</w:t>
            </w:r>
          </w:p>
        </w:tc>
        <w:tc>
          <w:tcPr>
            <w:tcW w:w="1815" w:type="dxa"/>
          </w:tcPr>
          <w:p w14:paraId="73947E78" w14:textId="77777777" w:rsidR="00547FB5" w:rsidRPr="008971BF" w:rsidRDefault="00547FB5" w:rsidP="00812ACB">
            <w:pPr>
              <w:spacing w:before="0" w:after="0" w:line="301" w:lineRule="exact"/>
              <w:ind w:firstLine="0"/>
              <w:rPr>
                <w:sz w:val="28"/>
                <w:szCs w:val="28"/>
              </w:rPr>
            </w:pPr>
            <w:r w:rsidRPr="008971BF">
              <w:rPr>
                <w:sz w:val="28"/>
                <w:szCs w:val="28"/>
              </w:rPr>
              <w:t>Cập nhật hồ sơ nhân viên</w:t>
            </w:r>
          </w:p>
        </w:tc>
        <w:tc>
          <w:tcPr>
            <w:tcW w:w="3321" w:type="dxa"/>
          </w:tcPr>
          <w:p w14:paraId="22C4B3F0" w14:textId="77777777" w:rsidR="00547FB5" w:rsidRPr="008971BF" w:rsidRDefault="00547FB5" w:rsidP="00812ACB">
            <w:pPr>
              <w:spacing w:before="0" w:after="0" w:line="301" w:lineRule="exact"/>
              <w:ind w:firstLine="0"/>
              <w:rPr>
                <w:sz w:val="28"/>
                <w:szCs w:val="28"/>
              </w:rPr>
            </w:pPr>
            <w:r w:rsidRPr="008971BF">
              <w:rPr>
                <w:sz w:val="28"/>
                <w:szCs w:val="28"/>
              </w:rPr>
              <w:t>Sửa đổi thông tin hành chính, mức lương, trình độ của nhân sự.</w:t>
            </w:r>
          </w:p>
        </w:tc>
        <w:tc>
          <w:tcPr>
            <w:tcW w:w="1352" w:type="dxa"/>
          </w:tcPr>
          <w:p w14:paraId="6F37B8DB"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47BB8C04"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0B56244D" w14:textId="77777777" w:rsidTr="009E1F89">
        <w:tc>
          <w:tcPr>
            <w:tcW w:w="923" w:type="dxa"/>
          </w:tcPr>
          <w:p w14:paraId="28D25721" w14:textId="77777777" w:rsidR="00547FB5" w:rsidRPr="008971BF" w:rsidRDefault="00547FB5" w:rsidP="00812ACB">
            <w:pPr>
              <w:spacing w:before="0" w:after="0" w:line="301" w:lineRule="exact"/>
              <w:ind w:firstLine="0"/>
              <w:rPr>
                <w:sz w:val="28"/>
                <w:szCs w:val="28"/>
              </w:rPr>
            </w:pPr>
            <w:r w:rsidRPr="008971BF">
              <w:rPr>
                <w:sz w:val="28"/>
                <w:szCs w:val="28"/>
              </w:rPr>
              <w:t>UC017</w:t>
            </w:r>
          </w:p>
        </w:tc>
        <w:tc>
          <w:tcPr>
            <w:tcW w:w="1815" w:type="dxa"/>
          </w:tcPr>
          <w:p w14:paraId="286557B2" w14:textId="77777777" w:rsidR="00547FB5" w:rsidRPr="008971BF" w:rsidRDefault="00547FB5" w:rsidP="00812ACB">
            <w:pPr>
              <w:spacing w:before="0" w:after="0" w:line="301" w:lineRule="exact"/>
              <w:ind w:firstLine="0"/>
              <w:rPr>
                <w:sz w:val="28"/>
                <w:szCs w:val="28"/>
              </w:rPr>
            </w:pPr>
            <w:r w:rsidRPr="008971BF">
              <w:rPr>
                <w:sz w:val="28"/>
                <w:szCs w:val="28"/>
              </w:rPr>
              <w:t>Quản lý dịch vụ nha khoa</w:t>
            </w:r>
          </w:p>
        </w:tc>
        <w:tc>
          <w:tcPr>
            <w:tcW w:w="3321" w:type="dxa"/>
          </w:tcPr>
          <w:p w14:paraId="52E20A50" w14:textId="77777777" w:rsidR="00547FB5" w:rsidRPr="008971BF" w:rsidRDefault="00547FB5" w:rsidP="00812ACB">
            <w:pPr>
              <w:spacing w:before="0" w:after="0" w:line="301" w:lineRule="exact"/>
              <w:ind w:firstLine="0"/>
              <w:rPr>
                <w:sz w:val="28"/>
                <w:szCs w:val="28"/>
              </w:rPr>
            </w:pPr>
            <w:r w:rsidRPr="008971BF">
              <w:rPr>
                <w:sz w:val="28"/>
                <w:szCs w:val="28"/>
              </w:rPr>
              <w:t>Xem danh mục các kỹ thuật, dịch vụ khám chữa bệnh đang áp dụng.</w:t>
            </w:r>
          </w:p>
        </w:tc>
        <w:tc>
          <w:tcPr>
            <w:tcW w:w="1352" w:type="dxa"/>
          </w:tcPr>
          <w:p w14:paraId="44B27B90"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0E3B130A"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3E75667F" w14:textId="77777777" w:rsidTr="009E1F89">
        <w:tc>
          <w:tcPr>
            <w:tcW w:w="923" w:type="dxa"/>
          </w:tcPr>
          <w:p w14:paraId="02BB6442" w14:textId="77777777" w:rsidR="00547FB5" w:rsidRPr="008971BF" w:rsidRDefault="00547FB5" w:rsidP="00812ACB">
            <w:pPr>
              <w:spacing w:before="0" w:after="0" w:line="301" w:lineRule="exact"/>
              <w:ind w:firstLine="0"/>
              <w:rPr>
                <w:sz w:val="28"/>
                <w:szCs w:val="28"/>
              </w:rPr>
            </w:pPr>
            <w:r w:rsidRPr="008971BF">
              <w:rPr>
                <w:sz w:val="28"/>
                <w:szCs w:val="28"/>
              </w:rPr>
              <w:t>UC018</w:t>
            </w:r>
          </w:p>
        </w:tc>
        <w:tc>
          <w:tcPr>
            <w:tcW w:w="1815" w:type="dxa"/>
          </w:tcPr>
          <w:p w14:paraId="6A01F9FC" w14:textId="77777777" w:rsidR="00547FB5" w:rsidRPr="008971BF" w:rsidRDefault="00547FB5" w:rsidP="00812ACB">
            <w:pPr>
              <w:spacing w:before="0" w:after="0" w:line="301" w:lineRule="exact"/>
              <w:ind w:firstLine="0"/>
              <w:rPr>
                <w:sz w:val="28"/>
                <w:szCs w:val="28"/>
              </w:rPr>
            </w:pPr>
            <w:r w:rsidRPr="008971BF">
              <w:rPr>
                <w:sz w:val="28"/>
                <w:szCs w:val="28"/>
              </w:rPr>
              <w:t>Thêm / Sửa / Xóa danh mục dịch vụ</w:t>
            </w:r>
          </w:p>
        </w:tc>
        <w:tc>
          <w:tcPr>
            <w:tcW w:w="3321" w:type="dxa"/>
          </w:tcPr>
          <w:p w14:paraId="68E039B9" w14:textId="77777777" w:rsidR="00547FB5" w:rsidRPr="008971BF" w:rsidRDefault="00547FB5" w:rsidP="00812ACB">
            <w:pPr>
              <w:spacing w:before="0" w:after="0" w:line="301" w:lineRule="exact"/>
              <w:ind w:firstLine="0"/>
              <w:rPr>
                <w:sz w:val="28"/>
                <w:szCs w:val="28"/>
              </w:rPr>
            </w:pPr>
            <w:r w:rsidRPr="008971BF">
              <w:rPr>
                <w:sz w:val="28"/>
                <w:szCs w:val="28"/>
              </w:rPr>
              <w:t>Cập nhật, chỉnh sửa tên gọi hoặc ngừng áp dụng kỹ thuật nha khoa.</w:t>
            </w:r>
          </w:p>
        </w:tc>
        <w:tc>
          <w:tcPr>
            <w:tcW w:w="1352" w:type="dxa"/>
          </w:tcPr>
          <w:p w14:paraId="7D1364BD"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6C0CB47F" w14:textId="77777777" w:rsidR="00547FB5" w:rsidRPr="008971BF" w:rsidRDefault="00547FB5" w:rsidP="00812ACB">
            <w:pPr>
              <w:spacing w:before="0" w:after="0" w:line="301" w:lineRule="exact"/>
              <w:ind w:firstLine="0"/>
              <w:rPr>
                <w:sz w:val="28"/>
                <w:szCs w:val="28"/>
              </w:rPr>
            </w:pPr>
            <w:r w:rsidRPr="008971BF">
              <w:rPr>
                <w:sz w:val="28"/>
                <w:szCs w:val="28"/>
              </w:rPr>
              <w:t>UC Con của UC017</w:t>
            </w:r>
          </w:p>
        </w:tc>
      </w:tr>
      <w:tr w:rsidR="00547FB5" w:rsidRPr="008971BF" w14:paraId="00DE6D7F" w14:textId="77777777" w:rsidTr="009E1F89">
        <w:tc>
          <w:tcPr>
            <w:tcW w:w="923" w:type="dxa"/>
          </w:tcPr>
          <w:p w14:paraId="38E9E171" w14:textId="77777777" w:rsidR="00547FB5" w:rsidRPr="008971BF" w:rsidRDefault="00547FB5" w:rsidP="00812ACB">
            <w:pPr>
              <w:spacing w:before="0" w:after="0" w:line="301" w:lineRule="exact"/>
              <w:ind w:firstLine="0"/>
              <w:rPr>
                <w:sz w:val="28"/>
                <w:szCs w:val="28"/>
              </w:rPr>
            </w:pPr>
            <w:r w:rsidRPr="008971BF">
              <w:rPr>
                <w:sz w:val="28"/>
                <w:szCs w:val="28"/>
              </w:rPr>
              <w:t>UC019</w:t>
            </w:r>
          </w:p>
        </w:tc>
        <w:tc>
          <w:tcPr>
            <w:tcW w:w="1815" w:type="dxa"/>
          </w:tcPr>
          <w:p w14:paraId="7F7A7494" w14:textId="77777777" w:rsidR="00547FB5" w:rsidRPr="008971BF" w:rsidRDefault="00547FB5" w:rsidP="00812ACB">
            <w:pPr>
              <w:spacing w:before="0" w:after="0" w:line="301" w:lineRule="exact"/>
              <w:ind w:firstLine="0"/>
              <w:rPr>
                <w:sz w:val="28"/>
                <w:szCs w:val="28"/>
              </w:rPr>
            </w:pPr>
            <w:r w:rsidRPr="008971BF">
              <w:rPr>
                <w:sz w:val="28"/>
                <w:szCs w:val="28"/>
              </w:rPr>
              <w:t>Thiết lập bảng giá dịch vụ</w:t>
            </w:r>
          </w:p>
        </w:tc>
        <w:tc>
          <w:tcPr>
            <w:tcW w:w="3321" w:type="dxa"/>
          </w:tcPr>
          <w:p w14:paraId="17D74B61" w14:textId="77777777" w:rsidR="00547FB5" w:rsidRPr="008971BF" w:rsidRDefault="00547FB5" w:rsidP="00812ACB">
            <w:pPr>
              <w:spacing w:before="0" w:after="0" w:line="301" w:lineRule="exact"/>
              <w:ind w:firstLine="0"/>
              <w:rPr>
                <w:sz w:val="28"/>
                <w:szCs w:val="28"/>
              </w:rPr>
            </w:pPr>
            <w:r w:rsidRPr="008971BF">
              <w:rPr>
                <w:sz w:val="28"/>
                <w:szCs w:val="28"/>
              </w:rPr>
              <w:t>Cấu hình định mức giá tiền chuẩn và giá ngoài giờ cho dịch vụ.</w:t>
            </w:r>
          </w:p>
        </w:tc>
        <w:tc>
          <w:tcPr>
            <w:tcW w:w="1352" w:type="dxa"/>
          </w:tcPr>
          <w:p w14:paraId="39737439"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1D3E7A16" w14:textId="77777777" w:rsidR="00547FB5" w:rsidRPr="008971BF" w:rsidRDefault="00547FB5" w:rsidP="00812ACB">
            <w:pPr>
              <w:spacing w:before="0" w:after="0" w:line="301" w:lineRule="exact"/>
              <w:ind w:firstLine="0"/>
              <w:rPr>
                <w:sz w:val="28"/>
                <w:szCs w:val="28"/>
              </w:rPr>
            </w:pPr>
            <w:r w:rsidRPr="008971BF">
              <w:rPr>
                <w:sz w:val="28"/>
                <w:szCs w:val="28"/>
              </w:rPr>
              <w:t>UC Con của UC017</w:t>
            </w:r>
          </w:p>
        </w:tc>
      </w:tr>
      <w:tr w:rsidR="00547FB5" w:rsidRPr="008971BF" w14:paraId="2697C629" w14:textId="77777777" w:rsidTr="009E1F89">
        <w:tc>
          <w:tcPr>
            <w:tcW w:w="923" w:type="dxa"/>
          </w:tcPr>
          <w:p w14:paraId="701B49E5" w14:textId="77777777" w:rsidR="00547FB5" w:rsidRPr="008971BF" w:rsidRDefault="00547FB5" w:rsidP="00812ACB">
            <w:pPr>
              <w:spacing w:before="0" w:after="0" w:line="301" w:lineRule="exact"/>
              <w:ind w:firstLine="0"/>
              <w:rPr>
                <w:sz w:val="28"/>
                <w:szCs w:val="28"/>
              </w:rPr>
            </w:pPr>
            <w:r w:rsidRPr="008971BF">
              <w:rPr>
                <w:sz w:val="28"/>
                <w:szCs w:val="28"/>
              </w:rPr>
              <w:t>UC020</w:t>
            </w:r>
          </w:p>
        </w:tc>
        <w:tc>
          <w:tcPr>
            <w:tcW w:w="1815" w:type="dxa"/>
          </w:tcPr>
          <w:p w14:paraId="61EECF33" w14:textId="77777777" w:rsidR="00547FB5" w:rsidRPr="008971BF" w:rsidRDefault="00547FB5" w:rsidP="00812ACB">
            <w:pPr>
              <w:spacing w:before="0" w:after="0" w:line="301" w:lineRule="exact"/>
              <w:ind w:firstLine="0"/>
              <w:rPr>
                <w:sz w:val="28"/>
                <w:szCs w:val="28"/>
              </w:rPr>
            </w:pPr>
            <w:r w:rsidRPr="008971BF">
              <w:rPr>
                <w:sz w:val="28"/>
                <w:szCs w:val="28"/>
              </w:rPr>
              <w:t>Quản lý lịch làm việc</w:t>
            </w:r>
          </w:p>
        </w:tc>
        <w:tc>
          <w:tcPr>
            <w:tcW w:w="3321" w:type="dxa"/>
          </w:tcPr>
          <w:p w14:paraId="218FCA65" w14:textId="77777777" w:rsidR="00547FB5" w:rsidRPr="008971BF" w:rsidRDefault="00547FB5" w:rsidP="00812ACB">
            <w:pPr>
              <w:spacing w:before="0" w:after="0" w:line="301" w:lineRule="exact"/>
              <w:ind w:firstLine="0"/>
              <w:rPr>
                <w:sz w:val="28"/>
                <w:szCs w:val="28"/>
              </w:rPr>
            </w:pPr>
            <w:r w:rsidRPr="008971BF">
              <w:rPr>
                <w:sz w:val="28"/>
                <w:szCs w:val="28"/>
              </w:rPr>
              <w:t>Giao diện tổng quan theo dõi ca trực của toàn bộ nhân viên.</w:t>
            </w:r>
          </w:p>
        </w:tc>
        <w:tc>
          <w:tcPr>
            <w:tcW w:w="1352" w:type="dxa"/>
          </w:tcPr>
          <w:p w14:paraId="245449A1" w14:textId="77777777" w:rsidR="00547FB5" w:rsidRPr="008971BF" w:rsidRDefault="00547FB5" w:rsidP="00812ACB">
            <w:pPr>
              <w:spacing w:before="0" w:after="0" w:line="301" w:lineRule="exact"/>
              <w:ind w:firstLine="0"/>
              <w:rPr>
                <w:sz w:val="28"/>
                <w:szCs w:val="28"/>
              </w:rPr>
            </w:pPr>
            <w:r w:rsidRPr="008971BF">
              <w:rPr>
                <w:sz w:val="28"/>
                <w:szCs w:val="28"/>
              </w:rPr>
              <w:t>Quản lý ca trực</w:t>
            </w:r>
          </w:p>
        </w:tc>
        <w:tc>
          <w:tcPr>
            <w:tcW w:w="1434" w:type="dxa"/>
          </w:tcPr>
          <w:p w14:paraId="50995D29"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3EE6865D" w14:textId="77777777" w:rsidTr="009E1F89">
        <w:tc>
          <w:tcPr>
            <w:tcW w:w="923" w:type="dxa"/>
          </w:tcPr>
          <w:p w14:paraId="2799EBB0" w14:textId="77777777" w:rsidR="00547FB5" w:rsidRPr="008971BF" w:rsidRDefault="00547FB5" w:rsidP="00812ACB">
            <w:pPr>
              <w:spacing w:before="0" w:after="0" w:line="301" w:lineRule="exact"/>
              <w:ind w:firstLine="0"/>
              <w:rPr>
                <w:sz w:val="28"/>
                <w:szCs w:val="28"/>
              </w:rPr>
            </w:pPr>
            <w:r w:rsidRPr="008971BF">
              <w:rPr>
                <w:sz w:val="28"/>
                <w:szCs w:val="28"/>
              </w:rPr>
              <w:t>UC021</w:t>
            </w:r>
          </w:p>
        </w:tc>
        <w:tc>
          <w:tcPr>
            <w:tcW w:w="1815" w:type="dxa"/>
          </w:tcPr>
          <w:p w14:paraId="56F37BC7" w14:textId="77777777" w:rsidR="00547FB5" w:rsidRPr="008971BF" w:rsidRDefault="00547FB5" w:rsidP="00812ACB">
            <w:pPr>
              <w:spacing w:before="0" w:after="0" w:line="301" w:lineRule="exact"/>
              <w:ind w:firstLine="0"/>
              <w:rPr>
                <w:sz w:val="28"/>
                <w:szCs w:val="28"/>
              </w:rPr>
            </w:pPr>
            <w:r w:rsidRPr="008971BF">
              <w:rPr>
                <w:sz w:val="28"/>
                <w:szCs w:val="28"/>
              </w:rPr>
              <w:t>Phân công lịch làm việc</w:t>
            </w:r>
          </w:p>
        </w:tc>
        <w:tc>
          <w:tcPr>
            <w:tcW w:w="3321" w:type="dxa"/>
          </w:tcPr>
          <w:p w14:paraId="55E06E03" w14:textId="77777777" w:rsidR="00547FB5" w:rsidRPr="008971BF" w:rsidRDefault="00547FB5" w:rsidP="00812ACB">
            <w:pPr>
              <w:spacing w:before="0" w:after="0" w:line="301" w:lineRule="exact"/>
              <w:ind w:firstLine="0"/>
              <w:rPr>
                <w:sz w:val="28"/>
                <w:szCs w:val="28"/>
              </w:rPr>
            </w:pPr>
            <w:r w:rsidRPr="008971BF">
              <w:rPr>
                <w:sz w:val="28"/>
                <w:szCs w:val="28"/>
              </w:rPr>
              <w:t>Gán và sắp xếp ca trực cụ thể cho từng nhân viên theo tuần/tháng.</w:t>
            </w:r>
          </w:p>
        </w:tc>
        <w:tc>
          <w:tcPr>
            <w:tcW w:w="1352" w:type="dxa"/>
          </w:tcPr>
          <w:p w14:paraId="1DE95870" w14:textId="77777777" w:rsidR="00547FB5" w:rsidRPr="008971BF" w:rsidRDefault="00547FB5" w:rsidP="00812ACB">
            <w:pPr>
              <w:spacing w:before="0" w:after="0" w:line="301" w:lineRule="exact"/>
              <w:ind w:firstLine="0"/>
              <w:rPr>
                <w:sz w:val="28"/>
                <w:szCs w:val="28"/>
              </w:rPr>
            </w:pPr>
            <w:r w:rsidRPr="008971BF">
              <w:rPr>
                <w:sz w:val="28"/>
                <w:szCs w:val="28"/>
              </w:rPr>
              <w:t>Quản lý ca trực</w:t>
            </w:r>
          </w:p>
        </w:tc>
        <w:tc>
          <w:tcPr>
            <w:tcW w:w="1434" w:type="dxa"/>
          </w:tcPr>
          <w:p w14:paraId="1BF27105" w14:textId="77777777" w:rsidR="00547FB5" w:rsidRPr="008971BF" w:rsidRDefault="00547FB5" w:rsidP="00812ACB">
            <w:pPr>
              <w:spacing w:before="0" w:after="0" w:line="301" w:lineRule="exact"/>
              <w:ind w:firstLine="0"/>
              <w:rPr>
                <w:sz w:val="28"/>
                <w:szCs w:val="28"/>
              </w:rPr>
            </w:pPr>
            <w:r w:rsidRPr="008971BF">
              <w:rPr>
                <w:sz w:val="28"/>
                <w:szCs w:val="28"/>
              </w:rPr>
              <w:t>UC Con của UC020</w:t>
            </w:r>
          </w:p>
        </w:tc>
      </w:tr>
      <w:tr w:rsidR="00547FB5" w:rsidRPr="008971BF" w14:paraId="636395D7" w14:textId="77777777" w:rsidTr="009E1F89">
        <w:trPr>
          <w:trHeight w:val="1250"/>
        </w:trPr>
        <w:tc>
          <w:tcPr>
            <w:tcW w:w="923" w:type="dxa"/>
          </w:tcPr>
          <w:p w14:paraId="2CBD6472"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UC022</w:t>
            </w:r>
          </w:p>
        </w:tc>
        <w:tc>
          <w:tcPr>
            <w:tcW w:w="1815" w:type="dxa"/>
          </w:tcPr>
          <w:p w14:paraId="78C327E7" w14:textId="77777777" w:rsidR="00547FB5" w:rsidRPr="008971BF" w:rsidRDefault="00547FB5" w:rsidP="00812ACB">
            <w:pPr>
              <w:spacing w:before="0" w:after="0" w:line="301" w:lineRule="exact"/>
              <w:ind w:firstLine="0"/>
              <w:rPr>
                <w:sz w:val="28"/>
                <w:szCs w:val="28"/>
              </w:rPr>
            </w:pPr>
            <w:r w:rsidRPr="008971BF">
              <w:rPr>
                <w:sz w:val="28"/>
                <w:szCs w:val="28"/>
              </w:rPr>
              <w:t>Quản lý lịch hẹn (Cấp quản lý)</w:t>
            </w:r>
          </w:p>
        </w:tc>
        <w:tc>
          <w:tcPr>
            <w:tcW w:w="3321" w:type="dxa"/>
          </w:tcPr>
          <w:p w14:paraId="71DEB57D" w14:textId="77777777" w:rsidR="00547FB5" w:rsidRPr="008971BF" w:rsidRDefault="00547FB5" w:rsidP="00812ACB">
            <w:pPr>
              <w:spacing w:before="0" w:after="0" w:line="301" w:lineRule="exact"/>
              <w:ind w:firstLine="0"/>
              <w:rPr>
                <w:sz w:val="28"/>
                <w:szCs w:val="28"/>
              </w:rPr>
            </w:pPr>
            <w:r w:rsidRPr="008971BF">
              <w:rPr>
                <w:sz w:val="28"/>
                <w:szCs w:val="28"/>
              </w:rPr>
              <w:t>Điều chỉnh, can thiệp thay đổi lịch hẹn khi có sự cố khẩn cấp.</w:t>
            </w:r>
          </w:p>
        </w:tc>
        <w:tc>
          <w:tcPr>
            <w:tcW w:w="1352" w:type="dxa"/>
          </w:tcPr>
          <w:p w14:paraId="07E55DE5" w14:textId="77777777" w:rsidR="00547FB5" w:rsidRPr="008971BF" w:rsidRDefault="00547FB5" w:rsidP="00812ACB">
            <w:pPr>
              <w:spacing w:before="0" w:after="0" w:line="301" w:lineRule="exact"/>
              <w:ind w:firstLine="0"/>
              <w:rPr>
                <w:sz w:val="28"/>
                <w:szCs w:val="28"/>
              </w:rPr>
            </w:pPr>
            <w:r w:rsidRPr="008971BF">
              <w:rPr>
                <w:sz w:val="28"/>
                <w:szCs w:val="28"/>
              </w:rPr>
              <w:t>Điều phối lịch hẹn</w:t>
            </w:r>
          </w:p>
        </w:tc>
        <w:tc>
          <w:tcPr>
            <w:tcW w:w="1434" w:type="dxa"/>
          </w:tcPr>
          <w:p w14:paraId="054FD9CF"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28F7DF62" w14:textId="77777777" w:rsidTr="009E1F89">
        <w:tc>
          <w:tcPr>
            <w:tcW w:w="923" w:type="dxa"/>
          </w:tcPr>
          <w:p w14:paraId="7E78496B" w14:textId="77777777" w:rsidR="00547FB5" w:rsidRPr="008971BF" w:rsidRDefault="00547FB5" w:rsidP="00812ACB">
            <w:pPr>
              <w:spacing w:before="0" w:after="0" w:line="301" w:lineRule="exact"/>
              <w:ind w:firstLine="0"/>
              <w:rPr>
                <w:sz w:val="28"/>
                <w:szCs w:val="28"/>
              </w:rPr>
            </w:pPr>
            <w:r w:rsidRPr="008971BF">
              <w:rPr>
                <w:sz w:val="28"/>
                <w:szCs w:val="28"/>
              </w:rPr>
              <w:t>UC023</w:t>
            </w:r>
          </w:p>
        </w:tc>
        <w:tc>
          <w:tcPr>
            <w:tcW w:w="1815" w:type="dxa"/>
          </w:tcPr>
          <w:p w14:paraId="67A598C9" w14:textId="77777777" w:rsidR="00547FB5" w:rsidRPr="008971BF" w:rsidRDefault="00547FB5" w:rsidP="00812ACB">
            <w:pPr>
              <w:spacing w:before="0" w:after="0" w:line="301" w:lineRule="exact"/>
              <w:ind w:firstLine="0"/>
              <w:rPr>
                <w:sz w:val="28"/>
                <w:szCs w:val="28"/>
              </w:rPr>
            </w:pPr>
            <w:r w:rsidRPr="008971BF">
              <w:rPr>
                <w:sz w:val="28"/>
                <w:szCs w:val="28"/>
              </w:rPr>
              <w:t>Theo dõi hoạt động phòng khám</w:t>
            </w:r>
          </w:p>
        </w:tc>
        <w:tc>
          <w:tcPr>
            <w:tcW w:w="3321" w:type="dxa"/>
          </w:tcPr>
          <w:p w14:paraId="56E34E3B" w14:textId="77777777" w:rsidR="00547FB5" w:rsidRPr="008971BF" w:rsidRDefault="00547FB5" w:rsidP="00812ACB">
            <w:pPr>
              <w:spacing w:before="0" w:after="0" w:line="301" w:lineRule="exact"/>
              <w:ind w:firstLine="0"/>
              <w:rPr>
                <w:sz w:val="28"/>
                <w:szCs w:val="28"/>
              </w:rPr>
            </w:pPr>
            <w:r w:rsidRPr="008971BF">
              <w:rPr>
                <w:sz w:val="28"/>
                <w:szCs w:val="28"/>
              </w:rPr>
              <w:t>Giám sát trạng thái tiếp đón, xử lý lượt khám tại quầy real-time.</w:t>
            </w:r>
          </w:p>
        </w:tc>
        <w:tc>
          <w:tcPr>
            <w:tcW w:w="1352" w:type="dxa"/>
          </w:tcPr>
          <w:p w14:paraId="693D06E5"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653E7ABF"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2314EA76" w14:textId="77777777" w:rsidTr="009E1F89">
        <w:tc>
          <w:tcPr>
            <w:tcW w:w="923" w:type="dxa"/>
          </w:tcPr>
          <w:p w14:paraId="48417EF4" w14:textId="77777777" w:rsidR="00547FB5" w:rsidRPr="008971BF" w:rsidRDefault="00547FB5" w:rsidP="00812ACB">
            <w:pPr>
              <w:spacing w:before="0" w:after="0" w:line="301" w:lineRule="exact"/>
              <w:ind w:firstLine="0"/>
              <w:rPr>
                <w:sz w:val="28"/>
                <w:szCs w:val="28"/>
              </w:rPr>
            </w:pPr>
            <w:r w:rsidRPr="008971BF">
              <w:rPr>
                <w:sz w:val="28"/>
                <w:szCs w:val="28"/>
              </w:rPr>
              <w:t>UC024</w:t>
            </w:r>
          </w:p>
        </w:tc>
        <w:tc>
          <w:tcPr>
            <w:tcW w:w="1815" w:type="dxa"/>
          </w:tcPr>
          <w:p w14:paraId="13B03401" w14:textId="77777777" w:rsidR="00547FB5" w:rsidRPr="008971BF" w:rsidRDefault="00547FB5" w:rsidP="00812ACB">
            <w:pPr>
              <w:spacing w:before="0" w:after="0" w:line="301" w:lineRule="exact"/>
              <w:ind w:firstLine="0"/>
              <w:rPr>
                <w:sz w:val="28"/>
                <w:szCs w:val="28"/>
              </w:rPr>
            </w:pPr>
            <w:r w:rsidRPr="008971BF">
              <w:rPr>
                <w:sz w:val="28"/>
                <w:szCs w:val="28"/>
              </w:rPr>
              <w:t>Xem thống kê doanh thu</w:t>
            </w:r>
          </w:p>
        </w:tc>
        <w:tc>
          <w:tcPr>
            <w:tcW w:w="3321" w:type="dxa"/>
          </w:tcPr>
          <w:p w14:paraId="69C7CA46" w14:textId="77777777" w:rsidR="00547FB5" w:rsidRPr="008971BF" w:rsidRDefault="00547FB5" w:rsidP="00812ACB">
            <w:pPr>
              <w:spacing w:before="0" w:after="0" w:line="301" w:lineRule="exact"/>
              <w:ind w:firstLine="0"/>
              <w:rPr>
                <w:sz w:val="28"/>
                <w:szCs w:val="28"/>
              </w:rPr>
            </w:pPr>
            <w:r w:rsidRPr="008971BF">
              <w:rPr>
                <w:sz w:val="28"/>
                <w:szCs w:val="28"/>
              </w:rPr>
              <w:t>Tổng hợp dữ liệu số tiền thu được từ hóa đơn dịch vụ nha khoa.</w:t>
            </w:r>
          </w:p>
        </w:tc>
        <w:tc>
          <w:tcPr>
            <w:tcW w:w="1352" w:type="dxa"/>
          </w:tcPr>
          <w:p w14:paraId="30A7DD4F"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32E1FF89"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16614594" w14:textId="77777777" w:rsidTr="009E1F89">
        <w:tc>
          <w:tcPr>
            <w:tcW w:w="923" w:type="dxa"/>
          </w:tcPr>
          <w:p w14:paraId="7473737A" w14:textId="77777777" w:rsidR="00547FB5" w:rsidRPr="008971BF" w:rsidRDefault="00547FB5" w:rsidP="00812ACB">
            <w:pPr>
              <w:spacing w:before="0" w:after="0" w:line="301" w:lineRule="exact"/>
              <w:ind w:firstLine="0"/>
              <w:rPr>
                <w:sz w:val="28"/>
                <w:szCs w:val="28"/>
              </w:rPr>
            </w:pPr>
            <w:r w:rsidRPr="008971BF">
              <w:rPr>
                <w:sz w:val="28"/>
                <w:szCs w:val="28"/>
              </w:rPr>
              <w:t>UC025</w:t>
            </w:r>
          </w:p>
        </w:tc>
        <w:tc>
          <w:tcPr>
            <w:tcW w:w="1815" w:type="dxa"/>
          </w:tcPr>
          <w:p w14:paraId="0C21FB85" w14:textId="77777777" w:rsidR="00547FB5" w:rsidRPr="008971BF" w:rsidRDefault="00547FB5" w:rsidP="00812ACB">
            <w:pPr>
              <w:spacing w:before="0" w:after="0" w:line="301" w:lineRule="exact"/>
              <w:ind w:firstLine="0"/>
              <w:rPr>
                <w:sz w:val="28"/>
                <w:szCs w:val="28"/>
              </w:rPr>
            </w:pPr>
            <w:r w:rsidRPr="008971BF">
              <w:rPr>
                <w:sz w:val="28"/>
                <w:szCs w:val="28"/>
              </w:rPr>
              <w:t>Lọc thống kê doanh thu</w:t>
            </w:r>
          </w:p>
        </w:tc>
        <w:tc>
          <w:tcPr>
            <w:tcW w:w="3321" w:type="dxa"/>
          </w:tcPr>
          <w:p w14:paraId="0EBADBE3" w14:textId="77777777" w:rsidR="00547FB5" w:rsidRPr="008971BF" w:rsidRDefault="00547FB5" w:rsidP="00812ACB">
            <w:pPr>
              <w:spacing w:before="0" w:after="0" w:line="301" w:lineRule="exact"/>
              <w:ind w:firstLine="0"/>
              <w:rPr>
                <w:sz w:val="28"/>
                <w:szCs w:val="28"/>
              </w:rPr>
            </w:pPr>
            <w:r w:rsidRPr="008971BF">
              <w:rPr>
                <w:sz w:val="28"/>
                <w:szCs w:val="28"/>
              </w:rPr>
              <w:t>Phân tách dữ liệu doanh thu chi tiết theo ngày, ca hoặc nhân viên.</w:t>
            </w:r>
          </w:p>
        </w:tc>
        <w:tc>
          <w:tcPr>
            <w:tcW w:w="1352" w:type="dxa"/>
          </w:tcPr>
          <w:p w14:paraId="31923A47"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51D29314"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4DCC7E75" w14:textId="77777777" w:rsidTr="009E1F89">
        <w:tc>
          <w:tcPr>
            <w:tcW w:w="923" w:type="dxa"/>
          </w:tcPr>
          <w:p w14:paraId="2CB6F40B" w14:textId="77777777" w:rsidR="00547FB5" w:rsidRPr="008971BF" w:rsidRDefault="00547FB5" w:rsidP="00812ACB">
            <w:pPr>
              <w:spacing w:before="0" w:after="0" w:line="301" w:lineRule="exact"/>
              <w:ind w:firstLine="0"/>
              <w:rPr>
                <w:sz w:val="28"/>
                <w:szCs w:val="28"/>
              </w:rPr>
            </w:pPr>
            <w:r w:rsidRPr="008971BF">
              <w:rPr>
                <w:sz w:val="28"/>
                <w:szCs w:val="28"/>
              </w:rPr>
              <w:t>UC026</w:t>
            </w:r>
          </w:p>
        </w:tc>
        <w:tc>
          <w:tcPr>
            <w:tcW w:w="1815" w:type="dxa"/>
          </w:tcPr>
          <w:p w14:paraId="01BD0318" w14:textId="77777777" w:rsidR="00547FB5" w:rsidRPr="008971BF" w:rsidRDefault="00547FB5" w:rsidP="00812ACB">
            <w:pPr>
              <w:spacing w:before="0" w:after="0" w:line="301" w:lineRule="exact"/>
              <w:ind w:firstLine="0"/>
              <w:rPr>
                <w:sz w:val="28"/>
                <w:szCs w:val="28"/>
              </w:rPr>
            </w:pPr>
            <w:r w:rsidRPr="008971BF">
              <w:rPr>
                <w:sz w:val="28"/>
                <w:szCs w:val="28"/>
              </w:rPr>
              <w:t>Xem báo cáo số lượt khám</w:t>
            </w:r>
          </w:p>
        </w:tc>
        <w:tc>
          <w:tcPr>
            <w:tcW w:w="3321" w:type="dxa"/>
          </w:tcPr>
          <w:p w14:paraId="4B2C72EE" w14:textId="77777777" w:rsidR="00547FB5" w:rsidRPr="008971BF" w:rsidRDefault="00547FB5" w:rsidP="00812ACB">
            <w:pPr>
              <w:spacing w:before="0" w:after="0" w:line="301" w:lineRule="exact"/>
              <w:ind w:firstLine="0"/>
              <w:rPr>
                <w:sz w:val="28"/>
                <w:szCs w:val="28"/>
              </w:rPr>
            </w:pPr>
            <w:r w:rsidRPr="008971BF">
              <w:rPr>
                <w:sz w:val="28"/>
                <w:szCs w:val="28"/>
              </w:rPr>
              <w:t>Thống kê số lượng bệnh nhân đã điều trị để đánh giá hiệu suất.</w:t>
            </w:r>
          </w:p>
        </w:tc>
        <w:tc>
          <w:tcPr>
            <w:tcW w:w="1352" w:type="dxa"/>
          </w:tcPr>
          <w:p w14:paraId="0341EBAF"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12FB4D2D"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4912CB99" w14:textId="77777777" w:rsidTr="009E1F89">
        <w:tc>
          <w:tcPr>
            <w:tcW w:w="923" w:type="dxa"/>
          </w:tcPr>
          <w:p w14:paraId="391C2772" w14:textId="77777777" w:rsidR="00547FB5" w:rsidRPr="008971BF" w:rsidRDefault="00547FB5" w:rsidP="00812ACB">
            <w:pPr>
              <w:spacing w:before="0" w:after="0" w:line="301" w:lineRule="exact"/>
              <w:ind w:firstLine="0"/>
              <w:rPr>
                <w:sz w:val="28"/>
                <w:szCs w:val="28"/>
              </w:rPr>
            </w:pPr>
            <w:r w:rsidRPr="008971BF">
              <w:rPr>
                <w:sz w:val="28"/>
                <w:szCs w:val="28"/>
              </w:rPr>
              <w:t>UC027</w:t>
            </w:r>
          </w:p>
        </w:tc>
        <w:tc>
          <w:tcPr>
            <w:tcW w:w="1815" w:type="dxa"/>
          </w:tcPr>
          <w:p w14:paraId="08220B32" w14:textId="77777777" w:rsidR="00547FB5" w:rsidRPr="008971BF" w:rsidRDefault="00547FB5" w:rsidP="00812ACB">
            <w:pPr>
              <w:spacing w:before="0" w:after="0" w:line="301" w:lineRule="exact"/>
              <w:ind w:firstLine="0"/>
              <w:rPr>
                <w:sz w:val="28"/>
                <w:szCs w:val="28"/>
              </w:rPr>
            </w:pPr>
            <w:r w:rsidRPr="008971BF">
              <w:rPr>
                <w:sz w:val="28"/>
                <w:szCs w:val="28"/>
              </w:rPr>
              <w:t>Phê duyệt hủy phiếu thu</w:t>
            </w:r>
          </w:p>
        </w:tc>
        <w:tc>
          <w:tcPr>
            <w:tcW w:w="3321" w:type="dxa"/>
          </w:tcPr>
          <w:p w14:paraId="1D143B48" w14:textId="77777777" w:rsidR="00547FB5" w:rsidRPr="008971BF" w:rsidRDefault="00547FB5" w:rsidP="00812ACB">
            <w:pPr>
              <w:spacing w:before="0" w:after="0" w:line="301" w:lineRule="exact"/>
              <w:ind w:firstLine="0"/>
              <w:rPr>
                <w:sz w:val="28"/>
                <w:szCs w:val="28"/>
              </w:rPr>
            </w:pPr>
            <w:r w:rsidRPr="008971BF">
              <w:rPr>
                <w:sz w:val="28"/>
                <w:szCs w:val="28"/>
              </w:rPr>
              <w:t>Xem xét và đồng ý hủy giao dịch tài chính bị sai sót.</w:t>
            </w:r>
          </w:p>
        </w:tc>
        <w:tc>
          <w:tcPr>
            <w:tcW w:w="1352" w:type="dxa"/>
          </w:tcPr>
          <w:p w14:paraId="2C3302E3" w14:textId="77777777" w:rsidR="00547FB5" w:rsidRPr="008971BF" w:rsidRDefault="00547FB5" w:rsidP="00812ACB">
            <w:pPr>
              <w:spacing w:before="0" w:after="0" w:line="301" w:lineRule="exact"/>
              <w:ind w:firstLine="0"/>
              <w:rPr>
                <w:sz w:val="28"/>
                <w:szCs w:val="28"/>
              </w:rPr>
            </w:pPr>
            <w:r w:rsidRPr="008971BF">
              <w:rPr>
                <w:sz w:val="28"/>
                <w:szCs w:val="28"/>
              </w:rPr>
              <w:t>Phê duyệt giao dịch</w:t>
            </w:r>
          </w:p>
        </w:tc>
        <w:tc>
          <w:tcPr>
            <w:tcW w:w="1434" w:type="dxa"/>
          </w:tcPr>
          <w:p w14:paraId="3C028E1D"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46194A27" w14:textId="77777777" w:rsidTr="009E1F89">
        <w:tc>
          <w:tcPr>
            <w:tcW w:w="923" w:type="dxa"/>
          </w:tcPr>
          <w:p w14:paraId="711976FC" w14:textId="77777777" w:rsidR="00547FB5" w:rsidRPr="008971BF" w:rsidRDefault="00547FB5" w:rsidP="00812ACB">
            <w:pPr>
              <w:spacing w:before="0" w:after="0" w:line="301" w:lineRule="exact"/>
              <w:ind w:firstLine="0"/>
              <w:rPr>
                <w:sz w:val="28"/>
                <w:szCs w:val="28"/>
              </w:rPr>
            </w:pPr>
            <w:r w:rsidRPr="008971BF">
              <w:rPr>
                <w:sz w:val="28"/>
                <w:szCs w:val="28"/>
              </w:rPr>
              <w:t>UC028</w:t>
            </w:r>
          </w:p>
        </w:tc>
        <w:tc>
          <w:tcPr>
            <w:tcW w:w="1815" w:type="dxa"/>
          </w:tcPr>
          <w:p w14:paraId="78F6898B" w14:textId="77777777" w:rsidR="00547FB5" w:rsidRPr="008971BF" w:rsidRDefault="00547FB5" w:rsidP="00812ACB">
            <w:pPr>
              <w:spacing w:before="0" w:after="0" w:line="301" w:lineRule="exact"/>
              <w:ind w:firstLine="0"/>
              <w:rPr>
                <w:sz w:val="28"/>
                <w:szCs w:val="28"/>
              </w:rPr>
            </w:pPr>
            <w:r w:rsidRPr="008971BF">
              <w:rPr>
                <w:sz w:val="28"/>
                <w:szCs w:val="28"/>
              </w:rPr>
              <w:t>Quản lý hồ sơ bệnh nhân</w:t>
            </w:r>
          </w:p>
        </w:tc>
        <w:tc>
          <w:tcPr>
            <w:tcW w:w="3321" w:type="dxa"/>
          </w:tcPr>
          <w:p w14:paraId="25079E32" w14:textId="77777777" w:rsidR="00547FB5" w:rsidRPr="008971BF" w:rsidRDefault="00547FB5" w:rsidP="00812ACB">
            <w:pPr>
              <w:spacing w:before="0" w:after="0" w:line="301" w:lineRule="exact"/>
              <w:ind w:firstLine="0"/>
              <w:rPr>
                <w:sz w:val="28"/>
                <w:szCs w:val="28"/>
              </w:rPr>
            </w:pPr>
            <w:r w:rsidRPr="008971BF">
              <w:rPr>
                <w:sz w:val="28"/>
                <w:szCs w:val="28"/>
              </w:rPr>
              <w:t>Giao diện lưu trữ, quản lý thông tin hành chính của khách hàng.</w:t>
            </w:r>
          </w:p>
        </w:tc>
        <w:tc>
          <w:tcPr>
            <w:tcW w:w="1352" w:type="dxa"/>
          </w:tcPr>
          <w:p w14:paraId="304CB204"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095612BB"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1E87B68" w14:textId="77777777" w:rsidTr="009E1F89">
        <w:tc>
          <w:tcPr>
            <w:tcW w:w="923" w:type="dxa"/>
          </w:tcPr>
          <w:p w14:paraId="533E992D" w14:textId="77777777" w:rsidR="00547FB5" w:rsidRPr="008971BF" w:rsidRDefault="00547FB5" w:rsidP="00812ACB">
            <w:pPr>
              <w:spacing w:before="0" w:after="0" w:line="301" w:lineRule="exact"/>
              <w:ind w:firstLine="0"/>
              <w:rPr>
                <w:sz w:val="28"/>
                <w:szCs w:val="28"/>
              </w:rPr>
            </w:pPr>
            <w:r w:rsidRPr="008971BF">
              <w:rPr>
                <w:sz w:val="28"/>
                <w:szCs w:val="28"/>
              </w:rPr>
              <w:t>UC029</w:t>
            </w:r>
          </w:p>
        </w:tc>
        <w:tc>
          <w:tcPr>
            <w:tcW w:w="1815" w:type="dxa"/>
          </w:tcPr>
          <w:p w14:paraId="2387397A" w14:textId="77777777" w:rsidR="00547FB5" w:rsidRPr="008971BF" w:rsidRDefault="00547FB5" w:rsidP="00812ACB">
            <w:pPr>
              <w:spacing w:before="0" w:after="0" w:line="301" w:lineRule="exact"/>
              <w:ind w:firstLine="0"/>
              <w:rPr>
                <w:sz w:val="28"/>
                <w:szCs w:val="28"/>
              </w:rPr>
            </w:pPr>
            <w:r w:rsidRPr="008971BF">
              <w:rPr>
                <w:sz w:val="28"/>
                <w:szCs w:val="28"/>
              </w:rPr>
              <w:t>Tra cứu / Tìm kiếm bệnh nhân</w:t>
            </w:r>
          </w:p>
        </w:tc>
        <w:tc>
          <w:tcPr>
            <w:tcW w:w="3321" w:type="dxa"/>
          </w:tcPr>
          <w:p w14:paraId="15B4C6E7" w14:textId="77777777" w:rsidR="00547FB5" w:rsidRPr="008971BF" w:rsidRDefault="00547FB5" w:rsidP="00812ACB">
            <w:pPr>
              <w:spacing w:before="0" w:after="0" w:line="301" w:lineRule="exact"/>
              <w:ind w:firstLine="0"/>
              <w:rPr>
                <w:sz w:val="28"/>
                <w:szCs w:val="28"/>
              </w:rPr>
            </w:pPr>
            <w:r w:rsidRPr="008971BF">
              <w:rPr>
                <w:sz w:val="28"/>
                <w:szCs w:val="28"/>
              </w:rPr>
              <w:t>Tìm nhanh hồ sơ khách hàng dựa vào Số điện thoại hoặc CCCD.</w:t>
            </w:r>
          </w:p>
        </w:tc>
        <w:tc>
          <w:tcPr>
            <w:tcW w:w="1352" w:type="dxa"/>
          </w:tcPr>
          <w:p w14:paraId="533F4DA1"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3E91FECB"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74E296DA" w14:textId="77777777" w:rsidTr="009E1F89">
        <w:tc>
          <w:tcPr>
            <w:tcW w:w="923" w:type="dxa"/>
          </w:tcPr>
          <w:p w14:paraId="4ED2E719" w14:textId="77777777" w:rsidR="00547FB5" w:rsidRPr="008971BF" w:rsidRDefault="00547FB5" w:rsidP="00812ACB">
            <w:pPr>
              <w:spacing w:before="0" w:after="0" w:line="301" w:lineRule="exact"/>
              <w:ind w:firstLine="0"/>
              <w:rPr>
                <w:sz w:val="28"/>
                <w:szCs w:val="28"/>
              </w:rPr>
            </w:pPr>
            <w:r w:rsidRPr="008971BF">
              <w:rPr>
                <w:sz w:val="28"/>
                <w:szCs w:val="28"/>
              </w:rPr>
              <w:t>UC030</w:t>
            </w:r>
          </w:p>
        </w:tc>
        <w:tc>
          <w:tcPr>
            <w:tcW w:w="1815" w:type="dxa"/>
          </w:tcPr>
          <w:p w14:paraId="0BF88B45" w14:textId="77777777" w:rsidR="00547FB5" w:rsidRPr="008971BF" w:rsidRDefault="00547FB5" w:rsidP="00812ACB">
            <w:pPr>
              <w:spacing w:before="0" w:after="0" w:line="301" w:lineRule="exact"/>
              <w:ind w:firstLine="0"/>
              <w:rPr>
                <w:sz w:val="28"/>
                <w:szCs w:val="28"/>
              </w:rPr>
            </w:pPr>
            <w:r w:rsidRPr="008971BF">
              <w:rPr>
                <w:sz w:val="28"/>
                <w:szCs w:val="28"/>
              </w:rPr>
              <w:t>Thêm bệnh nhân mới</w:t>
            </w:r>
          </w:p>
        </w:tc>
        <w:tc>
          <w:tcPr>
            <w:tcW w:w="3321" w:type="dxa"/>
          </w:tcPr>
          <w:p w14:paraId="590390BC" w14:textId="77777777" w:rsidR="00547FB5" w:rsidRPr="008971BF" w:rsidRDefault="00547FB5" w:rsidP="00812ACB">
            <w:pPr>
              <w:spacing w:before="0" w:after="0" w:line="301" w:lineRule="exact"/>
              <w:ind w:firstLine="0"/>
              <w:rPr>
                <w:sz w:val="28"/>
                <w:szCs w:val="28"/>
              </w:rPr>
            </w:pPr>
            <w:r w:rsidRPr="008971BF">
              <w:rPr>
                <w:sz w:val="28"/>
                <w:szCs w:val="28"/>
              </w:rPr>
              <w:t>Khởi tạo hồ sơ thông tin hành chính cho khách hàng khám lần đầu.</w:t>
            </w:r>
          </w:p>
        </w:tc>
        <w:tc>
          <w:tcPr>
            <w:tcW w:w="1352" w:type="dxa"/>
          </w:tcPr>
          <w:p w14:paraId="78D45EC0"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0643DF85"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303D7358" w14:textId="77777777" w:rsidTr="009E1F89">
        <w:tc>
          <w:tcPr>
            <w:tcW w:w="923" w:type="dxa"/>
          </w:tcPr>
          <w:p w14:paraId="33C22979" w14:textId="77777777" w:rsidR="00547FB5" w:rsidRPr="008971BF" w:rsidRDefault="00547FB5" w:rsidP="00812ACB">
            <w:pPr>
              <w:spacing w:before="0" w:after="0" w:line="301" w:lineRule="exact"/>
              <w:ind w:firstLine="0"/>
              <w:rPr>
                <w:sz w:val="28"/>
                <w:szCs w:val="28"/>
              </w:rPr>
            </w:pPr>
            <w:r w:rsidRPr="008971BF">
              <w:rPr>
                <w:sz w:val="28"/>
                <w:szCs w:val="28"/>
              </w:rPr>
              <w:t>UC031</w:t>
            </w:r>
          </w:p>
        </w:tc>
        <w:tc>
          <w:tcPr>
            <w:tcW w:w="1815" w:type="dxa"/>
          </w:tcPr>
          <w:p w14:paraId="3ABDDF99" w14:textId="77777777" w:rsidR="00547FB5" w:rsidRPr="008971BF" w:rsidRDefault="00547FB5" w:rsidP="00812ACB">
            <w:pPr>
              <w:spacing w:before="0" w:after="0" w:line="301" w:lineRule="exact"/>
              <w:ind w:firstLine="0"/>
              <w:rPr>
                <w:sz w:val="28"/>
                <w:szCs w:val="28"/>
              </w:rPr>
            </w:pPr>
            <w:r w:rsidRPr="008971BF">
              <w:rPr>
                <w:sz w:val="28"/>
                <w:szCs w:val="28"/>
              </w:rPr>
              <w:t>Cập nhật thông tin bệnh nhân</w:t>
            </w:r>
          </w:p>
        </w:tc>
        <w:tc>
          <w:tcPr>
            <w:tcW w:w="3321" w:type="dxa"/>
          </w:tcPr>
          <w:p w14:paraId="2137C5DA" w14:textId="77777777" w:rsidR="00547FB5" w:rsidRPr="008971BF" w:rsidRDefault="00547FB5" w:rsidP="00812ACB">
            <w:pPr>
              <w:spacing w:before="0" w:after="0" w:line="301" w:lineRule="exact"/>
              <w:ind w:firstLine="0"/>
              <w:rPr>
                <w:sz w:val="28"/>
                <w:szCs w:val="28"/>
              </w:rPr>
            </w:pPr>
            <w:r w:rsidRPr="008971BF">
              <w:rPr>
                <w:sz w:val="28"/>
                <w:szCs w:val="28"/>
              </w:rPr>
              <w:t>Thay đổi thông tin liên lạc, địa chỉ hoặc tiền sử bệnh lý khách hàng.</w:t>
            </w:r>
          </w:p>
        </w:tc>
        <w:tc>
          <w:tcPr>
            <w:tcW w:w="1352" w:type="dxa"/>
          </w:tcPr>
          <w:p w14:paraId="73AE0ACB"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76E0FC56"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5336D564" w14:textId="77777777" w:rsidTr="009E1F89">
        <w:tc>
          <w:tcPr>
            <w:tcW w:w="923" w:type="dxa"/>
          </w:tcPr>
          <w:p w14:paraId="407EB370" w14:textId="77777777" w:rsidR="00547FB5" w:rsidRPr="008971BF" w:rsidRDefault="00547FB5" w:rsidP="00812ACB">
            <w:pPr>
              <w:spacing w:before="0" w:after="0" w:line="301" w:lineRule="exact"/>
              <w:ind w:firstLine="0"/>
              <w:rPr>
                <w:sz w:val="28"/>
                <w:szCs w:val="28"/>
              </w:rPr>
            </w:pPr>
            <w:r w:rsidRPr="008971BF">
              <w:rPr>
                <w:sz w:val="28"/>
                <w:szCs w:val="28"/>
              </w:rPr>
              <w:t>UC032</w:t>
            </w:r>
          </w:p>
        </w:tc>
        <w:tc>
          <w:tcPr>
            <w:tcW w:w="1815" w:type="dxa"/>
          </w:tcPr>
          <w:p w14:paraId="57B69991" w14:textId="77777777" w:rsidR="00547FB5" w:rsidRPr="008971BF" w:rsidRDefault="00547FB5" w:rsidP="00812ACB">
            <w:pPr>
              <w:spacing w:before="0" w:after="0" w:line="301" w:lineRule="exact"/>
              <w:ind w:firstLine="0"/>
              <w:rPr>
                <w:sz w:val="28"/>
                <w:szCs w:val="28"/>
              </w:rPr>
            </w:pPr>
            <w:r w:rsidRPr="008971BF">
              <w:rPr>
                <w:sz w:val="28"/>
                <w:szCs w:val="28"/>
              </w:rPr>
              <w:t>Quản lý lịch hẹn</w:t>
            </w:r>
          </w:p>
        </w:tc>
        <w:tc>
          <w:tcPr>
            <w:tcW w:w="3321" w:type="dxa"/>
          </w:tcPr>
          <w:p w14:paraId="132E2D44" w14:textId="77777777" w:rsidR="00547FB5" w:rsidRPr="008971BF" w:rsidRDefault="00547FB5" w:rsidP="00812ACB">
            <w:pPr>
              <w:spacing w:before="0" w:after="0" w:line="301" w:lineRule="exact"/>
              <w:ind w:firstLine="0"/>
              <w:rPr>
                <w:sz w:val="28"/>
                <w:szCs w:val="28"/>
              </w:rPr>
            </w:pPr>
            <w:r w:rsidRPr="008971BF">
              <w:rPr>
                <w:sz w:val="28"/>
                <w:szCs w:val="28"/>
              </w:rPr>
              <w:t>Giao diện điều phối tổng thể việc đặt chỗ và khám bệnh.</w:t>
            </w:r>
          </w:p>
        </w:tc>
        <w:tc>
          <w:tcPr>
            <w:tcW w:w="1352" w:type="dxa"/>
          </w:tcPr>
          <w:p w14:paraId="6D8B3828"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10F6480D"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4349FA42" w14:textId="77777777" w:rsidTr="009E1F89">
        <w:tc>
          <w:tcPr>
            <w:tcW w:w="923" w:type="dxa"/>
          </w:tcPr>
          <w:p w14:paraId="79A53FC8" w14:textId="77777777" w:rsidR="00547FB5" w:rsidRPr="008971BF" w:rsidRDefault="00547FB5" w:rsidP="00812ACB">
            <w:pPr>
              <w:spacing w:before="0" w:after="0" w:line="301" w:lineRule="exact"/>
              <w:ind w:firstLine="0"/>
              <w:rPr>
                <w:sz w:val="28"/>
                <w:szCs w:val="28"/>
              </w:rPr>
            </w:pPr>
            <w:r w:rsidRPr="008971BF">
              <w:rPr>
                <w:sz w:val="28"/>
                <w:szCs w:val="28"/>
              </w:rPr>
              <w:t>UC033</w:t>
            </w:r>
          </w:p>
        </w:tc>
        <w:tc>
          <w:tcPr>
            <w:tcW w:w="1815" w:type="dxa"/>
          </w:tcPr>
          <w:p w14:paraId="538CCF6B" w14:textId="77777777" w:rsidR="00547FB5" w:rsidRPr="008971BF" w:rsidRDefault="00547FB5" w:rsidP="00812ACB">
            <w:pPr>
              <w:spacing w:before="0" w:after="0" w:line="301" w:lineRule="exact"/>
              <w:ind w:firstLine="0"/>
              <w:rPr>
                <w:sz w:val="28"/>
                <w:szCs w:val="28"/>
              </w:rPr>
            </w:pPr>
            <w:r w:rsidRPr="008971BF">
              <w:rPr>
                <w:sz w:val="28"/>
                <w:szCs w:val="28"/>
              </w:rPr>
              <w:t>Xem lịch hẹn của bệnh nhân</w:t>
            </w:r>
          </w:p>
        </w:tc>
        <w:tc>
          <w:tcPr>
            <w:tcW w:w="3321" w:type="dxa"/>
          </w:tcPr>
          <w:p w14:paraId="5BFE2E23" w14:textId="77777777" w:rsidR="00547FB5" w:rsidRPr="008971BF" w:rsidRDefault="00547FB5" w:rsidP="00812ACB">
            <w:pPr>
              <w:spacing w:before="0" w:after="0" w:line="301" w:lineRule="exact"/>
              <w:ind w:firstLine="0"/>
              <w:rPr>
                <w:sz w:val="28"/>
                <w:szCs w:val="28"/>
              </w:rPr>
            </w:pPr>
            <w:r w:rsidRPr="008971BF">
              <w:rPr>
                <w:sz w:val="28"/>
                <w:szCs w:val="28"/>
              </w:rPr>
              <w:t>Kiểm tra mốc thời gian, ngày giờ và bác sĩ phụ trách điều trị.</w:t>
            </w:r>
          </w:p>
        </w:tc>
        <w:tc>
          <w:tcPr>
            <w:tcW w:w="1352" w:type="dxa"/>
          </w:tcPr>
          <w:p w14:paraId="413CCEA1"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54CFCF21"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5D4B6186" w14:textId="77777777" w:rsidTr="009E1F89">
        <w:tc>
          <w:tcPr>
            <w:tcW w:w="923" w:type="dxa"/>
          </w:tcPr>
          <w:p w14:paraId="08128495" w14:textId="77777777" w:rsidR="00547FB5" w:rsidRPr="008971BF" w:rsidRDefault="00547FB5" w:rsidP="00812ACB">
            <w:pPr>
              <w:spacing w:before="0" w:after="0" w:line="301" w:lineRule="exact"/>
              <w:ind w:firstLine="0"/>
              <w:rPr>
                <w:sz w:val="28"/>
                <w:szCs w:val="28"/>
              </w:rPr>
            </w:pPr>
            <w:r w:rsidRPr="008971BF">
              <w:rPr>
                <w:sz w:val="28"/>
                <w:szCs w:val="28"/>
              </w:rPr>
              <w:t>UC034</w:t>
            </w:r>
          </w:p>
        </w:tc>
        <w:tc>
          <w:tcPr>
            <w:tcW w:w="1815" w:type="dxa"/>
          </w:tcPr>
          <w:p w14:paraId="4974E9FF" w14:textId="77777777" w:rsidR="00547FB5" w:rsidRPr="008971BF" w:rsidRDefault="00547FB5" w:rsidP="00812ACB">
            <w:pPr>
              <w:spacing w:before="0" w:after="0" w:line="301" w:lineRule="exact"/>
              <w:ind w:firstLine="0"/>
              <w:rPr>
                <w:sz w:val="28"/>
                <w:szCs w:val="28"/>
              </w:rPr>
            </w:pPr>
            <w:r w:rsidRPr="008971BF">
              <w:rPr>
                <w:sz w:val="28"/>
                <w:szCs w:val="28"/>
              </w:rPr>
              <w:t>Tạo lịch hẹn mới</w:t>
            </w:r>
          </w:p>
        </w:tc>
        <w:tc>
          <w:tcPr>
            <w:tcW w:w="3321" w:type="dxa"/>
          </w:tcPr>
          <w:p w14:paraId="2541B960" w14:textId="77777777" w:rsidR="00547FB5" w:rsidRPr="008971BF" w:rsidRDefault="00547FB5" w:rsidP="00812ACB">
            <w:pPr>
              <w:spacing w:before="0" w:after="0" w:line="301" w:lineRule="exact"/>
              <w:ind w:firstLine="0"/>
              <w:rPr>
                <w:sz w:val="28"/>
                <w:szCs w:val="28"/>
              </w:rPr>
            </w:pPr>
            <w:r w:rsidRPr="008971BF">
              <w:rPr>
                <w:sz w:val="28"/>
                <w:szCs w:val="28"/>
              </w:rPr>
              <w:t>Ghi nhận thông tin đăng ký lịch đặt chỗ khám bệnh hợp lệ.</w:t>
            </w:r>
          </w:p>
        </w:tc>
        <w:tc>
          <w:tcPr>
            <w:tcW w:w="1352" w:type="dxa"/>
          </w:tcPr>
          <w:p w14:paraId="65715444"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47BA9DFA"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3D57E9F8" w14:textId="77777777" w:rsidTr="009E1F89">
        <w:tc>
          <w:tcPr>
            <w:tcW w:w="923" w:type="dxa"/>
          </w:tcPr>
          <w:p w14:paraId="2FE94C7D" w14:textId="77777777" w:rsidR="00547FB5" w:rsidRPr="008971BF" w:rsidRDefault="00547FB5" w:rsidP="00812ACB">
            <w:pPr>
              <w:spacing w:before="0" w:after="0" w:line="301" w:lineRule="exact"/>
              <w:ind w:firstLine="0"/>
              <w:rPr>
                <w:sz w:val="28"/>
                <w:szCs w:val="28"/>
              </w:rPr>
            </w:pPr>
            <w:r w:rsidRPr="008971BF">
              <w:rPr>
                <w:sz w:val="28"/>
                <w:szCs w:val="28"/>
              </w:rPr>
              <w:t>UC035</w:t>
            </w:r>
          </w:p>
        </w:tc>
        <w:tc>
          <w:tcPr>
            <w:tcW w:w="1815" w:type="dxa"/>
          </w:tcPr>
          <w:p w14:paraId="24282616" w14:textId="77777777" w:rsidR="00547FB5" w:rsidRPr="008971BF" w:rsidRDefault="00547FB5" w:rsidP="00812ACB">
            <w:pPr>
              <w:spacing w:before="0" w:after="0" w:line="301" w:lineRule="exact"/>
              <w:ind w:firstLine="0"/>
              <w:rPr>
                <w:sz w:val="28"/>
                <w:szCs w:val="28"/>
              </w:rPr>
            </w:pPr>
            <w:r w:rsidRPr="008971BF">
              <w:rPr>
                <w:sz w:val="28"/>
                <w:szCs w:val="28"/>
              </w:rPr>
              <w:t>Cập nhật trạng thái lịch hẹn</w:t>
            </w:r>
          </w:p>
        </w:tc>
        <w:tc>
          <w:tcPr>
            <w:tcW w:w="3321" w:type="dxa"/>
          </w:tcPr>
          <w:p w14:paraId="3349E931" w14:textId="77777777" w:rsidR="00547FB5" w:rsidRPr="008971BF" w:rsidRDefault="00547FB5" w:rsidP="00812ACB">
            <w:pPr>
              <w:spacing w:before="0" w:after="0" w:line="301" w:lineRule="exact"/>
              <w:ind w:firstLine="0"/>
              <w:rPr>
                <w:sz w:val="28"/>
                <w:szCs w:val="28"/>
              </w:rPr>
            </w:pPr>
            <w:r w:rsidRPr="008971BF">
              <w:rPr>
                <w:sz w:val="28"/>
                <w:szCs w:val="28"/>
              </w:rPr>
              <w:t>Đổi trạng thái lịch sang: Đã đến, Đang khám, Chờ khám hoặc Hủy.</w:t>
            </w:r>
          </w:p>
        </w:tc>
        <w:tc>
          <w:tcPr>
            <w:tcW w:w="1352" w:type="dxa"/>
          </w:tcPr>
          <w:p w14:paraId="3583D66A"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1DC583A4"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04FC702D" w14:textId="77777777" w:rsidTr="009E1F89">
        <w:tc>
          <w:tcPr>
            <w:tcW w:w="923" w:type="dxa"/>
          </w:tcPr>
          <w:p w14:paraId="70B79C31"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UC036</w:t>
            </w:r>
          </w:p>
        </w:tc>
        <w:tc>
          <w:tcPr>
            <w:tcW w:w="1815" w:type="dxa"/>
          </w:tcPr>
          <w:p w14:paraId="4EF0007B" w14:textId="77777777" w:rsidR="00547FB5" w:rsidRPr="008971BF" w:rsidRDefault="00547FB5" w:rsidP="00812ACB">
            <w:pPr>
              <w:spacing w:before="0" w:after="0" w:line="301" w:lineRule="exact"/>
              <w:ind w:firstLine="0"/>
              <w:rPr>
                <w:sz w:val="28"/>
                <w:szCs w:val="28"/>
              </w:rPr>
            </w:pPr>
            <w:r w:rsidRPr="008971BF">
              <w:rPr>
                <w:sz w:val="28"/>
                <w:szCs w:val="28"/>
              </w:rPr>
              <w:t>Xử lý yêu cầu thay đổi / hủy lịch</w:t>
            </w:r>
          </w:p>
        </w:tc>
        <w:tc>
          <w:tcPr>
            <w:tcW w:w="3321" w:type="dxa"/>
          </w:tcPr>
          <w:p w14:paraId="684F521C" w14:textId="77777777" w:rsidR="00547FB5" w:rsidRPr="008971BF" w:rsidRDefault="00547FB5" w:rsidP="00812ACB">
            <w:pPr>
              <w:spacing w:before="0" w:after="0" w:line="301" w:lineRule="exact"/>
              <w:ind w:firstLine="0"/>
              <w:rPr>
                <w:sz w:val="28"/>
                <w:szCs w:val="28"/>
              </w:rPr>
            </w:pPr>
            <w:r w:rsidRPr="008971BF">
              <w:rPr>
                <w:sz w:val="28"/>
                <w:szCs w:val="28"/>
              </w:rPr>
              <w:t>Tiếp nhận để dời giờ khám hoặc hủy lịch hẹn theo yêu cầu khách.</w:t>
            </w:r>
          </w:p>
        </w:tc>
        <w:tc>
          <w:tcPr>
            <w:tcW w:w="1352" w:type="dxa"/>
          </w:tcPr>
          <w:p w14:paraId="460DFDCC"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21CE5E18"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760C8AF4" w14:textId="77777777" w:rsidTr="009E1F89">
        <w:trPr>
          <w:trHeight w:val="890"/>
        </w:trPr>
        <w:tc>
          <w:tcPr>
            <w:tcW w:w="923" w:type="dxa"/>
          </w:tcPr>
          <w:p w14:paraId="63681D53" w14:textId="77777777" w:rsidR="00547FB5" w:rsidRPr="008971BF" w:rsidRDefault="00547FB5" w:rsidP="00812ACB">
            <w:pPr>
              <w:spacing w:before="0" w:after="0" w:line="301" w:lineRule="exact"/>
              <w:ind w:firstLine="0"/>
              <w:rPr>
                <w:sz w:val="28"/>
                <w:szCs w:val="28"/>
              </w:rPr>
            </w:pPr>
            <w:r w:rsidRPr="008971BF">
              <w:rPr>
                <w:sz w:val="28"/>
                <w:szCs w:val="28"/>
              </w:rPr>
              <w:t>UC037</w:t>
            </w:r>
          </w:p>
        </w:tc>
        <w:tc>
          <w:tcPr>
            <w:tcW w:w="1815" w:type="dxa"/>
          </w:tcPr>
          <w:p w14:paraId="2C39F516" w14:textId="77777777" w:rsidR="00547FB5" w:rsidRPr="008971BF" w:rsidRDefault="00547FB5" w:rsidP="00812ACB">
            <w:pPr>
              <w:spacing w:before="0" w:after="0" w:line="301" w:lineRule="exact"/>
              <w:ind w:firstLine="0"/>
              <w:rPr>
                <w:sz w:val="28"/>
                <w:szCs w:val="28"/>
              </w:rPr>
            </w:pPr>
            <w:r w:rsidRPr="008971BF">
              <w:rPr>
                <w:sz w:val="28"/>
                <w:szCs w:val="28"/>
              </w:rPr>
              <w:t>Tiếp nhận bệnh nhân</w:t>
            </w:r>
          </w:p>
        </w:tc>
        <w:tc>
          <w:tcPr>
            <w:tcW w:w="3321" w:type="dxa"/>
          </w:tcPr>
          <w:p w14:paraId="467C111A" w14:textId="77777777" w:rsidR="00547FB5" w:rsidRPr="008971BF" w:rsidRDefault="00547FB5" w:rsidP="00812ACB">
            <w:pPr>
              <w:spacing w:before="0" w:after="0" w:line="301" w:lineRule="exact"/>
              <w:ind w:firstLine="0"/>
              <w:rPr>
                <w:sz w:val="28"/>
                <w:szCs w:val="28"/>
              </w:rPr>
            </w:pPr>
            <w:r w:rsidRPr="008971BF">
              <w:rPr>
                <w:sz w:val="28"/>
                <w:szCs w:val="28"/>
              </w:rPr>
              <w:t>Thực hiện check-in xác nhận khi khách hàng có mặt tại phòng khám.</w:t>
            </w:r>
          </w:p>
        </w:tc>
        <w:tc>
          <w:tcPr>
            <w:tcW w:w="1352" w:type="dxa"/>
          </w:tcPr>
          <w:p w14:paraId="20A8F08F"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0C2156D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6F55F82D" w14:textId="77777777" w:rsidTr="009E1F89">
        <w:tc>
          <w:tcPr>
            <w:tcW w:w="923" w:type="dxa"/>
          </w:tcPr>
          <w:p w14:paraId="5A3BBC95" w14:textId="77777777" w:rsidR="00547FB5" w:rsidRPr="008971BF" w:rsidRDefault="00547FB5" w:rsidP="00812ACB">
            <w:pPr>
              <w:spacing w:before="0" w:after="0" w:line="301" w:lineRule="exact"/>
              <w:ind w:firstLine="0"/>
              <w:rPr>
                <w:sz w:val="28"/>
                <w:szCs w:val="28"/>
              </w:rPr>
            </w:pPr>
            <w:r w:rsidRPr="008971BF">
              <w:rPr>
                <w:sz w:val="28"/>
                <w:szCs w:val="28"/>
              </w:rPr>
              <w:t>UC038</w:t>
            </w:r>
          </w:p>
        </w:tc>
        <w:tc>
          <w:tcPr>
            <w:tcW w:w="1815" w:type="dxa"/>
          </w:tcPr>
          <w:p w14:paraId="40BE8967" w14:textId="77777777" w:rsidR="00547FB5" w:rsidRPr="008971BF" w:rsidRDefault="00547FB5" w:rsidP="00812ACB">
            <w:pPr>
              <w:spacing w:before="0" w:after="0" w:line="301" w:lineRule="exact"/>
              <w:ind w:firstLine="0"/>
              <w:rPr>
                <w:sz w:val="28"/>
                <w:szCs w:val="28"/>
              </w:rPr>
            </w:pPr>
            <w:r w:rsidRPr="008971BF">
              <w:rPr>
                <w:sz w:val="28"/>
                <w:szCs w:val="28"/>
              </w:rPr>
              <w:t>Cấp số thứ tự khám</w:t>
            </w:r>
          </w:p>
        </w:tc>
        <w:tc>
          <w:tcPr>
            <w:tcW w:w="3321" w:type="dxa"/>
          </w:tcPr>
          <w:p w14:paraId="68AA161F" w14:textId="77777777" w:rsidR="00547FB5" w:rsidRPr="008971BF" w:rsidRDefault="00547FB5" w:rsidP="00812ACB">
            <w:pPr>
              <w:spacing w:before="0" w:after="0" w:line="301" w:lineRule="exact"/>
              <w:ind w:firstLine="0"/>
              <w:rPr>
                <w:sz w:val="28"/>
                <w:szCs w:val="28"/>
              </w:rPr>
            </w:pPr>
            <w:r w:rsidRPr="008971BF">
              <w:rPr>
                <w:sz w:val="28"/>
                <w:szCs w:val="28"/>
              </w:rPr>
              <w:t>Hệ thống sinh số thứ tự dựa trên giờ hẹn và diện ưu tiên.</w:t>
            </w:r>
          </w:p>
        </w:tc>
        <w:tc>
          <w:tcPr>
            <w:tcW w:w="1352" w:type="dxa"/>
          </w:tcPr>
          <w:p w14:paraId="601F9E11"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37FFE737" w14:textId="77777777" w:rsidR="00547FB5" w:rsidRPr="008971BF" w:rsidRDefault="00547FB5" w:rsidP="00812ACB">
            <w:pPr>
              <w:spacing w:before="0" w:after="0" w:line="301" w:lineRule="exact"/>
              <w:ind w:firstLine="0"/>
              <w:rPr>
                <w:sz w:val="28"/>
                <w:szCs w:val="28"/>
              </w:rPr>
            </w:pPr>
            <w:r w:rsidRPr="008971BF">
              <w:rPr>
                <w:sz w:val="28"/>
                <w:szCs w:val="28"/>
              </w:rPr>
              <w:t>UC Con của UC037</w:t>
            </w:r>
          </w:p>
        </w:tc>
      </w:tr>
      <w:tr w:rsidR="00547FB5" w:rsidRPr="008971BF" w14:paraId="771B58D1" w14:textId="77777777" w:rsidTr="009E1F89">
        <w:tc>
          <w:tcPr>
            <w:tcW w:w="923" w:type="dxa"/>
          </w:tcPr>
          <w:p w14:paraId="501ED653" w14:textId="77777777" w:rsidR="00547FB5" w:rsidRPr="008971BF" w:rsidRDefault="00547FB5" w:rsidP="00812ACB">
            <w:pPr>
              <w:spacing w:before="0" w:after="0" w:line="301" w:lineRule="exact"/>
              <w:ind w:firstLine="0"/>
              <w:rPr>
                <w:sz w:val="28"/>
                <w:szCs w:val="28"/>
              </w:rPr>
            </w:pPr>
            <w:r w:rsidRPr="008971BF">
              <w:rPr>
                <w:sz w:val="28"/>
                <w:szCs w:val="28"/>
              </w:rPr>
              <w:t>UC039</w:t>
            </w:r>
          </w:p>
        </w:tc>
        <w:tc>
          <w:tcPr>
            <w:tcW w:w="1815" w:type="dxa"/>
          </w:tcPr>
          <w:p w14:paraId="4A111148" w14:textId="77777777" w:rsidR="00547FB5" w:rsidRPr="008971BF" w:rsidRDefault="00547FB5" w:rsidP="00812ACB">
            <w:pPr>
              <w:spacing w:before="0" w:after="0" w:line="301" w:lineRule="exact"/>
              <w:ind w:firstLine="0"/>
              <w:rPr>
                <w:sz w:val="28"/>
                <w:szCs w:val="28"/>
              </w:rPr>
            </w:pPr>
            <w:r w:rsidRPr="008971BF">
              <w:rPr>
                <w:sz w:val="28"/>
                <w:szCs w:val="28"/>
              </w:rPr>
              <w:t>Chỉ định phòng khám</w:t>
            </w:r>
          </w:p>
        </w:tc>
        <w:tc>
          <w:tcPr>
            <w:tcW w:w="3321" w:type="dxa"/>
          </w:tcPr>
          <w:p w14:paraId="0BD0DCEA" w14:textId="77777777" w:rsidR="00547FB5" w:rsidRPr="008971BF" w:rsidRDefault="00547FB5" w:rsidP="00812ACB">
            <w:pPr>
              <w:spacing w:before="0" w:after="0" w:line="301" w:lineRule="exact"/>
              <w:ind w:firstLine="0"/>
              <w:rPr>
                <w:sz w:val="28"/>
                <w:szCs w:val="28"/>
              </w:rPr>
            </w:pPr>
            <w:r w:rsidRPr="008971BF">
              <w:rPr>
                <w:sz w:val="28"/>
                <w:szCs w:val="28"/>
              </w:rPr>
              <w:t>Phân bổ số thứ tự của bệnh nhân vào đúng phòng chuyên khoa trực.</w:t>
            </w:r>
          </w:p>
        </w:tc>
        <w:tc>
          <w:tcPr>
            <w:tcW w:w="1352" w:type="dxa"/>
          </w:tcPr>
          <w:p w14:paraId="66B7A3BE"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2E11ACB5" w14:textId="77777777" w:rsidR="00547FB5" w:rsidRPr="008971BF" w:rsidRDefault="00547FB5" w:rsidP="00812ACB">
            <w:pPr>
              <w:spacing w:before="0" w:after="0" w:line="301" w:lineRule="exact"/>
              <w:ind w:firstLine="0"/>
              <w:rPr>
                <w:sz w:val="28"/>
                <w:szCs w:val="28"/>
              </w:rPr>
            </w:pPr>
            <w:r w:rsidRPr="008971BF">
              <w:rPr>
                <w:sz w:val="28"/>
                <w:szCs w:val="28"/>
              </w:rPr>
              <w:t>UC Con của UC037</w:t>
            </w:r>
          </w:p>
        </w:tc>
      </w:tr>
    </w:tbl>
    <w:p w14:paraId="6F2B4B8D" w14:textId="77777777" w:rsidR="00547FB5" w:rsidRPr="008971BF" w:rsidRDefault="00547FB5" w:rsidP="00812ACB">
      <w:pPr>
        <w:spacing w:before="198" w:line="301" w:lineRule="exact"/>
        <w:ind w:firstLine="0"/>
      </w:pPr>
    </w:p>
    <w:p w14:paraId="6AFE435A" w14:textId="77777777" w:rsidR="00547FB5" w:rsidRPr="008971BF" w:rsidRDefault="00547FB5" w:rsidP="00812ACB">
      <w:pPr>
        <w:spacing w:before="408" w:line="20" w:lineRule="exact"/>
        <w:ind w:firstLine="0"/>
      </w:pPr>
    </w:p>
    <w:p w14:paraId="376AB986" w14:textId="77777777" w:rsidR="00547FB5" w:rsidRPr="0087442D" w:rsidRDefault="00547FB5" w:rsidP="00812ACB">
      <w:pPr>
        <w:pStyle w:val="Heading2"/>
        <w:numPr>
          <w:ilvl w:val="0"/>
          <w:numId w:val="46"/>
        </w:numPr>
        <w:ind w:left="0" w:firstLine="0"/>
        <w:rPr>
          <w:rFonts w:cs="Times New Roman"/>
          <w:szCs w:val="26"/>
        </w:rPr>
      </w:pPr>
      <w:bookmarkStart w:id="51" w:name="_Toc240967323"/>
      <w:r w:rsidRPr="0087442D">
        <w:rPr>
          <w:rFonts w:eastAsia="Times New Roman 2" w:cs="Times New Roman"/>
          <w:szCs w:val="26"/>
        </w:rPr>
        <w:t>ĐẶC TẢ CÁC YÊU CẦU CHỨC NĂNG (FUNCTIONAL)</w:t>
      </w:r>
      <w:bookmarkEnd w:id="51"/>
    </w:p>
    <w:p w14:paraId="145C1DD4" w14:textId="77777777" w:rsidR="00547FB5" w:rsidRPr="008971BF" w:rsidRDefault="00547FB5" w:rsidP="00812ACB">
      <w:pPr>
        <w:spacing w:line="300" w:lineRule="exact"/>
        <w:ind w:firstLine="0"/>
      </w:pPr>
      <w:r w:rsidRPr="008971BF">
        <w:rPr>
          <w:i/>
          <w:iCs/>
          <w:color w:val="0000FF"/>
          <w:kern w:val="2"/>
          <w:szCs w:val="26"/>
        </w:rPr>
        <w:t xml:space="preserve">&lt;Phần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w:t>
      </w:r>
      <w:r w:rsidRPr="008971BF">
        <w:rPr>
          <w:rFonts w:eastAsia="Times New Roman 2"/>
          <w:i/>
          <w:iCs/>
          <w:color w:val="0000FF"/>
          <w:kern w:val="2"/>
          <w:szCs w:val="26"/>
        </w:rPr>
        <w:t xml:space="preserve">UC và trong </w:t>
      </w:r>
      <w:r w:rsidRPr="008971BF">
        <w:rPr>
          <w:i/>
          <w:iCs/>
          <w:color w:val="0000FF"/>
          <w:kern w:val="2"/>
          <w:szCs w:val="26"/>
        </w:rPr>
        <w:t>các đặc tả bổ sung&gt;.</w:t>
      </w:r>
    </w:p>
    <w:p w14:paraId="1A5B47AE" w14:textId="263F5787" w:rsidR="00547FB5" w:rsidRPr="008971BF" w:rsidRDefault="00E920FA" w:rsidP="00812ACB">
      <w:pPr>
        <w:ind w:firstLine="0"/>
        <w:rPr>
          <w:rFonts w:eastAsia="Times New Roman 2"/>
          <w:szCs w:val="26"/>
        </w:rPr>
      </w:pPr>
      <w:r>
        <w:rPr>
          <w:rFonts w:eastAsia="Times New Roman 2"/>
          <w:b/>
          <w:bCs/>
          <w:szCs w:val="26"/>
        </w:rPr>
        <w:t>1</w:t>
      </w:r>
      <w:r w:rsidR="00547FB5" w:rsidRPr="008971BF">
        <w:rPr>
          <w:rFonts w:eastAsia="Times New Roman 2"/>
          <w:b/>
          <w:bCs/>
          <w:szCs w:val="26"/>
        </w:rPr>
        <w:t>. UC004_Thêm mới tài khoản</w:t>
      </w:r>
    </w:p>
    <w:p w14:paraId="3AD9A039" w14:textId="77777777" w:rsidR="00547FB5" w:rsidRPr="008971BF" w:rsidRDefault="00547FB5" w:rsidP="00812ACB">
      <w:pPr>
        <w:ind w:firstLine="0"/>
        <w:rPr>
          <w:rFonts w:eastAsia="Times New Roman 2"/>
          <w:szCs w:val="26"/>
        </w:rPr>
      </w:pPr>
      <w:r w:rsidRPr="008971BF">
        <w:rPr>
          <w:rFonts w:eastAsia="Times New Roman 2"/>
          <w:i/>
          <w:iCs/>
          <w:szCs w:val="26"/>
        </w:rPr>
        <w:t>a. Mô tả use case UC004</w:t>
      </w:r>
    </w:p>
    <w:tbl>
      <w:tblPr>
        <w:tblStyle w:val="TableTheme"/>
        <w:tblW w:w="0" w:type="auto"/>
        <w:tblLook w:val="04A0" w:firstRow="1" w:lastRow="0" w:firstColumn="1" w:lastColumn="0" w:noHBand="0" w:noVBand="1"/>
      </w:tblPr>
      <w:tblGrid>
        <w:gridCol w:w="4379"/>
        <w:gridCol w:w="5038"/>
      </w:tblGrid>
      <w:tr w:rsidR="009054D8" w:rsidRPr="003C1741" w14:paraId="47127E8D" w14:textId="77777777" w:rsidTr="00C14441">
        <w:tc>
          <w:tcPr>
            <w:tcW w:w="0" w:type="auto"/>
            <w:gridSpan w:val="2"/>
            <w:hideMark/>
          </w:tcPr>
          <w:p w14:paraId="47E8BFCA" w14:textId="77777777" w:rsidR="009054D8" w:rsidRPr="003C1741" w:rsidRDefault="009054D8" w:rsidP="00C14441">
            <w:pPr>
              <w:spacing w:before="0"/>
              <w:ind w:firstLine="0"/>
              <w:rPr>
                <w:rFonts w:eastAsia="Times New Roman 2"/>
                <w:szCs w:val="26"/>
              </w:rPr>
            </w:pPr>
            <w:r w:rsidRPr="003C1741">
              <w:rPr>
                <w:rFonts w:eastAsia="Times New Roman 2"/>
                <w:szCs w:val="26"/>
              </w:rPr>
              <w:t>Use case:{UC004_Thêm mới tài khoản}</w:t>
            </w:r>
          </w:p>
        </w:tc>
      </w:tr>
      <w:tr w:rsidR="009054D8" w:rsidRPr="003C1741" w14:paraId="0EA5F4C8" w14:textId="77777777" w:rsidTr="00C14441">
        <w:tc>
          <w:tcPr>
            <w:tcW w:w="0" w:type="auto"/>
            <w:hideMark/>
          </w:tcPr>
          <w:p w14:paraId="2B8DBCB8" w14:textId="77777777" w:rsidR="009054D8" w:rsidRPr="003C1741" w:rsidRDefault="009054D8" w:rsidP="00C14441">
            <w:pPr>
              <w:spacing w:before="0"/>
              <w:ind w:firstLine="0"/>
              <w:rPr>
                <w:rFonts w:eastAsia="Times New Roman 2"/>
                <w:szCs w:val="26"/>
              </w:rPr>
            </w:pPr>
            <w:r w:rsidRPr="003C1741">
              <w:rPr>
                <w:rFonts w:eastAsia="Times New Roman 2"/>
                <w:szCs w:val="26"/>
              </w:rPr>
              <w:t>Mục đích:</w:t>
            </w:r>
          </w:p>
        </w:tc>
        <w:tc>
          <w:tcPr>
            <w:tcW w:w="0" w:type="auto"/>
            <w:hideMark/>
          </w:tcPr>
          <w:p w14:paraId="778D9BFB" w14:textId="77777777" w:rsidR="009054D8" w:rsidRPr="003C1741" w:rsidRDefault="009054D8" w:rsidP="00C14441">
            <w:pPr>
              <w:spacing w:before="0"/>
              <w:ind w:firstLine="0"/>
              <w:rPr>
                <w:rFonts w:eastAsia="Times New Roman 2"/>
                <w:szCs w:val="26"/>
              </w:rPr>
            </w:pPr>
            <w:r w:rsidRPr="003C1741">
              <w:rPr>
                <w:rFonts w:eastAsia="Times New Roman 2"/>
                <w:szCs w:val="26"/>
              </w:rPr>
              <w:t>Tạo một tài khoản người dùng mới vào hệ thống để cấp quyền làm việc cho nhân sự phòng khám.</w:t>
            </w:r>
          </w:p>
        </w:tc>
      </w:tr>
      <w:tr w:rsidR="009054D8" w:rsidRPr="003C1741" w14:paraId="195AB223" w14:textId="77777777" w:rsidTr="00C14441">
        <w:tc>
          <w:tcPr>
            <w:tcW w:w="0" w:type="auto"/>
            <w:hideMark/>
          </w:tcPr>
          <w:p w14:paraId="0FAC553B" w14:textId="77777777" w:rsidR="009054D8" w:rsidRPr="003C1741" w:rsidRDefault="009054D8" w:rsidP="00C14441">
            <w:pPr>
              <w:spacing w:before="0"/>
              <w:ind w:firstLine="0"/>
              <w:rPr>
                <w:rFonts w:eastAsia="Times New Roman 2"/>
                <w:szCs w:val="26"/>
              </w:rPr>
            </w:pPr>
            <w:r w:rsidRPr="003C1741">
              <w:rPr>
                <w:rFonts w:eastAsia="Times New Roman 2"/>
                <w:szCs w:val="26"/>
              </w:rPr>
              <w:t>Mô tả:</w:t>
            </w:r>
          </w:p>
        </w:tc>
        <w:tc>
          <w:tcPr>
            <w:tcW w:w="0" w:type="auto"/>
            <w:hideMark/>
          </w:tcPr>
          <w:p w14:paraId="614E713A" w14:textId="77777777" w:rsidR="009054D8" w:rsidRPr="003C1741" w:rsidRDefault="009054D8" w:rsidP="00C14441">
            <w:pPr>
              <w:spacing w:before="0"/>
              <w:ind w:firstLine="0"/>
              <w:rPr>
                <w:rFonts w:eastAsia="Times New Roman 2"/>
                <w:szCs w:val="26"/>
              </w:rPr>
            </w:pPr>
            <w:r w:rsidRPr="003C1741">
              <w:rPr>
                <w:rFonts w:eastAsia="Times New Roman 2"/>
                <w:szCs w:val="26"/>
              </w:rPr>
              <w:t>Admin điền thông tin và đăng ký tài khoản mới vào cơ sở dữ liệu hệ thống với điều kiện thông tin định danh không được trùng lặp.</w:t>
            </w:r>
          </w:p>
        </w:tc>
      </w:tr>
      <w:tr w:rsidR="009054D8" w:rsidRPr="003C1741" w14:paraId="3F00E21F" w14:textId="77777777" w:rsidTr="00C14441">
        <w:tc>
          <w:tcPr>
            <w:tcW w:w="0" w:type="auto"/>
            <w:hideMark/>
          </w:tcPr>
          <w:p w14:paraId="4770AA0D"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w:t>
            </w:r>
          </w:p>
        </w:tc>
        <w:tc>
          <w:tcPr>
            <w:tcW w:w="0" w:type="auto"/>
            <w:hideMark/>
          </w:tcPr>
          <w:p w14:paraId="48389D8C" w14:textId="77777777" w:rsidR="009054D8" w:rsidRPr="003C1741" w:rsidRDefault="009054D8" w:rsidP="00C14441">
            <w:pPr>
              <w:spacing w:before="0"/>
              <w:ind w:firstLine="0"/>
              <w:rPr>
                <w:rFonts w:eastAsia="Times New Roman 2"/>
                <w:szCs w:val="26"/>
              </w:rPr>
            </w:pPr>
            <w:r w:rsidRPr="003C1741">
              <w:rPr>
                <w:rFonts w:eastAsia="Times New Roman 2"/>
                <w:szCs w:val="26"/>
              </w:rPr>
              <w:t>Admin</w:t>
            </w:r>
          </w:p>
        </w:tc>
      </w:tr>
      <w:tr w:rsidR="009054D8" w:rsidRPr="003C1741" w14:paraId="1F84E410" w14:textId="77777777" w:rsidTr="00C14441">
        <w:tc>
          <w:tcPr>
            <w:tcW w:w="0" w:type="auto"/>
            <w:hideMark/>
          </w:tcPr>
          <w:p w14:paraId="1FEF8612"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trước:</w:t>
            </w:r>
          </w:p>
        </w:tc>
        <w:tc>
          <w:tcPr>
            <w:tcW w:w="0" w:type="auto"/>
            <w:hideMark/>
          </w:tcPr>
          <w:p w14:paraId="42F72CF7" w14:textId="77777777" w:rsidR="009054D8" w:rsidRPr="003C1741" w:rsidRDefault="009054D8" w:rsidP="00C14441">
            <w:pPr>
              <w:spacing w:before="0"/>
              <w:ind w:firstLine="0"/>
              <w:rPr>
                <w:rFonts w:eastAsia="Times New Roman 2"/>
                <w:szCs w:val="26"/>
              </w:rPr>
            </w:pPr>
            <w:r w:rsidRPr="003C1741">
              <w:rPr>
                <w:rFonts w:eastAsia="Times New Roman 2"/>
                <w:szCs w:val="26"/>
              </w:rPr>
              <w:t>Admin đang ở giao diện danh sách Quản lý tài khoản (thuộc chức năng UC003).</w:t>
            </w:r>
          </w:p>
        </w:tc>
      </w:tr>
      <w:tr w:rsidR="009054D8" w:rsidRPr="003C1741" w14:paraId="36D167D7" w14:textId="77777777" w:rsidTr="00C14441">
        <w:tc>
          <w:tcPr>
            <w:tcW w:w="0" w:type="auto"/>
            <w:hideMark/>
          </w:tcPr>
          <w:p w14:paraId="482DF59B"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sau:</w:t>
            </w:r>
          </w:p>
        </w:tc>
        <w:tc>
          <w:tcPr>
            <w:tcW w:w="0" w:type="auto"/>
            <w:hideMark/>
          </w:tcPr>
          <w:p w14:paraId="26341334" w14:textId="77777777" w:rsidR="009054D8" w:rsidRPr="003C1741" w:rsidRDefault="009054D8" w:rsidP="00C14441">
            <w:pPr>
              <w:spacing w:before="0"/>
              <w:ind w:firstLine="0"/>
              <w:rPr>
                <w:rFonts w:eastAsia="Times New Roman 2"/>
                <w:szCs w:val="26"/>
              </w:rPr>
            </w:pPr>
            <w:r w:rsidRPr="003C1741">
              <w:rPr>
                <w:rFonts w:eastAsia="Times New Roman 2"/>
                <w:szCs w:val="26"/>
              </w:rPr>
              <w:t>Tài khoản mới được ghi nhận vào hệ thống phòng khám nha khoa thành công với trạng thái hoạt động.</w:t>
            </w:r>
          </w:p>
        </w:tc>
      </w:tr>
      <w:tr w:rsidR="009054D8" w:rsidRPr="003C1741" w14:paraId="26493013" w14:textId="77777777" w:rsidTr="00C14441">
        <w:tc>
          <w:tcPr>
            <w:tcW w:w="0" w:type="auto"/>
            <w:gridSpan w:val="2"/>
            <w:hideMark/>
          </w:tcPr>
          <w:p w14:paraId="1A89748E" w14:textId="6C2723CD"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CHÍNH (Basic flows) </w:t>
            </w:r>
            <w:r>
              <w:rPr>
                <w:rFonts w:eastAsia="Times New Roman 2"/>
                <w:szCs w:val="26"/>
              </w:rPr>
              <w:t xml:space="preserve"> </w:t>
            </w:r>
          </w:p>
        </w:tc>
      </w:tr>
      <w:tr w:rsidR="009054D8" w:rsidRPr="003C1741" w14:paraId="7CBA74F0" w14:textId="77777777" w:rsidTr="00C14441">
        <w:tc>
          <w:tcPr>
            <w:tcW w:w="0" w:type="auto"/>
            <w:hideMark/>
          </w:tcPr>
          <w:p w14:paraId="60C5FD2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268CA59E"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58F0339C" w14:textId="77777777" w:rsidTr="00C14441">
        <w:tc>
          <w:tcPr>
            <w:tcW w:w="0" w:type="auto"/>
            <w:hideMark/>
          </w:tcPr>
          <w:p w14:paraId="18251386" w14:textId="77777777" w:rsidR="009054D8" w:rsidRPr="003C1741" w:rsidRDefault="009054D8" w:rsidP="00C14441">
            <w:pPr>
              <w:spacing w:before="0"/>
              <w:ind w:firstLine="0"/>
              <w:rPr>
                <w:rFonts w:eastAsia="Times New Roman 2"/>
                <w:szCs w:val="26"/>
              </w:rPr>
            </w:pPr>
            <w:r w:rsidRPr="003C1741">
              <w:rPr>
                <w:rFonts w:eastAsia="Times New Roman 2"/>
                <w:szCs w:val="26"/>
              </w:rPr>
              <w:lastRenderedPageBreak/>
              <w:t>1. Admin thực hiện hành động nhấp vào nút Thêm mới tài khoản trên giao diện.</w:t>
            </w:r>
          </w:p>
        </w:tc>
        <w:tc>
          <w:tcPr>
            <w:tcW w:w="0" w:type="auto"/>
            <w:hideMark/>
          </w:tcPr>
          <w:p w14:paraId="616ACABA" w14:textId="77777777" w:rsidR="009054D8" w:rsidRPr="003C1741" w:rsidRDefault="009054D8" w:rsidP="00C14441">
            <w:pPr>
              <w:spacing w:before="0"/>
              <w:ind w:firstLine="0"/>
              <w:rPr>
                <w:rFonts w:eastAsia="Times New Roman 2"/>
                <w:szCs w:val="26"/>
              </w:rPr>
            </w:pPr>
          </w:p>
        </w:tc>
      </w:tr>
      <w:tr w:rsidR="009054D8" w:rsidRPr="003C1741" w14:paraId="551BFE25" w14:textId="77777777" w:rsidTr="00C14441">
        <w:tc>
          <w:tcPr>
            <w:tcW w:w="0" w:type="auto"/>
            <w:hideMark/>
          </w:tcPr>
          <w:p w14:paraId="11F8D30C" w14:textId="77777777" w:rsidR="009054D8" w:rsidRPr="003C1741" w:rsidRDefault="009054D8" w:rsidP="00C14441">
            <w:pPr>
              <w:spacing w:before="0"/>
              <w:ind w:firstLine="0"/>
              <w:rPr>
                <w:rFonts w:eastAsia="Times New Roman 2"/>
                <w:szCs w:val="26"/>
              </w:rPr>
            </w:pPr>
          </w:p>
        </w:tc>
        <w:tc>
          <w:tcPr>
            <w:tcW w:w="0" w:type="auto"/>
            <w:hideMark/>
          </w:tcPr>
          <w:p w14:paraId="11C53201" w14:textId="77777777" w:rsidR="009054D8" w:rsidRPr="003C1741" w:rsidRDefault="009054D8" w:rsidP="00C14441">
            <w:pPr>
              <w:spacing w:before="0"/>
              <w:ind w:firstLine="0"/>
              <w:rPr>
                <w:rFonts w:eastAsia="Times New Roman 2"/>
                <w:szCs w:val="26"/>
              </w:rPr>
            </w:pPr>
            <w:r w:rsidRPr="003C1741">
              <w:rPr>
                <w:rFonts w:eastAsia="Times New Roman 2"/>
                <w:szCs w:val="26"/>
              </w:rPr>
              <w:t>2. Hệ thống tiếp nhận và hiển thị form điền thông tin tài khoản mới với các trường dữ liệu trống.</w:t>
            </w:r>
          </w:p>
        </w:tc>
      </w:tr>
      <w:tr w:rsidR="009054D8" w:rsidRPr="003C1741" w14:paraId="26467764" w14:textId="77777777" w:rsidTr="00C14441">
        <w:tc>
          <w:tcPr>
            <w:tcW w:w="0" w:type="auto"/>
            <w:hideMark/>
          </w:tcPr>
          <w:p w14:paraId="2DF1AA9C" w14:textId="77777777" w:rsidR="009054D8" w:rsidRPr="003C1741" w:rsidRDefault="009054D8" w:rsidP="00C14441">
            <w:pPr>
              <w:spacing w:before="0"/>
              <w:ind w:firstLine="0"/>
              <w:rPr>
                <w:rFonts w:eastAsia="Times New Roman 2"/>
                <w:szCs w:val="26"/>
              </w:rPr>
            </w:pPr>
            <w:r w:rsidRPr="003C1741">
              <w:rPr>
                <w:rFonts w:eastAsia="Times New Roman 2"/>
                <w:szCs w:val="26"/>
              </w:rPr>
              <w:t>3. Admin thực hiện điền thông tin vào form (bao gồm các trường Tên đăng nhập, Mật khẩu, Vai trò làm việc).</w:t>
            </w:r>
          </w:p>
        </w:tc>
        <w:tc>
          <w:tcPr>
            <w:tcW w:w="0" w:type="auto"/>
            <w:hideMark/>
          </w:tcPr>
          <w:p w14:paraId="2B2ADBFE" w14:textId="77777777" w:rsidR="009054D8" w:rsidRPr="003C1741" w:rsidRDefault="009054D8" w:rsidP="00C14441">
            <w:pPr>
              <w:spacing w:before="0"/>
              <w:ind w:firstLine="0"/>
              <w:rPr>
                <w:rFonts w:eastAsia="Times New Roman 2"/>
                <w:szCs w:val="26"/>
              </w:rPr>
            </w:pPr>
          </w:p>
        </w:tc>
      </w:tr>
      <w:tr w:rsidR="009054D8" w:rsidRPr="003C1741" w14:paraId="07380CA8" w14:textId="77777777" w:rsidTr="00C14441">
        <w:tc>
          <w:tcPr>
            <w:tcW w:w="0" w:type="auto"/>
            <w:hideMark/>
          </w:tcPr>
          <w:p w14:paraId="785F022E" w14:textId="77777777" w:rsidR="009054D8" w:rsidRPr="003C1741" w:rsidRDefault="009054D8" w:rsidP="00C14441">
            <w:pPr>
              <w:spacing w:before="0"/>
              <w:ind w:firstLine="0"/>
              <w:rPr>
                <w:rFonts w:eastAsia="Times New Roman 2"/>
                <w:szCs w:val="26"/>
              </w:rPr>
            </w:pPr>
            <w:r w:rsidRPr="003C1741">
              <w:rPr>
                <w:rFonts w:eastAsia="Times New Roman 2"/>
                <w:szCs w:val="26"/>
              </w:rPr>
              <w:t>4. Admin nhấn nút Lưu thông tin dữ liệu.</w:t>
            </w:r>
          </w:p>
        </w:tc>
        <w:tc>
          <w:tcPr>
            <w:tcW w:w="0" w:type="auto"/>
            <w:hideMark/>
          </w:tcPr>
          <w:p w14:paraId="6FE38A28" w14:textId="77777777" w:rsidR="009054D8" w:rsidRPr="003C1741" w:rsidRDefault="009054D8" w:rsidP="00C14441">
            <w:pPr>
              <w:spacing w:before="0"/>
              <w:ind w:firstLine="0"/>
              <w:rPr>
                <w:rFonts w:eastAsia="Times New Roman 2"/>
                <w:szCs w:val="26"/>
              </w:rPr>
            </w:pPr>
          </w:p>
        </w:tc>
      </w:tr>
      <w:tr w:rsidR="009054D8" w:rsidRPr="003C1741" w14:paraId="192F32D3" w14:textId="77777777" w:rsidTr="00C14441">
        <w:tc>
          <w:tcPr>
            <w:tcW w:w="0" w:type="auto"/>
            <w:hideMark/>
          </w:tcPr>
          <w:p w14:paraId="0C4A40B5" w14:textId="77777777" w:rsidR="009054D8" w:rsidRPr="003C1741" w:rsidRDefault="009054D8" w:rsidP="00C14441">
            <w:pPr>
              <w:spacing w:before="0"/>
              <w:ind w:firstLine="0"/>
              <w:rPr>
                <w:rFonts w:eastAsia="Times New Roman 2"/>
                <w:szCs w:val="26"/>
              </w:rPr>
            </w:pPr>
          </w:p>
        </w:tc>
        <w:tc>
          <w:tcPr>
            <w:tcW w:w="0" w:type="auto"/>
            <w:hideMark/>
          </w:tcPr>
          <w:p w14:paraId="17A111A9" w14:textId="77777777" w:rsidR="009054D8" w:rsidRPr="003C1741" w:rsidRDefault="009054D8" w:rsidP="00C14441">
            <w:pPr>
              <w:spacing w:before="0"/>
              <w:ind w:firstLine="0"/>
              <w:rPr>
                <w:rFonts w:eastAsia="Times New Roman 2"/>
                <w:szCs w:val="26"/>
              </w:rPr>
            </w:pPr>
            <w:r w:rsidRPr="003C1741">
              <w:rPr>
                <w:rFonts w:eastAsia="Times New Roman 2"/>
                <w:szCs w:val="26"/>
              </w:rPr>
              <w:t>5. Hệ thống kiểm tra tính hợp lệ về cấu trúc định dạng và kiểm tra trùng lặp dữ liệu.</w:t>
            </w:r>
          </w:p>
        </w:tc>
      </w:tr>
      <w:tr w:rsidR="009054D8" w:rsidRPr="003C1741" w14:paraId="3B40141E" w14:textId="77777777" w:rsidTr="00C14441">
        <w:tc>
          <w:tcPr>
            <w:tcW w:w="0" w:type="auto"/>
            <w:hideMark/>
          </w:tcPr>
          <w:p w14:paraId="42BD857F" w14:textId="77777777" w:rsidR="009054D8" w:rsidRPr="003C1741" w:rsidRDefault="009054D8" w:rsidP="00C14441">
            <w:pPr>
              <w:spacing w:before="0"/>
              <w:ind w:firstLine="0"/>
              <w:rPr>
                <w:rFonts w:eastAsia="Times New Roman 2"/>
                <w:szCs w:val="26"/>
              </w:rPr>
            </w:pPr>
          </w:p>
        </w:tc>
        <w:tc>
          <w:tcPr>
            <w:tcW w:w="0" w:type="auto"/>
            <w:hideMark/>
          </w:tcPr>
          <w:p w14:paraId="7BB71F7E" w14:textId="77777777" w:rsidR="009054D8" w:rsidRPr="003C1741" w:rsidRDefault="009054D8" w:rsidP="00C14441">
            <w:pPr>
              <w:spacing w:before="0"/>
              <w:ind w:firstLine="0"/>
              <w:rPr>
                <w:rFonts w:eastAsia="Times New Roman 2"/>
                <w:szCs w:val="26"/>
              </w:rPr>
            </w:pPr>
            <w:r w:rsidRPr="003C1741">
              <w:rPr>
                <w:rFonts w:eastAsia="Times New Roman 2"/>
                <w:szCs w:val="26"/>
              </w:rPr>
              <w:t>6. Hệ thống thiết lập trạng thái tài khoản là “Hoạt động”.</w:t>
            </w:r>
          </w:p>
        </w:tc>
      </w:tr>
      <w:tr w:rsidR="009054D8" w:rsidRPr="003C1741" w14:paraId="43D99AA4" w14:textId="77777777" w:rsidTr="00C14441">
        <w:tc>
          <w:tcPr>
            <w:tcW w:w="0" w:type="auto"/>
            <w:hideMark/>
          </w:tcPr>
          <w:p w14:paraId="245099BE" w14:textId="77777777" w:rsidR="009054D8" w:rsidRPr="003C1741" w:rsidRDefault="009054D8" w:rsidP="00C14441">
            <w:pPr>
              <w:spacing w:before="0"/>
              <w:ind w:firstLine="0"/>
              <w:rPr>
                <w:rFonts w:eastAsia="Times New Roman 2"/>
                <w:szCs w:val="26"/>
              </w:rPr>
            </w:pPr>
          </w:p>
        </w:tc>
        <w:tc>
          <w:tcPr>
            <w:tcW w:w="0" w:type="auto"/>
            <w:hideMark/>
          </w:tcPr>
          <w:p w14:paraId="4326D581" w14:textId="77777777" w:rsidR="009054D8" w:rsidRPr="003C1741" w:rsidRDefault="009054D8" w:rsidP="00C14441">
            <w:pPr>
              <w:spacing w:before="0"/>
              <w:ind w:firstLine="0"/>
              <w:rPr>
                <w:rFonts w:eastAsia="Times New Roman 2"/>
                <w:szCs w:val="26"/>
              </w:rPr>
            </w:pPr>
            <w:r w:rsidRPr="003C1741">
              <w:rPr>
                <w:rFonts w:eastAsia="Times New Roman 2"/>
                <w:szCs w:val="26"/>
              </w:rPr>
              <w:t>7. Hệ thống thực hiện lưu dữ liệu vào CSDL.</w:t>
            </w:r>
          </w:p>
        </w:tc>
      </w:tr>
      <w:tr w:rsidR="009054D8" w:rsidRPr="003C1741" w14:paraId="649367B8" w14:textId="77777777" w:rsidTr="00C14441">
        <w:tc>
          <w:tcPr>
            <w:tcW w:w="0" w:type="auto"/>
            <w:hideMark/>
          </w:tcPr>
          <w:p w14:paraId="0E0E6B2F" w14:textId="77777777" w:rsidR="009054D8" w:rsidRPr="003C1741" w:rsidRDefault="009054D8" w:rsidP="00C14441">
            <w:pPr>
              <w:spacing w:before="0"/>
              <w:ind w:firstLine="0"/>
              <w:rPr>
                <w:rFonts w:eastAsia="Times New Roman 2"/>
                <w:szCs w:val="26"/>
              </w:rPr>
            </w:pPr>
          </w:p>
        </w:tc>
        <w:tc>
          <w:tcPr>
            <w:tcW w:w="0" w:type="auto"/>
            <w:hideMark/>
          </w:tcPr>
          <w:p w14:paraId="5A32A93D" w14:textId="77777777" w:rsidR="009054D8" w:rsidRPr="003C1741" w:rsidRDefault="009054D8" w:rsidP="00C14441">
            <w:pPr>
              <w:spacing w:before="0"/>
              <w:ind w:firstLine="0"/>
              <w:rPr>
                <w:rFonts w:eastAsia="Times New Roman 2"/>
                <w:szCs w:val="26"/>
              </w:rPr>
            </w:pPr>
            <w:r w:rsidRPr="003C1741">
              <w:rPr>
                <w:rFonts w:eastAsia="Times New Roman 2"/>
                <w:szCs w:val="26"/>
              </w:rPr>
              <w:t>8. Hệ thống thông báo “Thêm tài khoản thành công”.</w:t>
            </w:r>
          </w:p>
        </w:tc>
      </w:tr>
      <w:tr w:rsidR="009054D8" w:rsidRPr="003C1741" w14:paraId="1DF856FD" w14:textId="77777777" w:rsidTr="00C14441">
        <w:tc>
          <w:tcPr>
            <w:tcW w:w="0" w:type="auto"/>
            <w:gridSpan w:val="2"/>
            <w:hideMark/>
          </w:tcPr>
          <w:p w14:paraId="05FEE087" w14:textId="1FA71FC0"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PHỤ (Alternative Flows) </w:t>
            </w:r>
            <w:r>
              <w:rPr>
                <w:rFonts w:eastAsia="Times New Roman 2"/>
                <w:szCs w:val="26"/>
              </w:rPr>
              <w:t xml:space="preserve"> </w:t>
            </w:r>
          </w:p>
        </w:tc>
      </w:tr>
      <w:tr w:rsidR="009054D8" w:rsidRPr="003C1741" w14:paraId="51AD131C" w14:textId="77777777" w:rsidTr="00C14441">
        <w:tc>
          <w:tcPr>
            <w:tcW w:w="0" w:type="auto"/>
            <w:hideMark/>
          </w:tcPr>
          <w:p w14:paraId="5B2DE76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0B1221F3"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742094C2" w14:textId="77777777" w:rsidTr="00C14441">
        <w:tc>
          <w:tcPr>
            <w:tcW w:w="0" w:type="auto"/>
            <w:hideMark/>
          </w:tcPr>
          <w:p w14:paraId="77C2FCF9" w14:textId="77777777" w:rsidR="009054D8" w:rsidRPr="003C1741" w:rsidRDefault="009054D8" w:rsidP="00C14441">
            <w:pPr>
              <w:spacing w:before="0"/>
              <w:ind w:firstLine="0"/>
              <w:rPr>
                <w:rFonts w:eastAsia="Times New Roman 2"/>
                <w:szCs w:val="26"/>
              </w:rPr>
            </w:pPr>
          </w:p>
        </w:tc>
        <w:tc>
          <w:tcPr>
            <w:tcW w:w="0" w:type="auto"/>
            <w:hideMark/>
          </w:tcPr>
          <w:p w14:paraId="0E6FDA91" w14:textId="77777777" w:rsidR="009054D8" w:rsidRPr="003C1741" w:rsidRDefault="009054D8" w:rsidP="00C14441">
            <w:pPr>
              <w:spacing w:before="0"/>
              <w:ind w:firstLine="0"/>
              <w:rPr>
                <w:rFonts w:eastAsia="Times New Roman 2"/>
                <w:szCs w:val="26"/>
              </w:rPr>
            </w:pPr>
            <w:r w:rsidRPr="003C1741">
              <w:rPr>
                <w:rFonts w:eastAsia="Times New Roman 2"/>
                <w:szCs w:val="26"/>
              </w:rPr>
              <w:t>5.1 Hệ thống thông báo thông tin định danh bị trùng hoặc dữ liệu bắt buộc để trống.</w:t>
            </w:r>
          </w:p>
        </w:tc>
      </w:tr>
      <w:tr w:rsidR="009054D8" w:rsidRPr="003C1741" w14:paraId="76C9F548" w14:textId="77777777" w:rsidTr="00C14441">
        <w:tc>
          <w:tcPr>
            <w:tcW w:w="0" w:type="auto"/>
            <w:hideMark/>
          </w:tcPr>
          <w:p w14:paraId="20F7DD80" w14:textId="77777777" w:rsidR="009054D8" w:rsidRPr="003C1741" w:rsidRDefault="009054D8" w:rsidP="00C14441">
            <w:pPr>
              <w:spacing w:before="0"/>
              <w:ind w:firstLine="0"/>
              <w:rPr>
                <w:rFonts w:eastAsia="Times New Roman 2"/>
                <w:szCs w:val="26"/>
              </w:rPr>
            </w:pPr>
            <w:r w:rsidRPr="003C1741">
              <w:rPr>
                <w:rFonts w:eastAsia="Times New Roman 2"/>
                <w:szCs w:val="26"/>
              </w:rPr>
              <w:t>5.2 Admin thực hiện sửa lại các trường thông tin lỗi trên giao diện form ở bước 3.</w:t>
            </w:r>
          </w:p>
        </w:tc>
        <w:tc>
          <w:tcPr>
            <w:tcW w:w="0" w:type="auto"/>
            <w:hideMark/>
          </w:tcPr>
          <w:p w14:paraId="5FF93743" w14:textId="77777777" w:rsidR="009054D8" w:rsidRPr="003C1741" w:rsidRDefault="009054D8" w:rsidP="00C14441">
            <w:pPr>
              <w:spacing w:before="0"/>
              <w:ind w:firstLine="0"/>
              <w:rPr>
                <w:rFonts w:eastAsia="Times New Roman 2"/>
                <w:szCs w:val="26"/>
              </w:rPr>
            </w:pPr>
          </w:p>
        </w:tc>
      </w:tr>
    </w:tbl>
    <w:p w14:paraId="45E1C051" w14:textId="35785B8F" w:rsidR="00547FB5" w:rsidRDefault="00547FB5" w:rsidP="00812ACB">
      <w:pPr>
        <w:ind w:firstLine="0"/>
        <w:rPr>
          <w:rFonts w:eastAsia="Times New Roman 2"/>
          <w:i/>
          <w:iCs/>
          <w:szCs w:val="26"/>
        </w:rPr>
      </w:pPr>
      <w:r w:rsidRPr="008971BF">
        <w:rPr>
          <w:rFonts w:eastAsia="Times New Roman 2"/>
          <w:i/>
          <w:iCs/>
          <w:szCs w:val="26"/>
        </w:rPr>
        <w:t>b. Activity Diagram</w:t>
      </w:r>
    </w:p>
    <w:p w14:paraId="6973156E" w14:textId="387E6ACC" w:rsidR="004321A4" w:rsidRPr="008971BF" w:rsidRDefault="004321A4" w:rsidP="004321A4">
      <w:pPr>
        <w:ind w:firstLine="0"/>
        <w:jc w:val="center"/>
        <w:rPr>
          <w:rFonts w:eastAsia="Times New Roman 2"/>
          <w:szCs w:val="26"/>
        </w:rPr>
      </w:pPr>
      <w:r w:rsidRPr="004321A4">
        <w:rPr>
          <w:rFonts w:eastAsia="Times New Roman 2"/>
          <w:noProof/>
          <w:szCs w:val="26"/>
        </w:rPr>
        <w:lastRenderedPageBreak/>
        <w:drawing>
          <wp:inline distT="0" distB="0" distL="0" distR="0" wp14:anchorId="64D3E913" wp14:editId="6480B60D">
            <wp:extent cx="5986145" cy="4446905"/>
            <wp:effectExtent l="0" t="0" r="0" b="0"/>
            <wp:docPr id="106063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0207" name=""/>
                    <pic:cNvPicPr/>
                  </pic:nvPicPr>
                  <pic:blipFill>
                    <a:blip r:embed="rId21"/>
                    <a:stretch>
                      <a:fillRect/>
                    </a:stretch>
                  </pic:blipFill>
                  <pic:spPr>
                    <a:xfrm>
                      <a:off x="0" y="0"/>
                      <a:ext cx="5986145" cy="4446905"/>
                    </a:xfrm>
                    <a:prstGeom prst="rect">
                      <a:avLst/>
                    </a:prstGeom>
                  </pic:spPr>
                </pic:pic>
              </a:graphicData>
            </a:graphic>
          </wp:inline>
        </w:drawing>
      </w:r>
    </w:p>
    <w:p w14:paraId="009BAE49" w14:textId="77777777" w:rsidR="00547FB5" w:rsidRDefault="00547FB5" w:rsidP="00812ACB">
      <w:pPr>
        <w:ind w:firstLine="0"/>
        <w:rPr>
          <w:rFonts w:eastAsia="Times New Roman 2"/>
          <w:i/>
          <w:iCs/>
          <w:szCs w:val="26"/>
        </w:rPr>
      </w:pPr>
      <w:r w:rsidRPr="008971BF">
        <w:rPr>
          <w:rFonts w:eastAsia="Times New Roman 2"/>
          <w:i/>
          <w:iCs/>
          <w:szCs w:val="26"/>
        </w:rPr>
        <w:t>c. Sequence Diagram</w:t>
      </w:r>
    </w:p>
    <w:p w14:paraId="76B7E256" w14:textId="241A3254" w:rsidR="00B01FC7" w:rsidRPr="008971BF" w:rsidRDefault="003A13E1" w:rsidP="00812ACB">
      <w:pPr>
        <w:ind w:firstLine="0"/>
        <w:rPr>
          <w:rFonts w:eastAsia="Times New Roman 2"/>
          <w:szCs w:val="26"/>
        </w:rPr>
      </w:pPr>
      <w:r w:rsidRPr="003A13E1">
        <w:rPr>
          <w:rFonts w:eastAsia="Times New Roman 2"/>
          <w:noProof/>
          <w:szCs w:val="26"/>
        </w:rPr>
        <w:drawing>
          <wp:inline distT="0" distB="0" distL="0" distR="0" wp14:anchorId="1C0986E0" wp14:editId="5C98BB93">
            <wp:extent cx="5986145" cy="3290570"/>
            <wp:effectExtent l="0" t="0" r="0" b="5080"/>
            <wp:docPr id="15768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2104" name=""/>
                    <pic:cNvPicPr/>
                  </pic:nvPicPr>
                  <pic:blipFill>
                    <a:blip r:embed="rId22"/>
                    <a:stretch>
                      <a:fillRect/>
                    </a:stretch>
                  </pic:blipFill>
                  <pic:spPr>
                    <a:xfrm>
                      <a:off x="0" y="0"/>
                      <a:ext cx="5986145" cy="3290570"/>
                    </a:xfrm>
                    <a:prstGeom prst="rect">
                      <a:avLst/>
                    </a:prstGeom>
                  </pic:spPr>
                </pic:pic>
              </a:graphicData>
            </a:graphic>
          </wp:inline>
        </w:drawing>
      </w:r>
    </w:p>
    <w:p w14:paraId="207DB785" w14:textId="4171E458" w:rsidR="00547FB5" w:rsidRPr="008971BF" w:rsidRDefault="00E920FA" w:rsidP="00812ACB">
      <w:pPr>
        <w:ind w:firstLine="0"/>
        <w:rPr>
          <w:rFonts w:eastAsia="Times New Roman 2"/>
          <w:szCs w:val="26"/>
        </w:rPr>
      </w:pPr>
      <w:r>
        <w:rPr>
          <w:rFonts w:eastAsia="Times New Roman 2"/>
          <w:b/>
          <w:bCs/>
          <w:szCs w:val="26"/>
        </w:rPr>
        <w:lastRenderedPageBreak/>
        <w:t>2</w:t>
      </w:r>
      <w:r w:rsidR="00547FB5" w:rsidRPr="008971BF">
        <w:rPr>
          <w:rFonts w:eastAsia="Times New Roman 2"/>
          <w:b/>
          <w:bCs/>
          <w:szCs w:val="26"/>
        </w:rPr>
        <w:t>. UC014_Thêm mới hồ sơ nhân viên</w:t>
      </w:r>
    </w:p>
    <w:p w14:paraId="11F619E0" w14:textId="77777777" w:rsidR="00547FB5" w:rsidRDefault="00547FB5" w:rsidP="00812ACB">
      <w:pPr>
        <w:ind w:firstLine="0"/>
        <w:rPr>
          <w:rFonts w:eastAsia="Times New Roman 2"/>
          <w:i/>
          <w:iCs/>
          <w:szCs w:val="26"/>
          <w:lang w:val="vi-VN"/>
        </w:rPr>
      </w:pPr>
      <w:r w:rsidRPr="008971BF">
        <w:rPr>
          <w:rFonts w:eastAsia="Times New Roman 2"/>
          <w:i/>
          <w:iCs/>
          <w:szCs w:val="26"/>
        </w:rPr>
        <w:t>a. Mô tả use case UC014</w:t>
      </w:r>
    </w:p>
    <w:tbl>
      <w:tblPr>
        <w:tblStyle w:val="TableTheme"/>
        <w:tblW w:w="0" w:type="auto"/>
        <w:tblLook w:val="04A0" w:firstRow="1" w:lastRow="0" w:firstColumn="1" w:lastColumn="0" w:noHBand="0" w:noVBand="1"/>
      </w:tblPr>
      <w:tblGrid>
        <w:gridCol w:w="3681"/>
        <w:gridCol w:w="5736"/>
      </w:tblGrid>
      <w:tr w:rsidR="009054D8" w:rsidRPr="009054D8" w14:paraId="09171DC9" w14:textId="77777777" w:rsidTr="009054D8">
        <w:tc>
          <w:tcPr>
            <w:tcW w:w="0" w:type="auto"/>
            <w:gridSpan w:val="2"/>
            <w:hideMark/>
          </w:tcPr>
          <w:p w14:paraId="0BCE6C22" w14:textId="0FCE24F8" w:rsidR="009054D8" w:rsidRPr="009054D8" w:rsidRDefault="009054D8" w:rsidP="009054D8">
            <w:pPr>
              <w:spacing w:before="0"/>
              <w:ind w:firstLine="0"/>
              <w:rPr>
                <w:rFonts w:eastAsia="Times New Roman 2"/>
                <w:szCs w:val="26"/>
              </w:rPr>
            </w:pPr>
            <w:r w:rsidRPr="009054D8">
              <w:rPr>
                <w:rFonts w:eastAsia="Times New Roman 2"/>
                <w:szCs w:val="26"/>
              </w:rPr>
              <w:t>Use case:{UC014_Thêm mới hồ sơ nhân viên}</w:t>
            </w:r>
          </w:p>
        </w:tc>
      </w:tr>
      <w:tr w:rsidR="009054D8" w:rsidRPr="009054D8" w14:paraId="2BD1CE27" w14:textId="77777777" w:rsidTr="009054D8">
        <w:tc>
          <w:tcPr>
            <w:tcW w:w="3681" w:type="dxa"/>
            <w:hideMark/>
          </w:tcPr>
          <w:p w14:paraId="56DE5BCB"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5736" w:type="dxa"/>
            <w:hideMark/>
          </w:tcPr>
          <w:p w14:paraId="2B74684B" w14:textId="77777777" w:rsidR="009054D8" w:rsidRPr="009054D8" w:rsidRDefault="009054D8" w:rsidP="009054D8">
            <w:pPr>
              <w:spacing w:before="0"/>
              <w:ind w:firstLine="0"/>
              <w:rPr>
                <w:rFonts w:eastAsia="Times New Roman 2"/>
                <w:szCs w:val="26"/>
              </w:rPr>
            </w:pPr>
            <w:r w:rsidRPr="009054D8">
              <w:rPr>
                <w:rFonts w:eastAsia="Times New Roman 2"/>
                <w:szCs w:val="26"/>
              </w:rPr>
              <w:t>Lưu trữ thông tin của một nhân sự mới vào hệ thống phòng khám.</w:t>
            </w:r>
          </w:p>
        </w:tc>
      </w:tr>
      <w:tr w:rsidR="009054D8" w:rsidRPr="009054D8" w14:paraId="2552F935" w14:textId="77777777" w:rsidTr="009054D8">
        <w:tc>
          <w:tcPr>
            <w:tcW w:w="3681" w:type="dxa"/>
            <w:hideMark/>
          </w:tcPr>
          <w:p w14:paraId="2ADE7DE5"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5736" w:type="dxa"/>
            <w:hideMark/>
          </w:tcPr>
          <w:p w14:paraId="349077DC" w14:textId="77777777" w:rsidR="009054D8" w:rsidRPr="009054D8" w:rsidRDefault="009054D8" w:rsidP="009054D8">
            <w:pPr>
              <w:spacing w:before="0"/>
              <w:ind w:firstLine="0"/>
              <w:rPr>
                <w:rFonts w:eastAsia="Times New Roman 2"/>
                <w:szCs w:val="26"/>
              </w:rPr>
            </w:pPr>
            <w:r w:rsidRPr="009054D8">
              <w:rPr>
                <w:rFonts w:eastAsia="Times New Roman 2"/>
                <w:szCs w:val="26"/>
              </w:rPr>
              <w:t>Chức năng cho phép tạo hồ sơ nhân sự mới, hệ thống sẽ ràng buộc kiểm tra để đảm bảo mã nhân viên không được trùng lặp.</w:t>
            </w:r>
          </w:p>
        </w:tc>
      </w:tr>
      <w:tr w:rsidR="009054D8" w:rsidRPr="009054D8" w14:paraId="3EB00E7D" w14:textId="77777777" w:rsidTr="009054D8">
        <w:tc>
          <w:tcPr>
            <w:tcW w:w="3681" w:type="dxa"/>
            <w:hideMark/>
          </w:tcPr>
          <w:p w14:paraId="7B2F284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w:t>
            </w:r>
          </w:p>
        </w:tc>
        <w:tc>
          <w:tcPr>
            <w:tcW w:w="5736" w:type="dxa"/>
            <w:hideMark/>
          </w:tcPr>
          <w:p w14:paraId="5B289384"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w:t>
            </w:r>
          </w:p>
        </w:tc>
      </w:tr>
      <w:tr w:rsidR="009054D8" w:rsidRPr="009054D8" w14:paraId="5474CEFA" w14:textId="77777777" w:rsidTr="009054D8">
        <w:tc>
          <w:tcPr>
            <w:tcW w:w="3681" w:type="dxa"/>
            <w:hideMark/>
          </w:tcPr>
          <w:p w14:paraId="03289B9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5736" w:type="dxa"/>
            <w:hideMark/>
          </w:tcPr>
          <w:p w14:paraId="47E5C2F3"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 đang truy cập ở giao diện Quản lý thông tin nhân viên.</w:t>
            </w:r>
          </w:p>
        </w:tc>
      </w:tr>
      <w:tr w:rsidR="009054D8" w:rsidRPr="009054D8" w14:paraId="7039DC3D" w14:textId="77777777" w:rsidTr="009054D8">
        <w:tc>
          <w:tcPr>
            <w:tcW w:w="3681" w:type="dxa"/>
            <w:hideMark/>
          </w:tcPr>
          <w:p w14:paraId="2035307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5736" w:type="dxa"/>
            <w:hideMark/>
          </w:tcPr>
          <w:p w14:paraId="33918220" w14:textId="77777777" w:rsidR="009054D8" w:rsidRPr="009054D8" w:rsidRDefault="009054D8" w:rsidP="009054D8">
            <w:pPr>
              <w:spacing w:before="0"/>
              <w:ind w:firstLine="0"/>
              <w:rPr>
                <w:rFonts w:eastAsia="Times New Roman 2"/>
                <w:szCs w:val="26"/>
              </w:rPr>
            </w:pPr>
            <w:r w:rsidRPr="009054D8">
              <w:rPr>
                <w:rFonts w:eastAsia="Times New Roman 2"/>
                <w:szCs w:val="26"/>
              </w:rPr>
              <w:t>Hồ sơ nhân viên mới được tạo và lưu thành công vào cơ sở dữ liệu.</w:t>
            </w:r>
          </w:p>
        </w:tc>
      </w:tr>
      <w:tr w:rsidR="009054D8" w:rsidRPr="009054D8" w14:paraId="7329F826" w14:textId="77777777" w:rsidTr="009054D8">
        <w:tc>
          <w:tcPr>
            <w:tcW w:w="0" w:type="auto"/>
            <w:gridSpan w:val="2"/>
            <w:hideMark/>
          </w:tcPr>
          <w:p w14:paraId="34351316" w14:textId="197C4B73" w:rsidR="009054D8" w:rsidRPr="009054D8" w:rsidRDefault="009054D8" w:rsidP="009054D8">
            <w:pPr>
              <w:spacing w:before="0"/>
              <w:ind w:firstLine="0"/>
              <w:rPr>
                <w:rFonts w:eastAsia="Times New Roman 2"/>
                <w:szCs w:val="26"/>
              </w:rPr>
            </w:pPr>
            <w:r>
              <w:rPr>
                <w:rFonts w:eastAsia="Times New Roman 2"/>
                <w:szCs w:val="26"/>
              </w:rPr>
              <w:t xml:space="preserve"> </w:t>
            </w:r>
            <w:r w:rsidRPr="009054D8">
              <w:rPr>
                <w:rFonts w:eastAsia="Times New Roman 2"/>
                <w:szCs w:val="26"/>
              </w:rPr>
              <w:t xml:space="preserve"> LUỒNG SỰ KIỆN CHÍNH (Basic flows) </w:t>
            </w:r>
            <w:r>
              <w:rPr>
                <w:rFonts w:eastAsia="Times New Roman 2"/>
                <w:szCs w:val="26"/>
              </w:rPr>
              <w:t xml:space="preserve"> </w:t>
            </w:r>
          </w:p>
        </w:tc>
      </w:tr>
      <w:tr w:rsidR="009054D8" w:rsidRPr="009054D8" w14:paraId="71542B89" w14:textId="77777777" w:rsidTr="009054D8">
        <w:tc>
          <w:tcPr>
            <w:tcW w:w="3681" w:type="dxa"/>
            <w:hideMark/>
          </w:tcPr>
          <w:p w14:paraId="2C21BCBF"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2552B771"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56E9BD06" w14:textId="77777777" w:rsidTr="009054D8">
        <w:tc>
          <w:tcPr>
            <w:tcW w:w="3681" w:type="dxa"/>
            <w:hideMark/>
          </w:tcPr>
          <w:p w14:paraId="45171D88" w14:textId="77777777" w:rsidR="009054D8" w:rsidRPr="009054D8" w:rsidRDefault="009054D8" w:rsidP="009054D8">
            <w:pPr>
              <w:spacing w:before="0"/>
              <w:ind w:firstLine="0"/>
              <w:rPr>
                <w:rFonts w:eastAsia="Times New Roman 2"/>
                <w:szCs w:val="26"/>
              </w:rPr>
            </w:pPr>
            <w:r w:rsidRPr="009054D8">
              <w:rPr>
                <w:rFonts w:eastAsia="Times New Roman 2"/>
                <w:szCs w:val="26"/>
              </w:rPr>
              <w:t>1. Quản lý chọn nút "Thêm mới" trên giao diện danh sách</w:t>
            </w:r>
          </w:p>
        </w:tc>
        <w:tc>
          <w:tcPr>
            <w:tcW w:w="5736" w:type="dxa"/>
            <w:hideMark/>
          </w:tcPr>
          <w:p w14:paraId="22D4C080" w14:textId="77777777" w:rsidR="009054D8" w:rsidRPr="009054D8" w:rsidRDefault="009054D8" w:rsidP="009054D8">
            <w:pPr>
              <w:spacing w:before="0"/>
              <w:ind w:firstLine="0"/>
              <w:rPr>
                <w:rFonts w:eastAsia="Times New Roman 2"/>
                <w:szCs w:val="26"/>
              </w:rPr>
            </w:pPr>
          </w:p>
        </w:tc>
      </w:tr>
      <w:tr w:rsidR="009054D8" w:rsidRPr="009054D8" w14:paraId="6EF3CEAE" w14:textId="77777777" w:rsidTr="009054D8">
        <w:tc>
          <w:tcPr>
            <w:tcW w:w="3681" w:type="dxa"/>
            <w:hideMark/>
          </w:tcPr>
          <w:p w14:paraId="600576CE" w14:textId="77777777" w:rsidR="009054D8" w:rsidRPr="009054D8" w:rsidRDefault="009054D8" w:rsidP="009054D8">
            <w:pPr>
              <w:spacing w:before="0"/>
              <w:ind w:firstLine="0"/>
              <w:rPr>
                <w:rFonts w:eastAsia="Times New Roman 2"/>
                <w:szCs w:val="26"/>
              </w:rPr>
            </w:pPr>
          </w:p>
        </w:tc>
        <w:tc>
          <w:tcPr>
            <w:tcW w:w="5736" w:type="dxa"/>
            <w:hideMark/>
          </w:tcPr>
          <w:p w14:paraId="4CAB9EB1"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form nhập thông tin nhân sự</w:t>
            </w:r>
          </w:p>
        </w:tc>
      </w:tr>
      <w:tr w:rsidR="009054D8" w:rsidRPr="009054D8" w14:paraId="6B63F16B" w14:textId="77777777" w:rsidTr="009054D8">
        <w:tc>
          <w:tcPr>
            <w:tcW w:w="3681" w:type="dxa"/>
            <w:hideMark/>
          </w:tcPr>
          <w:p w14:paraId="1A4CD602" w14:textId="77777777" w:rsidR="009054D8" w:rsidRPr="009054D8" w:rsidRDefault="009054D8" w:rsidP="009054D8">
            <w:pPr>
              <w:spacing w:before="0"/>
              <w:ind w:firstLine="0"/>
              <w:rPr>
                <w:rFonts w:eastAsia="Times New Roman 2"/>
                <w:szCs w:val="26"/>
              </w:rPr>
            </w:pPr>
            <w:r w:rsidRPr="009054D8">
              <w:rPr>
                <w:rFonts w:eastAsia="Times New Roman 2"/>
                <w:szCs w:val="26"/>
              </w:rPr>
              <w:t>3. Quản lý điền đầy đủ thông tin</w:t>
            </w:r>
          </w:p>
        </w:tc>
        <w:tc>
          <w:tcPr>
            <w:tcW w:w="5736" w:type="dxa"/>
            <w:hideMark/>
          </w:tcPr>
          <w:p w14:paraId="10BADAAE" w14:textId="77777777" w:rsidR="009054D8" w:rsidRPr="009054D8" w:rsidRDefault="009054D8" w:rsidP="009054D8">
            <w:pPr>
              <w:spacing w:before="0"/>
              <w:ind w:firstLine="0"/>
              <w:rPr>
                <w:rFonts w:eastAsia="Times New Roman 2"/>
                <w:szCs w:val="26"/>
              </w:rPr>
            </w:pPr>
          </w:p>
        </w:tc>
      </w:tr>
      <w:tr w:rsidR="009054D8" w:rsidRPr="009054D8" w14:paraId="02931352" w14:textId="77777777" w:rsidTr="009054D8">
        <w:tc>
          <w:tcPr>
            <w:tcW w:w="3681" w:type="dxa"/>
            <w:hideMark/>
          </w:tcPr>
          <w:p w14:paraId="74317627" w14:textId="77777777" w:rsidR="009054D8" w:rsidRPr="009054D8" w:rsidRDefault="009054D8" w:rsidP="009054D8">
            <w:pPr>
              <w:spacing w:before="0"/>
              <w:ind w:firstLine="0"/>
              <w:rPr>
                <w:rFonts w:eastAsia="Times New Roman 2"/>
                <w:szCs w:val="26"/>
              </w:rPr>
            </w:pPr>
            <w:r w:rsidRPr="009054D8">
              <w:rPr>
                <w:rFonts w:eastAsia="Times New Roman 2"/>
                <w:szCs w:val="26"/>
              </w:rPr>
              <w:t>4. Quản lý nhấn "Lưu"</w:t>
            </w:r>
          </w:p>
        </w:tc>
        <w:tc>
          <w:tcPr>
            <w:tcW w:w="5736" w:type="dxa"/>
            <w:hideMark/>
          </w:tcPr>
          <w:p w14:paraId="288E9FBE" w14:textId="77777777" w:rsidR="009054D8" w:rsidRPr="009054D8" w:rsidRDefault="009054D8" w:rsidP="009054D8">
            <w:pPr>
              <w:spacing w:before="0"/>
              <w:ind w:firstLine="0"/>
              <w:rPr>
                <w:rFonts w:eastAsia="Times New Roman 2"/>
                <w:szCs w:val="26"/>
              </w:rPr>
            </w:pPr>
          </w:p>
        </w:tc>
      </w:tr>
      <w:tr w:rsidR="009054D8" w:rsidRPr="009054D8" w14:paraId="3D25C107" w14:textId="77777777" w:rsidTr="009054D8">
        <w:tc>
          <w:tcPr>
            <w:tcW w:w="3681" w:type="dxa"/>
            <w:hideMark/>
          </w:tcPr>
          <w:p w14:paraId="5F58D55A" w14:textId="77777777" w:rsidR="009054D8" w:rsidRPr="009054D8" w:rsidRDefault="009054D8" w:rsidP="009054D8">
            <w:pPr>
              <w:spacing w:before="0"/>
              <w:ind w:firstLine="0"/>
              <w:rPr>
                <w:rFonts w:eastAsia="Times New Roman 2"/>
                <w:szCs w:val="26"/>
              </w:rPr>
            </w:pPr>
          </w:p>
        </w:tc>
        <w:tc>
          <w:tcPr>
            <w:tcW w:w="5736" w:type="dxa"/>
            <w:hideMark/>
          </w:tcPr>
          <w:p w14:paraId="6DFDD01C" w14:textId="77777777" w:rsidR="009054D8" w:rsidRPr="009054D8" w:rsidRDefault="009054D8" w:rsidP="009054D8">
            <w:pPr>
              <w:spacing w:before="0"/>
              <w:ind w:firstLine="0"/>
              <w:rPr>
                <w:rFonts w:eastAsia="Times New Roman 2"/>
                <w:szCs w:val="26"/>
              </w:rPr>
            </w:pPr>
            <w:r w:rsidRPr="009054D8">
              <w:rPr>
                <w:rFonts w:eastAsia="Times New Roman 2"/>
                <w:szCs w:val="26"/>
              </w:rPr>
              <w:t>5. Hệ thống kiểm tra tính hợp lệ dữ liệu nhập</w:t>
            </w:r>
          </w:p>
        </w:tc>
      </w:tr>
      <w:tr w:rsidR="009054D8" w:rsidRPr="009054D8" w14:paraId="6FCDCDB7" w14:textId="77777777" w:rsidTr="009054D8">
        <w:tc>
          <w:tcPr>
            <w:tcW w:w="3681" w:type="dxa"/>
            <w:hideMark/>
          </w:tcPr>
          <w:p w14:paraId="6C6AF0F2" w14:textId="77777777" w:rsidR="009054D8" w:rsidRPr="009054D8" w:rsidRDefault="009054D8" w:rsidP="009054D8">
            <w:pPr>
              <w:spacing w:before="0"/>
              <w:ind w:firstLine="0"/>
              <w:rPr>
                <w:rFonts w:eastAsia="Times New Roman 2"/>
                <w:szCs w:val="26"/>
              </w:rPr>
            </w:pPr>
          </w:p>
        </w:tc>
        <w:tc>
          <w:tcPr>
            <w:tcW w:w="5736" w:type="dxa"/>
            <w:hideMark/>
          </w:tcPr>
          <w:p w14:paraId="5DAA7816" w14:textId="77777777" w:rsidR="009054D8" w:rsidRPr="009054D8" w:rsidRDefault="009054D8" w:rsidP="009054D8">
            <w:pPr>
              <w:spacing w:before="0"/>
              <w:ind w:firstLine="0"/>
              <w:rPr>
                <w:rFonts w:eastAsia="Times New Roman 2"/>
                <w:szCs w:val="26"/>
              </w:rPr>
            </w:pPr>
            <w:r w:rsidRPr="009054D8">
              <w:rPr>
                <w:rFonts w:eastAsia="Times New Roman 2"/>
                <w:szCs w:val="26"/>
              </w:rPr>
              <w:t>6. Hệ thống kiểm tra thông tin nhân sự</w:t>
            </w:r>
          </w:p>
        </w:tc>
      </w:tr>
      <w:tr w:rsidR="009054D8" w:rsidRPr="009054D8" w14:paraId="6F47837C" w14:textId="77777777" w:rsidTr="009054D8">
        <w:tc>
          <w:tcPr>
            <w:tcW w:w="3681" w:type="dxa"/>
            <w:hideMark/>
          </w:tcPr>
          <w:p w14:paraId="4559CAA2" w14:textId="77777777" w:rsidR="009054D8" w:rsidRPr="009054D8" w:rsidRDefault="009054D8" w:rsidP="009054D8">
            <w:pPr>
              <w:spacing w:before="0"/>
              <w:ind w:firstLine="0"/>
              <w:rPr>
                <w:rFonts w:eastAsia="Times New Roman 2"/>
                <w:szCs w:val="26"/>
              </w:rPr>
            </w:pPr>
          </w:p>
        </w:tc>
        <w:tc>
          <w:tcPr>
            <w:tcW w:w="5736" w:type="dxa"/>
            <w:hideMark/>
          </w:tcPr>
          <w:p w14:paraId="20BF8B16"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thêm dữ liệu mới vào cơ sở dữ liệu</w:t>
            </w:r>
          </w:p>
        </w:tc>
      </w:tr>
      <w:tr w:rsidR="009054D8" w:rsidRPr="009054D8" w14:paraId="17445167" w14:textId="77777777" w:rsidTr="009054D8">
        <w:tc>
          <w:tcPr>
            <w:tcW w:w="3681" w:type="dxa"/>
            <w:hideMark/>
          </w:tcPr>
          <w:p w14:paraId="258C2A9A" w14:textId="77777777" w:rsidR="009054D8" w:rsidRPr="009054D8" w:rsidRDefault="009054D8" w:rsidP="009054D8">
            <w:pPr>
              <w:spacing w:before="0"/>
              <w:ind w:firstLine="0"/>
              <w:rPr>
                <w:rFonts w:eastAsia="Times New Roman 2"/>
                <w:szCs w:val="26"/>
              </w:rPr>
            </w:pPr>
          </w:p>
        </w:tc>
        <w:tc>
          <w:tcPr>
            <w:tcW w:w="5736" w:type="dxa"/>
            <w:hideMark/>
          </w:tcPr>
          <w:p w14:paraId="0D4B27D8" w14:textId="77777777" w:rsidR="009054D8" w:rsidRPr="009054D8" w:rsidRDefault="009054D8" w:rsidP="009054D8">
            <w:pPr>
              <w:spacing w:before="0"/>
              <w:ind w:firstLine="0"/>
              <w:rPr>
                <w:rFonts w:eastAsia="Times New Roman 2"/>
                <w:szCs w:val="26"/>
              </w:rPr>
            </w:pPr>
            <w:r w:rsidRPr="009054D8">
              <w:rPr>
                <w:rFonts w:eastAsia="Times New Roman 2"/>
                <w:szCs w:val="26"/>
              </w:rPr>
              <w:t>8. Hệ thống thông báo đã thêm thành công</w:t>
            </w:r>
          </w:p>
        </w:tc>
      </w:tr>
      <w:tr w:rsidR="009054D8" w:rsidRPr="009054D8" w14:paraId="31F703AF" w14:textId="77777777" w:rsidTr="009054D8">
        <w:tc>
          <w:tcPr>
            <w:tcW w:w="3681" w:type="dxa"/>
            <w:hideMark/>
          </w:tcPr>
          <w:p w14:paraId="32F39E48" w14:textId="77777777" w:rsidR="009054D8" w:rsidRPr="009054D8" w:rsidRDefault="009054D8" w:rsidP="009054D8">
            <w:pPr>
              <w:spacing w:before="0"/>
              <w:ind w:firstLine="0"/>
              <w:rPr>
                <w:rFonts w:eastAsia="Times New Roman 2"/>
                <w:szCs w:val="26"/>
              </w:rPr>
            </w:pPr>
          </w:p>
        </w:tc>
        <w:tc>
          <w:tcPr>
            <w:tcW w:w="5736" w:type="dxa"/>
            <w:hideMark/>
          </w:tcPr>
          <w:p w14:paraId="470BFD08" w14:textId="77777777" w:rsidR="009054D8" w:rsidRPr="009054D8" w:rsidRDefault="009054D8" w:rsidP="009054D8">
            <w:pPr>
              <w:spacing w:before="0"/>
              <w:ind w:firstLine="0"/>
              <w:rPr>
                <w:rFonts w:eastAsia="Times New Roman 2"/>
                <w:szCs w:val="26"/>
              </w:rPr>
            </w:pPr>
            <w:r w:rsidRPr="009054D8">
              <w:rPr>
                <w:rFonts w:eastAsia="Times New Roman 2"/>
                <w:szCs w:val="26"/>
              </w:rPr>
              <w:t>9. Hệ thống hiển thị danh sách mới cập nhật</w:t>
            </w:r>
          </w:p>
        </w:tc>
      </w:tr>
      <w:tr w:rsidR="009054D8" w:rsidRPr="009054D8" w14:paraId="25DC861F" w14:textId="77777777" w:rsidTr="009054D8">
        <w:tc>
          <w:tcPr>
            <w:tcW w:w="0" w:type="auto"/>
            <w:gridSpan w:val="2"/>
            <w:hideMark/>
          </w:tcPr>
          <w:p w14:paraId="17D37281" w14:textId="64ABEE1D" w:rsidR="009054D8" w:rsidRPr="009054D8" w:rsidRDefault="009054D8" w:rsidP="009054D8">
            <w:pPr>
              <w:spacing w:before="0"/>
              <w:ind w:firstLine="0"/>
              <w:rPr>
                <w:rFonts w:eastAsia="Times New Roman 2"/>
                <w:szCs w:val="26"/>
                <w:lang w:val="vi-VN"/>
              </w:rPr>
            </w:pPr>
            <w:r>
              <w:rPr>
                <w:rFonts w:eastAsia="Times New Roman 2"/>
                <w:szCs w:val="26"/>
              </w:rPr>
              <w:t xml:space="preserve"> </w:t>
            </w:r>
            <w:r w:rsidRPr="009054D8">
              <w:rPr>
                <w:rFonts w:eastAsia="Times New Roman 2"/>
                <w:szCs w:val="26"/>
              </w:rPr>
              <w:t xml:space="preserve"> LUỒNG SỰ KIỆN PHỤ (Alternative Flows) </w:t>
            </w:r>
            <w:r>
              <w:rPr>
                <w:rFonts w:eastAsia="Times New Roman 2"/>
                <w:szCs w:val="26"/>
              </w:rPr>
              <w:t xml:space="preserve"> </w:t>
            </w:r>
          </w:p>
        </w:tc>
      </w:tr>
      <w:tr w:rsidR="009054D8" w:rsidRPr="009054D8" w14:paraId="053724D5" w14:textId="77777777" w:rsidTr="009054D8">
        <w:tc>
          <w:tcPr>
            <w:tcW w:w="3681" w:type="dxa"/>
            <w:hideMark/>
          </w:tcPr>
          <w:p w14:paraId="1812232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0ADAC152"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23DA0B85" w14:textId="77777777" w:rsidTr="009054D8">
        <w:tc>
          <w:tcPr>
            <w:tcW w:w="3681" w:type="dxa"/>
            <w:hideMark/>
          </w:tcPr>
          <w:p w14:paraId="2F8CC224" w14:textId="77777777" w:rsidR="009054D8" w:rsidRPr="009054D8" w:rsidRDefault="009054D8" w:rsidP="009054D8">
            <w:pPr>
              <w:spacing w:before="0"/>
              <w:ind w:firstLine="0"/>
              <w:rPr>
                <w:rFonts w:eastAsia="Times New Roman 2"/>
                <w:szCs w:val="26"/>
              </w:rPr>
            </w:pPr>
          </w:p>
        </w:tc>
        <w:tc>
          <w:tcPr>
            <w:tcW w:w="5736" w:type="dxa"/>
            <w:hideMark/>
          </w:tcPr>
          <w:p w14:paraId="4600B2D9" w14:textId="77777777" w:rsidR="009054D8" w:rsidRPr="009054D8" w:rsidRDefault="009054D8" w:rsidP="009054D8">
            <w:pPr>
              <w:spacing w:before="0"/>
              <w:ind w:firstLine="0"/>
              <w:rPr>
                <w:rFonts w:eastAsia="Times New Roman 2"/>
                <w:szCs w:val="26"/>
              </w:rPr>
            </w:pPr>
            <w:r w:rsidRPr="009054D8">
              <w:rPr>
                <w:rFonts w:eastAsia="Times New Roman 2"/>
                <w:szCs w:val="26"/>
              </w:rPr>
              <w:t>5.1 Hiển thị thông báo lỗi dữ liệu nhập không đúng hoặc thiếu</w:t>
            </w:r>
          </w:p>
        </w:tc>
      </w:tr>
      <w:tr w:rsidR="009054D8" w:rsidRPr="009054D8" w14:paraId="134DAEBE" w14:textId="77777777" w:rsidTr="009054D8">
        <w:tc>
          <w:tcPr>
            <w:tcW w:w="3681" w:type="dxa"/>
            <w:hideMark/>
          </w:tcPr>
          <w:p w14:paraId="7EF8BB3D" w14:textId="77777777" w:rsidR="009054D8" w:rsidRPr="009054D8" w:rsidRDefault="009054D8" w:rsidP="009054D8">
            <w:pPr>
              <w:spacing w:before="0"/>
              <w:ind w:firstLine="0"/>
              <w:rPr>
                <w:rFonts w:eastAsia="Times New Roman 2"/>
                <w:szCs w:val="26"/>
              </w:rPr>
            </w:pPr>
          </w:p>
        </w:tc>
        <w:tc>
          <w:tcPr>
            <w:tcW w:w="5736" w:type="dxa"/>
            <w:hideMark/>
          </w:tcPr>
          <w:p w14:paraId="27340FC5" w14:textId="77777777" w:rsidR="009054D8" w:rsidRPr="009054D8" w:rsidRDefault="009054D8" w:rsidP="009054D8">
            <w:pPr>
              <w:spacing w:before="0"/>
              <w:ind w:firstLine="0"/>
              <w:rPr>
                <w:rFonts w:eastAsia="Times New Roman 2"/>
                <w:szCs w:val="26"/>
              </w:rPr>
            </w:pPr>
            <w:r w:rsidRPr="009054D8">
              <w:rPr>
                <w:rFonts w:eastAsia="Times New Roman 2"/>
                <w:szCs w:val="26"/>
              </w:rPr>
              <w:t>5.3 Quay lại bước 2</w:t>
            </w:r>
          </w:p>
        </w:tc>
      </w:tr>
      <w:tr w:rsidR="009054D8" w:rsidRPr="009054D8" w14:paraId="2CE6771E" w14:textId="77777777" w:rsidTr="009054D8">
        <w:tc>
          <w:tcPr>
            <w:tcW w:w="3681" w:type="dxa"/>
            <w:hideMark/>
          </w:tcPr>
          <w:p w14:paraId="26356F04" w14:textId="77777777" w:rsidR="009054D8" w:rsidRPr="009054D8" w:rsidRDefault="009054D8" w:rsidP="009054D8">
            <w:pPr>
              <w:spacing w:before="0"/>
              <w:ind w:firstLine="0"/>
              <w:rPr>
                <w:rFonts w:eastAsia="Times New Roman 2"/>
                <w:szCs w:val="26"/>
              </w:rPr>
            </w:pPr>
          </w:p>
        </w:tc>
        <w:tc>
          <w:tcPr>
            <w:tcW w:w="5736" w:type="dxa"/>
            <w:hideMark/>
          </w:tcPr>
          <w:p w14:paraId="6AF0A492" w14:textId="77777777" w:rsidR="009054D8" w:rsidRPr="009054D8" w:rsidRDefault="009054D8" w:rsidP="009054D8">
            <w:pPr>
              <w:spacing w:before="0"/>
              <w:ind w:firstLine="0"/>
              <w:rPr>
                <w:rFonts w:eastAsia="Times New Roman 2"/>
                <w:szCs w:val="26"/>
              </w:rPr>
            </w:pPr>
            <w:r w:rsidRPr="009054D8">
              <w:rPr>
                <w:rFonts w:eastAsia="Times New Roman 2"/>
                <w:szCs w:val="26"/>
              </w:rPr>
              <w:t>6.1 Hiển thị thông báo lỗi trùng thông tin</w:t>
            </w:r>
          </w:p>
        </w:tc>
      </w:tr>
      <w:tr w:rsidR="009054D8" w:rsidRPr="009054D8" w14:paraId="1ED3CAE2" w14:textId="77777777" w:rsidTr="009054D8">
        <w:tc>
          <w:tcPr>
            <w:tcW w:w="3681" w:type="dxa"/>
            <w:hideMark/>
          </w:tcPr>
          <w:p w14:paraId="207479F7" w14:textId="77777777" w:rsidR="009054D8" w:rsidRPr="009054D8" w:rsidRDefault="009054D8" w:rsidP="009054D8">
            <w:pPr>
              <w:spacing w:before="0"/>
              <w:ind w:firstLine="0"/>
              <w:rPr>
                <w:rFonts w:eastAsia="Times New Roman 2"/>
                <w:szCs w:val="26"/>
              </w:rPr>
            </w:pPr>
          </w:p>
        </w:tc>
        <w:tc>
          <w:tcPr>
            <w:tcW w:w="5736" w:type="dxa"/>
            <w:hideMark/>
          </w:tcPr>
          <w:p w14:paraId="2F77B7D2" w14:textId="77777777" w:rsidR="009054D8" w:rsidRPr="009054D8" w:rsidRDefault="009054D8" w:rsidP="009054D8">
            <w:pPr>
              <w:spacing w:before="0"/>
              <w:ind w:firstLine="0"/>
              <w:rPr>
                <w:rFonts w:eastAsia="Times New Roman 2"/>
                <w:szCs w:val="26"/>
              </w:rPr>
            </w:pPr>
            <w:r w:rsidRPr="009054D8">
              <w:rPr>
                <w:rFonts w:eastAsia="Times New Roman 2"/>
                <w:szCs w:val="26"/>
              </w:rPr>
              <w:t>6.2 Hiển thị thông báo yêu cầu nhập lại</w:t>
            </w:r>
          </w:p>
        </w:tc>
      </w:tr>
      <w:tr w:rsidR="009054D8" w:rsidRPr="009054D8" w14:paraId="23D39F2A" w14:textId="77777777" w:rsidTr="009054D8">
        <w:tc>
          <w:tcPr>
            <w:tcW w:w="3681" w:type="dxa"/>
            <w:hideMark/>
          </w:tcPr>
          <w:p w14:paraId="3E1B008A" w14:textId="77777777" w:rsidR="009054D8" w:rsidRPr="009054D8" w:rsidRDefault="009054D8" w:rsidP="009054D8">
            <w:pPr>
              <w:spacing w:before="0"/>
              <w:ind w:firstLine="0"/>
              <w:rPr>
                <w:rFonts w:eastAsia="Times New Roman 2"/>
                <w:szCs w:val="26"/>
              </w:rPr>
            </w:pPr>
          </w:p>
        </w:tc>
        <w:tc>
          <w:tcPr>
            <w:tcW w:w="5736" w:type="dxa"/>
            <w:hideMark/>
          </w:tcPr>
          <w:p w14:paraId="2CF09011" w14:textId="77777777" w:rsidR="009054D8" w:rsidRPr="009054D8" w:rsidRDefault="009054D8" w:rsidP="009054D8">
            <w:pPr>
              <w:spacing w:before="0"/>
              <w:ind w:firstLine="0"/>
              <w:rPr>
                <w:rFonts w:eastAsia="Times New Roman 2"/>
                <w:szCs w:val="26"/>
              </w:rPr>
            </w:pPr>
            <w:r w:rsidRPr="009054D8">
              <w:rPr>
                <w:rFonts w:eastAsia="Times New Roman 2"/>
                <w:szCs w:val="26"/>
              </w:rPr>
              <w:t>6.3 Quay lại bước 2</w:t>
            </w:r>
          </w:p>
        </w:tc>
      </w:tr>
    </w:tbl>
    <w:p w14:paraId="4FB3FDF8" w14:textId="77777777" w:rsidR="009054D8" w:rsidRPr="009054D8" w:rsidRDefault="009054D8" w:rsidP="00812ACB">
      <w:pPr>
        <w:ind w:firstLine="0"/>
        <w:rPr>
          <w:rFonts w:eastAsia="Times New Roman 2"/>
          <w:szCs w:val="26"/>
          <w:lang w:val="vi-VN"/>
        </w:rPr>
      </w:pPr>
    </w:p>
    <w:p w14:paraId="0E6B43D7" w14:textId="46E42520" w:rsidR="00547FB5" w:rsidRDefault="00547FB5" w:rsidP="00812ACB">
      <w:pPr>
        <w:ind w:firstLine="0"/>
        <w:rPr>
          <w:rFonts w:eastAsia="Times New Roman 2"/>
          <w:i/>
          <w:iCs/>
          <w:szCs w:val="26"/>
        </w:rPr>
      </w:pPr>
      <w:r w:rsidRPr="008971BF">
        <w:rPr>
          <w:rFonts w:eastAsia="Times New Roman 2"/>
          <w:i/>
          <w:iCs/>
          <w:szCs w:val="26"/>
        </w:rPr>
        <w:t>b. Activity Diagram</w:t>
      </w:r>
    </w:p>
    <w:p w14:paraId="65DF3DC7" w14:textId="2A23EF6C" w:rsidR="002B4F89" w:rsidRPr="008971BF" w:rsidRDefault="00CA0898" w:rsidP="00812ACB">
      <w:pPr>
        <w:ind w:firstLine="0"/>
        <w:rPr>
          <w:rFonts w:eastAsia="Times New Roman 2"/>
          <w:szCs w:val="26"/>
        </w:rPr>
      </w:pPr>
      <w:r>
        <w:rPr>
          <w:rFonts w:eastAsia="Times New Roman 2"/>
          <w:noProof/>
          <w:szCs w:val="26"/>
        </w:rPr>
        <w:drawing>
          <wp:inline distT="0" distB="0" distL="0" distR="0" wp14:anchorId="2044FC96" wp14:editId="57D975B2">
            <wp:extent cx="5983605" cy="766635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3605" cy="7666355"/>
                    </a:xfrm>
                    <a:prstGeom prst="rect">
                      <a:avLst/>
                    </a:prstGeom>
                    <a:noFill/>
                    <a:ln>
                      <a:noFill/>
                    </a:ln>
                  </pic:spPr>
                </pic:pic>
              </a:graphicData>
            </a:graphic>
          </wp:inline>
        </w:drawing>
      </w:r>
    </w:p>
    <w:p w14:paraId="4416590F" w14:textId="5643B088" w:rsidR="00547FB5" w:rsidRDefault="00547FB5" w:rsidP="00812ACB">
      <w:pPr>
        <w:ind w:firstLine="0"/>
        <w:rPr>
          <w:rFonts w:eastAsia="Times New Roman 2"/>
          <w:i/>
          <w:iCs/>
          <w:szCs w:val="26"/>
        </w:rPr>
      </w:pPr>
      <w:r w:rsidRPr="008971BF">
        <w:rPr>
          <w:rFonts w:eastAsia="Times New Roman 2"/>
          <w:i/>
          <w:iCs/>
          <w:szCs w:val="26"/>
        </w:rPr>
        <w:lastRenderedPageBreak/>
        <w:t>c. Sequence Diagram</w:t>
      </w:r>
    </w:p>
    <w:p w14:paraId="7DD847A4" w14:textId="16808C5C" w:rsidR="002B4F89" w:rsidRPr="008971BF" w:rsidRDefault="003F7128" w:rsidP="00812ACB">
      <w:pPr>
        <w:ind w:firstLine="0"/>
        <w:rPr>
          <w:rFonts w:eastAsia="Times New Roman 2"/>
          <w:szCs w:val="26"/>
        </w:rPr>
      </w:pPr>
      <w:r>
        <w:rPr>
          <w:rFonts w:eastAsia="Times New Roman 2"/>
          <w:noProof/>
          <w:szCs w:val="26"/>
        </w:rPr>
        <w:drawing>
          <wp:inline distT="0" distB="0" distL="0" distR="0" wp14:anchorId="02D33DD0" wp14:editId="1B3334E2">
            <wp:extent cx="5976620" cy="6130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6620" cy="6130290"/>
                    </a:xfrm>
                    <a:prstGeom prst="rect">
                      <a:avLst/>
                    </a:prstGeom>
                    <a:noFill/>
                    <a:ln>
                      <a:noFill/>
                    </a:ln>
                  </pic:spPr>
                </pic:pic>
              </a:graphicData>
            </a:graphic>
          </wp:inline>
        </w:drawing>
      </w:r>
    </w:p>
    <w:p w14:paraId="6063DE3A" w14:textId="78258810" w:rsidR="00547FB5" w:rsidRPr="008971BF" w:rsidRDefault="00E920FA" w:rsidP="00812ACB">
      <w:pPr>
        <w:ind w:firstLine="0"/>
        <w:rPr>
          <w:rFonts w:eastAsia="Times New Roman 2"/>
          <w:szCs w:val="26"/>
        </w:rPr>
      </w:pPr>
      <w:r>
        <w:rPr>
          <w:rFonts w:eastAsia="Times New Roman 2"/>
          <w:b/>
          <w:bCs/>
          <w:szCs w:val="26"/>
        </w:rPr>
        <w:t>3</w:t>
      </w:r>
      <w:r w:rsidR="00547FB5" w:rsidRPr="008971BF">
        <w:rPr>
          <w:rFonts w:eastAsia="Times New Roman 2"/>
          <w:b/>
          <w:bCs/>
          <w:szCs w:val="26"/>
        </w:rPr>
        <w:t>. UC037_Tiếp nhận bệnh nhân</w:t>
      </w:r>
    </w:p>
    <w:p w14:paraId="16FA9B66" w14:textId="498F0BC2" w:rsidR="009054D8" w:rsidRPr="009054D8" w:rsidRDefault="00547FB5" w:rsidP="009054D8">
      <w:pPr>
        <w:ind w:firstLine="0"/>
        <w:rPr>
          <w:rFonts w:eastAsia="Times New Roman 2"/>
          <w:i/>
          <w:iCs/>
          <w:szCs w:val="26"/>
          <w:lang w:val="vi-VN"/>
        </w:rPr>
      </w:pPr>
      <w:r w:rsidRPr="008971BF">
        <w:rPr>
          <w:rFonts w:eastAsia="Times New Roman 2"/>
          <w:i/>
          <w:iCs/>
          <w:szCs w:val="26"/>
        </w:rPr>
        <w:t>a. Mô tả use case UC037</w:t>
      </w:r>
    </w:p>
    <w:tbl>
      <w:tblPr>
        <w:tblStyle w:val="TableTheme"/>
        <w:tblW w:w="0" w:type="auto"/>
        <w:tblLook w:val="04A0" w:firstRow="1" w:lastRow="0" w:firstColumn="1" w:lastColumn="0" w:noHBand="0" w:noVBand="1"/>
      </w:tblPr>
      <w:tblGrid>
        <w:gridCol w:w="2918"/>
        <w:gridCol w:w="6499"/>
      </w:tblGrid>
      <w:tr w:rsidR="009054D8" w:rsidRPr="009054D8" w14:paraId="43232D8A" w14:textId="77777777" w:rsidTr="009054D8">
        <w:tc>
          <w:tcPr>
            <w:tcW w:w="0" w:type="auto"/>
            <w:hideMark/>
          </w:tcPr>
          <w:p w14:paraId="78A77137" w14:textId="77777777" w:rsidR="009054D8" w:rsidRPr="009054D8" w:rsidRDefault="009054D8" w:rsidP="009054D8">
            <w:pPr>
              <w:spacing w:before="0"/>
              <w:ind w:firstLine="0"/>
              <w:rPr>
                <w:rFonts w:eastAsia="Times New Roman 2"/>
                <w:szCs w:val="26"/>
              </w:rPr>
            </w:pPr>
            <w:r w:rsidRPr="009054D8">
              <w:rPr>
                <w:rFonts w:eastAsia="Times New Roman 2"/>
                <w:szCs w:val="26"/>
              </w:rPr>
              <w:t>Use case:</w:t>
            </w:r>
          </w:p>
        </w:tc>
        <w:tc>
          <w:tcPr>
            <w:tcW w:w="0" w:type="auto"/>
            <w:hideMark/>
          </w:tcPr>
          <w:p w14:paraId="4AAF5380" w14:textId="77777777" w:rsidR="009054D8" w:rsidRPr="009054D8" w:rsidRDefault="009054D8" w:rsidP="009054D8">
            <w:pPr>
              <w:spacing w:before="0"/>
              <w:ind w:firstLine="0"/>
              <w:rPr>
                <w:rFonts w:eastAsia="Times New Roman 2"/>
                <w:szCs w:val="26"/>
              </w:rPr>
            </w:pPr>
            <w:r w:rsidRPr="009054D8">
              <w:rPr>
                <w:rFonts w:eastAsia="Times New Roman 2"/>
                <w:szCs w:val="26"/>
              </w:rPr>
              <w:t>{UC037_Tiếp nhận bệnh nhân}[cite: 2]</w:t>
            </w:r>
          </w:p>
        </w:tc>
      </w:tr>
      <w:tr w:rsidR="009054D8" w:rsidRPr="009054D8" w14:paraId="6C669B6E" w14:textId="77777777" w:rsidTr="009054D8">
        <w:tc>
          <w:tcPr>
            <w:tcW w:w="0" w:type="auto"/>
            <w:hideMark/>
          </w:tcPr>
          <w:p w14:paraId="3796F162"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0" w:type="auto"/>
            <w:hideMark/>
          </w:tcPr>
          <w:p w14:paraId="34B705CF" w14:textId="77777777" w:rsidR="009054D8" w:rsidRPr="009054D8" w:rsidRDefault="009054D8" w:rsidP="009054D8">
            <w:pPr>
              <w:spacing w:before="0"/>
              <w:ind w:firstLine="0"/>
              <w:rPr>
                <w:rFonts w:eastAsia="Times New Roman 2"/>
                <w:szCs w:val="26"/>
              </w:rPr>
            </w:pPr>
            <w:r w:rsidRPr="009054D8">
              <w:rPr>
                <w:rFonts w:eastAsia="Times New Roman 2"/>
                <w:szCs w:val="26"/>
              </w:rPr>
              <w:t>Ghi nhận sự có mặt thực tế của bệnh nhân tại phòng khám để đưa vào hàng đợi chờ khám.[cite: 2]</w:t>
            </w:r>
          </w:p>
        </w:tc>
      </w:tr>
      <w:tr w:rsidR="009054D8" w:rsidRPr="009054D8" w14:paraId="32FD33E8" w14:textId="77777777" w:rsidTr="009054D8">
        <w:tc>
          <w:tcPr>
            <w:tcW w:w="0" w:type="auto"/>
            <w:hideMark/>
          </w:tcPr>
          <w:p w14:paraId="3765C4DF"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0" w:type="auto"/>
            <w:hideMark/>
          </w:tcPr>
          <w:p w14:paraId="563E66DE" w14:textId="77777777" w:rsidR="009054D8" w:rsidRPr="009054D8" w:rsidRDefault="009054D8" w:rsidP="009054D8">
            <w:pPr>
              <w:spacing w:before="0"/>
              <w:ind w:firstLine="0"/>
              <w:rPr>
                <w:rFonts w:eastAsia="Times New Roman 2"/>
                <w:szCs w:val="26"/>
              </w:rPr>
            </w:pPr>
            <w:r w:rsidRPr="009054D8">
              <w:rPr>
                <w:rFonts w:eastAsia="Times New Roman 2"/>
                <w:szCs w:val="26"/>
              </w:rPr>
              <w:t xml:space="preserve">Lễ tân tra cứu hồ sơ bệnh nhân và thực hiện lệnh tiếp nhận[cite: 2]. Hệ thống tự động kiểm tra lịch hẹn để tiến hành </w:t>
            </w:r>
            <w:r w:rsidRPr="009054D8">
              <w:rPr>
                <w:rFonts w:eastAsia="Times New Roman 2"/>
                <w:szCs w:val="26"/>
              </w:rPr>
              <w:lastRenderedPageBreak/>
              <w:t>Check-in nhanh hoặc yêu cầu khai báo chuyên khoa đối với khách vãng lai trước khi chuyển trạng thái bệnh nhân sang luồng chờ khám[cite: 2].</w:t>
            </w:r>
          </w:p>
        </w:tc>
      </w:tr>
      <w:tr w:rsidR="009054D8" w:rsidRPr="009054D8" w14:paraId="6D6AC61D" w14:textId="77777777" w:rsidTr="009054D8">
        <w:tc>
          <w:tcPr>
            <w:tcW w:w="0" w:type="auto"/>
            <w:hideMark/>
          </w:tcPr>
          <w:p w14:paraId="36BD1C48"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w:t>
            </w:r>
          </w:p>
        </w:tc>
        <w:tc>
          <w:tcPr>
            <w:tcW w:w="0" w:type="auto"/>
            <w:hideMark/>
          </w:tcPr>
          <w:p w14:paraId="0FF2B733" w14:textId="77777777" w:rsidR="009054D8" w:rsidRPr="009054D8" w:rsidRDefault="009054D8" w:rsidP="009054D8">
            <w:pPr>
              <w:spacing w:before="0"/>
              <w:ind w:firstLine="0"/>
              <w:rPr>
                <w:rFonts w:eastAsia="Times New Roman 2"/>
                <w:szCs w:val="26"/>
              </w:rPr>
            </w:pPr>
            <w:r w:rsidRPr="009054D8">
              <w:rPr>
                <w:rFonts w:eastAsia="Times New Roman 2"/>
                <w:szCs w:val="26"/>
              </w:rPr>
              <w:t>Lễ tân / Nhân viên tiếp nhận[cite: 2]</w:t>
            </w:r>
          </w:p>
        </w:tc>
      </w:tr>
      <w:tr w:rsidR="009054D8" w:rsidRPr="009054D8" w14:paraId="2CAEFF7D" w14:textId="77777777" w:rsidTr="009054D8">
        <w:tc>
          <w:tcPr>
            <w:tcW w:w="0" w:type="auto"/>
            <w:hideMark/>
          </w:tcPr>
          <w:p w14:paraId="343F354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0" w:type="auto"/>
            <w:hideMark/>
          </w:tcPr>
          <w:p w14:paraId="77EBD09D" w14:textId="77777777" w:rsidR="009054D8" w:rsidRPr="009054D8" w:rsidRDefault="009054D8" w:rsidP="009054D8">
            <w:pPr>
              <w:spacing w:before="0"/>
              <w:ind w:firstLine="0"/>
              <w:rPr>
                <w:rFonts w:eastAsia="Times New Roman 2"/>
                <w:szCs w:val="26"/>
              </w:rPr>
            </w:pPr>
            <w:r w:rsidRPr="009054D8">
              <w:rPr>
                <w:rFonts w:eastAsia="Times New Roman 2"/>
                <w:szCs w:val="26"/>
              </w:rPr>
              <w:t>Bệnh nhân đã có mặt tại quầy lễ tân.[cite: 2]</w:t>
            </w:r>
          </w:p>
        </w:tc>
      </w:tr>
      <w:tr w:rsidR="009054D8" w:rsidRPr="009054D8" w14:paraId="4A14DB4C" w14:textId="77777777" w:rsidTr="009054D8">
        <w:tc>
          <w:tcPr>
            <w:tcW w:w="0" w:type="auto"/>
            <w:hideMark/>
          </w:tcPr>
          <w:p w14:paraId="508C19F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0" w:type="auto"/>
            <w:hideMark/>
          </w:tcPr>
          <w:p w14:paraId="29CD752C" w14:textId="77777777" w:rsidR="009054D8" w:rsidRPr="009054D8" w:rsidRDefault="009054D8" w:rsidP="009054D8">
            <w:pPr>
              <w:spacing w:before="0"/>
              <w:ind w:firstLine="0"/>
              <w:rPr>
                <w:rFonts w:eastAsia="Times New Roman 2"/>
                <w:szCs w:val="26"/>
              </w:rPr>
            </w:pPr>
            <w:r w:rsidRPr="009054D8">
              <w:rPr>
                <w:rFonts w:eastAsia="Times New Roman 2"/>
                <w:szCs w:val="26"/>
              </w:rPr>
              <w:t>Hồ sơ bệnh nhân được cập nhật trạng thái và đưa vào luồng chờ khám tương ứng.[cite: 2]</w:t>
            </w:r>
          </w:p>
        </w:tc>
      </w:tr>
      <w:tr w:rsidR="009054D8" w:rsidRPr="009054D8" w14:paraId="2299720E" w14:textId="77777777" w:rsidTr="009054D8">
        <w:tc>
          <w:tcPr>
            <w:tcW w:w="0" w:type="auto"/>
            <w:gridSpan w:val="2"/>
            <w:hideMark/>
          </w:tcPr>
          <w:p w14:paraId="7F9C19DF" w14:textId="7D534841" w:rsidR="009054D8" w:rsidRPr="009054D8" w:rsidRDefault="009054D8" w:rsidP="009054D8">
            <w:pPr>
              <w:spacing w:before="0"/>
              <w:ind w:firstLine="0"/>
              <w:rPr>
                <w:rFonts w:eastAsia="Times New Roman 2"/>
                <w:szCs w:val="26"/>
              </w:rPr>
            </w:pPr>
            <w:r w:rsidRPr="009054D8">
              <w:rPr>
                <w:rFonts w:eastAsia="Times New Roman 2"/>
                <w:szCs w:val="26"/>
              </w:rPr>
              <w:t xml:space="preserve">   LUỒNG SỰ KIỆN CHÍNH (Basic flows)   </w:t>
            </w:r>
          </w:p>
        </w:tc>
      </w:tr>
      <w:tr w:rsidR="009054D8" w:rsidRPr="009054D8" w14:paraId="1DE25249" w14:textId="77777777" w:rsidTr="009054D8">
        <w:tc>
          <w:tcPr>
            <w:tcW w:w="0" w:type="auto"/>
            <w:hideMark/>
          </w:tcPr>
          <w:p w14:paraId="73B9483E"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2615657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6EA386A4" w14:textId="77777777" w:rsidTr="009054D8">
        <w:tc>
          <w:tcPr>
            <w:tcW w:w="0" w:type="auto"/>
            <w:hideMark/>
          </w:tcPr>
          <w:p w14:paraId="0E7B7C03" w14:textId="77777777" w:rsidR="009054D8" w:rsidRPr="009054D8" w:rsidRDefault="009054D8" w:rsidP="009054D8">
            <w:pPr>
              <w:spacing w:before="0"/>
              <w:ind w:firstLine="0"/>
              <w:rPr>
                <w:rFonts w:eastAsia="Times New Roman 2"/>
                <w:szCs w:val="26"/>
              </w:rPr>
            </w:pPr>
            <w:r w:rsidRPr="009054D8">
              <w:rPr>
                <w:rFonts w:eastAsia="Times New Roman 2"/>
                <w:szCs w:val="26"/>
              </w:rPr>
              <w:t>1. Lễ tân tra cứu hồ sơ bệnh nhân trên hệ thống[cite: 2].</w:t>
            </w:r>
          </w:p>
        </w:tc>
        <w:tc>
          <w:tcPr>
            <w:tcW w:w="0" w:type="auto"/>
            <w:hideMark/>
          </w:tcPr>
          <w:p w14:paraId="32512920" w14:textId="77777777" w:rsidR="009054D8" w:rsidRPr="009054D8" w:rsidRDefault="009054D8" w:rsidP="009054D8">
            <w:pPr>
              <w:spacing w:before="0"/>
              <w:ind w:firstLine="0"/>
              <w:rPr>
                <w:rFonts w:eastAsia="Times New Roman 2"/>
                <w:szCs w:val="26"/>
              </w:rPr>
            </w:pPr>
          </w:p>
        </w:tc>
      </w:tr>
      <w:tr w:rsidR="009054D8" w:rsidRPr="009054D8" w14:paraId="4F6FCD74" w14:textId="77777777" w:rsidTr="009054D8">
        <w:tc>
          <w:tcPr>
            <w:tcW w:w="0" w:type="auto"/>
            <w:hideMark/>
          </w:tcPr>
          <w:p w14:paraId="12712F80" w14:textId="77777777" w:rsidR="009054D8" w:rsidRPr="009054D8" w:rsidRDefault="009054D8" w:rsidP="009054D8">
            <w:pPr>
              <w:spacing w:before="0"/>
              <w:ind w:firstLine="0"/>
              <w:rPr>
                <w:rFonts w:eastAsia="Times New Roman 2"/>
                <w:szCs w:val="26"/>
              </w:rPr>
            </w:pPr>
          </w:p>
        </w:tc>
        <w:tc>
          <w:tcPr>
            <w:tcW w:w="0" w:type="auto"/>
            <w:hideMark/>
          </w:tcPr>
          <w:p w14:paraId="1B3806F6"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thông tin hồ sơ của bệnh nhân.</w:t>
            </w:r>
          </w:p>
        </w:tc>
      </w:tr>
      <w:tr w:rsidR="009054D8" w:rsidRPr="009054D8" w14:paraId="1F9DCD5C" w14:textId="77777777" w:rsidTr="009054D8">
        <w:tc>
          <w:tcPr>
            <w:tcW w:w="0" w:type="auto"/>
            <w:hideMark/>
          </w:tcPr>
          <w:p w14:paraId="0F29BCED" w14:textId="77777777" w:rsidR="009054D8" w:rsidRPr="009054D8" w:rsidRDefault="009054D8" w:rsidP="009054D8">
            <w:pPr>
              <w:spacing w:before="0"/>
              <w:ind w:firstLine="0"/>
              <w:rPr>
                <w:rFonts w:eastAsia="Times New Roman 2"/>
                <w:szCs w:val="26"/>
              </w:rPr>
            </w:pPr>
            <w:r w:rsidRPr="009054D8">
              <w:rPr>
                <w:rFonts w:eastAsia="Times New Roman 2"/>
                <w:szCs w:val="26"/>
              </w:rPr>
              <w:t>3. Lễ tân thực hiện lệnh tiếp nhận (nhấn nút tiếp nhận) trên giao diện[cite: 2].</w:t>
            </w:r>
          </w:p>
        </w:tc>
        <w:tc>
          <w:tcPr>
            <w:tcW w:w="0" w:type="auto"/>
            <w:hideMark/>
          </w:tcPr>
          <w:p w14:paraId="4F418525" w14:textId="77777777" w:rsidR="009054D8" w:rsidRPr="009054D8" w:rsidRDefault="009054D8" w:rsidP="009054D8">
            <w:pPr>
              <w:spacing w:before="0"/>
              <w:ind w:firstLine="0"/>
              <w:rPr>
                <w:rFonts w:eastAsia="Times New Roman 2"/>
                <w:szCs w:val="26"/>
              </w:rPr>
            </w:pPr>
          </w:p>
        </w:tc>
      </w:tr>
      <w:tr w:rsidR="009054D8" w:rsidRPr="009054D8" w14:paraId="3FD28975" w14:textId="77777777" w:rsidTr="009054D8">
        <w:tc>
          <w:tcPr>
            <w:tcW w:w="0" w:type="auto"/>
            <w:hideMark/>
          </w:tcPr>
          <w:p w14:paraId="03DC1200" w14:textId="77777777" w:rsidR="009054D8" w:rsidRPr="009054D8" w:rsidRDefault="009054D8" w:rsidP="009054D8">
            <w:pPr>
              <w:spacing w:before="0"/>
              <w:ind w:firstLine="0"/>
              <w:rPr>
                <w:rFonts w:eastAsia="Times New Roman 2"/>
                <w:szCs w:val="26"/>
              </w:rPr>
            </w:pPr>
          </w:p>
        </w:tc>
        <w:tc>
          <w:tcPr>
            <w:tcW w:w="0" w:type="auto"/>
            <w:hideMark/>
          </w:tcPr>
          <w:p w14:paraId="2CAB39BB" w14:textId="77777777" w:rsidR="009054D8" w:rsidRPr="009054D8" w:rsidRDefault="009054D8" w:rsidP="009054D8">
            <w:pPr>
              <w:spacing w:before="0"/>
              <w:ind w:firstLine="0"/>
              <w:rPr>
                <w:rFonts w:eastAsia="Times New Roman 2"/>
                <w:szCs w:val="26"/>
              </w:rPr>
            </w:pPr>
            <w:r w:rsidRPr="009054D8">
              <w:rPr>
                <w:rFonts w:eastAsia="Times New Roman 2"/>
                <w:szCs w:val="26"/>
              </w:rPr>
              <w:t>4. Hệ thống tự động kiểm tra thông tin lịch hẹn của bệnh nhân[cite: 2].</w:t>
            </w:r>
          </w:p>
        </w:tc>
      </w:tr>
      <w:tr w:rsidR="009054D8" w:rsidRPr="009054D8" w14:paraId="0EB384DA" w14:textId="77777777" w:rsidTr="009054D8">
        <w:tc>
          <w:tcPr>
            <w:tcW w:w="0" w:type="auto"/>
            <w:hideMark/>
          </w:tcPr>
          <w:p w14:paraId="0AF03522" w14:textId="77777777" w:rsidR="009054D8" w:rsidRPr="009054D8" w:rsidRDefault="009054D8" w:rsidP="009054D8">
            <w:pPr>
              <w:spacing w:before="0"/>
              <w:ind w:firstLine="0"/>
              <w:rPr>
                <w:rFonts w:eastAsia="Times New Roman 2"/>
                <w:szCs w:val="26"/>
              </w:rPr>
            </w:pPr>
          </w:p>
        </w:tc>
        <w:tc>
          <w:tcPr>
            <w:tcW w:w="0" w:type="auto"/>
            <w:hideMark/>
          </w:tcPr>
          <w:p w14:paraId="3C3314D8" w14:textId="77777777" w:rsidR="009054D8" w:rsidRPr="009054D8" w:rsidRDefault="009054D8" w:rsidP="009054D8">
            <w:pPr>
              <w:spacing w:before="0"/>
              <w:ind w:firstLine="0"/>
              <w:rPr>
                <w:rFonts w:eastAsia="Times New Roman 2"/>
                <w:szCs w:val="26"/>
              </w:rPr>
            </w:pPr>
            <w:r w:rsidRPr="009054D8">
              <w:rPr>
                <w:rFonts w:eastAsia="Times New Roman 2"/>
                <w:szCs w:val="26"/>
              </w:rPr>
              <w:t>5. Hệ thống xác nhận bệnh nhân có lịch hẹn và tiến hành Check-in nhanh[cite: 2].</w:t>
            </w:r>
          </w:p>
        </w:tc>
      </w:tr>
      <w:tr w:rsidR="009054D8" w:rsidRPr="009054D8" w14:paraId="79E51841" w14:textId="77777777" w:rsidTr="009054D8">
        <w:tc>
          <w:tcPr>
            <w:tcW w:w="0" w:type="auto"/>
            <w:hideMark/>
          </w:tcPr>
          <w:p w14:paraId="17FC65A1" w14:textId="77777777" w:rsidR="009054D8" w:rsidRPr="009054D8" w:rsidRDefault="009054D8" w:rsidP="009054D8">
            <w:pPr>
              <w:spacing w:before="0"/>
              <w:ind w:firstLine="0"/>
              <w:rPr>
                <w:rFonts w:eastAsia="Times New Roman 2"/>
                <w:szCs w:val="26"/>
              </w:rPr>
            </w:pPr>
          </w:p>
        </w:tc>
        <w:tc>
          <w:tcPr>
            <w:tcW w:w="0" w:type="auto"/>
            <w:hideMark/>
          </w:tcPr>
          <w:p w14:paraId="48D3A170" w14:textId="77777777" w:rsidR="009054D8" w:rsidRPr="009054D8" w:rsidRDefault="009054D8" w:rsidP="009054D8">
            <w:pPr>
              <w:spacing w:before="0"/>
              <w:ind w:firstLine="0"/>
              <w:rPr>
                <w:rFonts w:eastAsia="Times New Roman 2"/>
                <w:szCs w:val="26"/>
              </w:rPr>
            </w:pPr>
            <w:r w:rsidRPr="009054D8">
              <w:rPr>
                <w:rFonts w:eastAsia="Times New Roman 2"/>
                <w:szCs w:val="26"/>
              </w:rPr>
              <w:t>6. Hệ thống chuyển trạng thái bệnh nhân sang luồng chờ khám[cite: 2].</w:t>
            </w:r>
          </w:p>
        </w:tc>
      </w:tr>
      <w:tr w:rsidR="009054D8" w:rsidRPr="009054D8" w14:paraId="48A5CD70" w14:textId="77777777" w:rsidTr="009054D8">
        <w:tc>
          <w:tcPr>
            <w:tcW w:w="0" w:type="auto"/>
            <w:hideMark/>
          </w:tcPr>
          <w:p w14:paraId="64E07C42" w14:textId="77777777" w:rsidR="009054D8" w:rsidRPr="009054D8" w:rsidRDefault="009054D8" w:rsidP="009054D8">
            <w:pPr>
              <w:spacing w:before="0"/>
              <w:ind w:firstLine="0"/>
              <w:rPr>
                <w:rFonts w:eastAsia="Times New Roman 2"/>
                <w:szCs w:val="26"/>
              </w:rPr>
            </w:pPr>
          </w:p>
        </w:tc>
        <w:tc>
          <w:tcPr>
            <w:tcW w:w="0" w:type="auto"/>
            <w:hideMark/>
          </w:tcPr>
          <w:p w14:paraId="130BD98E"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thông báo tiếp nhận bệnh nhân thành công.</w:t>
            </w:r>
          </w:p>
        </w:tc>
      </w:tr>
      <w:tr w:rsidR="009054D8" w:rsidRPr="009054D8" w14:paraId="15B7D4D2" w14:textId="77777777" w:rsidTr="009054D8">
        <w:tc>
          <w:tcPr>
            <w:tcW w:w="0" w:type="auto"/>
            <w:gridSpan w:val="2"/>
            <w:hideMark/>
          </w:tcPr>
          <w:p w14:paraId="42F03F43" w14:textId="6DC60C22" w:rsidR="009054D8" w:rsidRPr="009054D8" w:rsidRDefault="009054D8" w:rsidP="009054D8">
            <w:pPr>
              <w:spacing w:before="0"/>
              <w:ind w:firstLine="0"/>
              <w:rPr>
                <w:rFonts w:eastAsia="Times New Roman 2"/>
                <w:szCs w:val="26"/>
                <w:lang w:val="vi-VN"/>
              </w:rPr>
            </w:pPr>
            <w:r w:rsidRPr="009054D8">
              <w:rPr>
                <w:rFonts w:eastAsia="Times New Roman 2"/>
                <w:szCs w:val="26"/>
              </w:rPr>
              <w:t xml:space="preserve">   LUỒNG SỰ KIỆN PHỤ (Alternative Flows)   </w:t>
            </w:r>
          </w:p>
        </w:tc>
      </w:tr>
      <w:tr w:rsidR="009054D8" w:rsidRPr="009054D8" w14:paraId="018B1468" w14:textId="77777777" w:rsidTr="009054D8">
        <w:tc>
          <w:tcPr>
            <w:tcW w:w="0" w:type="auto"/>
            <w:hideMark/>
          </w:tcPr>
          <w:p w14:paraId="486C29D8"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788E2E1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1CCE5719" w14:textId="77777777" w:rsidTr="009054D8">
        <w:tc>
          <w:tcPr>
            <w:tcW w:w="0" w:type="auto"/>
            <w:hideMark/>
          </w:tcPr>
          <w:p w14:paraId="4F9A8A8F" w14:textId="77777777" w:rsidR="009054D8" w:rsidRPr="009054D8" w:rsidRDefault="009054D8" w:rsidP="009054D8">
            <w:pPr>
              <w:spacing w:before="0"/>
              <w:ind w:firstLine="0"/>
              <w:rPr>
                <w:rFonts w:eastAsia="Times New Roman 2"/>
                <w:szCs w:val="26"/>
              </w:rPr>
            </w:pPr>
          </w:p>
        </w:tc>
        <w:tc>
          <w:tcPr>
            <w:tcW w:w="0" w:type="auto"/>
            <w:hideMark/>
          </w:tcPr>
          <w:p w14:paraId="76C2734D" w14:textId="77777777" w:rsidR="009054D8" w:rsidRPr="009054D8" w:rsidRDefault="009054D8" w:rsidP="009054D8">
            <w:pPr>
              <w:spacing w:before="0"/>
              <w:ind w:firstLine="0"/>
              <w:rPr>
                <w:rFonts w:eastAsia="Times New Roman 2"/>
                <w:szCs w:val="26"/>
              </w:rPr>
            </w:pPr>
            <w:r w:rsidRPr="009054D8">
              <w:rPr>
                <w:rFonts w:eastAsia="Times New Roman 2"/>
                <w:szCs w:val="26"/>
              </w:rPr>
              <w:t>4.1 Hệ thống kiểm tra và ghi nhận bệnh nhân không có lịch hẹn trước (Khách vãng lai)[cite: 2].</w:t>
            </w:r>
          </w:p>
        </w:tc>
      </w:tr>
      <w:tr w:rsidR="009054D8" w:rsidRPr="009054D8" w14:paraId="7AD08D47" w14:textId="77777777" w:rsidTr="009054D8">
        <w:tc>
          <w:tcPr>
            <w:tcW w:w="0" w:type="auto"/>
            <w:hideMark/>
          </w:tcPr>
          <w:p w14:paraId="32F012F4" w14:textId="77777777" w:rsidR="009054D8" w:rsidRPr="009054D8" w:rsidRDefault="009054D8" w:rsidP="009054D8">
            <w:pPr>
              <w:spacing w:before="0"/>
              <w:ind w:firstLine="0"/>
              <w:rPr>
                <w:rFonts w:eastAsia="Times New Roman 2"/>
                <w:szCs w:val="26"/>
              </w:rPr>
            </w:pPr>
          </w:p>
        </w:tc>
        <w:tc>
          <w:tcPr>
            <w:tcW w:w="0" w:type="auto"/>
            <w:hideMark/>
          </w:tcPr>
          <w:p w14:paraId="3F13EF4F" w14:textId="77777777" w:rsidR="009054D8" w:rsidRPr="009054D8" w:rsidRDefault="009054D8" w:rsidP="009054D8">
            <w:pPr>
              <w:spacing w:before="0"/>
              <w:ind w:firstLine="0"/>
              <w:rPr>
                <w:rFonts w:eastAsia="Times New Roman 2"/>
                <w:szCs w:val="26"/>
              </w:rPr>
            </w:pPr>
            <w:r w:rsidRPr="009054D8">
              <w:rPr>
                <w:rFonts w:eastAsia="Times New Roman 2"/>
                <w:szCs w:val="26"/>
              </w:rPr>
              <w:t>4.2 Hệ thống hiển thị yêu cầu khai báo chuyên khoa khám[cite: 2].</w:t>
            </w:r>
          </w:p>
        </w:tc>
      </w:tr>
      <w:tr w:rsidR="009054D8" w:rsidRPr="009054D8" w14:paraId="328257A8" w14:textId="77777777" w:rsidTr="009054D8">
        <w:tc>
          <w:tcPr>
            <w:tcW w:w="0" w:type="auto"/>
            <w:hideMark/>
          </w:tcPr>
          <w:p w14:paraId="2DC8C5FE" w14:textId="77777777" w:rsidR="009054D8" w:rsidRPr="009054D8" w:rsidRDefault="009054D8" w:rsidP="009054D8">
            <w:pPr>
              <w:spacing w:before="0"/>
              <w:ind w:firstLine="0"/>
              <w:rPr>
                <w:rFonts w:eastAsia="Times New Roman 2"/>
                <w:szCs w:val="26"/>
              </w:rPr>
            </w:pPr>
            <w:r w:rsidRPr="009054D8">
              <w:rPr>
                <w:rFonts w:eastAsia="Times New Roman 2"/>
                <w:szCs w:val="26"/>
              </w:rPr>
              <w:t>4.3 Lễ tân chọn chuyên khoa phù hợp cho bệnh nhân và xác nhận.</w:t>
            </w:r>
          </w:p>
        </w:tc>
        <w:tc>
          <w:tcPr>
            <w:tcW w:w="0" w:type="auto"/>
            <w:hideMark/>
          </w:tcPr>
          <w:p w14:paraId="0A607C04" w14:textId="77777777" w:rsidR="009054D8" w:rsidRPr="009054D8" w:rsidRDefault="009054D8" w:rsidP="009054D8">
            <w:pPr>
              <w:spacing w:before="0"/>
              <w:ind w:firstLine="0"/>
              <w:rPr>
                <w:rFonts w:eastAsia="Times New Roman 2"/>
                <w:szCs w:val="26"/>
              </w:rPr>
            </w:pPr>
          </w:p>
        </w:tc>
      </w:tr>
      <w:tr w:rsidR="009054D8" w:rsidRPr="009054D8" w14:paraId="644B94CD" w14:textId="77777777" w:rsidTr="009054D8">
        <w:tc>
          <w:tcPr>
            <w:tcW w:w="0" w:type="auto"/>
            <w:hideMark/>
          </w:tcPr>
          <w:p w14:paraId="4D699655" w14:textId="77777777" w:rsidR="009054D8" w:rsidRPr="009054D8" w:rsidRDefault="009054D8" w:rsidP="009054D8">
            <w:pPr>
              <w:spacing w:before="0"/>
              <w:ind w:firstLine="0"/>
              <w:rPr>
                <w:rFonts w:eastAsia="Times New Roman 2"/>
                <w:szCs w:val="26"/>
              </w:rPr>
            </w:pPr>
          </w:p>
        </w:tc>
        <w:tc>
          <w:tcPr>
            <w:tcW w:w="0" w:type="auto"/>
            <w:hideMark/>
          </w:tcPr>
          <w:p w14:paraId="66B90D99" w14:textId="77777777" w:rsidR="009054D8" w:rsidRPr="009054D8" w:rsidRDefault="009054D8" w:rsidP="009054D8">
            <w:pPr>
              <w:spacing w:before="0"/>
              <w:ind w:firstLine="0"/>
              <w:rPr>
                <w:rFonts w:eastAsia="Times New Roman 2"/>
                <w:szCs w:val="26"/>
              </w:rPr>
            </w:pPr>
            <w:r w:rsidRPr="009054D8">
              <w:rPr>
                <w:rFonts w:eastAsia="Times New Roman 2"/>
                <w:szCs w:val="26"/>
              </w:rPr>
              <w:t>4.4 Hệ thống ghi nhận dữ liệu và quay lại bước 6[cite: 2].</w:t>
            </w:r>
          </w:p>
        </w:tc>
      </w:tr>
      <w:tr w:rsidR="009054D8" w:rsidRPr="009054D8" w14:paraId="321454DD" w14:textId="77777777" w:rsidTr="009054D8">
        <w:tc>
          <w:tcPr>
            <w:tcW w:w="0" w:type="auto"/>
            <w:hideMark/>
          </w:tcPr>
          <w:p w14:paraId="42985DBB" w14:textId="77777777" w:rsidR="009054D8" w:rsidRPr="009054D8" w:rsidRDefault="009054D8" w:rsidP="009054D8">
            <w:pPr>
              <w:spacing w:before="0"/>
              <w:ind w:firstLine="0"/>
              <w:rPr>
                <w:rFonts w:eastAsia="Times New Roman 2"/>
                <w:szCs w:val="26"/>
              </w:rPr>
            </w:pPr>
          </w:p>
        </w:tc>
        <w:tc>
          <w:tcPr>
            <w:tcW w:w="0" w:type="auto"/>
            <w:hideMark/>
          </w:tcPr>
          <w:p w14:paraId="6A509FEE" w14:textId="77777777" w:rsidR="009054D8" w:rsidRPr="009054D8" w:rsidRDefault="009054D8" w:rsidP="009054D8">
            <w:pPr>
              <w:spacing w:before="0"/>
              <w:ind w:firstLine="0"/>
              <w:rPr>
                <w:rFonts w:eastAsia="Times New Roman 2"/>
                <w:szCs w:val="26"/>
              </w:rPr>
            </w:pPr>
            <w:r w:rsidRPr="009054D8">
              <w:rPr>
                <w:rFonts w:eastAsia="Times New Roman 2"/>
                <w:szCs w:val="26"/>
              </w:rPr>
              <w:t>1.1 Hệ thống thông báo không tìm thấy hồ sơ (đối với bệnh nhân mới hoàn toàn).</w:t>
            </w:r>
          </w:p>
        </w:tc>
      </w:tr>
      <w:tr w:rsidR="009054D8" w:rsidRPr="009054D8" w14:paraId="5DB27CCE" w14:textId="77777777" w:rsidTr="009054D8">
        <w:tc>
          <w:tcPr>
            <w:tcW w:w="0" w:type="auto"/>
            <w:hideMark/>
          </w:tcPr>
          <w:p w14:paraId="51086F3C" w14:textId="77777777" w:rsidR="009054D8" w:rsidRPr="009054D8" w:rsidRDefault="009054D8" w:rsidP="009054D8">
            <w:pPr>
              <w:spacing w:before="0"/>
              <w:ind w:firstLine="0"/>
              <w:rPr>
                <w:rFonts w:eastAsia="Times New Roman 2"/>
                <w:szCs w:val="26"/>
              </w:rPr>
            </w:pPr>
            <w:r w:rsidRPr="009054D8">
              <w:rPr>
                <w:rFonts w:eastAsia="Times New Roman 2"/>
                <w:szCs w:val="26"/>
              </w:rPr>
              <w:t>1.2 Lễ tân tiến hành tạo mới hồ sơ bệnh nhân (chuyển qua Use Case Thêm mới bệnh nhân).</w:t>
            </w:r>
          </w:p>
        </w:tc>
        <w:tc>
          <w:tcPr>
            <w:tcW w:w="0" w:type="auto"/>
            <w:hideMark/>
          </w:tcPr>
          <w:p w14:paraId="4BA03F8A" w14:textId="77777777" w:rsidR="009054D8" w:rsidRPr="009054D8" w:rsidRDefault="009054D8" w:rsidP="009054D8">
            <w:pPr>
              <w:spacing w:before="0"/>
              <w:ind w:firstLine="0"/>
              <w:rPr>
                <w:rFonts w:eastAsia="Times New Roman 2"/>
                <w:szCs w:val="26"/>
              </w:rPr>
            </w:pPr>
          </w:p>
        </w:tc>
      </w:tr>
    </w:tbl>
    <w:p w14:paraId="7D47A652" w14:textId="77777777" w:rsidR="00547FB5" w:rsidRDefault="00547FB5" w:rsidP="00812ACB">
      <w:pPr>
        <w:ind w:firstLine="0"/>
        <w:rPr>
          <w:rFonts w:eastAsia="Times New Roman 2"/>
          <w:i/>
          <w:iCs/>
          <w:szCs w:val="26"/>
          <w:lang w:val="vi-VN"/>
        </w:rPr>
      </w:pPr>
      <w:r w:rsidRPr="008971BF">
        <w:rPr>
          <w:rFonts w:eastAsia="Times New Roman 2"/>
          <w:i/>
          <w:iCs/>
          <w:szCs w:val="26"/>
        </w:rPr>
        <w:t>b. Activity Diagram</w:t>
      </w:r>
    </w:p>
    <w:p w14:paraId="25287C18" w14:textId="616B7022" w:rsidR="007B5563" w:rsidRPr="007B5563" w:rsidRDefault="007B5563" w:rsidP="00812ACB">
      <w:pPr>
        <w:ind w:firstLine="0"/>
        <w:rPr>
          <w:rFonts w:eastAsia="Times New Roman 2"/>
          <w:szCs w:val="26"/>
          <w:lang w:val="vi-VN"/>
        </w:rPr>
      </w:pPr>
      <w:r>
        <w:rPr>
          <w:rFonts w:eastAsia="Times New Roman 2"/>
          <w:i/>
          <w:iCs/>
          <w:noProof/>
          <w:szCs w:val="26"/>
          <w:lang w:val="vi-VN"/>
        </w:rPr>
        <w:lastRenderedPageBreak/>
        <w:drawing>
          <wp:inline distT="0" distB="0" distL="0" distR="0" wp14:anchorId="31AECFBE" wp14:editId="4024DE28">
            <wp:extent cx="4343400" cy="8572500"/>
            <wp:effectExtent l="0" t="0" r="0" b="0"/>
            <wp:docPr id="113542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3400" cy="8572500"/>
                    </a:xfrm>
                    <a:prstGeom prst="rect">
                      <a:avLst/>
                    </a:prstGeom>
                    <a:noFill/>
                    <a:ln>
                      <a:noFill/>
                    </a:ln>
                  </pic:spPr>
                </pic:pic>
              </a:graphicData>
            </a:graphic>
          </wp:inline>
        </w:drawing>
      </w:r>
    </w:p>
    <w:p w14:paraId="40C49C56" w14:textId="77777777" w:rsidR="00547FB5" w:rsidRDefault="00547FB5" w:rsidP="00812ACB">
      <w:pPr>
        <w:ind w:firstLine="0"/>
        <w:rPr>
          <w:rFonts w:eastAsia="Times New Roman 2"/>
          <w:i/>
          <w:iCs/>
          <w:szCs w:val="26"/>
          <w:lang w:val="vi-VN"/>
        </w:rPr>
      </w:pPr>
      <w:r w:rsidRPr="008971BF">
        <w:rPr>
          <w:rFonts w:eastAsia="Times New Roman 2"/>
          <w:i/>
          <w:iCs/>
          <w:szCs w:val="26"/>
        </w:rPr>
        <w:lastRenderedPageBreak/>
        <w:t>c. Sequence Diagram</w:t>
      </w:r>
    </w:p>
    <w:p w14:paraId="35C65D88" w14:textId="2EE88B08" w:rsidR="00D839DD" w:rsidRPr="00A923E9" w:rsidRDefault="00D839DD" w:rsidP="00812ACB">
      <w:pPr>
        <w:ind w:firstLine="0"/>
        <w:rPr>
          <w:rFonts w:eastAsia="Times New Roman 2"/>
          <w:szCs w:val="26"/>
        </w:rPr>
      </w:pPr>
      <w:r w:rsidRPr="00D839DD">
        <w:rPr>
          <w:rFonts w:eastAsia="Times New Roman 2"/>
          <w:noProof/>
          <w:szCs w:val="26"/>
          <w:lang w:val="vi-VN"/>
        </w:rPr>
        <w:drawing>
          <wp:inline distT="0" distB="0" distL="0" distR="0" wp14:anchorId="2A2A77D1" wp14:editId="65F013B7">
            <wp:extent cx="5986145" cy="3886200"/>
            <wp:effectExtent l="0" t="0" r="0" b="0"/>
            <wp:docPr id="1216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426" name=""/>
                    <pic:cNvPicPr/>
                  </pic:nvPicPr>
                  <pic:blipFill>
                    <a:blip r:embed="rId26"/>
                    <a:stretch>
                      <a:fillRect/>
                    </a:stretch>
                  </pic:blipFill>
                  <pic:spPr>
                    <a:xfrm>
                      <a:off x="0" y="0"/>
                      <a:ext cx="5986145" cy="3886200"/>
                    </a:xfrm>
                    <a:prstGeom prst="rect">
                      <a:avLst/>
                    </a:prstGeom>
                  </pic:spPr>
                </pic:pic>
              </a:graphicData>
            </a:graphic>
          </wp:inline>
        </w:drawing>
      </w:r>
    </w:p>
    <w:p w14:paraId="610BF57D" w14:textId="77777777" w:rsidR="00547FB5" w:rsidRPr="008971BF" w:rsidRDefault="00547FB5" w:rsidP="00063E7D">
      <w:pPr>
        <w:pStyle w:val="Heading1"/>
        <w:numPr>
          <w:ilvl w:val="0"/>
          <w:numId w:val="0"/>
        </w:numPr>
        <w:spacing w:before="493" w:after="0" w:line="374" w:lineRule="exact"/>
        <w:rPr>
          <w:rFonts w:cs="Times New Roman"/>
          <w:sz w:val="26"/>
          <w:szCs w:val="26"/>
          <w:lang w:val="vi-VN"/>
        </w:rPr>
      </w:pPr>
      <w:bookmarkStart w:id="52" w:name="_Toc240967324"/>
      <w:r w:rsidRPr="008971BF">
        <w:rPr>
          <w:rFonts w:eastAsia="Times New Roman 2" w:cs="Times New Roman"/>
          <w:color w:val="000000"/>
          <w:kern w:val="2"/>
          <w:sz w:val="26"/>
          <w:szCs w:val="26"/>
          <w:lang w:val="vi-VN"/>
        </w:rPr>
        <w:t>CHƯƠNG 3: THIẾT KẾ VÀ HIỆN THỰC</w:t>
      </w:r>
      <w:bookmarkEnd w:id="52"/>
    </w:p>
    <w:p w14:paraId="22D5AC21" w14:textId="77777777" w:rsidR="00547FB5" w:rsidRPr="008971BF" w:rsidRDefault="00547FB5" w:rsidP="00812ACB">
      <w:pPr>
        <w:spacing w:before="475" w:line="313" w:lineRule="auto"/>
        <w:ind w:firstLine="0"/>
        <w:rPr>
          <w:szCs w:val="26"/>
          <w:lang w:val="vi-VN"/>
        </w:rPr>
      </w:pPr>
      <w:r w:rsidRPr="008971BF">
        <w:rPr>
          <w:i/>
          <w:iCs/>
          <w:color w:val="FF0000"/>
          <w:kern w:val="2"/>
          <w:szCs w:val="26"/>
          <w:lang w:val="vi-VN"/>
        </w:rPr>
        <w:t>Chương này sinh viên trình bày quá trình thiết kế, thử nghiệm và hiện thực hệ thống hoặc bài toán.</w:t>
      </w:r>
    </w:p>
    <w:p w14:paraId="7A394128" w14:textId="77777777" w:rsidR="00547FB5" w:rsidRPr="008971BF" w:rsidRDefault="00547FB5" w:rsidP="00063E7D">
      <w:pPr>
        <w:pStyle w:val="Heading2"/>
        <w:numPr>
          <w:ilvl w:val="0"/>
          <w:numId w:val="0"/>
        </w:numPr>
        <w:spacing w:before="211" w:line="304" w:lineRule="exact"/>
        <w:rPr>
          <w:rFonts w:cs="Times New Roman"/>
          <w:szCs w:val="26"/>
        </w:rPr>
      </w:pPr>
      <w:bookmarkStart w:id="53" w:name="_Toc240967325"/>
      <w:r w:rsidRPr="008971BF">
        <w:rPr>
          <w:rFonts w:cs="Times New Roman"/>
          <w:color w:val="000000"/>
          <w:kern w:val="2"/>
          <w:szCs w:val="26"/>
        </w:rPr>
        <w:lastRenderedPageBreak/>
        <w:t>I.</w:t>
      </w:r>
      <w:r w:rsidRPr="008971BF">
        <w:rPr>
          <w:rFonts w:eastAsia="Arial" w:cs="Times New Roman"/>
          <w:color w:val="000000"/>
          <w:szCs w:val="26"/>
        </w:rPr>
        <w:t xml:space="preserve"> </w:t>
      </w:r>
      <w:r w:rsidRPr="008971BF">
        <w:rPr>
          <w:rFonts w:eastAsia="Times New Roman 2" w:cs="Times New Roman"/>
          <w:color w:val="000000"/>
          <w:kern w:val="2"/>
          <w:szCs w:val="26"/>
        </w:rPr>
        <w:t>Thiết kế sơ đồ lớp</w:t>
      </w:r>
      <w:r w:rsidRPr="008971BF">
        <w:rPr>
          <w:rFonts w:cs="Times New Roman"/>
          <w:color w:val="000000"/>
          <w:kern w:val="2"/>
          <w:szCs w:val="26"/>
        </w:rPr>
        <w:t xml:space="preserve"> (Class Diagram)</w:t>
      </w:r>
      <w:bookmarkEnd w:id="53"/>
    </w:p>
    <w:p w14:paraId="01858D34" w14:textId="77777777" w:rsidR="00547FB5" w:rsidRPr="008971BF" w:rsidRDefault="00547FB5" w:rsidP="00812ACB">
      <w:pPr>
        <w:pStyle w:val="Heading3"/>
        <w:numPr>
          <w:ilvl w:val="0"/>
          <w:numId w:val="36"/>
        </w:numPr>
        <w:spacing w:before="207" w:line="304" w:lineRule="exact"/>
        <w:ind w:left="0" w:firstLine="0"/>
        <w:rPr>
          <w:rFonts w:cs="Times New Roman"/>
          <w:color w:val="000000"/>
        </w:rPr>
      </w:pPr>
      <w:bookmarkStart w:id="54" w:name="_Toc240967326"/>
      <w:r w:rsidRPr="008971BF">
        <w:rPr>
          <w:rFonts w:cs="Times New Roman"/>
          <w:noProof/>
        </w:rPr>
        <w:drawing>
          <wp:anchor distT="0" distB="0" distL="114300" distR="114300" simplePos="0" relativeHeight="251665408" behindDoc="0" locked="0" layoutInCell="1" allowOverlap="1" wp14:anchorId="200E53E2" wp14:editId="60B4CDA1">
            <wp:simplePos x="0" y="0"/>
            <wp:positionH relativeFrom="column">
              <wp:posOffset>-345468</wp:posOffset>
            </wp:positionH>
            <wp:positionV relativeFrom="paragraph">
              <wp:posOffset>391795</wp:posOffset>
            </wp:positionV>
            <wp:extent cx="5986145" cy="3990975"/>
            <wp:effectExtent l="0" t="0" r="0" b="9525"/>
            <wp:wrapThrough wrapText="bothSides">
              <wp:wrapPolygon edited="0">
                <wp:start x="0" y="0"/>
                <wp:lineTo x="0" y="21548"/>
                <wp:lineTo x="21515" y="21548"/>
                <wp:lineTo x="21515" y="0"/>
                <wp:lineTo x="0" y="0"/>
              </wp:wrapPolygon>
            </wp:wrapThrough>
            <wp:docPr id="12861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97838" name=""/>
                    <pic:cNvPicPr/>
                  </pic:nvPicPr>
                  <pic:blipFill>
                    <a:blip r:embed="rId27" cstate="print">
                      <a:extLst>
                        <a:ext uri="{28A0092B-C50C-407E-A947-70E740481C1C}">
                          <a14:useLocalDpi xmlns:a14="http://schemas.microsoft.com/office/drawing/2010/main"/>
                        </a:ext>
                      </a:extLst>
                    </a:blip>
                    <a:stretch>
                      <a:fillRect/>
                    </a:stretch>
                  </pic:blipFill>
                  <pic:spPr>
                    <a:xfrm>
                      <a:off x="0" y="0"/>
                      <a:ext cx="5986145" cy="3990975"/>
                    </a:xfrm>
                    <a:prstGeom prst="rect">
                      <a:avLst/>
                    </a:prstGeom>
                  </pic:spPr>
                </pic:pic>
              </a:graphicData>
            </a:graphic>
            <wp14:sizeRelH relativeFrom="margin">
              <wp14:pctWidth>0</wp14:pctWidth>
            </wp14:sizeRelH>
            <wp14:sizeRelV relativeFrom="margin">
              <wp14:pctHeight>0</wp14:pctHeight>
            </wp14:sizeRelV>
          </wp:anchor>
        </w:drawing>
      </w:r>
      <w:r w:rsidRPr="008971BF">
        <w:rPr>
          <w:rFonts w:cs="Times New Roman"/>
          <w:color w:val="000000"/>
          <w:kern w:val="2"/>
        </w:rPr>
        <w:t>Class Driagram</w:t>
      </w:r>
      <w:bookmarkEnd w:id="54"/>
    </w:p>
    <w:p w14:paraId="7B86A621" w14:textId="77777777" w:rsidR="00547FB5" w:rsidRDefault="00547FB5" w:rsidP="00812ACB">
      <w:pPr>
        <w:spacing w:before="203"/>
        <w:ind w:firstLine="0"/>
        <w:rPr>
          <w:szCs w:val="26"/>
          <w:lang w:val="vi-VN"/>
        </w:rPr>
      </w:pPr>
      <w:bookmarkStart w:id="55" w:name="p2w_bm36"/>
      <w:bookmarkStart w:id="56" w:name="p2w_bm37"/>
      <w:bookmarkStart w:id="57" w:name="pgt20"/>
      <w:bookmarkEnd w:id="55"/>
      <w:bookmarkEnd w:id="56"/>
      <w:bookmarkEnd w:id="57"/>
    </w:p>
    <w:p w14:paraId="77A04090" w14:textId="77777777" w:rsidR="00547FB5" w:rsidRPr="00631148" w:rsidRDefault="00547FB5" w:rsidP="00812ACB">
      <w:pPr>
        <w:spacing w:before="203"/>
        <w:ind w:firstLine="0"/>
        <w:rPr>
          <w:szCs w:val="26"/>
          <w:lang w:val="vi-VN"/>
        </w:rPr>
      </w:pPr>
    </w:p>
    <w:p w14:paraId="59D9D45D" w14:textId="77777777" w:rsidR="00547FB5" w:rsidRPr="008971BF" w:rsidRDefault="00547FB5" w:rsidP="00812ACB">
      <w:pPr>
        <w:pStyle w:val="Heading3"/>
        <w:numPr>
          <w:ilvl w:val="0"/>
          <w:numId w:val="37"/>
        </w:numPr>
        <w:spacing w:before="0" w:line="314" w:lineRule="exact"/>
        <w:ind w:left="0" w:firstLine="0"/>
        <w:rPr>
          <w:rFonts w:cs="Times New Roman"/>
          <w:color w:val="000000"/>
        </w:rPr>
      </w:pPr>
      <w:bookmarkStart w:id="58" w:name="_Toc240967327"/>
      <w:r w:rsidRPr="008971BF">
        <w:rPr>
          <w:rFonts w:eastAsia="Times New Roman 2" w:cs="Times New Roman"/>
          <w:color w:val="000000"/>
          <w:kern w:val="2"/>
        </w:rPr>
        <w:t>Đặt tả Class Diagram</w:t>
      </w:r>
      <w:bookmarkEnd w:id="58"/>
    </w:p>
    <w:p w14:paraId="14B4DDF6" w14:textId="77777777" w:rsidR="00547FB5" w:rsidRPr="008971BF" w:rsidRDefault="00547FB5" w:rsidP="00812ACB">
      <w:pPr>
        <w:spacing w:after="100" w:afterAutospacing="1"/>
        <w:ind w:firstLine="0"/>
        <w:rPr>
          <w:szCs w:val="26"/>
        </w:rPr>
      </w:pPr>
      <w:r w:rsidRPr="008971BF">
        <w:rPr>
          <w:b/>
          <w:bCs/>
          <w:szCs w:val="26"/>
        </w:rPr>
        <w:t>1. Đặc tả Class VaiTro (Vai Trò)</w:t>
      </w:r>
    </w:p>
    <w:tbl>
      <w:tblPr>
        <w:tblStyle w:val="TableGrid"/>
        <w:tblW w:w="0" w:type="auto"/>
        <w:tblLayout w:type="fixed"/>
        <w:tblLook w:val="04A0" w:firstRow="1" w:lastRow="0" w:firstColumn="1" w:lastColumn="0" w:noHBand="0" w:noVBand="1"/>
      </w:tblPr>
      <w:tblGrid>
        <w:gridCol w:w="844"/>
        <w:gridCol w:w="2468"/>
        <w:gridCol w:w="1214"/>
        <w:gridCol w:w="2268"/>
        <w:gridCol w:w="2437"/>
      </w:tblGrid>
      <w:tr w:rsidR="00547FB5" w:rsidRPr="008971BF" w14:paraId="3FA50ED2" w14:textId="77777777" w:rsidTr="009E1F89">
        <w:tc>
          <w:tcPr>
            <w:tcW w:w="844" w:type="dxa"/>
            <w:hideMark/>
          </w:tcPr>
          <w:p w14:paraId="79B3E89A" w14:textId="77777777" w:rsidR="00547FB5" w:rsidRPr="008971BF" w:rsidRDefault="00547FB5" w:rsidP="00812ACB">
            <w:pPr>
              <w:spacing w:before="0" w:after="0"/>
              <w:ind w:firstLine="0"/>
              <w:rPr>
                <w:szCs w:val="26"/>
              </w:rPr>
            </w:pPr>
            <w:r w:rsidRPr="008971BF">
              <w:rPr>
                <w:b/>
                <w:bCs/>
                <w:szCs w:val="26"/>
              </w:rPr>
              <w:t>STT</w:t>
            </w:r>
          </w:p>
        </w:tc>
        <w:tc>
          <w:tcPr>
            <w:tcW w:w="2468" w:type="dxa"/>
            <w:hideMark/>
          </w:tcPr>
          <w:p w14:paraId="05EF4BAB" w14:textId="77777777" w:rsidR="00547FB5" w:rsidRPr="008971BF" w:rsidRDefault="00547FB5" w:rsidP="00812ACB">
            <w:pPr>
              <w:spacing w:before="0" w:after="0"/>
              <w:ind w:firstLine="0"/>
              <w:rPr>
                <w:szCs w:val="26"/>
              </w:rPr>
            </w:pPr>
            <w:r w:rsidRPr="008971BF">
              <w:rPr>
                <w:b/>
                <w:bCs/>
                <w:szCs w:val="26"/>
              </w:rPr>
              <w:t>Công việc</w:t>
            </w:r>
          </w:p>
        </w:tc>
        <w:tc>
          <w:tcPr>
            <w:tcW w:w="1214" w:type="dxa"/>
            <w:hideMark/>
          </w:tcPr>
          <w:p w14:paraId="48368C01" w14:textId="77777777" w:rsidR="00547FB5" w:rsidRPr="008971BF" w:rsidRDefault="00547FB5" w:rsidP="00812ACB">
            <w:pPr>
              <w:spacing w:before="0" w:after="0"/>
              <w:ind w:firstLine="0"/>
              <w:rPr>
                <w:szCs w:val="26"/>
              </w:rPr>
            </w:pPr>
            <w:r w:rsidRPr="008971BF">
              <w:rPr>
                <w:b/>
                <w:bCs/>
                <w:szCs w:val="26"/>
              </w:rPr>
              <w:t>Kiểu dữ liệu</w:t>
            </w:r>
          </w:p>
        </w:tc>
        <w:tc>
          <w:tcPr>
            <w:tcW w:w="2268" w:type="dxa"/>
            <w:hideMark/>
          </w:tcPr>
          <w:p w14:paraId="6FA5D4A2" w14:textId="77777777" w:rsidR="00547FB5" w:rsidRPr="008971BF" w:rsidRDefault="00547FB5" w:rsidP="00812ACB">
            <w:pPr>
              <w:spacing w:before="0" w:after="0"/>
              <w:ind w:firstLine="0"/>
              <w:rPr>
                <w:szCs w:val="26"/>
              </w:rPr>
            </w:pPr>
            <w:r w:rsidRPr="008971BF">
              <w:rPr>
                <w:b/>
                <w:bCs/>
                <w:szCs w:val="26"/>
              </w:rPr>
              <w:t>Ràng buộc</w:t>
            </w:r>
          </w:p>
        </w:tc>
        <w:tc>
          <w:tcPr>
            <w:tcW w:w="2437" w:type="dxa"/>
            <w:hideMark/>
          </w:tcPr>
          <w:p w14:paraId="47DB35A0"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FA837B3" w14:textId="77777777" w:rsidTr="009E1F89">
        <w:tc>
          <w:tcPr>
            <w:tcW w:w="844" w:type="dxa"/>
            <w:hideMark/>
          </w:tcPr>
          <w:p w14:paraId="3A366402" w14:textId="77777777" w:rsidR="00547FB5" w:rsidRPr="008971BF" w:rsidRDefault="00547FB5" w:rsidP="00812ACB">
            <w:pPr>
              <w:spacing w:before="0" w:after="0"/>
              <w:ind w:firstLine="0"/>
              <w:rPr>
                <w:szCs w:val="26"/>
              </w:rPr>
            </w:pPr>
            <w:r w:rsidRPr="008971BF">
              <w:rPr>
                <w:b/>
                <w:bCs/>
                <w:szCs w:val="26"/>
              </w:rPr>
              <w:t>1</w:t>
            </w:r>
          </w:p>
        </w:tc>
        <w:tc>
          <w:tcPr>
            <w:tcW w:w="2468" w:type="dxa"/>
            <w:hideMark/>
          </w:tcPr>
          <w:p w14:paraId="53A772C6" w14:textId="77777777" w:rsidR="00547FB5" w:rsidRPr="008971BF" w:rsidRDefault="00547FB5" w:rsidP="00812ACB">
            <w:pPr>
              <w:spacing w:before="0" w:after="0"/>
              <w:ind w:firstLine="0"/>
              <w:rPr>
                <w:szCs w:val="26"/>
              </w:rPr>
            </w:pPr>
            <w:r w:rsidRPr="008971BF">
              <w:rPr>
                <w:b/>
                <w:bCs/>
                <w:szCs w:val="26"/>
              </w:rPr>
              <w:t>Khai báo thuộc tính:</w:t>
            </w:r>
          </w:p>
        </w:tc>
        <w:tc>
          <w:tcPr>
            <w:tcW w:w="1214" w:type="dxa"/>
            <w:hideMark/>
          </w:tcPr>
          <w:p w14:paraId="59EAEBCC" w14:textId="77777777" w:rsidR="00547FB5" w:rsidRPr="008971BF" w:rsidRDefault="00547FB5" w:rsidP="00812ACB">
            <w:pPr>
              <w:spacing w:before="0" w:after="0"/>
              <w:ind w:firstLine="0"/>
              <w:rPr>
                <w:szCs w:val="26"/>
              </w:rPr>
            </w:pPr>
          </w:p>
        </w:tc>
        <w:tc>
          <w:tcPr>
            <w:tcW w:w="2268" w:type="dxa"/>
            <w:hideMark/>
          </w:tcPr>
          <w:p w14:paraId="2464D118" w14:textId="77777777" w:rsidR="00547FB5" w:rsidRPr="008971BF" w:rsidRDefault="00547FB5" w:rsidP="00812ACB">
            <w:pPr>
              <w:spacing w:before="0" w:after="0"/>
              <w:ind w:firstLine="0"/>
              <w:rPr>
                <w:szCs w:val="26"/>
              </w:rPr>
            </w:pPr>
          </w:p>
        </w:tc>
        <w:tc>
          <w:tcPr>
            <w:tcW w:w="2437" w:type="dxa"/>
            <w:hideMark/>
          </w:tcPr>
          <w:p w14:paraId="4AB65358" w14:textId="77777777" w:rsidR="00547FB5" w:rsidRPr="008971BF" w:rsidRDefault="00547FB5" w:rsidP="00812ACB">
            <w:pPr>
              <w:spacing w:before="0" w:after="0"/>
              <w:ind w:firstLine="0"/>
              <w:rPr>
                <w:szCs w:val="26"/>
              </w:rPr>
            </w:pPr>
          </w:p>
        </w:tc>
      </w:tr>
      <w:tr w:rsidR="00547FB5" w:rsidRPr="008971BF" w14:paraId="25E80AAC" w14:textId="77777777" w:rsidTr="009E1F89">
        <w:tc>
          <w:tcPr>
            <w:tcW w:w="844" w:type="dxa"/>
            <w:hideMark/>
          </w:tcPr>
          <w:p w14:paraId="036DBAFA" w14:textId="77777777" w:rsidR="00547FB5" w:rsidRPr="008971BF" w:rsidRDefault="00547FB5" w:rsidP="00812ACB">
            <w:pPr>
              <w:spacing w:before="0" w:after="0"/>
              <w:ind w:firstLine="0"/>
              <w:rPr>
                <w:szCs w:val="26"/>
              </w:rPr>
            </w:pPr>
            <w:r w:rsidRPr="008971BF">
              <w:rPr>
                <w:szCs w:val="26"/>
              </w:rPr>
              <w:t>1.1</w:t>
            </w:r>
          </w:p>
        </w:tc>
        <w:tc>
          <w:tcPr>
            <w:tcW w:w="2468" w:type="dxa"/>
            <w:hideMark/>
          </w:tcPr>
          <w:p w14:paraId="23AAC058" w14:textId="77777777" w:rsidR="00547FB5" w:rsidRPr="008971BF" w:rsidRDefault="00547FB5" w:rsidP="00812ACB">
            <w:pPr>
              <w:spacing w:before="0" w:after="0"/>
              <w:ind w:firstLine="0"/>
              <w:rPr>
                <w:szCs w:val="26"/>
              </w:rPr>
            </w:pPr>
            <w:r w:rsidRPr="008971BF">
              <w:rPr>
                <w:szCs w:val="26"/>
              </w:rPr>
              <w:t>maVaiTro</w:t>
            </w:r>
          </w:p>
        </w:tc>
        <w:tc>
          <w:tcPr>
            <w:tcW w:w="1214" w:type="dxa"/>
            <w:hideMark/>
          </w:tcPr>
          <w:p w14:paraId="68A1BA4C"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1F74D6A5" w14:textId="77777777" w:rsidR="00547FB5" w:rsidRPr="008971BF" w:rsidRDefault="00547FB5" w:rsidP="00812ACB">
            <w:pPr>
              <w:spacing w:before="0" w:after="0"/>
              <w:ind w:firstLine="0"/>
              <w:rPr>
                <w:szCs w:val="26"/>
              </w:rPr>
            </w:pPr>
            <w:r w:rsidRPr="008971BF">
              <w:rPr>
                <w:szCs w:val="26"/>
              </w:rPr>
              <w:t>Không được rỗng</w:t>
            </w:r>
          </w:p>
        </w:tc>
        <w:tc>
          <w:tcPr>
            <w:tcW w:w="2437" w:type="dxa"/>
            <w:hideMark/>
          </w:tcPr>
          <w:p w14:paraId="605B3408"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45B7056" w14:textId="77777777" w:rsidTr="009E1F89">
        <w:tc>
          <w:tcPr>
            <w:tcW w:w="844" w:type="dxa"/>
            <w:hideMark/>
          </w:tcPr>
          <w:p w14:paraId="51EE3450" w14:textId="77777777" w:rsidR="00547FB5" w:rsidRPr="008971BF" w:rsidRDefault="00547FB5" w:rsidP="00812ACB">
            <w:pPr>
              <w:spacing w:before="0" w:after="0"/>
              <w:ind w:firstLine="0"/>
              <w:rPr>
                <w:szCs w:val="26"/>
              </w:rPr>
            </w:pPr>
            <w:r w:rsidRPr="008971BF">
              <w:rPr>
                <w:szCs w:val="26"/>
              </w:rPr>
              <w:t>1.2</w:t>
            </w:r>
          </w:p>
        </w:tc>
        <w:tc>
          <w:tcPr>
            <w:tcW w:w="2468" w:type="dxa"/>
            <w:hideMark/>
          </w:tcPr>
          <w:p w14:paraId="3A59B402" w14:textId="77777777" w:rsidR="00547FB5" w:rsidRPr="008971BF" w:rsidRDefault="00547FB5" w:rsidP="00812ACB">
            <w:pPr>
              <w:spacing w:before="0" w:after="0"/>
              <w:ind w:firstLine="0"/>
              <w:rPr>
                <w:szCs w:val="26"/>
              </w:rPr>
            </w:pPr>
            <w:r w:rsidRPr="008971BF">
              <w:rPr>
                <w:szCs w:val="26"/>
              </w:rPr>
              <w:t>tenVaiTro</w:t>
            </w:r>
          </w:p>
        </w:tc>
        <w:tc>
          <w:tcPr>
            <w:tcW w:w="1214" w:type="dxa"/>
            <w:hideMark/>
          </w:tcPr>
          <w:p w14:paraId="1E5B8D7D"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394FC94E" w14:textId="77777777" w:rsidR="00547FB5" w:rsidRPr="008971BF" w:rsidRDefault="00547FB5" w:rsidP="00812ACB">
            <w:pPr>
              <w:spacing w:before="0" w:after="0"/>
              <w:ind w:firstLine="0"/>
              <w:rPr>
                <w:szCs w:val="26"/>
              </w:rPr>
            </w:pPr>
            <w:r w:rsidRPr="008971BF">
              <w:rPr>
                <w:szCs w:val="26"/>
              </w:rPr>
              <w:t>Không được rỗng</w:t>
            </w:r>
          </w:p>
        </w:tc>
        <w:tc>
          <w:tcPr>
            <w:tcW w:w="2437" w:type="dxa"/>
            <w:hideMark/>
          </w:tcPr>
          <w:p w14:paraId="44EA8775" w14:textId="77777777" w:rsidR="00547FB5" w:rsidRPr="008971BF" w:rsidRDefault="00547FB5" w:rsidP="00812ACB">
            <w:pPr>
              <w:spacing w:before="0" w:after="0"/>
              <w:ind w:firstLine="0"/>
              <w:rPr>
                <w:szCs w:val="26"/>
              </w:rPr>
            </w:pPr>
          </w:p>
        </w:tc>
      </w:tr>
      <w:tr w:rsidR="00547FB5" w:rsidRPr="008971BF" w14:paraId="0C1C3AF6" w14:textId="77777777" w:rsidTr="009E1F89">
        <w:tc>
          <w:tcPr>
            <w:tcW w:w="844" w:type="dxa"/>
            <w:hideMark/>
          </w:tcPr>
          <w:p w14:paraId="72F19577" w14:textId="77777777" w:rsidR="00547FB5" w:rsidRPr="008971BF" w:rsidRDefault="00547FB5" w:rsidP="00812ACB">
            <w:pPr>
              <w:spacing w:before="0" w:after="0"/>
              <w:ind w:firstLine="0"/>
              <w:rPr>
                <w:szCs w:val="26"/>
              </w:rPr>
            </w:pPr>
            <w:r w:rsidRPr="008971BF">
              <w:rPr>
                <w:szCs w:val="26"/>
              </w:rPr>
              <w:t>1.3</w:t>
            </w:r>
          </w:p>
        </w:tc>
        <w:tc>
          <w:tcPr>
            <w:tcW w:w="2468" w:type="dxa"/>
            <w:hideMark/>
          </w:tcPr>
          <w:p w14:paraId="38FFEABF" w14:textId="77777777" w:rsidR="00547FB5" w:rsidRPr="008971BF" w:rsidRDefault="00547FB5" w:rsidP="00812ACB">
            <w:pPr>
              <w:spacing w:before="0" w:after="0"/>
              <w:ind w:firstLine="0"/>
              <w:rPr>
                <w:szCs w:val="26"/>
              </w:rPr>
            </w:pPr>
            <w:r w:rsidRPr="008971BF">
              <w:rPr>
                <w:szCs w:val="26"/>
              </w:rPr>
              <w:t>moTa</w:t>
            </w:r>
          </w:p>
        </w:tc>
        <w:tc>
          <w:tcPr>
            <w:tcW w:w="1214" w:type="dxa"/>
            <w:hideMark/>
          </w:tcPr>
          <w:p w14:paraId="4CDD663F"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64A855F4" w14:textId="77777777" w:rsidR="00547FB5" w:rsidRPr="008971BF" w:rsidRDefault="00547FB5" w:rsidP="00812ACB">
            <w:pPr>
              <w:spacing w:before="0" w:after="0"/>
              <w:ind w:firstLine="0"/>
              <w:rPr>
                <w:szCs w:val="26"/>
              </w:rPr>
            </w:pPr>
          </w:p>
        </w:tc>
        <w:tc>
          <w:tcPr>
            <w:tcW w:w="2437" w:type="dxa"/>
            <w:hideMark/>
          </w:tcPr>
          <w:p w14:paraId="28F64E07" w14:textId="77777777" w:rsidR="00547FB5" w:rsidRPr="008971BF" w:rsidRDefault="00547FB5" w:rsidP="00812ACB">
            <w:pPr>
              <w:spacing w:before="0" w:after="0"/>
              <w:ind w:firstLine="0"/>
              <w:rPr>
                <w:szCs w:val="26"/>
              </w:rPr>
            </w:pPr>
          </w:p>
        </w:tc>
      </w:tr>
      <w:tr w:rsidR="00547FB5" w:rsidRPr="008971BF" w14:paraId="0E4AB4C6" w14:textId="77777777" w:rsidTr="009E1F89">
        <w:tc>
          <w:tcPr>
            <w:tcW w:w="844" w:type="dxa"/>
            <w:hideMark/>
          </w:tcPr>
          <w:p w14:paraId="320EAFBB" w14:textId="77777777" w:rsidR="00547FB5" w:rsidRPr="008971BF" w:rsidRDefault="00547FB5" w:rsidP="00812ACB">
            <w:pPr>
              <w:spacing w:before="0" w:after="0"/>
              <w:ind w:firstLine="0"/>
              <w:rPr>
                <w:szCs w:val="26"/>
              </w:rPr>
            </w:pPr>
            <w:r w:rsidRPr="008971BF">
              <w:rPr>
                <w:b/>
                <w:bCs/>
                <w:szCs w:val="26"/>
              </w:rPr>
              <w:t>2</w:t>
            </w:r>
          </w:p>
        </w:tc>
        <w:tc>
          <w:tcPr>
            <w:tcW w:w="2468" w:type="dxa"/>
            <w:hideMark/>
          </w:tcPr>
          <w:p w14:paraId="787873E5" w14:textId="77777777" w:rsidR="00547FB5" w:rsidRPr="008971BF" w:rsidRDefault="00547FB5" w:rsidP="00812ACB">
            <w:pPr>
              <w:spacing w:before="0" w:after="0"/>
              <w:ind w:firstLine="0"/>
              <w:rPr>
                <w:szCs w:val="26"/>
              </w:rPr>
            </w:pPr>
            <w:r w:rsidRPr="008971BF">
              <w:rPr>
                <w:b/>
                <w:bCs/>
                <w:szCs w:val="26"/>
              </w:rPr>
              <w:t>Viết các phương thức</w:t>
            </w:r>
          </w:p>
        </w:tc>
        <w:tc>
          <w:tcPr>
            <w:tcW w:w="1214" w:type="dxa"/>
            <w:hideMark/>
          </w:tcPr>
          <w:p w14:paraId="400305A9" w14:textId="77777777" w:rsidR="00547FB5" w:rsidRPr="008971BF" w:rsidRDefault="00547FB5" w:rsidP="00812ACB">
            <w:pPr>
              <w:spacing w:before="0" w:after="0"/>
              <w:ind w:firstLine="0"/>
              <w:rPr>
                <w:szCs w:val="26"/>
              </w:rPr>
            </w:pPr>
          </w:p>
        </w:tc>
        <w:tc>
          <w:tcPr>
            <w:tcW w:w="2268" w:type="dxa"/>
            <w:hideMark/>
          </w:tcPr>
          <w:p w14:paraId="4EFD0CC5" w14:textId="77777777" w:rsidR="00547FB5" w:rsidRPr="008971BF" w:rsidRDefault="00547FB5" w:rsidP="00812ACB">
            <w:pPr>
              <w:spacing w:before="0" w:after="0"/>
              <w:ind w:firstLine="0"/>
              <w:rPr>
                <w:szCs w:val="26"/>
              </w:rPr>
            </w:pPr>
          </w:p>
        </w:tc>
        <w:tc>
          <w:tcPr>
            <w:tcW w:w="2437" w:type="dxa"/>
            <w:hideMark/>
          </w:tcPr>
          <w:p w14:paraId="5CDFBC61" w14:textId="77777777" w:rsidR="00547FB5" w:rsidRPr="008971BF" w:rsidRDefault="00547FB5" w:rsidP="00812ACB">
            <w:pPr>
              <w:spacing w:before="0" w:after="0"/>
              <w:ind w:firstLine="0"/>
              <w:rPr>
                <w:szCs w:val="26"/>
              </w:rPr>
            </w:pPr>
          </w:p>
        </w:tc>
      </w:tr>
      <w:tr w:rsidR="00547FB5" w:rsidRPr="008971BF" w14:paraId="2EEB6CF0" w14:textId="77777777" w:rsidTr="009E1F89">
        <w:tc>
          <w:tcPr>
            <w:tcW w:w="844" w:type="dxa"/>
            <w:hideMark/>
          </w:tcPr>
          <w:p w14:paraId="6305DA1B" w14:textId="77777777" w:rsidR="00547FB5" w:rsidRPr="008971BF" w:rsidRDefault="00547FB5" w:rsidP="00812ACB">
            <w:pPr>
              <w:spacing w:before="0" w:after="0"/>
              <w:ind w:firstLine="0"/>
              <w:rPr>
                <w:szCs w:val="26"/>
              </w:rPr>
            </w:pPr>
            <w:r w:rsidRPr="008971BF">
              <w:rPr>
                <w:szCs w:val="26"/>
              </w:rPr>
              <w:t>2.1</w:t>
            </w:r>
          </w:p>
        </w:tc>
        <w:tc>
          <w:tcPr>
            <w:tcW w:w="2468" w:type="dxa"/>
            <w:hideMark/>
          </w:tcPr>
          <w:p w14:paraId="728D3744" w14:textId="77777777" w:rsidR="00547FB5" w:rsidRPr="008971BF" w:rsidRDefault="00547FB5" w:rsidP="00812ACB">
            <w:pPr>
              <w:spacing w:before="0" w:after="0"/>
              <w:ind w:firstLine="0"/>
              <w:rPr>
                <w:szCs w:val="26"/>
              </w:rPr>
            </w:pPr>
            <w:r w:rsidRPr="008971BF">
              <w:rPr>
                <w:szCs w:val="26"/>
              </w:rPr>
              <w:t>get/set MaVaiTro()</w:t>
            </w:r>
          </w:p>
        </w:tc>
        <w:tc>
          <w:tcPr>
            <w:tcW w:w="1214" w:type="dxa"/>
            <w:hideMark/>
          </w:tcPr>
          <w:p w14:paraId="2E8E1667" w14:textId="77777777" w:rsidR="00547FB5" w:rsidRPr="008971BF" w:rsidRDefault="00547FB5" w:rsidP="00812ACB">
            <w:pPr>
              <w:spacing w:before="0" w:after="0"/>
              <w:ind w:firstLine="0"/>
              <w:rPr>
                <w:szCs w:val="26"/>
              </w:rPr>
            </w:pPr>
          </w:p>
        </w:tc>
        <w:tc>
          <w:tcPr>
            <w:tcW w:w="2268" w:type="dxa"/>
            <w:hideMark/>
          </w:tcPr>
          <w:p w14:paraId="1BFE3A12" w14:textId="77777777" w:rsidR="00547FB5" w:rsidRPr="008971BF" w:rsidRDefault="00547FB5" w:rsidP="00812ACB">
            <w:pPr>
              <w:spacing w:before="0" w:after="0"/>
              <w:ind w:firstLine="0"/>
              <w:rPr>
                <w:szCs w:val="26"/>
              </w:rPr>
            </w:pPr>
            <w:r w:rsidRPr="008971BF">
              <w:rPr>
                <w:szCs w:val="26"/>
              </w:rPr>
              <w:t>Kiểm tra tham số không được rỗng</w:t>
            </w:r>
          </w:p>
        </w:tc>
        <w:tc>
          <w:tcPr>
            <w:tcW w:w="2437" w:type="dxa"/>
            <w:hideMark/>
          </w:tcPr>
          <w:p w14:paraId="0306976A" w14:textId="77777777" w:rsidR="00547FB5" w:rsidRPr="008971BF" w:rsidRDefault="00547FB5" w:rsidP="00812ACB">
            <w:pPr>
              <w:spacing w:before="0" w:after="0"/>
              <w:ind w:firstLine="0"/>
              <w:rPr>
                <w:szCs w:val="26"/>
              </w:rPr>
            </w:pPr>
            <w:r w:rsidRPr="008971BF">
              <w:rPr>
                <w:szCs w:val="26"/>
              </w:rPr>
              <w:t xml:space="preserve">Throw exception “Mã vai trò không rỗng” </w:t>
            </w:r>
          </w:p>
        </w:tc>
      </w:tr>
      <w:tr w:rsidR="00547FB5" w:rsidRPr="008971BF" w14:paraId="7A54D88E" w14:textId="77777777" w:rsidTr="009E1F89">
        <w:tc>
          <w:tcPr>
            <w:tcW w:w="844" w:type="dxa"/>
            <w:hideMark/>
          </w:tcPr>
          <w:p w14:paraId="18BF0C35" w14:textId="77777777" w:rsidR="00547FB5" w:rsidRPr="008971BF" w:rsidRDefault="00547FB5" w:rsidP="00812ACB">
            <w:pPr>
              <w:spacing w:before="0" w:after="0"/>
              <w:ind w:firstLine="0"/>
              <w:rPr>
                <w:szCs w:val="26"/>
              </w:rPr>
            </w:pPr>
            <w:r w:rsidRPr="008971BF">
              <w:rPr>
                <w:szCs w:val="26"/>
              </w:rPr>
              <w:t>2.2</w:t>
            </w:r>
          </w:p>
        </w:tc>
        <w:tc>
          <w:tcPr>
            <w:tcW w:w="2468" w:type="dxa"/>
            <w:hideMark/>
          </w:tcPr>
          <w:p w14:paraId="74440FA3" w14:textId="77777777" w:rsidR="00547FB5" w:rsidRPr="008971BF" w:rsidRDefault="00547FB5" w:rsidP="00812ACB">
            <w:pPr>
              <w:spacing w:before="0" w:after="0"/>
              <w:ind w:firstLine="0"/>
              <w:rPr>
                <w:szCs w:val="26"/>
              </w:rPr>
            </w:pPr>
            <w:r w:rsidRPr="008971BF">
              <w:rPr>
                <w:szCs w:val="26"/>
              </w:rPr>
              <w:t>get/set TenVaiTro()</w:t>
            </w:r>
          </w:p>
        </w:tc>
        <w:tc>
          <w:tcPr>
            <w:tcW w:w="1214" w:type="dxa"/>
            <w:hideMark/>
          </w:tcPr>
          <w:p w14:paraId="7218DDDE" w14:textId="77777777" w:rsidR="00547FB5" w:rsidRPr="008971BF" w:rsidRDefault="00547FB5" w:rsidP="00812ACB">
            <w:pPr>
              <w:spacing w:before="0" w:after="0"/>
              <w:ind w:firstLine="0"/>
              <w:rPr>
                <w:szCs w:val="26"/>
              </w:rPr>
            </w:pPr>
          </w:p>
        </w:tc>
        <w:tc>
          <w:tcPr>
            <w:tcW w:w="2268" w:type="dxa"/>
            <w:hideMark/>
          </w:tcPr>
          <w:p w14:paraId="3F047F04" w14:textId="77777777" w:rsidR="00547FB5" w:rsidRPr="008971BF" w:rsidRDefault="00547FB5" w:rsidP="00812ACB">
            <w:pPr>
              <w:spacing w:before="0" w:after="0"/>
              <w:ind w:firstLine="0"/>
              <w:rPr>
                <w:szCs w:val="26"/>
              </w:rPr>
            </w:pPr>
            <w:r w:rsidRPr="008971BF">
              <w:rPr>
                <w:szCs w:val="26"/>
              </w:rPr>
              <w:t>Kiểm tra tham số không được rỗng</w:t>
            </w:r>
          </w:p>
        </w:tc>
        <w:tc>
          <w:tcPr>
            <w:tcW w:w="2437" w:type="dxa"/>
            <w:hideMark/>
          </w:tcPr>
          <w:p w14:paraId="2A898F8D" w14:textId="77777777" w:rsidR="00547FB5" w:rsidRPr="008971BF" w:rsidRDefault="00547FB5" w:rsidP="00812ACB">
            <w:pPr>
              <w:spacing w:before="0" w:after="0"/>
              <w:ind w:firstLine="0"/>
              <w:rPr>
                <w:szCs w:val="26"/>
              </w:rPr>
            </w:pPr>
            <w:r w:rsidRPr="008971BF">
              <w:rPr>
                <w:szCs w:val="26"/>
              </w:rPr>
              <w:t xml:space="preserve">Throw exception “Tên vai trò không rỗng” </w:t>
            </w:r>
          </w:p>
        </w:tc>
      </w:tr>
      <w:tr w:rsidR="00547FB5" w:rsidRPr="008971BF" w14:paraId="1838B2DA" w14:textId="77777777" w:rsidTr="009E1F89">
        <w:tc>
          <w:tcPr>
            <w:tcW w:w="844" w:type="dxa"/>
            <w:hideMark/>
          </w:tcPr>
          <w:p w14:paraId="2404B29A" w14:textId="77777777" w:rsidR="00547FB5" w:rsidRPr="008971BF" w:rsidRDefault="00547FB5" w:rsidP="00812ACB">
            <w:pPr>
              <w:spacing w:before="0" w:after="0"/>
              <w:ind w:firstLine="0"/>
              <w:rPr>
                <w:szCs w:val="26"/>
              </w:rPr>
            </w:pPr>
            <w:r w:rsidRPr="008971BF">
              <w:rPr>
                <w:szCs w:val="26"/>
              </w:rPr>
              <w:t>2.3</w:t>
            </w:r>
          </w:p>
        </w:tc>
        <w:tc>
          <w:tcPr>
            <w:tcW w:w="2468" w:type="dxa"/>
            <w:hideMark/>
          </w:tcPr>
          <w:p w14:paraId="634490E4" w14:textId="77777777" w:rsidR="00547FB5" w:rsidRPr="008971BF" w:rsidRDefault="00547FB5" w:rsidP="00812ACB">
            <w:pPr>
              <w:spacing w:before="0" w:after="0"/>
              <w:ind w:firstLine="0"/>
              <w:rPr>
                <w:szCs w:val="26"/>
              </w:rPr>
            </w:pPr>
            <w:r w:rsidRPr="008971BF">
              <w:rPr>
                <w:szCs w:val="26"/>
              </w:rPr>
              <w:t>get/set MoTa()</w:t>
            </w:r>
          </w:p>
        </w:tc>
        <w:tc>
          <w:tcPr>
            <w:tcW w:w="1214" w:type="dxa"/>
            <w:hideMark/>
          </w:tcPr>
          <w:p w14:paraId="58775797" w14:textId="77777777" w:rsidR="00547FB5" w:rsidRPr="008971BF" w:rsidRDefault="00547FB5" w:rsidP="00812ACB">
            <w:pPr>
              <w:spacing w:before="0" w:after="0"/>
              <w:ind w:firstLine="0"/>
              <w:rPr>
                <w:szCs w:val="26"/>
              </w:rPr>
            </w:pPr>
          </w:p>
        </w:tc>
        <w:tc>
          <w:tcPr>
            <w:tcW w:w="2268" w:type="dxa"/>
            <w:hideMark/>
          </w:tcPr>
          <w:p w14:paraId="756810BF" w14:textId="77777777" w:rsidR="00547FB5" w:rsidRPr="008971BF" w:rsidRDefault="00547FB5" w:rsidP="00812ACB">
            <w:pPr>
              <w:spacing w:before="0" w:after="0"/>
              <w:ind w:firstLine="0"/>
              <w:rPr>
                <w:szCs w:val="26"/>
              </w:rPr>
            </w:pPr>
          </w:p>
        </w:tc>
        <w:tc>
          <w:tcPr>
            <w:tcW w:w="2437" w:type="dxa"/>
            <w:hideMark/>
          </w:tcPr>
          <w:p w14:paraId="345767DF" w14:textId="77777777" w:rsidR="00547FB5" w:rsidRPr="008971BF" w:rsidRDefault="00547FB5" w:rsidP="00812ACB">
            <w:pPr>
              <w:spacing w:before="0" w:after="0"/>
              <w:ind w:firstLine="0"/>
              <w:rPr>
                <w:szCs w:val="26"/>
              </w:rPr>
            </w:pPr>
          </w:p>
        </w:tc>
      </w:tr>
      <w:tr w:rsidR="00547FB5" w:rsidRPr="008971BF" w14:paraId="67BD5AB6" w14:textId="77777777" w:rsidTr="009E1F89">
        <w:tc>
          <w:tcPr>
            <w:tcW w:w="844" w:type="dxa"/>
            <w:hideMark/>
          </w:tcPr>
          <w:p w14:paraId="52320AB1" w14:textId="77777777" w:rsidR="00547FB5" w:rsidRPr="008971BF" w:rsidRDefault="00547FB5" w:rsidP="00812ACB">
            <w:pPr>
              <w:spacing w:before="0" w:after="0"/>
              <w:ind w:firstLine="0"/>
              <w:rPr>
                <w:szCs w:val="26"/>
              </w:rPr>
            </w:pPr>
            <w:r w:rsidRPr="008971BF">
              <w:rPr>
                <w:szCs w:val="26"/>
              </w:rPr>
              <w:lastRenderedPageBreak/>
              <w:t>2.4</w:t>
            </w:r>
          </w:p>
        </w:tc>
        <w:tc>
          <w:tcPr>
            <w:tcW w:w="2468" w:type="dxa"/>
            <w:hideMark/>
          </w:tcPr>
          <w:p w14:paraId="64D11CAA" w14:textId="77777777" w:rsidR="00547FB5" w:rsidRPr="008971BF" w:rsidRDefault="00547FB5" w:rsidP="00812ACB">
            <w:pPr>
              <w:spacing w:before="0" w:after="0"/>
              <w:ind w:firstLine="0"/>
              <w:rPr>
                <w:szCs w:val="26"/>
              </w:rPr>
            </w:pPr>
            <w:r w:rsidRPr="008971BF">
              <w:rPr>
                <w:szCs w:val="26"/>
              </w:rPr>
              <w:t>themVaiTro()</w:t>
            </w:r>
          </w:p>
        </w:tc>
        <w:tc>
          <w:tcPr>
            <w:tcW w:w="1214" w:type="dxa"/>
            <w:hideMark/>
          </w:tcPr>
          <w:p w14:paraId="454582F8"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16BE3C70" w14:textId="77777777" w:rsidR="00547FB5" w:rsidRPr="008971BF" w:rsidRDefault="00547FB5" w:rsidP="00812ACB">
            <w:pPr>
              <w:spacing w:before="0" w:after="0"/>
              <w:ind w:firstLine="0"/>
              <w:rPr>
                <w:szCs w:val="26"/>
              </w:rPr>
            </w:pPr>
          </w:p>
        </w:tc>
        <w:tc>
          <w:tcPr>
            <w:tcW w:w="2437" w:type="dxa"/>
            <w:hideMark/>
          </w:tcPr>
          <w:p w14:paraId="1B214E16"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51C66BC7" w14:textId="77777777" w:rsidTr="009E1F89">
        <w:tc>
          <w:tcPr>
            <w:tcW w:w="844" w:type="dxa"/>
            <w:hideMark/>
          </w:tcPr>
          <w:p w14:paraId="664DE536" w14:textId="77777777" w:rsidR="00547FB5" w:rsidRPr="008971BF" w:rsidRDefault="00547FB5" w:rsidP="00812ACB">
            <w:pPr>
              <w:spacing w:before="0" w:after="0"/>
              <w:ind w:firstLine="0"/>
              <w:rPr>
                <w:szCs w:val="26"/>
              </w:rPr>
            </w:pPr>
            <w:r w:rsidRPr="008971BF">
              <w:rPr>
                <w:szCs w:val="26"/>
              </w:rPr>
              <w:t>2.5</w:t>
            </w:r>
          </w:p>
        </w:tc>
        <w:tc>
          <w:tcPr>
            <w:tcW w:w="2468" w:type="dxa"/>
            <w:hideMark/>
          </w:tcPr>
          <w:p w14:paraId="555F3470" w14:textId="77777777" w:rsidR="00547FB5" w:rsidRPr="008971BF" w:rsidRDefault="00547FB5" w:rsidP="00812ACB">
            <w:pPr>
              <w:spacing w:before="0" w:after="0"/>
              <w:ind w:firstLine="0"/>
              <w:rPr>
                <w:szCs w:val="26"/>
              </w:rPr>
            </w:pPr>
            <w:r w:rsidRPr="008971BF">
              <w:rPr>
                <w:szCs w:val="26"/>
              </w:rPr>
              <w:t>capNhatVaiTro()</w:t>
            </w:r>
          </w:p>
        </w:tc>
        <w:tc>
          <w:tcPr>
            <w:tcW w:w="1214" w:type="dxa"/>
            <w:hideMark/>
          </w:tcPr>
          <w:p w14:paraId="406B9523"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7A45417E" w14:textId="77777777" w:rsidR="00547FB5" w:rsidRPr="008971BF" w:rsidRDefault="00547FB5" w:rsidP="00812ACB">
            <w:pPr>
              <w:spacing w:before="0" w:after="0"/>
              <w:ind w:firstLine="0"/>
              <w:rPr>
                <w:szCs w:val="26"/>
              </w:rPr>
            </w:pPr>
          </w:p>
        </w:tc>
        <w:tc>
          <w:tcPr>
            <w:tcW w:w="2437" w:type="dxa"/>
            <w:hideMark/>
          </w:tcPr>
          <w:p w14:paraId="4DEE808C"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06F8ED4D" w14:textId="77777777" w:rsidTr="009E1F89">
        <w:tc>
          <w:tcPr>
            <w:tcW w:w="844" w:type="dxa"/>
            <w:hideMark/>
          </w:tcPr>
          <w:p w14:paraId="442180DE" w14:textId="77777777" w:rsidR="00547FB5" w:rsidRPr="008971BF" w:rsidRDefault="00547FB5" w:rsidP="00812ACB">
            <w:pPr>
              <w:spacing w:before="0" w:after="0"/>
              <w:ind w:firstLine="0"/>
              <w:rPr>
                <w:szCs w:val="26"/>
              </w:rPr>
            </w:pPr>
            <w:r w:rsidRPr="008971BF">
              <w:rPr>
                <w:szCs w:val="26"/>
              </w:rPr>
              <w:t>2.6</w:t>
            </w:r>
          </w:p>
        </w:tc>
        <w:tc>
          <w:tcPr>
            <w:tcW w:w="2468" w:type="dxa"/>
            <w:hideMark/>
          </w:tcPr>
          <w:p w14:paraId="54599ABD" w14:textId="77777777" w:rsidR="00547FB5" w:rsidRPr="008971BF" w:rsidRDefault="00547FB5" w:rsidP="00812ACB">
            <w:pPr>
              <w:spacing w:before="0" w:after="0"/>
              <w:ind w:firstLine="0"/>
              <w:rPr>
                <w:szCs w:val="26"/>
              </w:rPr>
            </w:pPr>
            <w:r w:rsidRPr="008971BF">
              <w:rPr>
                <w:szCs w:val="26"/>
              </w:rPr>
              <w:t>xoaVaiTro()</w:t>
            </w:r>
          </w:p>
        </w:tc>
        <w:tc>
          <w:tcPr>
            <w:tcW w:w="1214" w:type="dxa"/>
            <w:hideMark/>
          </w:tcPr>
          <w:p w14:paraId="0C92398D"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60B6977C" w14:textId="77777777" w:rsidR="00547FB5" w:rsidRPr="008971BF" w:rsidRDefault="00547FB5" w:rsidP="00812ACB">
            <w:pPr>
              <w:spacing w:before="0" w:after="0"/>
              <w:ind w:firstLine="0"/>
              <w:rPr>
                <w:szCs w:val="26"/>
              </w:rPr>
            </w:pPr>
          </w:p>
        </w:tc>
        <w:tc>
          <w:tcPr>
            <w:tcW w:w="2437" w:type="dxa"/>
            <w:hideMark/>
          </w:tcPr>
          <w:p w14:paraId="57DE51E7"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3066A763" w14:textId="77777777" w:rsidTr="009E1F89">
        <w:tc>
          <w:tcPr>
            <w:tcW w:w="844" w:type="dxa"/>
            <w:hideMark/>
          </w:tcPr>
          <w:p w14:paraId="16B46968" w14:textId="77777777" w:rsidR="00547FB5" w:rsidRPr="008971BF" w:rsidRDefault="00547FB5" w:rsidP="00812ACB">
            <w:pPr>
              <w:spacing w:before="0" w:after="0"/>
              <w:ind w:firstLine="0"/>
              <w:rPr>
                <w:szCs w:val="26"/>
              </w:rPr>
            </w:pPr>
            <w:r w:rsidRPr="008971BF">
              <w:rPr>
                <w:b/>
                <w:bCs/>
                <w:szCs w:val="26"/>
              </w:rPr>
              <w:t>3</w:t>
            </w:r>
          </w:p>
        </w:tc>
        <w:tc>
          <w:tcPr>
            <w:tcW w:w="2468" w:type="dxa"/>
            <w:hideMark/>
          </w:tcPr>
          <w:p w14:paraId="223C8ABB" w14:textId="77777777" w:rsidR="00547FB5" w:rsidRPr="008971BF" w:rsidRDefault="00547FB5" w:rsidP="00812ACB">
            <w:pPr>
              <w:spacing w:before="0" w:after="0"/>
              <w:ind w:firstLine="0"/>
              <w:rPr>
                <w:szCs w:val="26"/>
              </w:rPr>
            </w:pPr>
            <w:r w:rsidRPr="008971BF">
              <w:rPr>
                <w:b/>
                <w:bCs/>
                <w:szCs w:val="26"/>
              </w:rPr>
              <w:t>Viết các constructor</w:t>
            </w:r>
          </w:p>
        </w:tc>
        <w:tc>
          <w:tcPr>
            <w:tcW w:w="1214" w:type="dxa"/>
            <w:hideMark/>
          </w:tcPr>
          <w:p w14:paraId="07A2FA82" w14:textId="77777777" w:rsidR="00547FB5" w:rsidRPr="008971BF" w:rsidRDefault="00547FB5" w:rsidP="00812ACB">
            <w:pPr>
              <w:spacing w:before="0" w:after="0"/>
              <w:ind w:firstLine="0"/>
              <w:rPr>
                <w:szCs w:val="26"/>
              </w:rPr>
            </w:pPr>
          </w:p>
        </w:tc>
        <w:tc>
          <w:tcPr>
            <w:tcW w:w="2268" w:type="dxa"/>
            <w:hideMark/>
          </w:tcPr>
          <w:p w14:paraId="12710726" w14:textId="77777777" w:rsidR="00547FB5" w:rsidRPr="005F7544" w:rsidRDefault="00547FB5" w:rsidP="00812ACB">
            <w:pPr>
              <w:spacing w:before="0" w:after="0"/>
              <w:ind w:firstLine="0"/>
              <w:rPr>
                <w:szCs w:val="26"/>
                <w:lang w:val="vi-VN"/>
              </w:rPr>
            </w:pPr>
            <w:r w:rsidRPr="008971BF">
              <w:rPr>
                <w:szCs w:val="26"/>
              </w:rPr>
              <w:t>- Mặc nhiên</w:t>
            </w:r>
          </w:p>
          <w:p w14:paraId="152BFFF2" w14:textId="77777777" w:rsidR="00547FB5" w:rsidRPr="005F7544" w:rsidRDefault="00547FB5" w:rsidP="00812ACB">
            <w:pPr>
              <w:spacing w:before="0" w:after="0"/>
              <w:ind w:firstLine="0"/>
              <w:rPr>
                <w:szCs w:val="26"/>
                <w:lang w:val="vi-VN"/>
              </w:rPr>
            </w:pPr>
            <w:r w:rsidRPr="008971BF">
              <w:rPr>
                <w:szCs w:val="26"/>
              </w:rPr>
              <w:t>- Đầy đủ tham số</w:t>
            </w:r>
          </w:p>
          <w:p w14:paraId="540690CC" w14:textId="77777777" w:rsidR="00547FB5" w:rsidRPr="008971BF" w:rsidRDefault="00547FB5" w:rsidP="00812ACB">
            <w:pPr>
              <w:spacing w:before="0" w:after="0"/>
              <w:ind w:firstLine="0"/>
              <w:rPr>
                <w:szCs w:val="26"/>
              </w:rPr>
            </w:pPr>
            <w:r w:rsidRPr="008971BF">
              <w:rPr>
                <w:szCs w:val="26"/>
              </w:rPr>
              <w:t>- Copy constructor</w:t>
            </w:r>
          </w:p>
        </w:tc>
        <w:tc>
          <w:tcPr>
            <w:tcW w:w="2437" w:type="dxa"/>
            <w:hideMark/>
          </w:tcPr>
          <w:p w14:paraId="1AEDD08E" w14:textId="77777777" w:rsidR="00547FB5" w:rsidRPr="008971BF" w:rsidRDefault="00547FB5" w:rsidP="00812ACB">
            <w:pPr>
              <w:spacing w:before="0" w:after="0"/>
              <w:ind w:firstLine="0"/>
              <w:rPr>
                <w:szCs w:val="26"/>
              </w:rPr>
            </w:pPr>
          </w:p>
        </w:tc>
      </w:tr>
      <w:tr w:rsidR="00547FB5" w:rsidRPr="008971BF" w14:paraId="645A1149" w14:textId="77777777" w:rsidTr="009E1F89">
        <w:tc>
          <w:tcPr>
            <w:tcW w:w="844" w:type="dxa"/>
            <w:hideMark/>
          </w:tcPr>
          <w:p w14:paraId="6D304599" w14:textId="77777777" w:rsidR="00547FB5" w:rsidRPr="008971BF" w:rsidRDefault="00547FB5" w:rsidP="00812ACB">
            <w:pPr>
              <w:spacing w:before="0" w:after="0"/>
              <w:ind w:firstLine="0"/>
              <w:rPr>
                <w:szCs w:val="26"/>
              </w:rPr>
            </w:pPr>
            <w:r w:rsidRPr="008971BF">
              <w:rPr>
                <w:b/>
                <w:bCs/>
                <w:szCs w:val="26"/>
              </w:rPr>
              <w:t>4</w:t>
            </w:r>
          </w:p>
        </w:tc>
        <w:tc>
          <w:tcPr>
            <w:tcW w:w="2468" w:type="dxa"/>
            <w:hideMark/>
          </w:tcPr>
          <w:p w14:paraId="6FEAE71B" w14:textId="77777777" w:rsidR="00547FB5" w:rsidRPr="008971BF" w:rsidRDefault="00547FB5" w:rsidP="00812ACB">
            <w:pPr>
              <w:spacing w:before="0" w:after="0"/>
              <w:ind w:firstLine="0"/>
              <w:rPr>
                <w:szCs w:val="26"/>
              </w:rPr>
            </w:pPr>
            <w:r w:rsidRPr="008971BF">
              <w:rPr>
                <w:b/>
                <w:bCs/>
                <w:szCs w:val="26"/>
              </w:rPr>
              <w:t>Viết phương thức toString()</w:t>
            </w:r>
          </w:p>
        </w:tc>
        <w:tc>
          <w:tcPr>
            <w:tcW w:w="1214" w:type="dxa"/>
            <w:hideMark/>
          </w:tcPr>
          <w:p w14:paraId="21B0DFA3"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19802830" w14:textId="77777777" w:rsidR="00547FB5" w:rsidRPr="008971BF" w:rsidRDefault="00547FB5" w:rsidP="00812ACB">
            <w:pPr>
              <w:spacing w:before="0" w:after="0"/>
              <w:ind w:firstLine="0"/>
              <w:rPr>
                <w:szCs w:val="26"/>
              </w:rPr>
            </w:pPr>
          </w:p>
        </w:tc>
        <w:tc>
          <w:tcPr>
            <w:tcW w:w="2437" w:type="dxa"/>
            <w:hideMark/>
          </w:tcPr>
          <w:p w14:paraId="64928736" w14:textId="77777777" w:rsidR="00547FB5" w:rsidRPr="008971BF" w:rsidRDefault="00547FB5" w:rsidP="00812ACB">
            <w:pPr>
              <w:spacing w:before="0" w:after="0"/>
              <w:ind w:firstLine="0"/>
              <w:rPr>
                <w:szCs w:val="26"/>
              </w:rPr>
            </w:pPr>
            <w:r w:rsidRPr="008971BF">
              <w:rPr>
                <w:szCs w:val="26"/>
              </w:rPr>
              <w:t xml:space="preserve">Trả về chuỗi thuộc tính vai trò </w:t>
            </w:r>
          </w:p>
        </w:tc>
      </w:tr>
    </w:tbl>
    <w:p w14:paraId="6E560238" w14:textId="77777777" w:rsidR="00547FB5" w:rsidRPr="008971BF" w:rsidRDefault="00547FB5" w:rsidP="00812ACB">
      <w:pPr>
        <w:spacing w:after="100" w:afterAutospacing="1"/>
        <w:ind w:firstLine="0"/>
        <w:rPr>
          <w:szCs w:val="26"/>
        </w:rPr>
      </w:pPr>
      <w:r w:rsidRPr="008971BF">
        <w:rPr>
          <w:b/>
          <w:bCs/>
          <w:szCs w:val="26"/>
        </w:rPr>
        <w:t>2. Đặc tả Class TaiKhoan (Tài Khoản)</w:t>
      </w:r>
    </w:p>
    <w:tbl>
      <w:tblPr>
        <w:tblStyle w:val="TableGrid"/>
        <w:tblW w:w="0" w:type="auto"/>
        <w:tblLayout w:type="fixed"/>
        <w:tblLook w:val="04A0" w:firstRow="1" w:lastRow="0" w:firstColumn="1" w:lastColumn="0" w:noHBand="0" w:noVBand="1"/>
      </w:tblPr>
      <w:tblGrid>
        <w:gridCol w:w="844"/>
        <w:gridCol w:w="2818"/>
        <w:gridCol w:w="1321"/>
        <w:gridCol w:w="2306"/>
        <w:gridCol w:w="1942"/>
      </w:tblGrid>
      <w:tr w:rsidR="00547FB5" w:rsidRPr="008971BF" w14:paraId="5EACEE32" w14:textId="77777777" w:rsidTr="009E1F89">
        <w:tc>
          <w:tcPr>
            <w:tcW w:w="844" w:type="dxa"/>
            <w:hideMark/>
          </w:tcPr>
          <w:p w14:paraId="74A02357" w14:textId="77777777" w:rsidR="00547FB5" w:rsidRPr="008971BF" w:rsidRDefault="00547FB5" w:rsidP="00812ACB">
            <w:pPr>
              <w:spacing w:before="0" w:after="0"/>
              <w:ind w:firstLine="0"/>
              <w:rPr>
                <w:szCs w:val="26"/>
              </w:rPr>
            </w:pPr>
            <w:r w:rsidRPr="008971BF">
              <w:rPr>
                <w:b/>
                <w:bCs/>
                <w:szCs w:val="26"/>
              </w:rPr>
              <w:t>STT</w:t>
            </w:r>
          </w:p>
        </w:tc>
        <w:tc>
          <w:tcPr>
            <w:tcW w:w="2818" w:type="dxa"/>
            <w:hideMark/>
          </w:tcPr>
          <w:p w14:paraId="3E78AA54" w14:textId="77777777" w:rsidR="00547FB5" w:rsidRPr="008971BF" w:rsidRDefault="00547FB5" w:rsidP="00812ACB">
            <w:pPr>
              <w:spacing w:before="0" w:after="0"/>
              <w:ind w:firstLine="0"/>
              <w:rPr>
                <w:szCs w:val="26"/>
              </w:rPr>
            </w:pPr>
            <w:r w:rsidRPr="008971BF">
              <w:rPr>
                <w:b/>
                <w:bCs/>
                <w:szCs w:val="26"/>
              </w:rPr>
              <w:t>Công việc</w:t>
            </w:r>
          </w:p>
        </w:tc>
        <w:tc>
          <w:tcPr>
            <w:tcW w:w="1321" w:type="dxa"/>
            <w:hideMark/>
          </w:tcPr>
          <w:p w14:paraId="362B3DBF" w14:textId="77777777" w:rsidR="00547FB5" w:rsidRPr="008971BF" w:rsidRDefault="00547FB5" w:rsidP="00812ACB">
            <w:pPr>
              <w:spacing w:before="0" w:after="0"/>
              <w:ind w:firstLine="0"/>
              <w:rPr>
                <w:szCs w:val="26"/>
              </w:rPr>
            </w:pPr>
            <w:r w:rsidRPr="008971BF">
              <w:rPr>
                <w:b/>
                <w:bCs/>
                <w:szCs w:val="26"/>
              </w:rPr>
              <w:t>Kiểu dữ liệu</w:t>
            </w:r>
          </w:p>
        </w:tc>
        <w:tc>
          <w:tcPr>
            <w:tcW w:w="2306" w:type="dxa"/>
            <w:hideMark/>
          </w:tcPr>
          <w:p w14:paraId="33EC8B13" w14:textId="77777777" w:rsidR="00547FB5" w:rsidRPr="008971BF" w:rsidRDefault="00547FB5" w:rsidP="00812ACB">
            <w:pPr>
              <w:spacing w:before="0" w:after="0"/>
              <w:ind w:firstLine="0"/>
              <w:rPr>
                <w:szCs w:val="26"/>
              </w:rPr>
            </w:pPr>
            <w:r w:rsidRPr="008971BF">
              <w:rPr>
                <w:b/>
                <w:bCs/>
                <w:szCs w:val="26"/>
              </w:rPr>
              <w:t>Ràng buộc</w:t>
            </w:r>
          </w:p>
        </w:tc>
        <w:tc>
          <w:tcPr>
            <w:tcW w:w="1942" w:type="dxa"/>
            <w:hideMark/>
          </w:tcPr>
          <w:p w14:paraId="14A024B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2C65B72" w14:textId="77777777" w:rsidTr="009E1F89">
        <w:tc>
          <w:tcPr>
            <w:tcW w:w="844" w:type="dxa"/>
            <w:hideMark/>
          </w:tcPr>
          <w:p w14:paraId="2B3AE814" w14:textId="77777777" w:rsidR="00547FB5" w:rsidRPr="008971BF" w:rsidRDefault="00547FB5" w:rsidP="00812ACB">
            <w:pPr>
              <w:spacing w:before="0" w:after="0"/>
              <w:ind w:firstLine="0"/>
              <w:rPr>
                <w:szCs w:val="26"/>
              </w:rPr>
            </w:pPr>
            <w:r w:rsidRPr="008971BF">
              <w:rPr>
                <w:b/>
                <w:bCs/>
                <w:szCs w:val="26"/>
              </w:rPr>
              <w:t>1</w:t>
            </w:r>
          </w:p>
        </w:tc>
        <w:tc>
          <w:tcPr>
            <w:tcW w:w="2818" w:type="dxa"/>
            <w:hideMark/>
          </w:tcPr>
          <w:p w14:paraId="0DE62108" w14:textId="77777777" w:rsidR="00547FB5" w:rsidRPr="008971BF" w:rsidRDefault="00547FB5" w:rsidP="00812ACB">
            <w:pPr>
              <w:spacing w:before="0" w:after="0"/>
              <w:ind w:firstLine="0"/>
              <w:rPr>
                <w:szCs w:val="26"/>
              </w:rPr>
            </w:pPr>
            <w:r w:rsidRPr="008971BF">
              <w:rPr>
                <w:b/>
                <w:bCs/>
                <w:szCs w:val="26"/>
              </w:rPr>
              <w:t>Khai báo thuộc tính:</w:t>
            </w:r>
          </w:p>
        </w:tc>
        <w:tc>
          <w:tcPr>
            <w:tcW w:w="1321" w:type="dxa"/>
            <w:hideMark/>
          </w:tcPr>
          <w:p w14:paraId="508DFA9C" w14:textId="77777777" w:rsidR="00547FB5" w:rsidRPr="008971BF" w:rsidRDefault="00547FB5" w:rsidP="00812ACB">
            <w:pPr>
              <w:spacing w:before="0" w:after="0"/>
              <w:ind w:firstLine="0"/>
              <w:rPr>
                <w:szCs w:val="26"/>
              </w:rPr>
            </w:pPr>
          </w:p>
        </w:tc>
        <w:tc>
          <w:tcPr>
            <w:tcW w:w="2306" w:type="dxa"/>
            <w:hideMark/>
          </w:tcPr>
          <w:p w14:paraId="71D4102E" w14:textId="77777777" w:rsidR="00547FB5" w:rsidRPr="008971BF" w:rsidRDefault="00547FB5" w:rsidP="00812ACB">
            <w:pPr>
              <w:spacing w:before="0" w:after="0"/>
              <w:ind w:firstLine="0"/>
              <w:rPr>
                <w:szCs w:val="26"/>
              </w:rPr>
            </w:pPr>
          </w:p>
        </w:tc>
        <w:tc>
          <w:tcPr>
            <w:tcW w:w="1942" w:type="dxa"/>
            <w:hideMark/>
          </w:tcPr>
          <w:p w14:paraId="6F7DA8EC" w14:textId="77777777" w:rsidR="00547FB5" w:rsidRPr="008971BF" w:rsidRDefault="00547FB5" w:rsidP="00812ACB">
            <w:pPr>
              <w:spacing w:before="0" w:after="0"/>
              <w:ind w:firstLine="0"/>
              <w:rPr>
                <w:szCs w:val="26"/>
              </w:rPr>
            </w:pPr>
          </w:p>
        </w:tc>
      </w:tr>
      <w:tr w:rsidR="00547FB5" w:rsidRPr="008971BF" w14:paraId="12C329F8" w14:textId="77777777" w:rsidTr="009E1F89">
        <w:tc>
          <w:tcPr>
            <w:tcW w:w="844" w:type="dxa"/>
            <w:hideMark/>
          </w:tcPr>
          <w:p w14:paraId="4EAF0C0A" w14:textId="77777777" w:rsidR="00547FB5" w:rsidRPr="008971BF" w:rsidRDefault="00547FB5" w:rsidP="00812ACB">
            <w:pPr>
              <w:spacing w:before="0" w:after="0"/>
              <w:ind w:firstLine="0"/>
              <w:rPr>
                <w:szCs w:val="26"/>
              </w:rPr>
            </w:pPr>
            <w:r w:rsidRPr="008971BF">
              <w:rPr>
                <w:szCs w:val="26"/>
              </w:rPr>
              <w:t>1.1</w:t>
            </w:r>
          </w:p>
        </w:tc>
        <w:tc>
          <w:tcPr>
            <w:tcW w:w="2818" w:type="dxa"/>
            <w:hideMark/>
          </w:tcPr>
          <w:p w14:paraId="2C6DBD7E" w14:textId="77777777" w:rsidR="00547FB5" w:rsidRPr="008971BF" w:rsidRDefault="00547FB5" w:rsidP="00812ACB">
            <w:pPr>
              <w:spacing w:before="0" w:after="0"/>
              <w:ind w:firstLine="0"/>
              <w:rPr>
                <w:szCs w:val="26"/>
              </w:rPr>
            </w:pPr>
            <w:r w:rsidRPr="008971BF">
              <w:rPr>
                <w:szCs w:val="26"/>
              </w:rPr>
              <w:t>maTK</w:t>
            </w:r>
          </w:p>
        </w:tc>
        <w:tc>
          <w:tcPr>
            <w:tcW w:w="1321" w:type="dxa"/>
            <w:hideMark/>
          </w:tcPr>
          <w:p w14:paraId="090B46CB"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10A7A02F" w14:textId="77777777" w:rsidR="00547FB5" w:rsidRPr="008971BF" w:rsidRDefault="00547FB5" w:rsidP="00812ACB">
            <w:pPr>
              <w:spacing w:before="0" w:after="0"/>
              <w:ind w:firstLine="0"/>
              <w:rPr>
                <w:szCs w:val="26"/>
              </w:rPr>
            </w:pPr>
          </w:p>
        </w:tc>
        <w:tc>
          <w:tcPr>
            <w:tcW w:w="1942" w:type="dxa"/>
            <w:hideMark/>
          </w:tcPr>
          <w:p w14:paraId="09B8D4A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5A32C81F" w14:textId="77777777" w:rsidTr="009E1F89">
        <w:tc>
          <w:tcPr>
            <w:tcW w:w="844" w:type="dxa"/>
            <w:hideMark/>
          </w:tcPr>
          <w:p w14:paraId="642DC903" w14:textId="77777777" w:rsidR="00547FB5" w:rsidRPr="008971BF" w:rsidRDefault="00547FB5" w:rsidP="00812ACB">
            <w:pPr>
              <w:spacing w:before="0" w:after="0"/>
              <w:ind w:firstLine="0"/>
              <w:rPr>
                <w:szCs w:val="26"/>
              </w:rPr>
            </w:pPr>
            <w:r w:rsidRPr="008971BF">
              <w:rPr>
                <w:szCs w:val="26"/>
              </w:rPr>
              <w:t>1.2</w:t>
            </w:r>
          </w:p>
        </w:tc>
        <w:tc>
          <w:tcPr>
            <w:tcW w:w="2818" w:type="dxa"/>
            <w:hideMark/>
          </w:tcPr>
          <w:p w14:paraId="4B856197" w14:textId="77777777" w:rsidR="00547FB5" w:rsidRPr="008971BF" w:rsidRDefault="00547FB5" w:rsidP="00812ACB">
            <w:pPr>
              <w:spacing w:before="0" w:after="0"/>
              <w:ind w:firstLine="0"/>
              <w:rPr>
                <w:szCs w:val="26"/>
              </w:rPr>
            </w:pPr>
            <w:r w:rsidRPr="008971BF">
              <w:rPr>
                <w:szCs w:val="26"/>
              </w:rPr>
              <w:t>tenDangNhap</w:t>
            </w:r>
          </w:p>
        </w:tc>
        <w:tc>
          <w:tcPr>
            <w:tcW w:w="1321" w:type="dxa"/>
            <w:hideMark/>
          </w:tcPr>
          <w:p w14:paraId="56FDAE1A"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5D0D09E3" w14:textId="77777777" w:rsidR="00547FB5" w:rsidRPr="008971BF" w:rsidRDefault="00547FB5" w:rsidP="00812ACB">
            <w:pPr>
              <w:spacing w:before="0" w:after="0"/>
              <w:ind w:firstLine="0"/>
              <w:rPr>
                <w:szCs w:val="26"/>
              </w:rPr>
            </w:pPr>
            <w:r w:rsidRPr="008971BF">
              <w:rPr>
                <w:szCs w:val="26"/>
              </w:rPr>
              <w:t>Không được rỗng</w:t>
            </w:r>
          </w:p>
        </w:tc>
        <w:tc>
          <w:tcPr>
            <w:tcW w:w="1942" w:type="dxa"/>
            <w:hideMark/>
          </w:tcPr>
          <w:p w14:paraId="58413FA0" w14:textId="77777777" w:rsidR="00547FB5" w:rsidRPr="008971BF" w:rsidRDefault="00547FB5" w:rsidP="00812ACB">
            <w:pPr>
              <w:spacing w:before="0" w:after="0"/>
              <w:ind w:firstLine="0"/>
              <w:rPr>
                <w:szCs w:val="26"/>
              </w:rPr>
            </w:pPr>
          </w:p>
        </w:tc>
      </w:tr>
      <w:tr w:rsidR="00547FB5" w:rsidRPr="008971BF" w14:paraId="2B5279BD" w14:textId="77777777" w:rsidTr="009E1F89">
        <w:tc>
          <w:tcPr>
            <w:tcW w:w="844" w:type="dxa"/>
            <w:hideMark/>
          </w:tcPr>
          <w:p w14:paraId="693435C9" w14:textId="77777777" w:rsidR="00547FB5" w:rsidRPr="008971BF" w:rsidRDefault="00547FB5" w:rsidP="00812ACB">
            <w:pPr>
              <w:spacing w:before="0" w:after="0"/>
              <w:ind w:firstLine="0"/>
              <w:rPr>
                <w:szCs w:val="26"/>
              </w:rPr>
            </w:pPr>
            <w:r w:rsidRPr="008971BF">
              <w:rPr>
                <w:szCs w:val="26"/>
              </w:rPr>
              <w:t>1.3</w:t>
            </w:r>
          </w:p>
        </w:tc>
        <w:tc>
          <w:tcPr>
            <w:tcW w:w="2818" w:type="dxa"/>
            <w:hideMark/>
          </w:tcPr>
          <w:p w14:paraId="130048C6" w14:textId="77777777" w:rsidR="00547FB5" w:rsidRPr="008971BF" w:rsidRDefault="00547FB5" w:rsidP="00812ACB">
            <w:pPr>
              <w:spacing w:before="0" w:after="0"/>
              <w:ind w:firstLine="0"/>
              <w:rPr>
                <w:szCs w:val="26"/>
              </w:rPr>
            </w:pPr>
            <w:r w:rsidRPr="008971BF">
              <w:rPr>
                <w:szCs w:val="26"/>
              </w:rPr>
              <w:t>matKhau</w:t>
            </w:r>
          </w:p>
        </w:tc>
        <w:tc>
          <w:tcPr>
            <w:tcW w:w="1321" w:type="dxa"/>
            <w:hideMark/>
          </w:tcPr>
          <w:p w14:paraId="0CF484DC"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1B99B6DA" w14:textId="77777777" w:rsidR="00547FB5" w:rsidRPr="008971BF" w:rsidRDefault="00547FB5" w:rsidP="00812ACB">
            <w:pPr>
              <w:spacing w:before="0" w:after="0"/>
              <w:ind w:firstLine="0"/>
              <w:rPr>
                <w:szCs w:val="26"/>
              </w:rPr>
            </w:pPr>
            <w:r w:rsidRPr="008971BF">
              <w:rPr>
                <w:szCs w:val="26"/>
              </w:rPr>
              <w:t>Ít nhất 6 ký tự</w:t>
            </w:r>
          </w:p>
        </w:tc>
        <w:tc>
          <w:tcPr>
            <w:tcW w:w="1942" w:type="dxa"/>
            <w:hideMark/>
          </w:tcPr>
          <w:p w14:paraId="7308953F" w14:textId="77777777" w:rsidR="00547FB5" w:rsidRPr="008971BF" w:rsidRDefault="00547FB5" w:rsidP="00812ACB">
            <w:pPr>
              <w:spacing w:before="0" w:after="0"/>
              <w:ind w:firstLine="0"/>
              <w:rPr>
                <w:szCs w:val="26"/>
              </w:rPr>
            </w:pPr>
          </w:p>
        </w:tc>
      </w:tr>
      <w:tr w:rsidR="00547FB5" w:rsidRPr="008971BF" w14:paraId="06FD901C" w14:textId="77777777" w:rsidTr="009E1F89">
        <w:tc>
          <w:tcPr>
            <w:tcW w:w="844" w:type="dxa"/>
            <w:hideMark/>
          </w:tcPr>
          <w:p w14:paraId="16151836" w14:textId="77777777" w:rsidR="00547FB5" w:rsidRPr="008971BF" w:rsidRDefault="00547FB5" w:rsidP="00812ACB">
            <w:pPr>
              <w:spacing w:before="0" w:after="0"/>
              <w:ind w:firstLine="0"/>
              <w:rPr>
                <w:szCs w:val="26"/>
              </w:rPr>
            </w:pPr>
            <w:r w:rsidRPr="008971BF">
              <w:rPr>
                <w:szCs w:val="26"/>
              </w:rPr>
              <w:t>1.4</w:t>
            </w:r>
          </w:p>
        </w:tc>
        <w:tc>
          <w:tcPr>
            <w:tcW w:w="2818" w:type="dxa"/>
            <w:hideMark/>
          </w:tcPr>
          <w:p w14:paraId="424E8D35" w14:textId="77777777" w:rsidR="00547FB5" w:rsidRPr="008971BF" w:rsidRDefault="00547FB5" w:rsidP="00812ACB">
            <w:pPr>
              <w:spacing w:before="0" w:after="0"/>
              <w:ind w:firstLine="0"/>
              <w:rPr>
                <w:szCs w:val="26"/>
              </w:rPr>
            </w:pPr>
            <w:r w:rsidRPr="008971BF">
              <w:rPr>
                <w:szCs w:val="26"/>
              </w:rPr>
              <w:t>trangThai</w:t>
            </w:r>
          </w:p>
        </w:tc>
        <w:tc>
          <w:tcPr>
            <w:tcW w:w="1321" w:type="dxa"/>
            <w:hideMark/>
          </w:tcPr>
          <w:p w14:paraId="5A8C0FEE"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4A4C09F5" w14:textId="77777777" w:rsidR="00547FB5" w:rsidRPr="008971BF" w:rsidRDefault="00547FB5" w:rsidP="00812ACB">
            <w:pPr>
              <w:spacing w:before="0" w:after="0"/>
              <w:ind w:firstLine="0"/>
              <w:rPr>
                <w:szCs w:val="26"/>
              </w:rPr>
            </w:pPr>
            <w:r w:rsidRPr="008971BF">
              <w:rPr>
                <w:szCs w:val="26"/>
              </w:rPr>
              <w:t>"Hoạt động" hoặc "Bị khóa"</w:t>
            </w:r>
          </w:p>
        </w:tc>
        <w:tc>
          <w:tcPr>
            <w:tcW w:w="1942" w:type="dxa"/>
            <w:hideMark/>
          </w:tcPr>
          <w:p w14:paraId="6226D671" w14:textId="77777777" w:rsidR="00547FB5" w:rsidRPr="008971BF" w:rsidRDefault="00547FB5" w:rsidP="00812ACB">
            <w:pPr>
              <w:spacing w:before="0" w:after="0"/>
              <w:ind w:firstLine="0"/>
              <w:rPr>
                <w:szCs w:val="26"/>
              </w:rPr>
            </w:pPr>
          </w:p>
        </w:tc>
      </w:tr>
      <w:tr w:rsidR="00547FB5" w:rsidRPr="008971BF" w14:paraId="3FA08740" w14:textId="77777777" w:rsidTr="009E1F89">
        <w:tc>
          <w:tcPr>
            <w:tcW w:w="844" w:type="dxa"/>
            <w:hideMark/>
          </w:tcPr>
          <w:p w14:paraId="488E3A98" w14:textId="77777777" w:rsidR="00547FB5" w:rsidRPr="008971BF" w:rsidRDefault="00547FB5" w:rsidP="00812ACB">
            <w:pPr>
              <w:spacing w:before="0" w:after="0"/>
              <w:ind w:firstLine="0"/>
              <w:rPr>
                <w:szCs w:val="26"/>
              </w:rPr>
            </w:pPr>
            <w:r w:rsidRPr="008971BF">
              <w:rPr>
                <w:szCs w:val="26"/>
              </w:rPr>
              <w:t>1.5</w:t>
            </w:r>
          </w:p>
        </w:tc>
        <w:tc>
          <w:tcPr>
            <w:tcW w:w="2818" w:type="dxa"/>
            <w:hideMark/>
          </w:tcPr>
          <w:p w14:paraId="136AAA72" w14:textId="77777777" w:rsidR="00547FB5" w:rsidRPr="008971BF" w:rsidRDefault="00547FB5" w:rsidP="00812ACB">
            <w:pPr>
              <w:spacing w:before="0" w:after="0"/>
              <w:ind w:firstLine="0"/>
              <w:rPr>
                <w:szCs w:val="26"/>
              </w:rPr>
            </w:pPr>
            <w:r w:rsidRPr="008971BF">
              <w:rPr>
                <w:szCs w:val="26"/>
              </w:rPr>
              <w:t>ngayTao</w:t>
            </w:r>
          </w:p>
        </w:tc>
        <w:tc>
          <w:tcPr>
            <w:tcW w:w="1321" w:type="dxa"/>
            <w:hideMark/>
          </w:tcPr>
          <w:p w14:paraId="7E1986FD" w14:textId="77777777" w:rsidR="00547FB5" w:rsidRPr="008971BF" w:rsidRDefault="00547FB5" w:rsidP="00812ACB">
            <w:pPr>
              <w:spacing w:before="0" w:after="0"/>
              <w:ind w:firstLine="0"/>
              <w:rPr>
                <w:szCs w:val="26"/>
              </w:rPr>
            </w:pPr>
            <w:r w:rsidRPr="008971BF">
              <w:rPr>
                <w:szCs w:val="26"/>
              </w:rPr>
              <w:t>Date</w:t>
            </w:r>
          </w:p>
        </w:tc>
        <w:tc>
          <w:tcPr>
            <w:tcW w:w="2306" w:type="dxa"/>
            <w:hideMark/>
          </w:tcPr>
          <w:p w14:paraId="345CA53A" w14:textId="77777777" w:rsidR="00547FB5" w:rsidRPr="008971BF" w:rsidRDefault="00547FB5" w:rsidP="00812ACB">
            <w:pPr>
              <w:spacing w:before="0" w:after="0"/>
              <w:ind w:firstLine="0"/>
              <w:rPr>
                <w:szCs w:val="26"/>
              </w:rPr>
            </w:pPr>
          </w:p>
        </w:tc>
        <w:tc>
          <w:tcPr>
            <w:tcW w:w="1942" w:type="dxa"/>
            <w:hideMark/>
          </w:tcPr>
          <w:p w14:paraId="613B6BB9" w14:textId="77777777" w:rsidR="00547FB5" w:rsidRPr="008971BF" w:rsidRDefault="00547FB5" w:rsidP="00812ACB">
            <w:pPr>
              <w:spacing w:before="0" w:after="0"/>
              <w:ind w:firstLine="0"/>
              <w:rPr>
                <w:szCs w:val="26"/>
              </w:rPr>
            </w:pPr>
          </w:p>
        </w:tc>
      </w:tr>
      <w:tr w:rsidR="00547FB5" w:rsidRPr="008971BF" w14:paraId="0D9AC106" w14:textId="77777777" w:rsidTr="009E1F89">
        <w:tc>
          <w:tcPr>
            <w:tcW w:w="844" w:type="dxa"/>
            <w:hideMark/>
          </w:tcPr>
          <w:p w14:paraId="0C71836F" w14:textId="77777777" w:rsidR="00547FB5" w:rsidRPr="008971BF" w:rsidRDefault="00547FB5" w:rsidP="00812ACB">
            <w:pPr>
              <w:spacing w:before="0" w:after="0"/>
              <w:ind w:firstLine="0"/>
              <w:rPr>
                <w:szCs w:val="26"/>
              </w:rPr>
            </w:pPr>
            <w:r w:rsidRPr="008971BF">
              <w:rPr>
                <w:szCs w:val="26"/>
              </w:rPr>
              <w:t>1.6</w:t>
            </w:r>
          </w:p>
        </w:tc>
        <w:tc>
          <w:tcPr>
            <w:tcW w:w="2818" w:type="dxa"/>
            <w:hideMark/>
          </w:tcPr>
          <w:p w14:paraId="79CC035A" w14:textId="77777777" w:rsidR="00547FB5" w:rsidRPr="008971BF" w:rsidRDefault="00547FB5" w:rsidP="00812ACB">
            <w:pPr>
              <w:spacing w:before="0" w:after="0"/>
              <w:ind w:firstLine="0"/>
              <w:rPr>
                <w:szCs w:val="26"/>
              </w:rPr>
            </w:pPr>
            <w:r w:rsidRPr="008971BF">
              <w:rPr>
                <w:szCs w:val="26"/>
              </w:rPr>
              <w:t>ngayDangNhapCuoi</w:t>
            </w:r>
          </w:p>
        </w:tc>
        <w:tc>
          <w:tcPr>
            <w:tcW w:w="1321" w:type="dxa"/>
            <w:hideMark/>
          </w:tcPr>
          <w:p w14:paraId="22A97F38" w14:textId="77777777" w:rsidR="00547FB5" w:rsidRPr="008971BF" w:rsidRDefault="00547FB5" w:rsidP="00812ACB">
            <w:pPr>
              <w:spacing w:before="0" w:after="0"/>
              <w:ind w:firstLine="0"/>
              <w:rPr>
                <w:szCs w:val="26"/>
              </w:rPr>
            </w:pPr>
            <w:r w:rsidRPr="008971BF">
              <w:rPr>
                <w:szCs w:val="26"/>
              </w:rPr>
              <w:t>Date</w:t>
            </w:r>
          </w:p>
        </w:tc>
        <w:tc>
          <w:tcPr>
            <w:tcW w:w="2306" w:type="dxa"/>
            <w:hideMark/>
          </w:tcPr>
          <w:p w14:paraId="5B8253FE" w14:textId="77777777" w:rsidR="00547FB5" w:rsidRPr="008971BF" w:rsidRDefault="00547FB5" w:rsidP="00812ACB">
            <w:pPr>
              <w:spacing w:before="0" w:after="0"/>
              <w:ind w:firstLine="0"/>
              <w:rPr>
                <w:szCs w:val="26"/>
              </w:rPr>
            </w:pPr>
          </w:p>
        </w:tc>
        <w:tc>
          <w:tcPr>
            <w:tcW w:w="1942" w:type="dxa"/>
            <w:hideMark/>
          </w:tcPr>
          <w:p w14:paraId="31DD3082" w14:textId="77777777" w:rsidR="00547FB5" w:rsidRPr="008971BF" w:rsidRDefault="00547FB5" w:rsidP="00812ACB">
            <w:pPr>
              <w:spacing w:before="0" w:after="0"/>
              <w:ind w:firstLine="0"/>
              <w:rPr>
                <w:szCs w:val="26"/>
              </w:rPr>
            </w:pPr>
          </w:p>
        </w:tc>
      </w:tr>
      <w:tr w:rsidR="00547FB5" w:rsidRPr="008971BF" w14:paraId="37828E91" w14:textId="77777777" w:rsidTr="009E1F89">
        <w:tc>
          <w:tcPr>
            <w:tcW w:w="844" w:type="dxa"/>
            <w:hideMark/>
          </w:tcPr>
          <w:p w14:paraId="04EBB5D6" w14:textId="77777777" w:rsidR="00547FB5" w:rsidRPr="008971BF" w:rsidRDefault="00547FB5" w:rsidP="00812ACB">
            <w:pPr>
              <w:spacing w:before="0" w:after="0"/>
              <w:ind w:firstLine="0"/>
              <w:rPr>
                <w:szCs w:val="26"/>
              </w:rPr>
            </w:pPr>
            <w:r w:rsidRPr="008971BF">
              <w:rPr>
                <w:b/>
                <w:bCs/>
                <w:szCs w:val="26"/>
              </w:rPr>
              <w:t>2</w:t>
            </w:r>
          </w:p>
        </w:tc>
        <w:tc>
          <w:tcPr>
            <w:tcW w:w="2818" w:type="dxa"/>
            <w:hideMark/>
          </w:tcPr>
          <w:p w14:paraId="61AB7E20" w14:textId="77777777" w:rsidR="00547FB5" w:rsidRPr="008971BF" w:rsidRDefault="00547FB5" w:rsidP="00812ACB">
            <w:pPr>
              <w:spacing w:before="0" w:after="0"/>
              <w:ind w:firstLine="0"/>
              <w:rPr>
                <w:szCs w:val="26"/>
              </w:rPr>
            </w:pPr>
            <w:r w:rsidRPr="008971BF">
              <w:rPr>
                <w:b/>
                <w:bCs/>
                <w:szCs w:val="26"/>
              </w:rPr>
              <w:t>Viết các phương thức</w:t>
            </w:r>
          </w:p>
        </w:tc>
        <w:tc>
          <w:tcPr>
            <w:tcW w:w="1321" w:type="dxa"/>
            <w:hideMark/>
          </w:tcPr>
          <w:p w14:paraId="0B1271FD" w14:textId="77777777" w:rsidR="00547FB5" w:rsidRPr="008971BF" w:rsidRDefault="00547FB5" w:rsidP="00812ACB">
            <w:pPr>
              <w:spacing w:before="0" w:after="0"/>
              <w:ind w:firstLine="0"/>
              <w:rPr>
                <w:szCs w:val="26"/>
              </w:rPr>
            </w:pPr>
          </w:p>
        </w:tc>
        <w:tc>
          <w:tcPr>
            <w:tcW w:w="2306" w:type="dxa"/>
            <w:hideMark/>
          </w:tcPr>
          <w:p w14:paraId="5DAB9AA6" w14:textId="77777777" w:rsidR="00547FB5" w:rsidRPr="008971BF" w:rsidRDefault="00547FB5" w:rsidP="00812ACB">
            <w:pPr>
              <w:spacing w:before="0" w:after="0"/>
              <w:ind w:firstLine="0"/>
              <w:rPr>
                <w:szCs w:val="26"/>
              </w:rPr>
            </w:pPr>
          </w:p>
        </w:tc>
        <w:tc>
          <w:tcPr>
            <w:tcW w:w="1942" w:type="dxa"/>
            <w:hideMark/>
          </w:tcPr>
          <w:p w14:paraId="1B58C4CC" w14:textId="77777777" w:rsidR="00547FB5" w:rsidRPr="008971BF" w:rsidRDefault="00547FB5" w:rsidP="00812ACB">
            <w:pPr>
              <w:spacing w:before="0" w:after="0"/>
              <w:ind w:firstLine="0"/>
              <w:rPr>
                <w:szCs w:val="26"/>
              </w:rPr>
            </w:pPr>
          </w:p>
        </w:tc>
      </w:tr>
      <w:tr w:rsidR="00547FB5" w:rsidRPr="008971BF" w14:paraId="6DB42F40" w14:textId="77777777" w:rsidTr="009E1F89">
        <w:tc>
          <w:tcPr>
            <w:tcW w:w="844" w:type="dxa"/>
            <w:hideMark/>
          </w:tcPr>
          <w:p w14:paraId="26A41CF4" w14:textId="77777777" w:rsidR="00547FB5" w:rsidRPr="008971BF" w:rsidRDefault="00547FB5" w:rsidP="00812ACB">
            <w:pPr>
              <w:spacing w:before="0" w:after="0"/>
              <w:ind w:firstLine="0"/>
              <w:rPr>
                <w:szCs w:val="26"/>
              </w:rPr>
            </w:pPr>
            <w:r w:rsidRPr="008971BF">
              <w:rPr>
                <w:szCs w:val="26"/>
              </w:rPr>
              <w:t>2.1</w:t>
            </w:r>
          </w:p>
        </w:tc>
        <w:tc>
          <w:tcPr>
            <w:tcW w:w="2818" w:type="dxa"/>
            <w:hideMark/>
          </w:tcPr>
          <w:p w14:paraId="00F7930A" w14:textId="77777777" w:rsidR="00547FB5" w:rsidRPr="008971BF" w:rsidRDefault="00547FB5" w:rsidP="00812ACB">
            <w:pPr>
              <w:spacing w:before="0" w:after="0"/>
              <w:ind w:firstLine="0"/>
              <w:rPr>
                <w:szCs w:val="26"/>
              </w:rPr>
            </w:pPr>
            <w:r w:rsidRPr="008971BF">
              <w:rPr>
                <w:szCs w:val="26"/>
              </w:rPr>
              <w:t>get/set cho các thuộc tính</w:t>
            </w:r>
          </w:p>
        </w:tc>
        <w:tc>
          <w:tcPr>
            <w:tcW w:w="1321" w:type="dxa"/>
            <w:hideMark/>
          </w:tcPr>
          <w:p w14:paraId="34D0844E" w14:textId="77777777" w:rsidR="00547FB5" w:rsidRPr="008971BF" w:rsidRDefault="00547FB5" w:rsidP="00812ACB">
            <w:pPr>
              <w:spacing w:before="0" w:after="0"/>
              <w:ind w:firstLine="0"/>
              <w:rPr>
                <w:szCs w:val="26"/>
              </w:rPr>
            </w:pPr>
          </w:p>
        </w:tc>
        <w:tc>
          <w:tcPr>
            <w:tcW w:w="2306" w:type="dxa"/>
            <w:hideMark/>
          </w:tcPr>
          <w:p w14:paraId="3E707B7B" w14:textId="77777777" w:rsidR="00547FB5" w:rsidRPr="008971BF" w:rsidRDefault="00547FB5" w:rsidP="00812ACB">
            <w:pPr>
              <w:spacing w:before="0" w:after="0"/>
              <w:ind w:firstLine="0"/>
              <w:rPr>
                <w:szCs w:val="26"/>
              </w:rPr>
            </w:pPr>
            <w:r w:rsidRPr="008971BF">
              <w:rPr>
                <w:szCs w:val="26"/>
              </w:rPr>
              <w:t>Kiểm tra tính hợp lệ</w:t>
            </w:r>
          </w:p>
        </w:tc>
        <w:tc>
          <w:tcPr>
            <w:tcW w:w="1942" w:type="dxa"/>
            <w:hideMark/>
          </w:tcPr>
          <w:p w14:paraId="7C3DE62C" w14:textId="77777777" w:rsidR="00547FB5" w:rsidRPr="008971BF" w:rsidRDefault="00547FB5" w:rsidP="00812ACB">
            <w:pPr>
              <w:spacing w:before="0" w:after="0"/>
              <w:ind w:firstLine="0"/>
              <w:rPr>
                <w:szCs w:val="26"/>
              </w:rPr>
            </w:pPr>
          </w:p>
        </w:tc>
      </w:tr>
      <w:tr w:rsidR="00547FB5" w:rsidRPr="008971BF" w14:paraId="0BD1787F" w14:textId="77777777" w:rsidTr="009E1F89">
        <w:tc>
          <w:tcPr>
            <w:tcW w:w="844" w:type="dxa"/>
            <w:hideMark/>
          </w:tcPr>
          <w:p w14:paraId="3485A176" w14:textId="77777777" w:rsidR="00547FB5" w:rsidRPr="008971BF" w:rsidRDefault="00547FB5" w:rsidP="00812ACB">
            <w:pPr>
              <w:spacing w:before="0" w:after="0"/>
              <w:ind w:firstLine="0"/>
              <w:rPr>
                <w:szCs w:val="26"/>
              </w:rPr>
            </w:pPr>
            <w:r w:rsidRPr="008971BF">
              <w:rPr>
                <w:szCs w:val="26"/>
              </w:rPr>
              <w:t>2.2</w:t>
            </w:r>
          </w:p>
        </w:tc>
        <w:tc>
          <w:tcPr>
            <w:tcW w:w="2818" w:type="dxa"/>
            <w:hideMark/>
          </w:tcPr>
          <w:p w14:paraId="05900569" w14:textId="77777777" w:rsidR="00547FB5" w:rsidRPr="008971BF" w:rsidRDefault="00547FB5" w:rsidP="00812ACB">
            <w:pPr>
              <w:spacing w:before="0" w:after="0"/>
              <w:ind w:firstLine="0"/>
              <w:rPr>
                <w:szCs w:val="26"/>
              </w:rPr>
            </w:pPr>
            <w:r w:rsidRPr="008971BF">
              <w:rPr>
                <w:szCs w:val="26"/>
              </w:rPr>
              <w:t>dangNhap()</w:t>
            </w:r>
          </w:p>
        </w:tc>
        <w:tc>
          <w:tcPr>
            <w:tcW w:w="1321" w:type="dxa"/>
            <w:hideMark/>
          </w:tcPr>
          <w:p w14:paraId="012C42F2"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1A11016D" w14:textId="77777777" w:rsidR="00547FB5" w:rsidRPr="008971BF" w:rsidRDefault="00547FB5" w:rsidP="00812ACB">
            <w:pPr>
              <w:spacing w:before="0" w:after="0"/>
              <w:ind w:firstLine="0"/>
              <w:rPr>
                <w:szCs w:val="26"/>
              </w:rPr>
            </w:pPr>
          </w:p>
        </w:tc>
        <w:tc>
          <w:tcPr>
            <w:tcW w:w="1942" w:type="dxa"/>
            <w:hideMark/>
          </w:tcPr>
          <w:p w14:paraId="19707F54" w14:textId="77777777" w:rsidR="00547FB5" w:rsidRPr="008971BF" w:rsidRDefault="00547FB5" w:rsidP="00812ACB">
            <w:pPr>
              <w:spacing w:before="0" w:after="0"/>
              <w:ind w:firstLine="0"/>
              <w:rPr>
                <w:szCs w:val="26"/>
              </w:rPr>
            </w:pPr>
          </w:p>
        </w:tc>
      </w:tr>
      <w:tr w:rsidR="00547FB5" w:rsidRPr="008971BF" w14:paraId="15AEBD24" w14:textId="77777777" w:rsidTr="009E1F89">
        <w:tc>
          <w:tcPr>
            <w:tcW w:w="844" w:type="dxa"/>
            <w:hideMark/>
          </w:tcPr>
          <w:p w14:paraId="7E085A17" w14:textId="77777777" w:rsidR="00547FB5" w:rsidRPr="008971BF" w:rsidRDefault="00547FB5" w:rsidP="00812ACB">
            <w:pPr>
              <w:spacing w:before="0" w:after="0"/>
              <w:ind w:firstLine="0"/>
              <w:rPr>
                <w:szCs w:val="26"/>
              </w:rPr>
            </w:pPr>
            <w:r w:rsidRPr="008971BF">
              <w:rPr>
                <w:szCs w:val="26"/>
              </w:rPr>
              <w:t>2.3</w:t>
            </w:r>
          </w:p>
        </w:tc>
        <w:tc>
          <w:tcPr>
            <w:tcW w:w="2818" w:type="dxa"/>
            <w:hideMark/>
          </w:tcPr>
          <w:p w14:paraId="21752486" w14:textId="77777777" w:rsidR="00547FB5" w:rsidRPr="008971BF" w:rsidRDefault="00547FB5" w:rsidP="00812ACB">
            <w:pPr>
              <w:spacing w:before="0" w:after="0"/>
              <w:ind w:firstLine="0"/>
              <w:rPr>
                <w:szCs w:val="26"/>
              </w:rPr>
            </w:pPr>
            <w:r w:rsidRPr="008971BF">
              <w:rPr>
                <w:szCs w:val="26"/>
              </w:rPr>
              <w:t>dangXuat()</w:t>
            </w:r>
          </w:p>
        </w:tc>
        <w:tc>
          <w:tcPr>
            <w:tcW w:w="1321" w:type="dxa"/>
            <w:hideMark/>
          </w:tcPr>
          <w:p w14:paraId="2606E3CD"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715DEF02" w14:textId="77777777" w:rsidR="00547FB5" w:rsidRPr="008971BF" w:rsidRDefault="00547FB5" w:rsidP="00812ACB">
            <w:pPr>
              <w:spacing w:before="0" w:after="0"/>
              <w:ind w:firstLine="0"/>
              <w:rPr>
                <w:szCs w:val="26"/>
              </w:rPr>
            </w:pPr>
          </w:p>
        </w:tc>
        <w:tc>
          <w:tcPr>
            <w:tcW w:w="1942" w:type="dxa"/>
            <w:hideMark/>
          </w:tcPr>
          <w:p w14:paraId="3BA72121" w14:textId="77777777" w:rsidR="00547FB5" w:rsidRPr="008971BF" w:rsidRDefault="00547FB5" w:rsidP="00812ACB">
            <w:pPr>
              <w:spacing w:before="0" w:after="0"/>
              <w:ind w:firstLine="0"/>
              <w:rPr>
                <w:szCs w:val="26"/>
              </w:rPr>
            </w:pPr>
          </w:p>
        </w:tc>
      </w:tr>
      <w:tr w:rsidR="00547FB5" w:rsidRPr="008971BF" w14:paraId="15DC1D0F" w14:textId="77777777" w:rsidTr="009E1F89">
        <w:tc>
          <w:tcPr>
            <w:tcW w:w="844" w:type="dxa"/>
            <w:hideMark/>
          </w:tcPr>
          <w:p w14:paraId="6B9AD2DC" w14:textId="77777777" w:rsidR="00547FB5" w:rsidRPr="008971BF" w:rsidRDefault="00547FB5" w:rsidP="00812ACB">
            <w:pPr>
              <w:spacing w:before="0" w:after="0"/>
              <w:ind w:firstLine="0"/>
              <w:rPr>
                <w:szCs w:val="26"/>
              </w:rPr>
            </w:pPr>
            <w:r w:rsidRPr="008971BF">
              <w:rPr>
                <w:szCs w:val="26"/>
              </w:rPr>
              <w:t>2.4</w:t>
            </w:r>
          </w:p>
        </w:tc>
        <w:tc>
          <w:tcPr>
            <w:tcW w:w="2818" w:type="dxa"/>
            <w:hideMark/>
          </w:tcPr>
          <w:p w14:paraId="2D983863" w14:textId="77777777" w:rsidR="00547FB5" w:rsidRPr="008971BF" w:rsidRDefault="00547FB5" w:rsidP="00812ACB">
            <w:pPr>
              <w:spacing w:before="0" w:after="0"/>
              <w:ind w:firstLine="0"/>
              <w:rPr>
                <w:szCs w:val="26"/>
              </w:rPr>
            </w:pPr>
            <w:r w:rsidRPr="008971BF">
              <w:rPr>
                <w:szCs w:val="26"/>
              </w:rPr>
              <w:t>doiMatKhau()</w:t>
            </w:r>
          </w:p>
        </w:tc>
        <w:tc>
          <w:tcPr>
            <w:tcW w:w="1321" w:type="dxa"/>
            <w:hideMark/>
          </w:tcPr>
          <w:p w14:paraId="43B7E82F"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01533216" w14:textId="77777777" w:rsidR="00547FB5" w:rsidRPr="008971BF" w:rsidRDefault="00547FB5" w:rsidP="00812ACB">
            <w:pPr>
              <w:spacing w:before="0" w:after="0"/>
              <w:ind w:firstLine="0"/>
              <w:rPr>
                <w:szCs w:val="26"/>
              </w:rPr>
            </w:pPr>
          </w:p>
        </w:tc>
        <w:tc>
          <w:tcPr>
            <w:tcW w:w="1942" w:type="dxa"/>
            <w:hideMark/>
          </w:tcPr>
          <w:p w14:paraId="6FB535C1" w14:textId="77777777" w:rsidR="00547FB5" w:rsidRPr="008971BF" w:rsidRDefault="00547FB5" w:rsidP="00812ACB">
            <w:pPr>
              <w:spacing w:before="0" w:after="0"/>
              <w:ind w:firstLine="0"/>
              <w:rPr>
                <w:szCs w:val="26"/>
              </w:rPr>
            </w:pPr>
          </w:p>
        </w:tc>
      </w:tr>
      <w:tr w:rsidR="00547FB5" w:rsidRPr="008971BF" w14:paraId="7170ECFD" w14:textId="77777777" w:rsidTr="009E1F89">
        <w:tc>
          <w:tcPr>
            <w:tcW w:w="844" w:type="dxa"/>
            <w:hideMark/>
          </w:tcPr>
          <w:p w14:paraId="385395B3" w14:textId="77777777" w:rsidR="00547FB5" w:rsidRPr="008971BF" w:rsidRDefault="00547FB5" w:rsidP="00812ACB">
            <w:pPr>
              <w:spacing w:before="0" w:after="0"/>
              <w:ind w:firstLine="0"/>
              <w:rPr>
                <w:szCs w:val="26"/>
              </w:rPr>
            </w:pPr>
            <w:r w:rsidRPr="008971BF">
              <w:rPr>
                <w:szCs w:val="26"/>
              </w:rPr>
              <w:t>2.5</w:t>
            </w:r>
          </w:p>
        </w:tc>
        <w:tc>
          <w:tcPr>
            <w:tcW w:w="2818" w:type="dxa"/>
            <w:hideMark/>
          </w:tcPr>
          <w:p w14:paraId="79A2D847" w14:textId="77777777" w:rsidR="00547FB5" w:rsidRPr="008971BF" w:rsidRDefault="00547FB5" w:rsidP="00812ACB">
            <w:pPr>
              <w:spacing w:before="0" w:after="0"/>
              <w:ind w:firstLine="0"/>
              <w:rPr>
                <w:szCs w:val="26"/>
              </w:rPr>
            </w:pPr>
            <w:r w:rsidRPr="008971BF">
              <w:rPr>
                <w:szCs w:val="26"/>
              </w:rPr>
              <w:t>khoaTaiKhoan()</w:t>
            </w:r>
          </w:p>
        </w:tc>
        <w:tc>
          <w:tcPr>
            <w:tcW w:w="1321" w:type="dxa"/>
            <w:hideMark/>
          </w:tcPr>
          <w:p w14:paraId="77501D57"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5782950E" w14:textId="77777777" w:rsidR="00547FB5" w:rsidRPr="008971BF" w:rsidRDefault="00547FB5" w:rsidP="00812ACB">
            <w:pPr>
              <w:spacing w:before="0" w:after="0"/>
              <w:ind w:firstLine="0"/>
              <w:rPr>
                <w:szCs w:val="26"/>
              </w:rPr>
            </w:pPr>
          </w:p>
        </w:tc>
        <w:tc>
          <w:tcPr>
            <w:tcW w:w="1942" w:type="dxa"/>
            <w:hideMark/>
          </w:tcPr>
          <w:p w14:paraId="479D1D11" w14:textId="77777777" w:rsidR="00547FB5" w:rsidRPr="008971BF" w:rsidRDefault="00547FB5" w:rsidP="00812ACB">
            <w:pPr>
              <w:spacing w:before="0" w:after="0"/>
              <w:ind w:firstLine="0"/>
              <w:rPr>
                <w:szCs w:val="26"/>
              </w:rPr>
            </w:pPr>
          </w:p>
        </w:tc>
      </w:tr>
      <w:tr w:rsidR="00547FB5" w:rsidRPr="008971BF" w14:paraId="6A9232D5" w14:textId="77777777" w:rsidTr="009E1F89">
        <w:tc>
          <w:tcPr>
            <w:tcW w:w="844" w:type="dxa"/>
            <w:hideMark/>
          </w:tcPr>
          <w:p w14:paraId="1440A19F" w14:textId="77777777" w:rsidR="00547FB5" w:rsidRPr="008971BF" w:rsidRDefault="00547FB5" w:rsidP="00812ACB">
            <w:pPr>
              <w:spacing w:before="0" w:after="0"/>
              <w:ind w:firstLine="0"/>
              <w:rPr>
                <w:szCs w:val="26"/>
              </w:rPr>
            </w:pPr>
            <w:r w:rsidRPr="008971BF">
              <w:rPr>
                <w:szCs w:val="26"/>
              </w:rPr>
              <w:t>2.6</w:t>
            </w:r>
          </w:p>
        </w:tc>
        <w:tc>
          <w:tcPr>
            <w:tcW w:w="2818" w:type="dxa"/>
            <w:hideMark/>
          </w:tcPr>
          <w:p w14:paraId="0E85000B" w14:textId="77777777" w:rsidR="00547FB5" w:rsidRPr="008971BF" w:rsidRDefault="00547FB5" w:rsidP="00812ACB">
            <w:pPr>
              <w:spacing w:before="0" w:after="0"/>
              <w:ind w:firstLine="0"/>
              <w:rPr>
                <w:szCs w:val="26"/>
              </w:rPr>
            </w:pPr>
            <w:r w:rsidRPr="008971BF">
              <w:rPr>
                <w:szCs w:val="26"/>
              </w:rPr>
              <w:t>moKhoaTaiKhoan()</w:t>
            </w:r>
          </w:p>
        </w:tc>
        <w:tc>
          <w:tcPr>
            <w:tcW w:w="1321" w:type="dxa"/>
            <w:hideMark/>
          </w:tcPr>
          <w:p w14:paraId="1F5F7114"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2B81BFE5" w14:textId="77777777" w:rsidR="00547FB5" w:rsidRPr="008971BF" w:rsidRDefault="00547FB5" w:rsidP="00812ACB">
            <w:pPr>
              <w:spacing w:before="0" w:after="0"/>
              <w:ind w:firstLine="0"/>
              <w:rPr>
                <w:szCs w:val="26"/>
              </w:rPr>
            </w:pPr>
          </w:p>
        </w:tc>
        <w:tc>
          <w:tcPr>
            <w:tcW w:w="1942" w:type="dxa"/>
            <w:hideMark/>
          </w:tcPr>
          <w:p w14:paraId="2BAB6D70" w14:textId="77777777" w:rsidR="00547FB5" w:rsidRPr="008971BF" w:rsidRDefault="00547FB5" w:rsidP="00812ACB">
            <w:pPr>
              <w:spacing w:before="0" w:after="0"/>
              <w:ind w:firstLine="0"/>
              <w:rPr>
                <w:szCs w:val="26"/>
              </w:rPr>
            </w:pPr>
          </w:p>
        </w:tc>
      </w:tr>
      <w:tr w:rsidR="00547FB5" w:rsidRPr="008971BF" w14:paraId="5712FBC7" w14:textId="77777777" w:rsidTr="009E1F89">
        <w:tc>
          <w:tcPr>
            <w:tcW w:w="844" w:type="dxa"/>
            <w:hideMark/>
          </w:tcPr>
          <w:p w14:paraId="05B50AB8" w14:textId="77777777" w:rsidR="00547FB5" w:rsidRPr="008971BF" w:rsidRDefault="00547FB5" w:rsidP="00812ACB">
            <w:pPr>
              <w:spacing w:before="0" w:after="0"/>
              <w:ind w:firstLine="0"/>
              <w:rPr>
                <w:szCs w:val="26"/>
              </w:rPr>
            </w:pPr>
            <w:r w:rsidRPr="008971BF">
              <w:rPr>
                <w:b/>
                <w:bCs/>
                <w:szCs w:val="26"/>
              </w:rPr>
              <w:t>3</w:t>
            </w:r>
          </w:p>
        </w:tc>
        <w:tc>
          <w:tcPr>
            <w:tcW w:w="2818" w:type="dxa"/>
            <w:hideMark/>
          </w:tcPr>
          <w:p w14:paraId="0D68F98E" w14:textId="77777777" w:rsidR="00547FB5" w:rsidRPr="008971BF" w:rsidRDefault="00547FB5" w:rsidP="00812ACB">
            <w:pPr>
              <w:spacing w:before="0" w:after="0"/>
              <w:ind w:firstLine="0"/>
              <w:rPr>
                <w:szCs w:val="26"/>
              </w:rPr>
            </w:pPr>
            <w:r w:rsidRPr="008971BF">
              <w:rPr>
                <w:b/>
                <w:bCs/>
                <w:szCs w:val="26"/>
              </w:rPr>
              <w:t>Viết các constructor</w:t>
            </w:r>
          </w:p>
        </w:tc>
        <w:tc>
          <w:tcPr>
            <w:tcW w:w="1321" w:type="dxa"/>
            <w:hideMark/>
          </w:tcPr>
          <w:p w14:paraId="0F3A85B8" w14:textId="77777777" w:rsidR="00547FB5" w:rsidRPr="008971BF" w:rsidRDefault="00547FB5" w:rsidP="00812ACB">
            <w:pPr>
              <w:spacing w:before="0" w:after="0"/>
              <w:ind w:firstLine="0"/>
              <w:rPr>
                <w:szCs w:val="26"/>
              </w:rPr>
            </w:pPr>
          </w:p>
        </w:tc>
        <w:tc>
          <w:tcPr>
            <w:tcW w:w="2306" w:type="dxa"/>
            <w:hideMark/>
          </w:tcPr>
          <w:p w14:paraId="5328A21C" w14:textId="77777777" w:rsidR="00547FB5" w:rsidRPr="005F7544" w:rsidRDefault="00547FB5" w:rsidP="00812ACB">
            <w:pPr>
              <w:spacing w:before="0" w:after="0"/>
              <w:ind w:firstLine="0"/>
              <w:rPr>
                <w:szCs w:val="26"/>
                <w:lang w:val="vi-VN"/>
              </w:rPr>
            </w:pPr>
            <w:r w:rsidRPr="008971BF">
              <w:rPr>
                <w:szCs w:val="26"/>
              </w:rPr>
              <w:t>- Mặc nhiên</w:t>
            </w:r>
          </w:p>
          <w:p w14:paraId="58DFE3D6" w14:textId="77777777" w:rsidR="00547FB5" w:rsidRPr="005F7544" w:rsidRDefault="00547FB5" w:rsidP="00812ACB">
            <w:pPr>
              <w:spacing w:before="0" w:after="0"/>
              <w:ind w:firstLine="0"/>
              <w:rPr>
                <w:szCs w:val="26"/>
                <w:lang w:val="vi-VN"/>
              </w:rPr>
            </w:pPr>
            <w:r w:rsidRPr="008971BF">
              <w:rPr>
                <w:szCs w:val="26"/>
              </w:rPr>
              <w:lastRenderedPageBreak/>
              <w:t>- Đầy đủ tham số</w:t>
            </w:r>
          </w:p>
          <w:p w14:paraId="20347684" w14:textId="77777777" w:rsidR="00547FB5" w:rsidRPr="008971BF" w:rsidRDefault="00547FB5" w:rsidP="00812ACB">
            <w:pPr>
              <w:spacing w:before="0" w:after="0"/>
              <w:ind w:firstLine="0"/>
              <w:rPr>
                <w:szCs w:val="26"/>
              </w:rPr>
            </w:pPr>
            <w:r w:rsidRPr="008971BF">
              <w:rPr>
                <w:szCs w:val="26"/>
              </w:rPr>
              <w:t>- Copy constructor</w:t>
            </w:r>
          </w:p>
        </w:tc>
        <w:tc>
          <w:tcPr>
            <w:tcW w:w="1942" w:type="dxa"/>
            <w:hideMark/>
          </w:tcPr>
          <w:p w14:paraId="17B35D67" w14:textId="77777777" w:rsidR="00547FB5" w:rsidRPr="008971BF" w:rsidRDefault="00547FB5" w:rsidP="00812ACB">
            <w:pPr>
              <w:spacing w:before="0" w:after="0"/>
              <w:ind w:firstLine="0"/>
              <w:rPr>
                <w:szCs w:val="26"/>
              </w:rPr>
            </w:pPr>
          </w:p>
        </w:tc>
      </w:tr>
      <w:tr w:rsidR="00547FB5" w:rsidRPr="008971BF" w14:paraId="037E425C" w14:textId="77777777" w:rsidTr="009E1F89">
        <w:tc>
          <w:tcPr>
            <w:tcW w:w="844" w:type="dxa"/>
            <w:hideMark/>
          </w:tcPr>
          <w:p w14:paraId="0E51E673" w14:textId="77777777" w:rsidR="00547FB5" w:rsidRPr="008971BF" w:rsidRDefault="00547FB5" w:rsidP="00812ACB">
            <w:pPr>
              <w:spacing w:before="0" w:after="0"/>
              <w:ind w:firstLine="0"/>
              <w:rPr>
                <w:szCs w:val="26"/>
              </w:rPr>
            </w:pPr>
            <w:r w:rsidRPr="008971BF">
              <w:rPr>
                <w:b/>
                <w:bCs/>
                <w:szCs w:val="26"/>
              </w:rPr>
              <w:t>4</w:t>
            </w:r>
          </w:p>
        </w:tc>
        <w:tc>
          <w:tcPr>
            <w:tcW w:w="2818" w:type="dxa"/>
            <w:hideMark/>
          </w:tcPr>
          <w:p w14:paraId="7702857E" w14:textId="77777777" w:rsidR="00547FB5" w:rsidRPr="008971BF" w:rsidRDefault="00547FB5" w:rsidP="00812ACB">
            <w:pPr>
              <w:spacing w:before="0" w:after="0"/>
              <w:ind w:firstLine="0"/>
              <w:rPr>
                <w:szCs w:val="26"/>
              </w:rPr>
            </w:pPr>
            <w:r w:rsidRPr="008971BF">
              <w:rPr>
                <w:b/>
                <w:bCs/>
                <w:szCs w:val="26"/>
              </w:rPr>
              <w:t>Viết phương thức toString()</w:t>
            </w:r>
          </w:p>
        </w:tc>
        <w:tc>
          <w:tcPr>
            <w:tcW w:w="1321" w:type="dxa"/>
            <w:hideMark/>
          </w:tcPr>
          <w:p w14:paraId="36C82A0F"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380261E2" w14:textId="77777777" w:rsidR="00547FB5" w:rsidRPr="008971BF" w:rsidRDefault="00547FB5" w:rsidP="00812ACB">
            <w:pPr>
              <w:spacing w:before="0" w:after="0"/>
              <w:ind w:firstLine="0"/>
              <w:rPr>
                <w:szCs w:val="26"/>
              </w:rPr>
            </w:pPr>
          </w:p>
        </w:tc>
        <w:tc>
          <w:tcPr>
            <w:tcW w:w="1942" w:type="dxa"/>
            <w:hideMark/>
          </w:tcPr>
          <w:p w14:paraId="4E71EC2C" w14:textId="77777777" w:rsidR="00547FB5" w:rsidRPr="008971BF" w:rsidRDefault="00547FB5" w:rsidP="00812ACB">
            <w:pPr>
              <w:spacing w:before="0" w:after="0"/>
              <w:ind w:firstLine="0"/>
              <w:rPr>
                <w:szCs w:val="26"/>
              </w:rPr>
            </w:pPr>
            <w:r w:rsidRPr="008971BF">
              <w:rPr>
                <w:szCs w:val="26"/>
              </w:rPr>
              <w:t xml:space="preserve">Trả về thông tin tài khoản </w:t>
            </w:r>
          </w:p>
        </w:tc>
      </w:tr>
    </w:tbl>
    <w:p w14:paraId="1DC465E4" w14:textId="77777777" w:rsidR="00547FB5" w:rsidRPr="008971BF" w:rsidRDefault="00547FB5" w:rsidP="00812ACB">
      <w:pPr>
        <w:spacing w:after="100" w:afterAutospacing="1"/>
        <w:ind w:firstLine="0"/>
        <w:rPr>
          <w:szCs w:val="26"/>
        </w:rPr>
      </w:pPr>
      <w:r w:rsidRPr="008971BF">
        <w:rPr>
          <w:b/>
          <w:bCs/>
          <w:szCs w:val="26"/>
        </w:rPr>
        <w:t>3. Đặc tả Class NhanVien (Nhân Viên)</w:t>
      </w:r>
    </w:p>
    <w:tbl>
      <w:tblPr>
        <w:tblStyle w:val="TableGrid"/>
        <w:tblW w:w="0" w:type="auto"/>
        <w:tblLayout w:type="fixed"/>
        <w:tblLook w:val="04A0" w:firstRow="1" w:lastRow="0" w:firstColumn="1" w:lastColumn="0" w:noHBand="0" w:noVBand="1"/>
      </w:tblPr>
      <w:tblGrid>
        <w:gridCol w:w="844"/>
        <w:gridCol w:w="2730"/>
        <w:gridCol w:w="1242"/>
        <w:gridCol w:w="2189"/>
        <w:gridCol w:w="2226"/>
      </w:tblGrid>
      <w:tr w:rsidR="00547FB5" w:rsidRPr="008971BF" w14:paraId="1EB521B9" w14:textId="77777777" w:rsidTr="009E1F89">
        <w:tc>
          <w:tcPr>
            <w:tcW w:w="844" w:type="dxa"/>
            <w:hideMark/>
          </w:tcPr>
          <w:p w14:paraId="1285A496" w14:textId="77777777" w:rsidR="00547FB5" w:rsidRPr="008971BF" w:rsidRDefault="00547FB5" w:rsidP="00812ACB">
            <w:pPr>
              <w:spacing w:before="0" w:after="0"/>
              <w:ind w:firstLine="0"/>
              <w:rPr>
                <w:szCs w:val="26"/>
              </w:rPr>
            </w:pPr>
            <w:r w:rsidRPr="008971BF">
              <w:rPr>
                <w:b/>
                <w:bCs/>
                <w:szCs w:val="26"/>
              </w:rPr>
              <w:t>STT</w:t>
            </w:r>
          </w:p>
        </w:tc>
        <w:tc>
          <w:tcPr>
            <w:tcW w:w="2730" w:type="dxa"/>
            <w:hideMark/>
          </w:tcPr>
          <w:p w14:paraId="2C07D048" w14:textId="77777777" w:rsidR="00547FB5" w:rsidRPr="008971BF" w:rsidRDefault="00547FB5" w:rsidP="00812ACB">
            <w:pPr>
              <w:spacing w:before="0" w:after="0"/>
              <w:ind w:firstLine="0"/>
              <w:rPr>
                <w:szCs w:val="26"/>
              </w:rPr>
            </w:pPr>
            <w:r w:rsidRPr="008971BF">
              <w:rPr>
                <w:b/>
                <w:bCs/>
                <w:szCs w:val="26"/>
              </w:rPr>
              <w:t>Công việc</w:t>
            </w:r>
          </w:p>
        </w:tc>
        <w:tc>
          <w:tcPr>
            <w:tcW w:w="1242" w:type="dxa"/>
            <w:hideMark/>
          </w:tcPr>
          <w:p w14:paraId="42CE2011" w14:textId="77777777" w:rsidR="00547FB5" w:rsidRPr="008971BF" w:rsidRDefault="00547FB5" w:rsidP="00812ACB">
            <w:pPr>
              <w:spacing w:before="0" w:after="0"/>
              <w:ind w:firstLine="0"/>
              <w:rPr>
                <w:szCs w:val="26"/>
              </w:rPr>
            </w:pPr>
            <w:r w:rsidRPr="008971BF">
              <w:rPr>
                <w:b/>
                <w:bCs/>
                <w:szCs w:val="26"/>
              </w:rPr>
              <w:t>Kiểu dữ liệu</w:t>
            </w:r>
          </w:p>
        </w:tc>
        <w:tc>
          <w:tcPr>
            <w:tcW w:w="2189" w:type="dxa"/>
            <w:hideMark/>
          </w:tcPr>
          <w:p w14:paraId="78B0F1B5" w14:textId="77777777" w:rsidR="00547FB5" w:rsidRPr="008971BF" w:rsidRDefault="00547FB5" w:rsidP="00812ACB">
            <w:pPr>
              <w:spacing w:before="0" w:after="0"/>
              <w:ind w:firstLine="0"/>
              <w:rPr>
                <w:szCs w:val="26"/>
              </w:rPr>
            </w:pPr>
            <w:r w:rsidRPr="008971BF">
              <w:rPr>
                <w:b/>
                <w:bCs/>
                <w:szCs w:val="26"/>
              </w:rPr>
              <w:t>Ràng buộc</w:t>
            </w:r>
          </w:p>
        </w:tc>
        <w:tc>
          <w:tcPr>
            <w:tcW w:w="2226" w:type="dxa"/>
            <w:hideMark/>
          </w:tcPr>
          <w:p w14:paraId="37359C2C"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769469E1" w14:textId="77777777" w:rsidTr="009E1F89">
        <w:tc>
          <w:tcPr>
            <w:tcW w:w="844" w:type="dxa"/>
            <w:hideMark/>
          </w:tcPr>
          <w:p w14:paraId="25DB729A" w14:textId="77777777" w:rsidR="00547FB5" w:rsidRPr="008971BF" w:rsidRDefault="00547FB5" w:rsidP="00812ACB">
            <w:pPr>
              <w:spacing w:before="0" w:after="0"/>
              <w:ind w:firstLine="0"/>
              <w:rPr>
                <w:szCs w:val="26"/>
              </w:rPr>
            </w:pPr>
            <w:r w:rsidRPr="008971BF">
              <w:rPr>
                <w:b/>
                <w:bCs/>
                <w:szCs w:val="26"/>
              </w:rPr>
              <w:t>1</w:t>
            </w:r>
          </w:p>
        </w:tc>
        <w:tc>
          <w:tcPr>
            <w:tcW w:w="2730" w:type="dxa"/>
            <w:hideMark/>
          </w:tcPr>
          <w:p w14:paraId="6EC840DB" w14:textId="77777777" w:rsidR="00547FB5" w:rsidRPr="008971BF" w:rsidRDefault="00547FB5" w:rsidP="00812ACB">
            <w:pPr>
              <w:spacing w:before="0" w:after="0"/>
              <w:ind w:firstLine="0"/>
              <w:rPr>
                <w:szCs w:val="26"/>
              </w:rPr>
            </w:pPr>
            <w:r w:rsidRPr="008971BF">
              <w:rPr>
                <w:b/>
                <w:bCs/>
                <w:szCs w:val="26"/>
              </w:rPr>
              <w:t>Khai báo thuộc tính:</w:t>
            </w:r>
          </w:p>
        </w:tc>
        <w:tc>
          <w:tcPr>
            <w:tcW w:w="1242" w:type="dxa"/>
            <w:hideMark/>
          </w:tcPr>
          <w:p w14:paraId="136CF345" w14:textId="77777777" w:rsidR="00547FB5" w:rsidRPr="008971BF" w:rsidRDefault="00547FB5" w:rsidP="00812ACB">
            <w:pPr>
              <w:spacing w:before="0" w:after="0"/>
              <w:ind w:firstLine="0"/>
              <w:rPr>
                <w:szCs w:val="26"/>
              </w:rPr>
            </w:pPr>
          </w:p>
        </w:tc>
        <w:tc>
          <w:tcPr>
            <w:tcW w:w="2189" w:type="dxa"/>
            <w:hideMark/>
          </w:tcPr>
          <w:p w14:paraId="55BD4C25" w14:textId="77777777" w:rsidR="00547FB5" w:rsidRPr="008971BF" w:rsidRDefault="00547FB5" w:rsidP="00812ACB">
            <w:pPr>
              <w:spacing w:before="0" w:after="0"/>
              <w:ind w:firstLine="0"/>
              <w:rPr>
                <w:szCs w:val="26"/>
              </w:rPr>
            </w:pPr>
          </w:p>
        </w:tc>
        <w:tc>
          <w:tcPr>
            <w:tcW w:w="2226" w:type="dxa"/>
            <w:hideMark/>
          </w:tcPr>
          <w:p w14:paraId="5A1F1C7A" w14:textId="77777777" w:rsidR="00547FB5" w:rsidRPr="008971BF" w:rsidRDefault="00547FB5" w:rsidP="00812ACB">
            <w:pPr>
              <w:spacing w:before="0" w:after="0"/>
              <w:ind w:firstLine="0"/>
              <w:rPr>
                <w:szCs w:val="26"/>
              </w:rPr>
            </w:pPr>
          </w:p>
        </w:tc>
      </w:tr>
      <w:tr w:rsidR="00547FB5" w:rsidRPr="008971BF" w14:paraId="47A7872E" w14:textId="77777777" w:rsidTr="009E1F89">
        <w:tc>
          <w:tcPr>
            <w:tcW w:w="844" w:type="dxa"/>
            <w:hideMark/>
          </w:tcPr>
          <w:p w14:paraId="36AEDCB7" w14:textId="77777777" w:rsidR="00547FB5" w:rsidRPr="008971BF" w:rsidRDefault="00547FB5" w:rsidP="00812ACB">
            <w:pPr>
              <w:spacing w:before="0" w:after="0"/>
              <w:ind w:firstLine="0"/>
              <w:rPr>
                <w:szCs w:val="26"/>
              </w:rPr>
            </w:pPr>
            <w:r w:rsidRPr="008971BF">
              <w:rPr>
                <w:szCs w:val="26"/>
              </w:rPr>
              <w:t>1.1</w:t>
            </w:r>
          </w:p>
        </w:tc>
        <w:tc>
          <w:tcPr>
            <w:tcW w:w="2730" w:type="dxa"/>
            <w:hideMark/>
          </w:tcPr>
          <w:p w14:paraId="6D563B9C" w14:textId="77777777" w:rsidR="00547FB5" w:rsidRPr="008971BF" w:rsidRDefault="00547FB5" w:rsidP="00812ACB">
            <w:pPr>
              <w:spacing w:before="0" w:after="0"/>
              <w:ind w:firstLine="0"/>
              <w:rPr>
                <w:szCs w:val="26"/>
              </w:rPr>
            </w:pPr>
            <w:r w:rsidRPr="008971BF">
              <w:rPr>
                <w:szCs w:val="26"/>
              </w:rPr>
              <w:t>maNV</w:t>
            </w:r>
          </w:p>
        </w:tc>
        <w:tc>
          <w:tcPr>
            <w:tcW w:w="1242" w:type="dxa"/>
            <w:hideMark/>
          </w:tcPr>
          <w:p w14:paraId="2039B56D"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60F1E3D9" w14:textId="77777777" w:rsidR="00547FB5" w:rsidRPr="008971BF" w:rsidRDefault="00547FB5" w:rsidP="00812ACB">
            <w:pPr>
              <w:spacing w:before="0" w:after="0"/>
              <w:ind w:firstLine="0"/>
              <w:rPr>
                <w:szCs w:val="26"/>
              </w:rPr>
            </w:pPr>
            <w:r w:rsidRPr="008971BF">
              <w:rPr>
                <w:szCs w:val="26"/>
              </w:rPr>
              <w:t>Dãy gồm 6 ký tự</w:t>
            </w:r>
          </w:p>
        </w:tc>
        <w:tc>
          <w:tcPr>
            <w:tcW w:w="2226" w:type="dxa"/>
            <w:hideMark/>
          </w:tcPr>
          <w:p w14:paraId="3ABEE016"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52432B0B" w14:textId="77777777" w:rsidTr="009E1F89">
        <w:tc>
          <w:tcPr>
            <w:tcW w:w="844" w:type="dxa"/>
            <w:hideMark/>
          </w:tcPr>
          <w:p w14:paraId="00F9CBBA" w14:textId="77777777" w:rsidR="00547FB5" w:rsidRPr="008971BF" w:rsidRDefault="00547FB5" w:rsidP="00812ACB">
            <w:pPr>
              <w:spacing w:before="0" w:after="0"/>
              <w:ind w:firstLine="0"/>
              <w:rPr>
                <w:szCs w:val="26"/>
              </w:rPr>
            </w:pPr>
            <w:r w:rsidRPr="008971BF">
              <w:rPr>
                <w:szCs w:val="26"/>
              </w:rPr>
              <w:t>1.2</w:t>
            </w:r>
          </w:p>
        </w:tc>
        <w:tc>
          <w:tcPr>
            <w:tcW w:w="2730" w:type="dxa"/>
            <w:hideMark/>
          </w:tcPr>
          <w:p w14:paraId="0A095426" w14:textId="77777777" w:rsidR="00547FB5" w:rsidRPr="008971BF" w:rsidRDefault="00547FB5" w:rsidP="00812ACB">
            <w:pPr>
              <w:spacing w:before="0" w:after="0"/>
              <w:ind w:firstLine="0"/>
              <w:rPr>
                <w:szCs w:val="26"/>
              </w:rPr>
            </w:pPr>
            <w:r w:rsidRPr="008971BF">
              <w:rPr>
                <w:szCs w:val="26"/>
              </w:rPr>
              <w:t>hoTen</w:t>
            </w:r>
          </w:p>
        </w:tc>
        <w:tc>
          <w:tcPr>
            <w:tcW w:w="1242" w:type="dxa"/>
            <w:hideMark/>
          </w:tcPr>
          <w:p w14:paraId="22EDE46A"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1B6074BD" w14:textId="77777777" w:rsidR="00547FB5" w:rsidRPr="008971BF" w:rsidRDefault="00547FB5" w:rsidP="00812ACB">
            <w:pPr>
              <w:spacing w:before="0" w:after="0"/>
              <w:ind w:firstLine="0"/>
              <w:rPr>
                <w:szCs w:val="26"/>
              </w:rPr>
            </w:pPr>
            <w:r w:rsidRPr="008971BF">
              <w:rPr>
                <w:szCs w:val="26"/>
              </w:rPr>
              <w:t>Không được rỗng</w:t>
            </w:r>
          </w:p>
        </w:tc>
        <w:tc>
          <w:tcPr>
            <w:tcW w:w="2226" w:type="dxa"/>
            <w:hideMark/>
          </w:tcPr>
          <w:p w14:paraId="5E6B37A9" w14:textId="77777777" w:rsidR="00547FB5" w:rsidRPr="008971BF" w:rsidRDefault="00547FB5" w:rsidP="00812ACB">
            <w:pPr>
              <w:spacing w:before="0" w:after="0"/>
              <w:ind w:firstLine="0"/>
              <w:rPr>
                <w:szCs w:val="26"/>
              </w:rPr>
            </w:pPr>
          </w:p>
        </w:tc>
      </w:tr>
      <w:tr w:rsidR="00547FB5" w:rsidRPr="008971BF" w14:paraId="2B484D8E" w14:textId="77777777" w:rsidTr="009E1F89">
        <w:tc>
          <w:tcPr>
            <w:tcW w:w="844" w:type="dxa"/>
            <w:hideMark/>
          </w:tcPr>
          <w:p w14:paraId="75D722A7" w14:textId="77777777" w:rsidR="00547FB5" w:rsidRPr="008971BF" w:rsidRDefault="00547FB5" w:rsidP="00812ACB">
            <w:pPr>
              <w:spacing w:before="0" w:after="0"/>
              <w:ind w:firstLine="0"/>
              <w:rPr>
                <w:szCs w:val="26"/>
              </w:rPr>
            </w:pPr>
            <w:r w:rsidRPr="008971BF">
              <w:rPr>
                <w:szCs w:val="26"/>
              </w:rPr>
              <w:t>1.3</w:t>
            </w:r>
          </w:p>
        </w:tc>
        <w:tc>
          <w:tcPr>
            <w:tcW w:w="2730" w:type="dxa"/>
            <w:hideMark/>
          </w:tcPr>
          <w:p w14:paraId="595962D1" w14:textId="77777777" w:rsidR="00547FB5" w:rsidRPr="008971BF" w:rsidRDefault="00547FB5" w:rsidP="00812ACB">
            <w:pPr>
              <w:spacing w:before="0" w:after="0"/>
              <w:ind w:firstLine="0"/>
              <w:rPr>
                <w:szCs w:val="26"/>
              </w:rPr>
            </w:pPr>
            <w:r w:rsidRPr="008971BF">
              <w:rPr>
                <w:szCs w:val="26"/>
              </w:rPr>
              <w:t>gioiTinh</w:t>
            </w:r>
          </w:p>
        </w:tc>
        <w:tc>
          <w:tcPr>
            <w:tcW w:w="1242" w:type="dxa"/>
            <w:hideMark/>
          </w:tcPr>
          <w:p w14:paraId="5530D965"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4E10DFFE" w14:textId="77777777" w:rsidR="00547FB5" w:rsidRPr="008971BF" w:rsidRDefault="00547FB5" w:rsidP="00812ACB">
            <w:pPr>
              <w:spacing w:before="0" w:after="0"/>
              <w:ind w:firstLine="0"/>
              <w:rPr>
                <w:szCs w:val="26"/>
              </w:rPr>
            </w:pPr>
            <w:r w:rsidRPr="008971BF">
              <w:rPr>
                <w:szCs w:val="26"/>
              </w:rPr>
              <w:t>"Nam" hoặc "Nữ"</w:t>
            </w:r>
          </w:p>
        </w:tc>
        <w:tc>
          <w:tcPr>
            <w:tcW w:w="2226" w:type="dxa"/>
            <w:hideMark/>
          </w:tcPr>
          <w:p w14:paraId="786DE71D" w14:textId="77777777" w:rsidR="00547FB5" w:rsidRPr="008971BF" w:rsidRDefault="00547FB5" w:rsidP="00812ACB">
            <w:pPr>
              <w:spacing w:before="0" w:after="0"/>
              <w:ind w:firstLine="0"/>
              <w:rPr>
                <w:szCs w:val="26"/>
              </w:rPr>
            </w:pPr>
          </w:p>
        </w:tc>
      </w:tr>
      <w:tr w:rsidR="00547FB5" w:rsidRPr="008971BF" w14:paraId="76870FC0" w14:textId="77777777" w:rsidTr="009E1F89">
        <w:tc>
          <w:tcPr>
            <w:tcW w:w="844" w:type="dxa"/>
            <w:hideMark/>
          </w:tcPr>
          <w:p w14:paraId="0FD40A8B" w14:textId="77777777" w:rsidR="00547FB5" w:rsidRPr="008971BF" w:rsidRDefault="00547FB5" w:rsidP="00812ACB">
            <w:pPr>
              <w:spacing w:before="0" w:after="0"/>
              <w:ind w:firstLine="0"/>
              <w:rPr>
                <w:szCs w:val="26"/>
              </w:rPr>
            </w:pPr>
            <w:r w:rsidRPr="008971BF">
              <w:rPr>
                <w:szCs w:val="26"/>
              </w:rPr>
              <w:t>1.4</w:t>
            </w:r>
          </w:p>
        </w:tc>
        <w:tc>
          <w:tcPr>
            <w:tcW w:w="2730" w:type="dxa"/>
            <w:hideMark/>
          </w:tcPr>
          <w:p w14:paraId="54A534B0" w14:textId="77777777" w:rsidR="00547FB5" w:rsidRPr="008971BF" w:rsidRDefault="00547FB5" w:rsidP="00812ACB">
            <w:pPr>
              <w:spacing w:before="0" w:after="0"/>
              <w:ind w:firstLine="0"/>
              <w:rPr>
                <w:szCs w:val="26"/>
              </w:rPr>
            </w:pPr>
            <w:r w:rsidRPr="008971BF">
              <w:rPr>
                <w:szCs w:val="26"/>
              </w:rPr>
              <w:t>ngaySinh</w:t>
            </w:r>
          </w:p>
        </w:tc>
        <w:tc>
          <w:tcPr>
            <w:tcW w:w="1242" w:type="dxa"/>
            <w:hideMark/>
          </w:tcPr>
          <w:p w14:paraId="60E314A2" w14:textId="77777777" w:rsidR="00547FB5" w:rsidRPr="008971BF" w:rsidRDefault="00547FB5" w:rsidP="00812ACB">
            <w:pPr>
              <w:spacing w:before="0" w:after="0"/>
              <w:ind w:firstLine="0"/>
              <w:rPr>
                <w:szCs w:val="26"/>
              </w:rPr>
            </w:pPr>
            <w:r w:rsidRPr="008971BF">
              <w:rPr>
                <w:szCs w:val="26"/>
              </w:rPr>
              <w:t>Date</w:t>
            </w:r>
          </w:p>
        </w:tc>
        <w:tc>
          <w:tcPr>
            <w:tcW w:w="2189" w:type="dxa"/>
            <w:hideMark/>
          </w:tcPr>
          <w:p w14:paraId="029B7CBF" w14:textId="77777777" w:rsidR="00547FB5" w:rsidRPr="008971BF" w:rsidRDefault="00547FB5" w:rsidP="00812ACB">
            <w:pPr>
              <w:spacing w:before="0" w:after="0"/>
              <w:ind w:firstLine="0"/>
              <w:rPr>
                <w:szCs w:val="26"/>
              </w:rPr>
            </w:pPr>
            <w:r w:rsidRPr="008971BF">
              <w:rPr>
                <w:szCs w:val="26"/>
              </w:rPr>
              <w:t>Tuổi phải &gt;= 18</w:t>
            </w:r>
          </w:p>
        </w:tc>
        <w:tc>
          <w:tcPr>
            <w:tcW w:w="2226" w:type="dxa"/>
            <w:hideMark/>
          </w:tcPr>
          <w:p w14:paraId="220D6276" w14:textId="77777777" w:rsidR="00547FB5" w:rsidRPr="008971BF" w:rsidRDefault="00547FB5" w:rsidP="00812ACB">
            <w:pPr>
              <w:spacing w:before="0" w:after="0"/>
              <w:ind w:firstLine="0"/>
              <w:rPr>
                <w:szCs w:val="26"/>
              </w:rPr>
            </w:pPr>
          </w:p>
        </w:tc>
      </w:tr>
      <w:tr w:rsidR="00547FB5" w:rsidRPr="008971BF" w14:paraId="7E61D11E" w14:textId="77777777" w:rsidTr="009E1F89">
        <w:tc>
          <w:tcPr>
            <w:tcW w:w="844" w:type="dxa"/>
            <w:hideMark/>
          </w:tcPr>
          <w:p w14:paraId="36742326" w14:textId="77777777" w:rsidR="00547FB5" w:rsidRPr="008971BF" w:rsidRDefault="00547FB5" w:rsidP="00812ACB">
            <w:pPr>
              <w:spacing w:before="0" w:after="0"/>
              <w:ind w:firstLine="0"/>
              <w:rPr>
                <w:szCs w:val="26"/>
              </w:rPr>
            </w:pPr>
            <w:r w:rsidRPr="008971BF">
              <w:rPr>
                <w:szCs w:val="26"/>
              </w:rPr>
              <w:t>1.5</w:t>
            </w:r>
          </w:p>
        </w:tc>
        <w:tc>
          <w:tcPr>
            <w:tcW w:w="2730" w:type="dxa"/>
            <w:hideMark/>
          </w:tcPr>
          <w:p w14:paraId="20753FF3" w14:textId="77777777" w:rsidR="00547FB5" w:rsidRPr="008971BF" w:rsidRDefault="00547FB5" w:rsidP="00812ACB">
            <w:pPr>
              <w:spacing w:before="0" w:after="0"/>
              <w:ind w:firstLine="0"/>
              <w:rPr>
                <w:szCs w:val="26"/>
              </w:rPr>
            </w:pPr>
            <w:r w:rsidRPr="008971BF">
              <w:rPr>
                <w:szCs w:val="26"/>
              </w:rPr>
              <w:t>sdt</w:t>
            </w:r>
          </w:p>
        </w:tc>
        <w:tc>
          <w:tcPr>
            <w:tcW w:w="1242" w:type="dxa"/>
            <w:hideMark/>
          </w:tcPr>
          <w:p w14:paraId="4D230A45"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544DCD5C" w14:textId="77777777" w:rsidR="00547FB5" w:rsidRPr="008971BF" w:rsidRDefault="00547FB5" w:rsidP="00812ACB">
            <w:pPr>
              <w:spacing w:before="0" w:after="0"/>
              <w:ind w:firstLine="0"/>
              <w:rPr>
                <w:szCs w:val="26"/>
              </w:rPr>
            </w:pPr>
            <w:r w:rsidRPr="008971BF">
              <w:rPr>
                <w:szCs w:val="26"/>
              </w:rPr>
              <w:t>Đúng 10 ký tự, bắt đầu bằng 0</w:t>
            </w:r>
          </w:p>
        </w:tc>
        <w:tc>
          <w:tcPr>
            <w:tcW w:w="2226" w:type="dxa"/>
            <w:hideMark/>
          </w:tcPr>
          <w:p w14:paraId="47CC2986" w14:textId="77777777" w:rsidR="00547FB5" w:rsidRPr="008971BF" w:rsidRDefault="00547FB5" w:rsidP="00812ACB">
            <w:pPr>
              <w:spacing w:before="0" w:after="0"/>
              <w:ind w:firstLine="0"/>
              <w:rPr>
                <w:szCs w:val="26"/>
              </w:rPr>
            </w:pPr>
          </w:p>
        </w:tc>
      </w:tr>
      <w:tr w:rsidR="00547FB5" w:rsidRPr="008971BF" w14:paraId="09FF6A08" w14:textId="77777777" w:rsidTr="009E1F89">
        <w:tc>
          <w:tcPr>
            <w:tcW w:w="844" w:type="dxa"/>
            <w:hideMark/>
          </w:tcPr>
          <w:p w14:paraId="09A06B21" w14:textId="77777777" w:rsidR="00547FB5" w:rsidRPr="008971BF" w:rsidRDefault="00547FB5" w:rsidP="00812ACB">
            <w:pPr>
              <w:spacing w:before="0" w:after="0"/>
              <w:ind w:firstLine="0"/>
              <w:rPr>
                <w:szCs w:val="26"/>
              </w:rPr>
            </w:pPr>
            <w:r w:rsidRPr="008971BF">
              <w:rPr>
                <w:szCs w:val="26"/>
              </w:rPr>
              <w:t>1.6</w:t>
            </w:r>
          </w:p>
        </w:tc>
        <w:tc>
          <w:tcPr>
            <w:tcW w:w="2730" w:type="dxa"/>
            <w:hideMark/>
          </w:tcPr>
          <w:p w14:paraId="6A3A94F2" w14:textId="77777777" w:rsidR="00547FB5" w:rsidRPr="008971BF" w:rsidRDefault="00547FB5" w:rsidP="00812ACB">
            <w:pPr>
              <w:spacing w:before="0" w:after="0"/>
              <w:ind w:firstLine="0"/>
              <w:rPr>
                <w:szCs w:val="26"/>
              </w:rPr>
            </w:pPr>
            <w:r w:rsidRPr="008971BF">
              <w:rPr>
                <w:szCs w:val="26"/>
              </w:rPr>
              <w:t>email</w:t>
            </w:r>
          </w:p>
        </w:tc>
        <w:tc>
          <w:tcPr>
            <w:tcW w:w="1242" w:type="dxa"/>
            <w:hideMark/>
          </w:tcPr>
          <w:p w14:paraId="6470FE73"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5DDE6940" w14:textId="77777777" w:rsidR="00547FB5" w:rsidRPr="008971BF" w:rsidRDefault="00547FB5" w:rsidP="00812ACB">
            <w:pPr>
              <w:spacing w:before="0" w:after="0"/>
              <w:ind w:firstLine="0"/>
              <w:rPr>
                <w:szCs w:val="26"/>
              </w:rPr>
            </w:pPr>
            <w:r w:rsidRPr="008971BF">
              <w:rPr>
                <w:szCs w:val="26"/>
              </w:rPr>
              <w:t>Cấu trúc email hợp lệ</w:t>
            </w:r>
          </w:p>
        </w:tc>
        <w:tc>
          <w:tcPr>
            <w:tcW w:w="2226" w:type="dxa"/>
            <w:hideMark/>
          </w:tcPr>
          <w:p w14:paraId="3878B689" w14:textId="77777777" w:rsidR="00547FB5" w:rsidRPr="008971BF" w:rsidRDefault="00547FB5" w:rsidP="00812ACB">
            <w:pPr>
              <w:spacing w:before="0" w:after="0"/>
              <w:ind w:firstLine="0"/>
              <w:rPr>
                <w:szCs w:val="26"/>
              </w:rPr>
            </w:pPr>
          </w:p>
        </w:tc>
      </w:tr>
      <w:tr w:rsidR="00547FB5" w:rsidRPr="008971BF" w14:paraId="659B8A4B" w14:textId="77777777" w:rsidTr="009E1F89">
        <w:tc>
          <w:tcPr>
            <w:tcW w:w="844" w:type="dxa"/>
            <w:hideMark/>
          </w:tcPr>
          <w:p w14:paraId="26937A97" w14:textId="77777777" w:rsidR="00547FB5" w:rsidRPr="008971BF" w:rsidRDefault="00547FB5" w:rsidP="00812ACB">
            <w:pPr>
              <w:spacing w:before="0" w:after="0"/>
              <w:ind w:firstLine="0"/>
              <w:rPr>
                <w:szCs w:val="26"/>
              </w:rPr>
            </w:pPr>
            <w:r w:rsidRPr="008971BF">
              <w:rPr>
                <w:szCs w:val="26"/>
              </w:rPr>
              <w:t>1.7</w:t>
            </w:r>
          </w:p>
        </w:tc>
        <w:tc>
          <w:tcPr>
            <w:tcW w:w="2730" w:type="dxa"/>
            <w:hideMark/>
          </w:tcPr>
          <w:p w14:paraId="02D2C9DA" w14:textId="77777777" w:rsidR="00547FB5" w:rsidRPr="008971BF" w:rsidRDefault="00547FB5" w:rsidP="00812ACB">
            <w:pPr>
              <w:spacing w:before="0" w:after="0"/>
              <w:ind w:firstLine="0"/>
              <w:rPr>
                <w:szCs w:val="26"/>
              </w:rPr>
            </w:pPr>
            <w:r w:rsidRPr="008971BF">
              <w:rPr>
                <w:szCs w:val="26"/>
              </w:rPr>
              <w:t>diaChi</w:t>
            </w:r>
          </w:p>
        </w:tc>
        <w:tc>
          <w:tcPr>
            <w:tcW w:w="1242" w:type="dxa"/>
            <w:hideMark/>
          </w:tcPr>
          <w:p w14:paraId="6B965F3F"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02D0F6CB" w14:textId="77777777" w:rsidR="00547FB5" w:rsidRPr="008971BF" w:rsidRDefault="00547FB5" w:rsidP="00812ACB">
            <w:pPr>
              <w:spacing w:before="0" w:after="0"/>
              <w:ind w:firstLine="0"/>
              <w:rPr>
                <w:szCs w:val="26"/>
              </w:rPr>
            </w:pPr>
            <w:r w:rsidRPr="008971BF">
              <w:rPr>
                <w:szCs w:val="26"/>
              </w:rPr>
              <w:t>Không được rỗng</w:t>
            </w:r>
          </w:p>
        </w:tc>
        <w:tc>
          <w:tcPr>
            <w:tcW w:w="2226" w:type="dxa"/>
            <w:hideMark/>
          </w:tcPr>
          <w:p w14:paraId="25987A60" w14:textId="77777777" w:rsidR="00547FB5" w:rsidRPr="008971BF" w:rsidRDefault="00547FB5" w:rsidP="00812ACB">
            <w:pPr>
              <w:spacing w:before="0" w:after="0"/>
              <w:ind w:firstLine="0"/>
              <w:rPr>
                <w:szCs w:val="26"/>
              </w:rPr>
            </w:pPr>
          </w:p>
        </w:tc>
      </w:tr>
      <w:tr w:rsidR="00547FB5" w:rsidRPr="008971BF" w14:paraId="69E59B6E" w14:textId="77777777" w:rsidTr="009E1F89">
        <w:tc>
          <w:tcPr>
            <w:tcW w:w="844" w:type="dxa"/>
            <w:hideMark/>
          </w:tcPr>
          <w:p w14:paraId="1B1552CA" w14:textId="77777777" w:rsidR="00547FB5" w:rsidRPr="008971BF" w:rsidRDefault="00547FB5" w:rsidP="00812ACB">
            <w:pPr>
              <w:spacing w:before="0" w:after="0"/>
              <w:ind w:firstLine="0"/>
              <w:rPr>
                <w:szCs w:val="26"/>
              </w:rPr>
            </w:pPr>
            <w:r w:rsidRPr="008971BF">
              <w:rPr>
                <w:szCs w:val="26"/>
              </w:rPr>
              <w:t>1.8</w:t>
            </w:r>
          </w:p>
        </w:tc>
        <w:tc>
          <w:tcPr>
            <w:tcW w:w="2730" w:type="dxa"/>
            <w:hideMark/>
          </w:tcPr>
          <w:p w14:paraId="1C15C64F" w14:textId="77777777" w:rsidR="00547FB5" w:rsidRPr="008971BF" w:rsidRDefault="00547FB5" w:rsidP="00812ACB">
            <w:pPr>
              <w:spacing w:before="0" w:after="0"/>
              <w:ind w:firstLine="0"/>
              <w:rPr>
                <w:szCs w:val="26"/>
              </w:rPr>
            </w:pPr>
            <w:r w:rsidRPr="008971BF">
              <w:rPr>
                <w:szCs w:val="26"/>
              </w:rPr>
              <w:t>chucVu</w:t>
            </w:r>
          </w:p>
        </w:tc>
        <w:tc>
          <w:tcPr>
            <w:tcW w:w="1242" w:type="dxa"/>
            <w:hideMark/>
          </w:tcPr>
          <w:p w14:paraId="0A657DA6"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7291FE93" w14:textId="77777777" w:rsidR="00547FB5" w:rsidRPr="008971BF" w:rsidRDefault="00547FB5" w:rsidP="00812ACB">
            <w:pPr>
              <w:spacing w:before="0" w:after="0"/>
              <w:ind w:firstLine="0"/>
              <w:rPr>
                <w:szCs w:val="26"/>
              </w:rPr>
            </w:pPr>
          </w:p>
        </w:tc>
        <w:tc>
          <w:tcPr>
            <w:tcW w:w="2226" w:type="dxa"/>
            <w:hideMark/>
          </w:tcPr>
          <w:p w14:paraId="65E05339" w14:textId="77777777" w:rsidR="00547FB5" w:rsidRPr="008971BF" w:rsidRDefault="00547FB5" w:rsidP="00812ACB">
            <w:pPr>
              <w:spacing w:before="0" w:after="0"/>
              <w:ind w:firstLine="0"/>
              <w:rPr>
                <w:szCs w:val="26"/>
              </w:rPr>
            </w:pPr>
          </w:p>
        </w:tc>
      </w:tr>
      <w:tr w:rsidR="00547FB5" w:rsidRPr="008971BF" w14:paraId="018A89AB" w14:textId="77777777" w:rsidTr="009E1F89">
        <w:tc>
          <w:tcPr>
            <w:tcW w:w="844" w:type="dxa"/>
            <w:hideMark/>
          </w:tcPr>
          <w:p w14:paraId="2888B01E" w14:textId="77777777" w:rsidR="00547FB5" w:rsidRPr="008971BF" w:rsidRDefault="00547FB5" w:rsidP="00812ACB">
            <w:pPr>
              <w:spacing w:before="0" w:after="0"/>
              <w:ind w:firstLine="0"/>
              <w:rPr>
                <w:szCs w:val="26"/>
              </w:rPr>
            </w:pPr>
            <w:r w:rsidRPr="008971BF">
              <w:rPr>
                <w:szCs w:val="26"/>
              </w:rPr>
              <w:t>1.9</w:t>
            </w:r>
          </w:p>
        </w:tc>
        <w:tc>
          <w:tcPr>
            <w:tcW w:w="2730" w:type="dxa"/>
            <w:hideMark/>
          </w:tcPr>
          <w:p w14:paraId="1ED92A9E" w14:textId="77777777" w:rsidR="00547FB5" w:rsidRPr="008971BF" w:rsidRDefault="00547FB5" w:rsidP="00812ACB">
            <w:pPr>
              <w:spacing w:before="0" w:after="0"/>
              <w:ind w:firstLine="0"/>
              <w:rPr>
                <w:szCs w:val="26"/>
              </w:rPr>
            </w:pPr>
            <w:r w:rsidRPr="008971BF">
              <w:rPr>
                <w:szCs w:val="26"/>
              </w:rPr>
              <w:t>trangThai</w:t>
            </w:r>
          </w:p>
        </w:tc>
        <w:tc>
          <w:tcPr>
            <w:tcW w:w="1242" w:type="dxa"/>
            <w:hideMark/>
          </w:tcPr>
          <w:p w14:paraId="0C44C053"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4492EA39" w14:textId="77777777" w:rsidR="00547FB5" w:rsidRPr="008971BF" w:rsidRDefault="00547FB5" w:rsidP="00812ACB">
            <w:pPr>
              <w:spacing w:before="0" w:after="0"/>
              <w:ind w:firstLine="0"/>
              <w:rPr>
                <w:szCs w:val="26"/>
              </w:rPr>
            </w:pPr>
            <w:r w:rsidRPr="008971BF">
              <w:rPr>
                <w:szCs w:val="26"/>
              </w:rPr>
              <w:t>Hoạt động / Tạm nghỉ</w:t>
            </w:r>
          </w:p>
        </w:tc>
        <w:tc>
          <w:tcPr>
            <w:tcW w:w="2226" w:type="dxa"/>
            <w:hideMark/>
          </w:tcPr>
          <w:p w14:paraId="53305DC7" w14:textId="77777777" w:rsidR="00547FB5" w:rsidRPr="008971BF" w:rsidRDefault="00547FB5" w:rsidP="00812ACB">
            <w:pPr>
              <w:spacing w:before="0" w:after="0"/>
              <w:ind w:firstLine="0"/>
              <w:rPr>
                <w:szCs w:val="26"/>
              </w:rPr>
            </w:pPr>
          </w:p>
        </w:tc>
      </w:tr>
      <w:tr w:rsidR="00547FB5" w:rsidRPr="008971BF" w14:paraId="78FFB1E8" w14:textId="77777777" w:rsidTr="009E1F89">
        <w:tc>
          <w:tcPr>
            <w:tcW w:w="844" w:type="dxa"/>
            <w:hideMark/>
          </w:tcPr>
          <w:p w14:paraId="3AD00797" w14:textId="77777777" w:rsidR="00547FB5" w:rsidRPr="008971BF" w:rsidRDefault="00547FB5" w:rsidP="00812ACB">
            <w:pPr>
              <w:spacing w:before="0" w:after="0"/>
              <w:ind w:firstLine="0"/>
              <w:rPr>
                <w:szCs w:val="26"/>
              </w:rPr>
            </w:pPr>
            <w:r w:rsidRPr="008971BF">
              <w:rPr>
                <w:b/>
                <w:bCs/>
                <w:szCs w:val="26"/>
              </w:rPr>
              <w:t>2</w:t>
            </w:r>
          </w:p>
        </w:tc>
        <w:tc>
          <w:tcPr>
            <w:tcW w:w="2730" w:type="dxa"/>
            <w:hideMark/>
          </w:tcPr>
          <w:p w14:paraId="59BFF49C" w14:textId="77777777" w:rsidR="00547FB5" w:rsidRPr="008971BF" w:rsidRDefault="00547FB5" w:rsidP="00812ACB">
            <w:pPr>
              <w:spacing w:before="0" w:after="0"/>
              <w:ind w:firstLine="0"/>
              <w:rPr>
                <w:szCs w:val="26"/>
              </w:rPr>
            </w:pPr>
            <w:r w:rsidRPr="008971BF">
              <w:rPr>
                <w:b/>
                <w:bCs/>
                <w:szCs w:val="26"/>
              </w:rPr>
              <w:t>Viết các phương thức</w:t>
            </w:r>
          </w:p>
        </w:tc>
        <w:tc>
          <w:tcPr>
            <w:tcW w:w="1242" w:type="dxa"/>
            <w:hideMark/>
          </w:tcPr>
          <w:p w14:paraId="3417F84A" w14:textId="77777777" w:rsidR="00547FB5" w:rsidRPr="008971BF" w:rsidRDefault="00547FB5" w:rsidP="00812ACB">
            <w:pPr>
              <w:spacing w:before="0" w:after="0"/>
              <w:ind w:firstLine="0"/>
              <w:rPr>
                <w:szCs w:val="26"/>
              </w:rPr>
            </w:pPr>
          </w:p>
        </w:tc>
        <w:tc>
          <w:tcPr>
            <w:tcW w:w="2189" w:type="dxa"/>
            <w:hideMark/>
          </w:tcPr>
          <w:p w14:paraId="169CECC7" w14:textId="77777777" w:rsidR="00547FB5" w:rsidRPr="008971BF" w:rsidRDefault="00547FB5" w:rsidP="00812ACB">
            <w:pPr>
              <w:spacing w:before="0" w:after="0"/>
              <w:ind w:firstLine="0"/>
              <w:rPr>
                <w:szCs w:val="26"/>
              </w:rPr>
            </w:pPr>
          </w:p>
        </w:tc>
        <w:tc>
          <w:tcPr>
            <w:tcW w:w="2226" w:type="dxa"/>
            <w:hideMark/>
          </w:tcPr>
          <w:p w14:paraId="1D34431F" w14:textId="77777777" w:rsidR="00547FB5" w:rsidRPr="008971BF" w:rsidRDefault="00547FB5" w:rsidP="00812ACB">
            <w:pPr>
              <w:spacing w:before="0" w:after="0"/>
              <w:ind w:firstLine="0"/>
              <w:rPr>
                <w:szCs w:val="26"/>
              </w:rPr>
            </w:pPr>
          </w:p>
        </w:tc>
      </w:tr>
      <w:tr w:rsidR="00547FB5" w:rsidRPr="008971BF" w14:paraId="1CC05D8E" w14:textId="77777777" w:rsidTr="009E1F89">
        <w:tc>
          <w:tcPr>
            <w:tcW w:w="844" w:type="dxa"/>
            <w:hideMark/>
          </w:tcPr>
          <w:p w14:paraId="04591396" w14:textId="77777777" w:rsidR="00547FB5" w:rsidRPr="008971BF" w:rsidRDefault="00547FB5" w:rsidP="00812ACB">
            <w:pPr>
              <w:spacing w:before="0" w:after="0"/>
              <w:ind w:firstLine="0"/>
              <w:rPr>
                <w:szCs w:val="26"/>
              </w:rPr>
            </w:pPr>
            <w:r w:rsidRPr="008971BF">
              <w:rPr>
                <w:szCs w:val="26"/>
              </w:rPr>
              <w:t>2.1</w:t>
            </w:r>
          </w:p>
        </w:tc>
        <w:tc>
          <w:tcPr>
            <w:tcW w:w="2730" w:type="dxa"/>
            <w:hideMark/>
          </w:tcPr>
          <w:p w14:paraId="6851102C" w14:textId="77777777" w:rsidR="00547FB5" w:rsidRPr="008971BF" w:rsidRDefault="00547FB5" w:rsidP="00812ACB">
            <w:pPr>
              <w:spacing w:before="0" w:after="0"/>
              <w:ind w:firstLine="0"/>
              <w:rPr>
                <w:szCs w:val="26"/>
              </w:rPr>
            </w:pPr>
            <w:r w:rsidRPr="008971BF">
              <w:rPr>
                <w:szCs w:val="26"/>
              </w:rPr>
              <w:t>setHoTen(String)</w:t>
            </w:r>
          </w:p>
        </w:tc>
        <w:tc>
          <w:tcPr>
            <w:tcW w:w="1242" w:type="dxa"/>
            <w:hideMark/>
          </w:tcPr>
          <w:p w14:paraId="08E6480C"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0566A298" w14:textId="77777777" w:rsidR="00547FB5" w:rsidRPr="008971BF" w:rsidRDefault="00547FB5" w:rsidP="00812ACB">
            <w:pPr>
              <w:spacing w:before="0" w:after="0"/>
              <w:ind w:firstLine="0"/>
              <w:rPr>
                <w:szCs w:val="26"/>
              </w:rPr>
            </w:pPr>
            <w:r w:rsidRPr="008971BF">
              <w:rPr>
                <w:szCs w:val="26"/>
              </w:rPr>
              <w:t>Không rỗng</w:t>
            </w:r>
          </w:p>
        </w:tc>
        <w:tc>
          <w:tcPr>
            <w:tcW w:w="2226" w:type="dxa"/>
            <w:hideMark/>
          </w:tcPr>
          <w:p w14:paraId="4D785777"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0B360C2A" w14:textId="77777777" w:rsidTr="009E1F89">
        <w:tc>
          <w:tcPr>
            <w:tcW w:w="844" w:type="dxa"/>
            <w:hideMark/>
          </w:tcPr>
          <w:p w14:paraId="1AD1C497" w14:textId="77777777" w:rsidR="00547FB5" w:rsidRPr="008971BF" w:rsidRDefault="00547FB5" w:rsidP="00812ACB">
            <w:pPr>
              <w:spacing w:before="0" w:after="0"/>
              <w:ind w:firstLine="0"/>
              <w:rPr>
                <w:szCs w:val="26"/>
              </w:rPr>
            </w:pPr>
            <w:r w:rsidRPr="008971BF">
              <w:rPr>
                <w:szCs w:val="26"/>
              </w:rPr>
              <w:t>2.2</w:t>
            </w:r>
          </w:p>
        </w:tc>
        <w:tc>
          <w:tcPr>
            <w:tcW w:w="2730" w:type="dxa"/>
            <w:hideMark/>
          </w:tcPr>
          <w:p w14:paraId="7C6F8A93" w14:textId="77777777" w:rsidR="00547FB5" w:rsidRPr="008971BF" w:rsidRDefault="00547FB5" w:rsidP="00812ACB">
            <w:pPr>
              <w:spacing w:before="0" w:after="0"/>
              <w:ind w:firstLine="0"/>
              <w:rPr>
                <w:szCs w:val="26"/>
              </w:rPr>
            </w:pPr>
            <w:r w:rsidRPr="008971BF">
              <w:rPr>
                <w:szCs w:val="26"/>
              </w:rPr>
              <w:t>setNgaySinh(Date)</w:t>
            </w:r>
          </w:p>
        </w:tc>
        <w:tc>
          <w:tcPr>
            <w:tcW w:w="1242" w:type="dxa"/>
            <w:hideMark/>
          </w:tcPr>
          <w:p w14:paraId="5E2432AB"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2DB8C155" w14:textId="77777777" w:rsidR="00547FB5" w:rsidRPr="008971BF" w:rsidRDefault="00547FB5" w:rsidP="00812ACB">
            <w:pPr>
              <w:spacing w:before="0" w:after="0"/>
              <w:ind w:firstLine="0"/>
              <w:rPr>
                <w:szCs w:val="26"/>
              </w:rPr>
            </w:pPr>
            <w:r w:rsidRPr="008971BF">
              <w:rPr>
                <w:szCs w:val="26"/>
              </w:rPr>
              <w:t>Tuổi &gt;= 18</w:t>
            </w:r>
          </w:p>
        </w:tc>
        <w:tc>
          <w:tcPr>
            <w:tcW w:w="2226" w:type="dxa"/>
            <w:hideMark/>
          </w:tcPr>
          <w:p w14:paraId="23DDB358"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6ED426AA" w14:textId="77777777" w:rsidTr="009E1F89">
        <w:tc>
          <w:tcPr>
            <w:tcW w:w="844" w:type="dxa"/>
            <w:hideMark/>
          </w:tcPr>
          <w:p w14:paraId="337D6EE4" w14:textId="77777777" w:rsidR="00547FB5" w:rsidRPr="008971BF" w:rsidRDefault="00547FB5" w:rsidP="00812ACB">
            <w:pPr>
              <w:spacing w:before="0" w:after="0"/>
              <w:ind w:firstLine="0"/>
              <w:rPr>
                <w:szCs w:val="26"/>
              </w:rPr>
            </w:pPr>
            <w:r w:rsidRPr="008971BF">
              <w:rPr>
                <w:szCs w:val="26"/>
              </w:rPr>
              <w:t>2.3</w:t>
            </w:r>
          </w:p>
        </w:tc>
        <w:tc>
          <w:tcPr>
            <w:tcW w:w="2730" w:type="dxa"/>
            <w:hideMark/>
          </w:tcPr>
          <w:p w14:paraId="6E13ED2D" w14:textId="77777777" w:rsidR="00547FB5" w:rsidRPr="008971BF" w:rsidRDefault="00547FB5" w:rsidP="00812ACB">
            <w:pPr>
              <w:spacing w:before="0" w:after="0"/>
              <w:ind w:firstLine="0"/>
              <w:rPr>
                <w:szCs w:val="26"/>
              </w:rPr>
            </w:pPr>
            <w:r w:rsidRPr="008971BF">
              <w:rPr>
                <w:szCs w:val="26"/>
              </w:rPr>
              <w:t>setSdt(String)</w:t>
            </w:r>
          </w:p>
        </w:tc>
        <w:tc>
          <w:tcPr>
            <w:tcW w:w="1242" w:type="dxa"/>
            <w:hideMark/>
          </w:tcPr>
          <w:p w14:paraId="0D7EDB13"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56A727F7" w14:textId="77777777" w:rsidR="00547FB5" w:rsidRPr="008971BF" w:rsidRDefault="00547FB5" w:rsidP="00812ACB">
            <w:pPr>
              <w:spacing w:before="0" w:after="0"/>
              <w:ind w:firstLine="0"/>
              <w:rPr>
                <w:szCs w:val="26"/>
              </w:rPr>
            </w:pPr>
            <w:r w:rsidRPr="008971BF">
              <w:rPr>
                <w:szCs w:val="26"/>
              </w:rPr>
              <w:t>Hợp lệ 10 số</w:t>
            </w:r>
          </w:p>
        </w:tc>
        <w:tc>
          <w:tcPr>
            <w:tcW w:w="2226" w:type="dxa"/>
            <w:hideMark/>
          </w:tcPr>
          <w:p w14:paraId="65B5142E"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2CECA277" w14:textId="77777777" w:rsidTr="009E1F89">
        <w:tc>
          <w:tcPr>
            <w:tcW w:w="844" w:type="dxa"/>
            <w:hideMark/>
          </w:tcPr>
          <w:p w14:paraId="5BDC2E8F" w14:textId="77777777" w:rsidR="00547FB5" w:rsidRPr="008971BF" w:rsidRDefault="00547FB5" w:rsidP="00812ACB">
            <w:pPr>
              <w:spacing w:before="0" w:after="0"/>
              <w:ind w:firstLine="0"/>
              <w:rPr>
                <w:szCs w:val="26"/>
              </w:rPr>
            </w:pPr>
            <w:r w:rsidRPr="008971BF">
              <w:rPr>
                <w:szCs w:val="26"/>
              </w:rPr>
              <w:t>2.4</w:t>
            </w:r>
          </w:p>
        </w:tc>
        <w:tc>
          <w:tcPr>
            <w:tcW w:w="2730" w:type="dxa"/>
            <w:hideMark/>
          </w:tcPr>
          <w:p w14:paraId="28F305E2" w14:textId="77777777" w:rsidR="00547FB5" w:rsidRPr="008971BF" w:rsidRDefault="00547FB5" w:rsidP="00812ACB">
            <w:pPr>
              <w:spacing w:before="0" w:after="0"/>
              <w:ind w:firstLine="0"/>
              <w:rPr>
                <w:szCs w:val="26"/>
              </w:rPr>
            </w:pPr>
            <w:r w:rsidRPr="008971BF">
              <w:rPr>
                <w:szCs w:val="26"/>
              </w:rPr>
              <w:t>themNhanVien()</w:t>
            </w:r>
          </w:p>
        </w:tc>
        <w:tc>
          <w:tcPr>
            <w:tcW w:w="1242" w:type="dxa"/>
            <w:hideMark/>
          </w:tcPr>
          <w:p w14:paraId="0E357217"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33669EAB" w14:textId="77777777" w:rsidR="00547FB5" w:rsidRPr="008971BF" w:rsidRDefault="00547FB5" w:rsidP="00812ACB">
            <w:pPr>
              <w:spacing w:before="0" w:after="0"/>
              <w:ind w:firstLine="0"/>
              <w:rPr>
                <w:szCs w:val="26"/>
              </w:rPr>
            </w:pPr>
          </w:p>
        </w:tc>
        <w:tc>
          <w:tcPr>
            <w:tcW w:w="2226" w:type="dxa"/>
            <w:hideMark/>
          </w:tcPr>
          <w:p w14:paraId="02E1D673" w14:textId="77777777" w:rsidR="00547FB5" w:rsidRPr="008971BF" w:rsidRDefault="00547FB5" w:rsidP="00812ACB">
            <w:pPr>
              <w:spacing w:before="0" w:after="0"/>
              <w:ind w:firstLine="0"/>
              <w:rPr>
                <w:szCs w:val="26"/>
              </w:rPr>
            </w:pPr>
          </w:p>
        </w:tc>
      </w:tr>
      <w:tr w:rsidR="00547FB5" w:rsidRPr="008971BF" w14:paraId="61AFF3B5" w14:textId="77777777" w:rsidTr="009E1F89">
        <w:tc>
          <w:tcPr>
            <w:tcW w:w="844" w:type="dxa"/>
            <w:hideMark/>
          </w:tcPr>
          <w:p w14:paraId="0D217AEA" w14:textId="77777777" w:rsidR="00547FB5" w:rsidRPr="008971BF" w:rsidRDefault="00547FB5" w:rsidP="00812ACB">
            <w:pPr>
              <w:spacing w:before="0" w:after="0"/>
              <w:ind w:firstLine="0"/>
              <w:rPr>
                <w:szCs w:val="26"/>
              </w:rPr>
            </w:pPr>
            <w:r w:rsidRPr="008971BF">
              <w:rPr>
                <w:szCs w:val="26"/>
              </w:rPr>
              <w:t>2.5</w:t>
            </w:r>
          </w:p>
        </w:tc>
        <w:tc>
          <w:tcPr>
            <w:tcW w:w="2730" w:type="dxa"/>
            <w:hideMark/>
          </w:tcPr>
          <w:p w14:paraId="587518A8" w14:textId="77777777" w:rsidR="00547FB5" w:rsidRPr="008971BF" w:rsidRDefault="00547FB5" w:rsidP="00812ACB">
            <w:pPr>
              <w:spacing w:before="0" w:after="0"/>
              <w:ind w:firstLine="0"/>
              <w:rPr>
                <w:szCs w:val="26"/>
              </w:rPr>
            </w:pPr>
            <w:r w:rsidRPr="008971BF">
              <w:rPr>
                <w:szCs w:val="26"/>
              </w:rPr>
              <w:t>capNhatNhanVien()</w:t>
            </w:r>
          </w:p>
        </w:tc>
        <w:tc>
          <w:tcPr>
            <w:tcW w:w="1242" w:type="dxa"/>
            <w:hideMark/>
          </w:tcPr>
          <w:p w14:paraId="1F3FC0F8"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6BDABF0F" w14:textId="77777777" w:rsidR="00547FB5" w:rsidRPr="008971BF" w:rsidRDefault="00547FB5" w:rsidP="00812ACB">
            <w:pPr>
              <w:spacing w:before="0" w:after="0"/>
              <w:ind w:firstLine="0"/>
              <w:rPr>
                <w:szCs w:val="26"/>
              </w:rPr>
            </w:pPr>
          </w:p>
        </w:tc>
        <w:tc>
          <w:tcPr>
            <w:tcW w:w="2226" w:type="dxa"/>
            <w:hideMark/>
          </w:tcPr>
          <w:p w14:paraId="41E0A1E7" w14:textId="77777777" w:rsidR="00547FB5" w:rsidRPr="008971BF" w:rsidRDefault="00547FB5" w:rsidP="00812ACB">
            <w:pPr>
              <w:spacing w:before="0" w:after="0"/>
              <w:ind w:firstLine="0"/>
              <w:rPr>
                <w:szCs w:val="26"/>
              </w:rPr>
            </w:pPr>
          </w:p>
        </w:tc>
      </w:tr>
      <w:tr w:rsidR="00547FB5" w:rsidRPr="008971BF" w14:paraId="32870D08" w14:textId="77777777" w:rsidTr="009E1F89">
        <w:tc>
          <w:tcPr>
            <w:tcW w:w="844" w:type="dxa"/>
            <w:hideMark/>
          </w:tcPr>
          <w:p w14:paraId="362549F6" w14:textId="77777777" w:rsidR="00547FB5" w:rsidRPr="008971BF" w:rsidRDefault="00547FB5" w:rsidP="00812ACB">
            <w:pPr>
              <w:spacing w:before="0" w:after="0"/>
              <w:ind w:firstLine="0"/>
              <w:rPr>
                <w:szCs w:val="26"/>
              </w:rPr>
            </w:pPr>
            <w:r w:rsidRPr="008971BF">
              <w:rPr>
                <w:szCs w:val="26"/>
              </w:rPr>
              <w:t>2.6</w:t>
            </w:r>
          </w:p>
        </w:tc>
        <w:tc>
          <w:tcPr>
            <w:tcW w:w="2730" w:type="dxa"/>
            <w:hideMark/>
          </w:tcPr>
          <w:p w14:paraId="4F9328B9" w14:textId="77777777" w:rsidR="00547FB5" w:rsidRPr="008971BF" w:rsidRDefault="00547FB5" w:rsidP="00812ACB">
            <w:pPr>
              <w:spacing w:before="0" w:after="0"/>
              <w:ind w:firstLine="0"/>
              <w:rPr>
                <w:szCs w:val="26"/>
              </w:rPr>
            </w:pPr>
            <w:r w:rsidRPr="008971BF">
              <w:rPr>
                <w:szCs w:val="26"/>
              </w:rPr>
              <w:t>xoaNhanVien()</w:t>
            </w:r>
          </w:p>
        </w:tc>
        <w:tc>
          <w:tcPr>
            <w:tcW w:w="1242" w:type="dxa"/>
            <w:hideMark/>
          </w:tcPr>
          <w:p w14:paraId="5B8E308D"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78E967E9" w14:textId="77777777" w:rsidR="00547FB5" w:rsidRPr="008971BF" w:rsidRDefault="00547FB5" w:rsidP="00812ACB">
            <w:pPr>
              <w:spacing w:before="0" w:after="0"/>
              <w:ind w:firstLine="0"/>
              <w:rPr>
                <w:szCs w:val="26"/>
              </w:rPr>
            </w:pPr>
          </w:p>
        </w:tc>
        <w:tc>
          <w:tcPr>
            <w:tcW w:w="2226" w:type="dxa"/>
            <w:hideMark/>
          </w:tcPr>
          <w:p w14:paraId="2D445BEB" w14:textId="77777777" w:rsidR="00547FB5" w:rsidRPr="008971BF" w:rsidRDefault="00547FB5" w:rsidP="00812ACB">
            <w:pPr>
              <w:spacing w:before="0" w:after="0"/>
              <w:ind w:firstLine="0"/>
              <w:rPr>
                <w:szCs w:val="26"/>
              </w:rPr>
            </w:pPr>
          </w:p>
        </w:tc>
      </w:tr>
      <w:tr w:rsidR="00547FB5" w:rsidRPr="008971BF" w14:paraId="52EFE269" w14:textId="77777777" w:rsidTr="009E1F89">
        <w:tc>
          <w:tcPr>
            <w:tcW w:w="844" w:type="dxa"/>
            <w:hideMark/>
          </w:tcPr>
          <w:p w14:paraId="020BAA67" w14:textId="77777777" w:rsidR="00547FB5" w:rsidRPr="008971BF" w:rsidRDefault="00547FB5" w:rsidP="00812ACB">
            <w:pPr>
              <w:spacing w:before="0" w:after="0"/>
              <w:ind w:firstLine="0"/>
              <w:rPr>
                <w:szCs w:val="26"/>
              </w:rPr>
            </w:pPr>
            <w:r w:rsidRPr="008971BF">
              <w:rPr>
                <w:szCs w:val="26"/>
              </w:rPr>
              <w:t>2.7</w:t>
            </w:r>
          </w:p>
        </w:tc>
        <w:tc>
          <w:tcPr>
            <w:tcW w:w="2730" w:type="dxa"/>
            <w:hideMark/>
          </w:tcPr>
          <w:p w14:paraId="1494D144" w14:textId="77777777" w:rsidR="00547FB5" w:rsidRPr="008971BF" w:rsidRDefault="00547FB5" w:rsidP="00812ACB">
            <w:pPr>
              <w:spacing w:before="0" w:after="0"/>
              <w:ind w:firstLine="0"/>
              <w:rPr>
                <w:szCs w:val="26"/>
              </w:rPr>
            </w:pPr>
            <w:r w:rsidRPr="008971BF">
              <w:rPr>
                <w:szCs w:val="26"/>
              </w:rPr>
              <w:t>timKiemNhanVien()</w:t>
            </w:r>
          </w:p>
        </w:tc>
        <w:tc>
          <w:tcPr>
            <w:tcW w:w="1242" w:type="dxa"/>
            <w:hideMark/>
          </w:tcPr>
          <w:p w14:paraId="2C2CD8C0"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4F840D53" w14:textId="77777777" w:rsidR="00547FB5" w:rsidRPr="008971BF" w:rsidRDefault="00547FB5" w:rsidP="00812ACB">
            <w:pPr>
              <w:spacing w:before="0" w:after="0"/>
              <w:ind w:firstLine="0"/>
              <w:rPr>
                <w:szCs w:val="26"/>
              </w:rPr>
            </w:pPr>
          </w:p>
        </w:tc>
        <w:tc>
          <w:tcPr>
            <w:tcW w:w="2226" w:type="dxa"/>
            <w:hideMark/>
          </w:tcPr>
          <w:p w14:paraId="17FFFF3F" w14:textId="77777777" w:rsidR="00547FB5" w:rsidRPr="008971BF" w:rsidRDefault="00547FB5" w:rsidP="00812ACB">
            <w:pPr>
              <w:spacing w:before="0" w:after="0"/>
              <w:ind w:firstLine="0"/>
              <w:rPr>
                <w:szCs w:val="26"/>
              </w:rPr>
            </w:pPr>
          </w:p>
        </w:tc>
      </w:tr>
      <w:tr w:rsidR="00547FB5" w:rsidRPr="008971BF" w14:paraId="42ABF4B1" w14:textId="77777777" w:rsidTr="009E1F89">
        <w:tc>
          <w:tcPr>
            <w:tcW w:w="844" w:type="dxa"/>
            <w:hideMark/>
          </w:tcPr>
          <w:p w14:paraId="57CDBDC5" w14:textId="77777777" w:rsidR="00547FB5" w:rsidRPr="008971BF" w:rsidRDefault="00547FB5" w:rsidP="00812ACB">
            <w:pPr>
              <w:spacing w:before="0" w:after="0"/>
              <w:ind w:firstLine="0"/>
              <w:rPr>
                <w:szCs w:val="26"/>
              </w:rPr>
            </w:pPr>
            <w:r w:rsidRPr="008971BF">
              <w:rPr>
                <w:b/>
                <w:bCs/>
                <w:szCs w:val="26"/>
              </w:rPr>
              <w:t>3</w:t>
            </w:r>
          </w:p>
        </w:tc>
        <w:tc>
          <w:tcPr>
            <w:tcW w:w="2730" w:type="dxa"/>
            <w:hideMark/>
          </w:tcPr>
          <w:p w14:paraId="0AF6106D" w14:textId="77777777" w:rsidR="00547FB5" w:rsidRPr="008971BF" w:rsidRDefault="00547FB5" w:rsidP="00812ACB">
            <w:pPr>
              <w:spacing w:before="0" w:after="0"/>
              <w:ind w:firstLine="0"/>
              <w:rPr>
                <w:szCs w:val="26"/>
              </w:rPr>
            </w:pPr>
            <w:r w:rsidRPr="008971BF">
              <w:rPr>
                <w:b/>
                <w:bCs/>
                <w:szCs w:val="26"/>
              </w:rPr>
              <w:t>Viết các constructor</w:t>
            </w:r>
          </w:p>
        </w:tc>
        <w:tc>
          <w:tcPr>
            <w:tcW w:w="1242" w:type="dxa"/>
            <w:hideMark/>
          </w:tcPr>
          <w:p w14:paraId="1CE0E19E" w14:textId="77777777" w:rsidR="00547FB5" w:rsidRPr="008971BF" w:rsidRDefault="00547FB5" w:rsidP="00812ACB">
            <w:pPr>
              <w:spacing w:before="0" w:after="0"/>
              <w:ind w:firstLine="0"/>
              <w:rPr>
                <w:szCs w:val="26"/>
              </w:rPr>
            </w:pPr>
          </w:p>
        </w:tc>
        <w:tc>
          <w:tcPr>
            <w:tcW w:w="2189" w:type="dxa"/>
            <w:hideMark/>
          </w:tcPr>
          <w:p w14:paraId="7A3C30D4" w14:textId="77777777" w:rsidR="00547FB5" w:rsidRPr="005F7544" w:rsidRDefault="00547FB5" w:rsidP="00812ACB">
            <w:pPr>
              <w:spacing w:before="0" w:after="0"/>
              <w:ind w:firstLine="0"/>
              <w:rPr>
                <w:szCs w:val="26"/>
              </w:rPr>
            </w:pPr>
            <w:r w:rsidRPr="008971BF">
              <w:rPr>
                <w:szCs w:val="26"/>
              </w:rPr>
              <w:t>- Mặc nhiên</w:t>
            </w:r>
          </w:p>
          <w:p w14:paraId="722A2B53" w14:textId="77777777" w:rsidR="00547FB5" w:rsidRPr="005F7544" w:rsidRDefault="00547FB5" w:rsidP="00812ACB">
            <w:pPr>
              <w:spacing w:before="0" w:after="0"/>
              <w:ind w:firstLine="0"/>
              <w:rPr>
                <w:szCs w:val="26"/>
                <w:lang w:val="vi-VN"/>
              </w:rPr>
            </w:pPr>
            <w:r w:rsidRPr="008971BF">
              <w:rPr>
                <w:szCs w:val="26"/>
              </w:rPr>
              <w:t>- Đầy đủ tham số</w:t>
            </w:r>
          </w:p>
          <w:p w14:paraId="56CD0829" w14:textId="77777777" w:rsidR="00547FB5" w:rsidRPr="008971BF" w:rsidRDefault="00547FB5" w:rsidP="00812ACB">
            <w:pPr>
              <w:spacing w:before="0" w:after="0"/>
              <w:ind w:firstLine="0"/>
              <w:rPr>
                <w:szCs w:val="26"/>
              </w:rPr>
            </w:pPr>
            <w:r w:rsidRPr="008971BF">
              <w:rPr>
                <w:szCs w:val="26"/>
              </w:rPr>
              <w:lastRenderedPageBreak/>
              <w:t>- Copy constructor</w:t>
            </w:r>
          </w:p>
        </w:tc>
        <w:tc>
          <w:tcPr>
            <w:tcW w:w="2226" w:type="dxa"/>
            <w:hideMark/>
          </w:tcPr>
          <w:p w14:paraId="12BEF439" w14:textId="77777777" w:rsidR="00547FB5" w:rsidRPr="008971BF" w:rsidRDefault="00547FB5" w:rsidP="00812ACB">
            <w:pPr>
              <w:spacing w:before="0" w:after="0"/>
              <w:ind w:firstLine="0"/>
              <w:rPr>
                <w:szCs w:val="26"/>
              </w:rPr>
            </w:pPr>
          </w:p>
        </w:tc>
      </w:tr>
      <w:tr w:rsidR="00547FB5" w:rsidRPr="008971BF" w14:paraId="0DD2B4FD" w14:textId="77777777" w:rsidTr="009E1F89">
        <w:tc>
          <w:tcPr>
            <w:tcW w:w="844" w:type="dxa"/>
            <w:hideMark/>
          </w:tcPr>
          <w:p w14:paraId="59D6F6CD" w14:textId="77777777" w:rsidR="00547FB5" w:rsidRPr="008971BF" w:rsidRDefault="00547FB5" w:rsidP="00812ACB">
            <w:pPr>
              <w:spacing w:before="0" w:after="0"/>
              <w:ind w:firstLine="0"/>
              <w:rPr>
                <w:szCs w:val="26"/>
              </w:rPr>
            </w:pPr>
            <w:r w:rsidRPr="008971BF">
              <w:rPr>
                <w:b/>
                <w:bCs/>
                <w:szCs w:val="26"/>
              </w:rPr>
              <w:t>4</w:t>
            </w:r>
          </w:p>
        </w:tc>
        <w:tc>
          <w:tcPr>
            <w:tcW w:w="2730" w:type="dxa"/>
            <w:hideMark/>
          </w:tcPr>
          <w:p w14:paraId="26C701C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242" w:type="dxa"/>
            <w:hideMark/>
          </w:tcPr>
          <w:p w14:paraId="3B9BC09A"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6138AC36" w14:textId="77777777" w:rsidR="00547FB5" w:rsidRPr="008971BF" w:rsidRDefault="00547FB5" w:rsidP="00812ACB">
            <w:pPr>
              <w:spacing w:before="0" w:after="0"/>
              <w:ind w:firstLine="0"/>
              <w:rPr>
                <w:szCs w:val="26"/>
              </w:rPr>
            </w:pPr>
          </w:p>
        </w:tc>
        <w:tc>
          <w:tcPr>
            <w:tcW w:w="2226" w:type="dxa"/>
            <w:hideMark/>
          </w:tcPr>
          <w:p w14:paraId="56336C68" w14:textId="77777777" w:rsidR="00547FB5" w:rsidRPr="008971BF" w:rsidRDefault="00547FB5" w:rsidP="00812ACB">
            <w:pPr>
              <w:spacing w:before="0" w:after="0"/>
              <w:ind w:firstLine="0"/>
              <w:rPr>
                <w:szCs w:val="26"/>
              </w:rPr>
            </w:pPr>
            <w:r w:rsidRPr="008971BF">
              <w:rPr>
                <w:szCs w:val="26"/>
              </w:rPr>
              <w:t xml:space="preserve">Trả về chuỗi thuộc tính nhân viên </w:t>
            </w:r>
          </w:p>
        </w:tc>
      </w:tr>
    </w:tbl>
    <w:p w14:paraId="67761444" w14:textId="77777777" w:rsidR="00547FB5" w:rsidRPr="008971BF" w:rsidRDefault="00547FB5" w:rsidP="00812ACB">
      <w:pPr>
        <w:spacing w:after="100" w:afterAutospacing="1"/>
        <w:ind w:firstLine="0"/>
        <w:rPr>
          <w:szCs w:val="26"/>
        </w:rPr>
      </w:pPr>
      <w:r w:rsidRPr="008971BF">
        <w:rPr>
          <w:b/>
          <w:bCs/>
          <w:szCs w:val="26"/>
        </w:rPr>
        <w:t>4. Đặc tả Class QuanTriVien (Quản Trị Viên)</w:t>
      </w:r>
    </w:p>
    <w:tbl>
      <w:tblPr>
        <w:tblStyle w:val="TableGrid"/>
        <w:tblW w:w="0" w:type="auto"/>
        <w:tblLayout w:type="fixed"/>
        <w:tblLook w:val="04A0" w:firstRow="1" w:lastRow="0" w:firstColumn="1" w:lastColumn="0" w:noHBand="0" w:noVBand="1"/>
      </w:tblPr>
      <w:tblGrid>
        <w:gridCol w:w="844"/>
        <w:gridCol w:w="2834"/>
        <w:gridCol w:w="1386"/>
        <w:gridCol w:w="1673"/>
        <w:gridCol w:w="2494"/>
      </w:tblGrid>
      <w:tr w:rsidR="00547FB5" w:rsidRPr="008971BF" w14:paraId="6C55C1D6" w14:textId="77777777" w:rsidTr="009E1F89">
        <w:tc>
          <w:tcPr>
            <w:tcW w:w="844" w:type="dxa"/>
            <w:hideMark/>
          </w:tcPr>
          <w:p w14:paraId="37F4640C" w14:textId="77777777" w:rsidR="00547FB5" w:rsidRPr="008971BF" w:rsidRDefault="00547FB5" w:rsidP="00812ACB">
            <w:pPr>
              <w:spacing w:before="0" w:after="0"/>
              <w:ind w:firstLine="0"/>
              <w:rPr>
                <w:szCs w:val="26"/>
              </w:rPr>
            </w:pPr>
            <w:r w:rsidRPr="008971BF">
              <w:rPr>
                <w:b/>
                <w:bCs/>
                <w:szCs w:val="26"/>
              </w:rPr>
              <w:t>STT</w:t>
            </w:r>
          </w:p>
        </w:tc>
        <w:tc>
          <w:tcPr>
            <w:tcW w:w="2834" w:type="dxa"/>
            <w:hideMark/>
          </w:tcPr>
          <w:p w14:paraId="35AEF70D" w14:textId="77777777" w:rsidR="00547FB5" w:rsidRPr="008971BF" w:rsidRDefault="00547FB5" w:rsidP="00812ACB">
            <w:pPr>
              <w:spacing w:before="0" w:after="0"/>
              <w:ind w:firstLine="0"/>
              <w:rPr>
                <w:szCs w:val="26"/>
              </w:rPr>
            </w:pPr>
            <w:r w:rsidRPr="008971BF">
              <w:rPr>
                <w:b/>
                <w:bCs/>
                <w:szCs w:val="26"/>
              </w:rPr>
              <w:t>Công việc</w:t>
            </w:r>
          </w:p>
        </w:tc>
        <w:tc>
          <w:tcPr>
            <w:tcW w:w="1386" w:type="dxa"/>
            <w:hideMark/>
          </w:tcPr>
          <w:p w14:paraId="14488DA2" w14:textId="77777777" w:rsidR="00547FB5" w:rsidRPr="008971BF" w:rsidRDefault="00547FB5" w:rsidP="00812ACB">
            <w:pPr>
              <w:spacing w:before="0" w:after="0"/>
              <w:ind w:firstLine="0"/>
              <w:rPr>
                <w:szCs w:val="26"/>
              </w:rPr>
            </w:pPr>
            <w:r w:rsidRPr="008971BF">
              <w:rPr>
                <w:b/>
                <w:bCs/>
                <w:szCs w:val="26"/>
              </w:rPr>
              <w:t>Kiểu dữ liệu</w:t>
            </w:r>
          </w:p>
        </w:tc>
        <w:tc>
          <w:tcPr>
            <w:tcW w:w="1673" w:type="dxa"/>
            <w:hideMark/>
          </w:tcPr>
          <w:p w14:paraId="3E6E4682" w14:textId="77777777" w:rsidR="00547FB5" w:rsidRPr="008971BF" w:rsidRDefault="00547FB5" w:rsidP="00812ACB">
            <w:pPr>
              <w:spacing w:before="0" w:after="0"/>
              <w:ind w:firstLine="0"/>
              <w:rPr>
                <w:szCs w:val="26"/>
              </w:rPr>
            </w:pPr>
            <w:r w:rsidRPr="008971BF">
              <w:rPr>
                <w:b/>
                <w:bCs/>
                <w:szCs w:val="26"/>
              </w:rPr>
              <w:t>Ràng buộc</w:t>
            </w:r>
          </w:p>
        </w:tc>
        <w:tc>
          <w:tcPr>
            <w:tcW w:w="2494" w:type="dxa"/>
            <w:hideMark/>
          </w:tcPr>
          <w:p w14:paraId="2793CE1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0DC1B880" w14:textId="77777777" w:rsidTr="009E1F89">
        <w:tc>
          <w:tcPr>
            <w:tcW w:w="844" w:type="dxa"/>
            <w:hideMark/>
          </w:tcPr>
          <w:p w14:paraId="30FA1026" w14:textId="77777777" w:rsidR="00547FB5" w:rsidRPr="008971BF" w:rsidRDefault="00547FB5" w:rsidP="00812ACB">
            <w:pPr>
              <w:spacing w:before="0" w:after="0"/>
              <w:ind w:firstLine="0"/>
              <w:rPr>
                <w:szCs w:val="26"/>
              </w:rPr>
            </w:pPr>
            <w:r w:rsidRPr="008971BF">
              <w:rPr>
                <w:b/>
                <w:bCs/>
                <w:szCs w:val="26"/>
              </w:rPr>
              <w:t>1</w:t>
            </w:r>
          </w:p>
        </w:tc>
        <w:tc>
          <w:tcPr>
            <w:tcW w:w="2834" w:type="dxa"/>
            <w:hideMark/>
          </w:tcPr>
          <w:p w14:paraId="044A60BE" w14:textId="77777777" w:rsidR="00547FB5" w:rsidRPr="008971BF" w:rsidRDefault="00547FB5" w:rsidP="00812ACB">
            <w:pPr>
              <w:spacing w:before="0" w:after="0"/>
              <w:ind w:firstLine="0"/>
              <w:rPr>
                <w:szCs w:val="26"/>
              </w:rPr>
            </w:pPr>
            <w:r w:rsidRPr="008971BF">
              <w:rPr>
                <w:b/>
                <w:bCs/>
                <w:szCs w:val="26"/>
              </w:rPr>
              <w:t>Khai báo thuộc tính:</w:t>
            </w:r>
          </w:p>
        </w:tc>
        <w:tc>
          <w:tcPr>
            <w:tcW w:w="1386" w:type="dxa"/>
            <w:hideMark/>
          </w:tcPr>
          <w:p w14:paraId="346E11D2" w14:textId="77777777" w:rsidR="00547FB5" w:rsidRPr="008971BF" w:rsidRDefault="00547FB5" w:rsidP="00812ACB">
            <w:pPr>
              <w:spacing w:before="0" w:after="0"/>
              <w:ind w:firstLine="0"/>
              <w:rPr>
                <w:szCs w:val="26"/>
              </w:rPr>
            </w:pPr>
          </w:p>
        </w:tc>
        <w:tc>
          <w:tcPr>
            <w:tcW w:w="1673" w:type="dxa"/>
            <w:hideMark/>
          </w:tcPr>
          <w:p w14:paraId="7DAE72FC" w14:textId="77777777" w:rsidR="00547FB5" w:rsidRPr="008971BF" w:rsidRDefault="00547FB5" w:rsidP="00812ACB">
            <w:pPr>
              <w:spacing w:before="0" w:after="0"/>
              <w:ind w:firstLine="0"/>
              <w:rPr>
                <w:szCs w:val="26"/>
              </w:rPr>
            </w:pPr>
          </w:p>
        </w:tc>
        <w:tc>
          <w:tcPr>
            <w:tcW w:w="2494" w:type="dxa"/>
            <w:hideMark/>
          </w:tcPr>
          <w:p w14:paraId="287E3B9D"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7ABC24ED" w14:textId="77777777" w:rsidTr="009E1F89">
        <w:tc>
          <w:tcPr>
            <w:tcW w:w="844" w:type="dxa"/>
            <w:hideMark/>
          </w:tcPr>
          <w:p w14:paraId="5BCFBE65" w14:textId="77777777" w:rsidR="00547FB5" w:rsidRPr="008971BF" w:rsidRDefault="00547FB5" w:rsidP="00812ACB">
            <w:pPr>
              <w:spacing w:before="0" w:after="0"/>
              <w:ind w:firstLine="0"/>
              <w:rPr>
                <w:szCs w:val="26"/>
              </w:rPr>
            </w:pPr>
            <w:r w:rsidRPr="008971BF">
              <w:rPr>
                <w:szCs w:val="26"/>
              </w:rPr>
              <w:t>1.1</w:t>
            </w:r>
          </w:p>
        </w:tc>
        <w:tc>
          <w:tcPr>
            <w:tcW w:w="2834" w:type="dxa"/>
            <w:hideMark/>
          </w:tcPr>
          <w:p w14:paraId="4BC815DD" w14:textId="77777777" w:rsidR="00547FB5" w:rsidRPr="008971BF" w:rsidRDefault="00547FB5" w:rsidP="00812ACB">
            <w:pPr>
              <w:spacing w:before="0" w:after="0"/>
              <w:ind w:firstLine="0"/>
              <w:rPr>
                <w:szCs w:val="26"/>
              </w:rPr>
            </w:pPr>
            <w:r w:rsidRPr="008971BF">
              <w:rPr>
                <w:szCs w:val="26"/>
              </w:rPr>
              <w:t>capDoQuyen</w:t>
            </w:r>
          </w:p>
        </w:tc>
        <w:tc>
          <w:tcPr>
            <w:tcW w:w="1386" w:type="dxa"/>
            <w:hideMark/>
          </w:tcPr>
          <w:p w14:paraId="55FB8BB6" w14:textId="77777777" w:rsidR="00547FB5" w:rsidRPr="008971BF" w:rsidRDefault="00547FB5" w:rsidP="00812ACB">
            <w:pPr>
              <w:spacing w:before="0" w:after="0"/>
              <w:ind w:firstLine="0"/>
              <w:rPr>
                <w:szCs w:val="26"/>
              </w:rPr>
            </w:pPr>
            <w:r w:rsidRPr="008971BF">
              <w:rPr>
                <w:szCs w:val="26"/>
              </w:rPr>
              <w:t>String</w:t>
            </w:r>
          </w:p>
        </w:tc>
        <w:tc>
          <w:tcPr>
            <w:tcW w:w="1673" w:type="dxa"/>
            <w:hideMark/>
          </w:tcPr>
          <w:p w14:paraId="2E2BA973" w14:textId="77777777" w:rsidR="00547FB5" w:rsidRPr="008971BF" w:rsidRDefault="00547FB5" w:rsidP="00812ACB">
            <w:pPr>
              <w:spacing w:before="0" w:after="0"/>
              <w:ind w:firstLine="0"/>
              <w:rPr>
                <w:szCs w:val="26"/>
              </w:rPr>
            </w:pPr>
            <w:r w:rsidRPr="008971BF">
              <w:rPr>
                <w:szCs w:val="26"/>
              </w:rPr>
              <w:t>Không được rỗng</w:t>
            </w:r>
          </w:p>
        </w:tc>
        <w:tc>
          <w:tcPr>
            <w:tcW w:w="2494" w:type="dxa"/>
            <w:hideMark/>
          </w:tcPr>
          <w:p w14:paraId="5C105C92" w14:textId="77777777" w:rsidR="00547FB5" w:rsidRPr="008971BF" w:rsidRDefault="00547FB5" w:rsidP="00812ACB">
            <w:pPr>
              <w:spacing w:before="0" w:after="0"/>
              <w:ind w:firstLine="0"/>
              <w:rPr>
                <w:szCs w:val="26"/>
              </w:rPr>
            </w:pPr>
            <w:r w:rsidRPr="008971BF">
              <w:rPr>
                <w:szCs w:val="26"/>
              </w:rPr>
              <w:t xml:space="preserve">Ví dụ: Admin, SuperAdmin </w:t>
            </w:r>
          </w:p>
        </w:tc>
      </w:tr>
      <w:tr w:rsidR="00547FB5" w:rsidRPr="008971BF" w14:paraId="06960014" w14:textId="77777777" w:rsidTr="009E1F89">
        <w:tc>
          <w:tcPr>
            <w:tcW w:w="844" w:type="dxa"/>
            <w:hideMark/>
          </w:tcPr>
          <w:p w14:paraId="1EE19AC6" w14:textId="77777777" w:rsidR="00547FB5" w:rsidRPr="008971BF" w:rsidRDefault="00547FB5" w:rsidP="00812ACB">
            <w:pPr>
              <w:spacing w:before="0" w:after="0"/>
              <w:ind w:firstLine="0"/>
              <w:rPr>
                <w:szCs w:val="26"/>
              </w:rPr>
            </w:pPr>
            <w:r w:rsidRPr="008971BF">
              <w:rPr>
                <w:b/>
                <w:bCs/>
                <w:szCs w:val="26"/>
              </w:rPr>
              <w:t>2</w:t>
            </w:r>
          </w:p>
        </w:tc>
        <w:tc>
          <w:tcPr>
            <w:tcW w:w="2834" w:type="dxa"/>
            <w:hideMark/>
          </w:tcPr>
          <w:p w14:paraId="4FFB6F60" w14:textId="77777777" w:rsidR="00547FB5" w:rsidRPr="008971BF" w:rsidRDefault="00547FB5" w:rsidP="00812ACB">
            <w:pPr>
              <w:spacing w:before="0" w:after="0"/>
              <w:ind w:firstLine="0"/>
              <w:rPr>
                <w:szCs w:val="26"/>
              </w:rPr>
            </w:pPr>
            <w:r w:rsidRPr="008971BF">
              <w:rPr>
                <w:b/>
                <w:bCs/>
                <w:szCs w:val="26"/>
              </w:rPr>
              <w:t>Viết các phương thức</w:t>
            </w:r>
          </w:p>
        </w:tc>
        <w:tc>
          <w:tcPr>
            <w:tcW w:w="1386" w:type="dxa"/>
            <w:hideMark/>
          </w:tcPr>
          <w:p w14:paraId="7BECA0B8" w14:textId="77777777" w:rsidR="00547FB5" w:rsidRPr="008971BF" w:rsidRDefault="00547FB5" w:rsidP="00812ACB">
            <w:pPr>
              <w:spacing w:before="0" w:after="0"/>
              <w:ind w:firstLine="0"/>
              <w:rPr>
                <w:szCs w:val="26"/>
              </w:rPr>
            </w:pPr>
          </w:p>
        </w:tc>
        <w:tc>
          <w:tcPr>
            <w:tcW w:w="1673" w:type="dxa"/>
            <w:hideMark/>
          </w:tcPr>
          <w:p w14:paraId="3FDEB3CC" w14:textId="77777777" w:rsidR="00547FB5" w:rsidRPr="008971BF" w:rsidRDefault="00547FB5" w:rsidP="00812ACB">
            <w:pPr>
              <w:spacing w:before="0" w:after="0"/>
              <w:ind w:firstLine="0"/>
              <w:rPr>
                <w:szCs w:val="26"/>
              </w:rPr>
            </w:pPr>
          </w:p>
        </w:tc>
        <w:tc>
          <w:tcPr>
            <w:tcW w:w="2494" w:type="dxa"/>
            <w:hideMark/>
          </w:tcPr>
          <w:p w14:paraId="5DA463D0" w14:textId="77777777" w:rsidR="00547FB5" w:rsidRPr="008971BF" w:rsidRDefault="00547FB5" w:rsidP="00812ACB">
            <w:pPr>
              <w:spacing w:before="0" w:after="0"/>
              <w:ind w:firstLine="0"/>
              <w:rPr>
                <w:szCs w:val="26"/>
              </w:rPr>
            </w:pPr>
          </w:p>
        </w:tc>
      </w:tr>
      <w:tr w:rsidR="00547FB5" w:rsidRPr="008971BF" w14:paraId="720825DF" w14:textId="77777777" w:rsidTr="009E1F89">
        <w:tc>
          <w:tcPr>
            <w:tcW w:w="844" w:type="dxa"/>
            <w:hideMark/>
          </w:tcPr>
          <w:p w14:paraId="438DA6C1" w14:textId="77777777" w:rsidR="00547FB5" w:rsidRPr="008971BF" w:rsidRDefault="00547FB5" w:rsidP="00812ACB">
            <w:pPr>
              <w:spacing w:before="0" w:after="0"/>
              <w:ind w:firstLine="0"/>
              <w:rPr>
                <w:szCs w:val="26"/>
              </w:rPr>
            </w:pPr>
            <w:r w:rsidRPr="008971BF">
              <w:rPr>
                <w:szCs w:val="26"/>
              </w:rPr>
              <w:t>2.1</w:t>
            </w:r>
          </w:p>
        </w:tc>
        <w:tc>
          <w:tcPr>
            <w:tcW w:w="2834" w:type="dxa"/>
            <w:hideMark/>
          </w:tcPr>
          <w:p w14:paraId="2C430964" w14:textId="77777777" w:rsidR="00547FB5" w:rsidRPr="008971BF" w:rsidRDefault="00547FB5" w:rsidP="00812ACB">
            <w:pPr>
              <w:spacing w:before="0" w:after="0"/>
              <w:ind w:firstLine="0"/>
              <w:rPr>
                <w:szCs w:val="26"/>
              </w:rPr>
            </w:pPr>
            <w:r w:rsidRPr="008971BF">
              <w:rPr>
                <w:szCs w:val="26"/>
              </w:rPr>
              <w:t>quanLyHeThong()</w:t>
            </w:r>
          </w:p>
        </w:tc>
        <w:tc>
          <w:tcPr>
            <w:tcW w:w="1386" w:type="dxa"/>
            <w:hideMark/>
          </w:tcPr>
          <w:p w14:paraId="22CBFB8D" w14:textId="77777777" w:rsidR="00547FB5" w:rsidRPr="008971BF" w:rsidRDefault="00547FB5" w:rsidP="00812ACB">
            <w:pPr>
              <w:spacing w:before="0" w:after="0"/>
              <w:ind w:firstLine="0"/>
              <w:rPr>
                <w:szCs w:val="26"/>
              </w:rPr>
            </w:pPr>
            <w:r w:rsidRPr="008971BF">
              <w:rPr>
                <w:szCs w:val="26"/>
              </w:rPr>
              <w:t>void</w:t>
            </w:r>
          </w:p>
        </w:tc>
        <w:tc>
          <w:tcPr>
            <w:tcW w:w="1673" w:type="dxa"/>
            <w:hideMark/>
          </w:tcPr>
          <w:p w14:paraId="067E08DF" w14:textId="77777777" w:rsidR="00547FB5" w:rsidRPr="008971BF" w:rsidRDefault="00547FB5" w:rsidP="00812ACB">
            <w:pPr>
              <w:spacing w:before="0" w:after="0"/>
              <w:ind w:firstLine="0"/>
              <w:rPr>
                <w:szCs w:val="26"/>
              </w:rPr>
            </w:pPr>
          </w:p>
        </w:tc>
        <w:tc>
          <w:tcPr>
            <w:tcW w:w="2494" w:type="dxa"/>
            <w:hideMark/>
          </w:tcPr>
          <w:p w14:paraId="2C2712C7"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4B8DA415" w14:textId="77777777" w:rsidTr="009E1F89">
        <w:tc>
          <w:tcPr>
            <w:tcW w:w="844" w:type="dxa"/>
            <w:hideMark/>
          </w:tcPr>
          <w:p w14:paraId="3DA1C416" w14:textId="77777777" w:rsidR="00547FB5" w:rsidRPr="008971BF" w:rsidRDefault="00547FB5" w:rsidP="00812ACB">
            <w:pPr>
              <w:spacing w:before="0" w:after="0"/>
              <w:ind w:firstLine="0"/>
              <w:rPr>
                <w:szCs w:val="26"/>
              </w:rPr>
            </w:pPr>
            <w:r w:rsidRPr="008971BF">
              <w:rPr>
                <w:b/>
                <w:bCs/>
                <w:szCs w:val="26"/>
              </w:rPr>
              <w:t>3</w:t>
            </w:r>
          </w:p>
        </w:tc>
        <w:tc>
          <w:tcPr>
            <w:tcW w:w="2834" w:type="dxa"/>
            <w:hideMark/>
          </w:tcPr>
          <w:p w14:paraId="01EC6560" w14:textId="77777777" w:rsidR="00547FB5" w:rsidRPr="008971BF" w:rsidRDefault="00547FB5" w:rsidP="00812ACB">
            <w:pPr>
              <w:spacing w:before="0" w:after="0"/>
              <w:ind w:firstLine="0"/>
              <w:rPr>
                <w:szCs w:val="26"/>
              </w:rPr>
            </w:pPr>
            <w:r w:rsidRPr="008971BF">
              <w:rPr>
                <w:b/>
                <w:bCs/>
                <w:szCs w:val="26"/>
              </w:rPr>
              <w:t>Viết các constructor</w:t>
            </w:r>
          </w:p>
        </w:tc>
        <w:tc>
          <w:tcPr>
            <w:tcW w:w="1386" w:type="dxa"/>
            <w:hideMark/>
          </w:tcPr>
          <w:p w14:paraId="64F9BE22" w14:textId="77777777" w:rsidR="00547FB5" w:rsidRPr="008971BF" w:rsidRDefault="00547FB5" w:rsidP="00812ACB">
            <w:pPr>
              <w:spacing w:before="0" w:after="0"/>
              <w:ind w:firstLine="0"/>
              <w:rPr>
                <w:szCs w:val="26"/>
              </w:rPr>
            </w:pPr>
          </w:p>
        </w:tc>
        <w:tc>
          <w:tcPr>
            <w:tcW w:w="1673" w:type="dxa"/>
            <w:hideMark/>
          </w:tcPr>
          <w:p w14:paraId="5C000946" w14:textId="77777777" w:rsidR="00547FB5" w:rsidRPr="005845A6" w:rsidRDefault="00547FB5" w:rsidP="00812ACB">
            <w:pPr>
              <w:spacing w:before="0" w:after="0"/>
              <w:ind w:firstLine="0"/>
              <w:rPr>
                <w:szCs w:val="26"/>
                <w:lang w:val="vi-VN"/>
              </w:rPr>
            </w:pPr>
            <w:r w:rsidRPr="008971BF">
              <w:rPr>
                <w:szCs w:val="26"/>
              </w:rPr>
              <w:t>- Mặc nhiên</w:t>
            </w:r>
          </w:p>
          <w:p w14:paraId="0870BAFE" w14:textId="77777777" w:rsidR="00547FB5" w:rsidRPr="005845A6" w:rsidRDefault="00547FB5" w:rsidP="00812ACB">
            <w:pPr>
              <w:spacing w:before="0" w:after="0"/>
              <w:ind w:firstLine="0"/>
              <w:rPr>
                <w:szCs w:val="26"/>
                <w:lang w:val="vi-VN"/>
              </w:rPr>
            </w:pPr>
            <w:r w:rsidRPr="008971BF">
              <w:rPr>
                <w:szCs w:val="26"/>
              </w:rPr>
              <w:t>- Đầy đủ tham số</w:t>
            </w:r>
          </w:p>
          <w:p w14:paraId="67C25FB6" w14:textId="77777777" w:rsidR="00547FB5" w:rsidRPr="008971BF" w:rsidRDefault="00547FB5" w:rsidP="00812ACB">
            <w:pPr>
              <w:spacing w:before="0" w:after="0"/>
              <w:ind w:firstLine="0"/>
              <w:rPr>
                <w:szCs w:val="26"/>
              </w:rPr>
            </w:pPr>
            <w:r w:rsidRPr="008971BF">
              <w:rPr>
                <w:szCs w:val="26"/>
              </w:rPr>
              <w:t>- Copy</w:t>
            </w:r>
          </w:p>
        </w:tc>
        <w:tc>
          <w:tcPr>
            <w:tcW w:w="2494" w:type="dxa"/>
            <w:hideMark/>
          </w:tcPr>
          <w:p w14:paraId="26DEC739"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5FA01549" w14:textId="77777777" w:rsidTr="009E1F89">
        <w:tc>
          <w:tcPr>
            <w:tcW w:w="844" w:type="dxa"/>
            <w:hideMark/>
          </w:tcPr>
          <w:p w14:paraId="13DC9352" w14:textId="77777777" w:rsidR="00547FB5" w:rsidRPr="008971BF" w:rsidRDefault="00547FB5" w:rsidP="00812ACB">
            <w:pPr>
              <w:spacing w:before="0" w:after="0"/>
              <w:ind w:firstLine="0"/>
              <w:rPr>
                <w:szCs w:val="26"/>
              </w:rPr>
            </w:pPr>
            <w:r w:rsidRPr="008971BF">
              <w:rPr>
                <w:b/>
                <w:bCs/>
                <w:szCs w:val="26"/>
              </w:rPr>
              <w:t>4</w:t>
            </w:r>
          </w:p>
        </w:tc>
        <w:tc>
          <w:tcPr>
            <w:tcW w:w="2834" w:type="dxa"/>
            <w:hideMark/>
          </w:tcPr>
          <w:p w14:paraId="100C7487" w14:textId="77777777" w:rsidR="00547FB5" w:rsidRPr="008971BF" w:rsidRDefault="00547FB5" w:rsidP="00812ACB">
            <w:pPr>
              <w:spacing w:before="0" w:after="0"/>
              <w:ind w:firstLine="0"/>
              <w:rPr>
                <w:szCs w:val="26"/>
              </w:rPr>
            </w:pPr>
            <w:r w:rsidRPr="008971BF">
              <w:rPr>
                <w:b/>
                <w:bCs/>
                <w:szCs w:val="26"/>
              </w:rPr>
              <w:t>Viết phương thức toString()</w:t>
            </w:r>
          </w:p>
        </w:tc>
        <w:tc>
          <w:tcPr>
            <w:tcW w:w="1386" w:type="dxa"/>
            <w:hideMark/>
          </w:tcPr>
          <w:p w14:paraId="48DF1A50" w14:textId="77777777" w:rsidR="00547FB5" w:rsidRPr="008971BF" w:rsidRDefault="00547FB5" w:rsidP="00812ACB">
            <w:pPr>
              <w:spacing w:before="0" w:after="0"/>
              <w:ind w:firstLine="0"/>
              <w:rPr>
                <w:szCs w:val="26"/>
              </w:rPr>
            </w:pPr>
            <w:r w:rsidRPr="008971BF">
              <w:rPr>
                <w:szCs w:val="26"/>
              </w:rPr>
              <w:t>String</w:t>
            </w:r>
          </w:p>
        </w:tc>
        <w:tc>
          <w:tcPr>
            <w:tcW w:w="1673" w:type="dxa"/>
            <w:hideMark/>
          </w:tcPr>
          <w:p w14:paraId="32013C8A" w14:textId="77777777" w:rsidR="00547FB5" w:rsidRPr="008971BF" w:rsidRDefault="00547FB5" w:rsidP="00812ACB">
            <w:pPr>
              <w:spacing w:before="0" w:after="0"/>
              <w:ind w:firstLine="0"/>
              <w:rPr>
                <w:szCs w:val="26"/>
              </w:rPr>
            </w:pPr>
          </w:p>
        </w:tc>
        <w:tc>
          <w:tcPr>
            <w:tcW w:w="2494" w:type="dxa"/>
            <w:hideMark/>
          </w:tcPr>
          <w:p w14:paraId="747C4CED" w14:textId="77777777" w:rsidR="00547FB5" w:rsidRPr="008971BF" w:rsidRDefault="00547FB5" w:rsidP="00812ACB">
            <w:pPr>
              <w:spacing w:before="0" w:after="0"/>
              <w:ind w:firstLine="0"/>
              <w:rPr>
                <w:szCs w:val="26"/>
              </w:rPr>
            </w:pPr>
          </w:p>
        </w:tc>
      </w:tr>
    </w:tbl>
    <w:p w14:paraId="1B5D6EA8" w14:textId="77777777" w:rsidR="00547FB5" w:rsidRPr="008971BF" w:rsidRDefault="00547FB5" w:rsidP="00812ACB">
      <w:pPr>
        <w:spacing w:after="100" w:afterAutospacing="1"/>
        <w:ind w:firstLine="0"/>
        <w:rPr>
          <w:szCs w:val="26"/>
        </w:rPr>
      </w:pPr>
      <w:r w:rsidRPr="008971BF">
        <w:rPr>
          <w:b/>
          <w:bCs/>
          <w:szCs w:val="26"/>
        </w:rPr>
        <w:t>5. Đặc tả Class QuanLy (Quản Lý)</w:t>
      </w:r>
    </w:p>
    <w:tbl>
      <w:tblPr>
        <w:tblStyle w:val="TableGrid"/>
        <w:tblW w:w="0" w:type="auto"/>
        <w:tblLayout w:type="fixed"/>
        <w:tblLook w:val="04A0" w:firstRow="1" w:lastRow="0" w:firstColumn="1" w:lastColumn="0" w:noHBand="0" w:noVBand="1"/>
      </w:tblPr>
      <w:tblGrid>
        <w:gridCol w:w="844"/>
        <w:gridCol w:w="2836"/>
        <w:gridCol w:w="1467"/>
        <w:gridCol w:w="1797"/>
        <w:gridCol w:w="2287"/>
      </w:tblGrid>
      <w:tr w:rsidR="00547FB5" w:rsidRPr="008971BF" w14:paraId="7D8A4B2C" w14:textId="77777777" w:rsidTr="009E1F89">
        <w:tc>
          <w:tcPr>
            <w:tcW w:w="844" w:type="dxa"/>
            <w:hideMark/>
          </w:tcPr>
          <w:p w14:paraId="6A6AF467" w14:textId="77777777" w:rsidR="00547FB5" w:rsidRPr="008971BF" w:rsidRDefault="00547FB5" w:rsidP="00812ACB">
            <w:pPr>
              <w:spacing w:before="0" w:after="0"/>
              <w:ind w:firstLine="0"/>
              <w:rPr>
                <w:szCs w:val="26"/>
              </w:rPr>
            </w:pPr>
            <w:r w:rsidRPr="008971BF">
              <w:rPr>
                <w:b/>
                <w:bCs/>
                <w:szCs w:val="26"/>
              </w:rPr>
              <w:t>STT</w:t>
            </w:r>
          </w:p>
        </w:tc>
        <w:tc>
          <w:tcPr>
            <w:tcW w:w="2836" w:type="dxa"/>
            <w:hideMark/>
          </w:tcPr>
          <w:p w14:paraId="242EF74D" w14:textId="77777777" w:rsidR="00547FB5" w:rsidRPr="008971BF" w:rsidRDefault="00547FB5" w:rsidP="00812ACB">
            <w:pPr>
              <w:spacing w:before="0" w:after="0"/>
              <w:ind w:firstLine="0"/>
              <w:rPr>
                <w:szCs w:val="26"/>
              </w:rPr>
            </w:pPr>
            <w:r w:rsidRPr="008971BF">
              <w:rPr>
                <w:b/>
                <w:bCs/>
                <w:szCs w:val="26"/>
              </w:rPr>
              <w:t>Công việc</w:t>
            </w:r>
          </w:p>
        </w:tc>
        <w:tc>
          <w:tcPr>
            <w:tcW w:w="1467" w:type="dxa"/>
            <w:hideMark/>
          </w:tcPr>
          <w:p w14:paraId="38D1FD52" w14:textId="77777777" w:rsidR="00547FB5" w:rsidRPr="008971BF" w:rsidRDefault="00547FB5" w:rsidP="00812ACB">
            <w:pPr>
              <w:spacing w:before="0" w:after="0"/>
              <w:ind w:firstLine="0"/>
              <w:rPr>
                <w:szCs w:val="26"/>
              </w:rPr>
            </w:pPr>
            <w:r w:rsidRPr="008971BF">
              <w:rPr>
                <w:b/>
                <w:bCs/>
                <w:szCs w:val="26"/>
              </w:rPr>
              <w:t>Kiểu dữ liệu</w:t>
            </w:r>
          </w:p>
        </w:tc>
        <w:tc>
          <w:tcPr>
            <w:tcW w:w="1797" w:type="dxa"/>
            <w:hideMark/>
          </w:tcPr>
          <w:p w14:paraId="6AEFFD0A" w14:textId="77777777" w:rsidR="00547FB5" w:rsidRPr="008971BF" w:rsidRDefault="00547FB5" w:rsidP="00812ACB">
            <w:pPr>
              <w:spacing w:before="0" w:after="0"/>
              <w:ind w:firstLine="0"/>
              <w:rPr>
                <w:szCs w:val="26"/>
              </w:rPr>
            </w:pPr>
            <w:r w:rsidRPr="008971BF">
              <w:rPr>
                <w:b/>
                <w:bCs/>
                <w:szCs w:val="26"/>
              </w:rPr>
              <w:t>Ràng buộc</w:t>
            </w:r>
          </w:p>
        </w:tc>
        <w:tc>
          <w:tcPr>
            <w:tcW w:w="2287" w:type="dxa"/>
            <w:hideMark/>
          </w:tcPr>
          <w:p w14:paraId="13CB6910"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120DAB6" w14:textId="77777777" w:rsidTr="009E1F89">
        <w:tc>
          <w:tcPr>
            <w:tcW w:w="844" w:type="dxa"/>
            <w:hideMark/>
          </w:tcPr>
          <w:p w14:paraId="3D72D850" w14:textId="77777777" w:rsidR="00547FB5" w:rsidRPr="008971BF" w:rsidRDefault="00547FB5" w:rsidP="00812ACB">
            <w:pPr>
              <w:spacing w:before="0" w:after="0"/>
              <w:ind w:firstLine="0"/>
              <w:rPr>
                <w:szCs w:val="26"/>
              </w:rPr>
            </w:pPr>
            <w:r w:rsidRPr="008971BF">
              <w:rPr>
                <w:b/>
                <w:bCs/>
                <w:szCs w:val="26"/>
              </w:rPr>
              <w:t>1</w:t>
            </w:r>
          </w:p>
        </w:tc>
        <w:tc>
          <w:tcPr>
            <w:tcW w:w="2836" w:type="dxa"/>
            <w:hideMark/>
          </w:tcPr>
          <w:p w14:paraId="79E13C51" w14:textId="77777777" w:rsidR="00547FB5" w:rsidRPr="008971BF" w:rsidRDefault="00547FB5" w:rsidP="00812ACB">
            <w:pPr>
              <w:spacing w:before="0" w:after="0"/>
              <w:ind w:firstLine="0"/>
              <w:rPr>
                <w:szCs w:val="26"/>
              </w:rPr>
            </w:pPr>
            <w:r w:rsidRPr="008971BF">
              <w:rPr>
                <w:b/>
                <w:bCs/>
                <w:szCs w:val="26"/>
              </w:rPr>
              <w:t>Khai báo thuộc tính:</w:t>
            </w:r>
          </w:p>
        </w:tc>
        <w:tc>
          <w:tcPr>
            <w:tcW w:w="1467" w:type="dxa"/>
            <w:hideMark/>
          </w:tcPr>
          <w:p w14:paraId="50D3E5A9" w14:textId="77777777" w:rsidR="00547FB5" w:rsidRPr="008971BF" w:rsidRDefault="00547FB5" w:rsidP="00812ACB">
            <w:pPr>
              <w:spacing w:before="0" w:after="0"/>
              <w:ind w:firstLine="0"/>
              <w:rPr>
                <w:szCs w:val="26"/>
              </w:rPr>
            </w:pPr>
          </w:p>
        </w:tc>
        <w:tc>
          <w:tcPr>
            <w:tcW w:w="1797" w:type="dxa"/>
            <w:hideMark/>
          </w:tcPr>
          <w:p w14:paraId="6C1E7682" w14:textId="77777777" w:rsidR="00547FB5" w:rsidRPr="008971BF" w:rsidRDefault="00547FB5" w:rsidP="00812ACB">
            <w:pPr>
              <w:spacing w:before="0" w:after="0"/>
              <w:ind w:firstLine="0"/>
              <w:rPr>
                <w:szCs w:val="26"/>
              </w:rPr>
            </w:pPr>
          </w:p>
        </w:tc>
        <w:tc>
          <w:tcPr>
            <w:tcW w:w="2287" w:type="dxa"/>
            <w:hideMark/>
          </w:tcPr>
          <w:p w14:paraId="67B54B91"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5F3EFEF7" w14:textId="77777777" w:rsidTr="009E1F89">
        <w:tc>
          <w:tcPr>
            <w:tcW w:w="844" w:type="dxa"/>
            <w:hideMark/>
          </w:tcPr>
          <w:p w14:paraId="54733435" w14:textId="77777777" w:rsidR="00547FB5" w:rsidRPr="008971BF" w:rsidRDefault="00547FB5" w:rsidP="00812ACB">
            <w:pPr>
              <w:spacing w:before="0" w:after="0"/>
              <w:ind w:firstLine="0"/>
              <w:rPr>
                <w:szCs w:val="26"/>
              </w:rPr>
            </w:pPr>
            <w:r w:rsidRPr="008971BF">
              <w:rPr>
                <w:szCs w:val="26"/>
              </w:rPr>
              <w:t>1.1</w:t>
            </w:r>
          </w:p>
        </w:tc>
        <w:tc>
          <w:tcPr>
            <w:tcW w:w="2836" w:type="dxa"/>
            <w:hideMark/>
          </w:tcPr>
          <w:p w14:paraId="62A6C904" w14:textId="77777777" w:rsidR="00547FB5" w:rsidRPr="008971BF" w:rsidRDefault="00547FB5" w:rsidP="00812ACB">
            <w:pPr>
              <w:spacing w:before="0" w:after="0"/>
              <w:ind w:firstLine="0"/>
              <w:rPr>
                <w:szCs w:val="26"/>
              </w:rPr>
            </w:pPr>
            <w:r w:rsidRPr="008971BF">
              <w:rPr>
                <w:szCs w:val="26"/>
              </w:rPr>
              <w:t>phongBan</w:t>
            </w:r>
          </w:p>
        </w:tc>
        <w:tc>
          <w:tcPr>
            <w:tcW w:w="1467" w:type="dxa"/>
            <w:hideMark/>
          </w:tcPr>
          <w:p w14:paraId="337A90A5" w14:textId="77777777" w:rsidR="00547FB5" w:rsidRPr="008971BF" w:rsidRDefault="00547FB5" w:rsidP="00812ACB">
            <w:pPr>
              <w:spacing w:before="0" w:after="0"/>
              <w:ind w:firstLine="0"/>
              <w:rPr>
                <w:szCs w:val="26"/>
              </w:rPr>
            </w:pPr>
            <w:r w:rsidRPr="008971BF">
              <w:rPr>
                <w:szCs w:val="26"/>
              </w:rPr>
              <w:t>String</w:t>
            </w:r>
          </w:p>
        </w:tc>
        <w:tc>
          <w:tcPr>
            <w:tcW w:w="1797" w:type="dxa"/>
            <w:hideMark/>
          </w:tcPr>
          <w:p w14:paraId="000BDCE4" w14:textId="77777777" w:rsidR="00547FB5" w:rsidRPr="008971BF" w:rsidRDefault="00547FB5" w:rsidP="00812ACB">
            <w:pPr>
              <w:spacing w:before="0" w:after="0"/>
              <w:ind w:firstLine="0"/>
              <w:rPr>
                <w:szCs w:val="26"/>
              </w:rPr>
            </w:pPr>
            <w:r w:rsidRPr="008971BF">
              <w:rPr>
                <w:szCs w:val="26"/>
              </w:rPr>
              <w:t>Không được rỗng</w:t>
            </w:r>
          </w:p>
        </w:tc>
        <w:tc>
          <w:tcPr>
            <w:tcW w:w="2287" w:type="dxa"/>
            <w:hideMark/>
          </w:tcPr>
          <w:p w14:paraId="6225CD39" w14:textId="77777777" w:rsidR="00547FB5" w:rsidRPr="008971BF" w:rsidRDefault="00547FB5" w:rsidP="00812ACB">
            <w:pPr>
              <w:spacing w:before="0" w:after="0"/>
              <w:ind w:firstLine="0"/>
              <w:rPr>
                <w:szCs w:val="26"/>
              </w:rPr>
            </w:pPr>
            <w:r w:rsidRPr="008971BF">
              <w:rPr>
                <w:szCs w:val="26"/>
              </w:rPr>
              <w:t xml:space="preserve">Tên phòng ban </w:t>
            </w:r>
          </w:p>
        </w:tc>
      </w:tr>
      <w:tr w:rsidR="00547FB5" w:rsidRPr="008971BF" w14:paraId="1D8EC0C8" w14:textId="77777777" w:rsidTr="009E1F89">
        <w:tc>
          <w:tcPr>
            <w:tcW w:w="844" w:type="dxa"/>
            <w:hideMark/>
          </w:tcPr>
          <w:p w14:paraId="0EC8297E" w14:textId="77777777" w:rsidR="00547FB5" w:rsidRPr="008971BF" w:rsidRDefault="00547FB5" w:rsidP="00812ACB">
            <w:pPr>
              <w:spacing w:before="0" w:after="0"/>
              <w:ind w:firstLine="0"/>
              <w:rPr>
                <w:szCs w:val="26"/>
              </w:rPr>
            </w:pPr>
            <w:r w:rsidRPr="008971BF">
              <w:rPr>
                <w:b/>
                <w:bCs/>
                <w:szCs w:val="26"/>
              </w:rPr>
              <w:t>2</w:t>
            </w:r>
          </w:p>
        </w:tc>
        <w:tc>
          <w:tcPr>
            <w:tcW w:w="2836" w:type="dxa"/>
            <w:hideMark/>
          </w:tcPr>
          <w:p w14:paraId="2FEC7F7F" w14:textId="77777777" w:rsidR="00547FB5" w:rsidRPr="008971BF" w:rsidRDefault="00547FB5" w:rsidP="00812ACB">
            <w:pPr>
              <w:spacing w:before="0" w:after="0"/>
              <w:ind w:firstLine="0"/>
              <w:rPr>
                <w:szCs w:val="26"/>
              </w:rPr>
            </w:pPr>
            <w:r w:rsidRPr="008971BF">
              <w:rPr>
                <w:b/>
                <w:bCs/>
                <w:szCs w:val="26"/>
              </w:rPr>
              <w:t>Viết các phương thức</w:t>
            </w:r>
          </w:p>
        </w:tc>
        <w:tc>
          <w:tcPr>
            <w:tcW w:w="1467" w:type="dxa"/>
            <w:hideMark/>
          </w:tcPr>
          <w:p w14:paraId="1EE3F1DF" w14:textId="77777777" w:rsidR="00547FB5" w:rsidRPr="008971BF" w:rsidRDefault="00547FB5" w:rsidP="00812ACB">
            <w:pPr>
              <w:spacing w:before="0" w:after="0"/>
              <w:ind w:firstLine="0"/>
              <w:rPr>
                <w:szCs w:val="26"/>
              </w:rPr>
            </w:pPr>
          </w:p>
        </w:tc>
        <w:tc>
          <w:tcPr>
            <w:tcW w:w="1797" w:type="dxa"/>
            <w:hideMark/>
          </w:tcPr>
          <w:p w14:paraId="29C2BD79" w14:textId="77777777" w:rsidR="00547FB5" w:rsidRPr="008971BF" w:rsidRDefault="00547FB5" w:rsidP="00812ACB">
            <w:pPr>
              <w:spacing w:before="0" w:after="0"/>
              <w:ind w:firstLine="0"/>
              <w:rPr>
                <w:szCs w:val="26"/>
              </w:rPr>
            </w:pPr>
          </w:p>
        </w:tc>
        <w:tc>
          <w:tcPr>
            <w:tcW w:w="2287" w:type="dxa"/>
            <w:hideMark/>
          </w:tcPr>
          <w:p w14:paraId="2EEB8D0C" w14:textId="77777777" w:rsidR="00547FB5" w:rsidRPr="008971BF" w:rsidRDefault="00547FB5" w:rsidP="00812ACB">
            <w:pPr>
              <w:spacing w:before="0" w:after="0"/>
              <w:ind w:firstLine="0"/>
              <w:rPr>
                <w:szCs w:val="26"/>
              </w:rPr>
            </w:pPr>
          </w:p>
        </w:tc>
      </w:tr>
      <w:tr w:rsidR="00547FB5" w:rsidRPr="008971BF" w14:paraId="0AB68586" w14:textId="77777777" w:rsidTr="009E1F89">
        <w:tc>
          <w:tcPr>
            <w:tcW w:w="844" w:type="dxa"/>
            <w:hideMark/>
          </w:tcPr>
          <w:p w14:paraId="08866DB6" w14:textId="77777777" w:rsidR="00547FB5" w:rsidRPr="008971BF" w:rsidRDefault="00547FB5" w:rsidP="00812ACB">
            <w:pPr>
              <w:spacing w:before="0" w:after="0"/>
              <w:ind w:firstLine="0"/>
              <w:rPr>
                <w:szCs w:val="26"/>
              </w:rPr>
            </w:pPr>
            <w:r w:rsidRPr="008971BF">
              <w:rPr>
                <w:szCs w:val="26"/>
              </w:rPr>
              <w:t>2.1</w:t>
            </w:r>
          </w:p>
        </w:tc>
        <w:tc>
          <w:tcPr>
            <w:tcW w:w="2836" w:type="dxa"/>
            <w:hideMark/>
          </w:tcPr>
          <w:p w14:paraId="282B834F" w14:textId="77777777" w:rsidR="00547FB5" w:rsidRPr="008971BF" w:rsidRDefault="00547FB5" w:rsidP="00812ACB">
            <w:pPr>
              <w:spacing w:before="0" w:after="0"/>
              <w:ind w:firstLine="0"/>
              <w:rPr>
                <w:szCs w:val="26"/>
              </w:rPr>
            </w:pPr>
            <w:r w:rsidRPr="008971BF">
              <w:rPr>
                <w:szCs w:val="26"/>
              </w:rPr>
              <w:t>xemBaoCao()</w:t>
            </w:r>
          </w:p>
        </w:tc>
        <w:tc>
          <w:tcPr>
            <w:tcW w:w="1467" w:type="dxa"/>
            <w:hideMark/>
          </w:tcPr>
          <w:p w14:paraId="28593D46" w14:textId="77777777" w:rsidR="00547FB5" w:rsidRPr="008971BF" w:rsidRDefault="00547FB5" w:rsidP="00812ACB">
            <w:pPr>
              <w:spacing w:before="0" w:after="0"/>
              <w:ind w:firstLine="0"/>
              <w:rPr>
                <w:szCs w:val="26"/>
              </w:rPr>
            </w:pPr>
            <w:r w:rsidRPr="008971BF">
              <w:rPr>
                <w:szCs w:val="26"/>
              </w:rPr>
              <w:t>void</w:t>
            </w:r>
          </w:p>
        </w:tc>
        <w:tc>
          <w:tcPr>
            <w:tcW w:w="1797" w:type="dxa"/>
            <w:hideMark/>
          </w:tcPr>
          <w:p w14:paraId="02907C87" w14:textId="77777777" w:rsidR="00547FB5" w:rsidRPr="008971BF" w:rsidRDefault="00547FB5" w:rsidP="00812ACB">
            <w:pPr>
              <w:spacing w:before="0" w:after="0"/>
              <w:ind w:firstLine="0"/>
              <w:rPr>
                <w:szCs w:val="26"/>
              </w:rPr>
            </w:pPr>
          </w:p>
        </w:tc>
        <w:tc>
          <w:tcPr>
            <w:tcW w:w="2287" w:type="dxa"/>
            <w:hideMark/>
          </w:tcPr>
          <w:p w14:paraId="7C05EF34"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67816E03" w14:textId="77777777" w:rsidTr="009E1F89">
        <w:tc>
          <w:tcPr>
            <w:tcW w:w="844" w:type="dxa"/>
            <w:hideMark/>
          </w:tcPr>
          <w:p w14:paraId="172D11D1" w14:textId="77777777" w:rsidR="00547FB5" w:rsidRPr="008971BF" w:rsidRDefault="00547FB5" w:rsidP="00812ACB">
            <w:pPr>
              <w:spacing w:before="0" w:after="0"/>
              <w:ind w:firstLine="0"/>
              <w:rPr>
                <w:szCs w:val="26"/>
              </w:rPr>
            </w:pPr>
            <w:r w:rsidRPr="008971BF">
              <w:rPr>
                <w:b/>
                <w:bCs/>
                <w:szCs w:val="26"/>
              </w:rPr>
              <w:t>3</w:t>
            </w:r>
          </w:p>
        </w:tc>
        <w:tc>
          <w:tcPr>
            <w:tcW w:w="2836" w:type="dxa"/>
            <w:hideMark/>
          </w:tcPr>
          <w:p w14:paraId="371131E1" w14:textId="77777777" w:rsidR="00547FB5" w:rsidRPr="008971BF" w:rsidRDefault="00547FB5" w:rsidP="00812ACB">
            <w:pPr>
              <w:spacing w:before="0" w:after="0"/>
              <w:ind w:firstLine="0"/>
              <w:rPr>
                <w:szCs w:val="26"/>
              </w:rPr>
            </w:pPr>
            <w:r w:rsidRPr="008971BF">
              <w:rPr>
                <w:b/>
                <w:bCs/>
                <w:szCs w:val="26"/>
              </w:rPr>
              <w:t>Viết các constructor</w:t>
            </w:r>
          </w:p>
        </w:tc>
        <w:tc>
          <w:tcPr>
            <w:tcW w:w="1467" w:type="dxa"/>
            <w:hideMark/>
          </w:tcPr>
          <w:p w14:paraId="29B34BFF" w14:textId="77777777" w:rsidR="00547FB5" w:rsidRPr="008971BF" w:rsidRDefault="00547FB5" w:rsidP="00812ACB">
            <w:pPr>
              <w:spacing w:before="0" w:after="0"/>
              <w:ind w:firstLine="0"/>
              <w:rPr>
                <w:szCs w:val="26"/>
              </w:rPr>
            </w:pPr>
          </w:p>
        </w:tc>
        <w:tc>
          <w:tcPr>
            <w:tcW w:w="1797" w:type="dxa"/>
            <w:hideMark/>
          </w:tcPr>
          <w:p w14:paraId="5E774582" w14:textId="77777777" w:rsidR="00547FB5" w:rsidRPr="005F7544" w:rsidRDefault="00547FB5" w:rsidP="00812ACB">
            <w:pPr>
              <w:spacing w:before="0" w:after="0"/>
              <w:ind w:firstLine="0"/>
              <w:rPr>
                <w:szCs w:val="26"/>
                <w:lang w:val="vi-VN"/>
              </w:rPr>
            </w:pPr>
            <w:r w:rsidRPr="008971BF">
              <w:rPr>
                <w:szCs w:val="26"/>
              </w:rPr>
              <w:t>- Mặc nhiên</w:t>
            </w:r>
          </w:p>
          <w:p w14:paraId="20B27E32" w14:textId="77777777" w:rsidR="00547FB5" w:rsidRPr="008971BF" w:rsidRDefault="00547FB5" w:rsidP="00812ACB">
            <w:pPr>
              <w:spacing w:before="0" w:after="0"/>
              <w:ind w:firstLine="0"/>
              <w:rPr>
                <w:szCs w:val="26"/>
              </w:rPr>
            </w:pPr>
            <w:r w:rsidRPr="008971BF">
              <w:rPr>
                <w:szCs w:val="26"/>
              </w:rPr>
              <w:t>- Đầy đủ tham số</w:t>
            </w:r>
          </w:p>
        </w:tc>
        <w:tc>
          <w:tcPr>
            <w:tcW w:w="2287" w:type="dxa"/>
            <w:hideMark/>
          </w:tcPr>
          <w:p w14:paraId="7AA00234"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031C3B55" w14:textId="77777777" w:rsidTr="009E1F89">
        <w:tc>
          <w:tcPr>
            <w:tcW w:w="844" w:type="dxa"/>
            <w:hideMark/>
          </w:tcPr>
          <w:p w14:paraId="6B66634C" w14:textId="77777777" w:rsidR="00547FB5" w:rsidRPr="008971BF" w:rsidRDefault="00547FB5" w:rsidP="00812ACB">
            <w:pPr>
              <w:spacing w:before="0" w:after="0"/>
              <w:ind w:firstLine="0"/>
              <w:rPr>
                <w:szCs w:val="26"/>
              </w:rPr>
            </w:pPr>
            <w:r w:rsidRPr="008971BF">
              <w:rPr>
                <w:b/>
                <w:bCs/>
                <w:szCs w:val="26"/>
              </w:rPr>
              <w:lastRenderedPageBreak/>
              <w:t>4</w:t>
            </w:r>
          </w:p>
        </w:tc>
        <w:tc>
          <w:tcPr>
            <w:tcW w:w="2836" w:type="dxa"/>
            <w:hideMark/>
          </w:tcPr>
          <w:p w14:paraId="51FC3E4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467" w:type="dxa"/>
            <w:hideMark/>
          </w:tcPr>
          <w:p w14:paraId="54ED80A8" w14:textId="77777777" w:rsidR="00547FB5" w:rsidRPr="008971BF" w:rsidRDefault="00547FB5" w:rsidP="00812ACB">
            <w:pPr>
              <w:spacing w:before="0" w:after="0"/>
              <w:ind w:firstLine="0"/>
              <w:rPr>
                <w:szCs w:val="26"/>
              </w:rPr>
            </w:pPr>
            <w:r w:rsidRPr="008971BF">
              <w:rPr>
                <w:szCs w:val="26"/>
              </w:rPr>
              <w:t>String</w:t>
            </w:r>
          </w:p>
        </w:tc>
        <w:tc>
          <w:tcPr>
            <w:tcW w:w="1797" w:type="dxa"/>
            <w:hideMark/>
          </w:tcPr>
          <w:p w14:paraId="366D9196" w14:textId="77777777" w:rsidR="00547FB5" w:rsidRPr="008971BF" w:rsidRDefault="00547FB5" w:rsidP="00812ACB">
            <w:pPr>
              <w:spacing w:before="0" w:after="0"/>
              <w:ind w:firstLine="0"/>
              <w:rPr>
                <w:szCs w:val="26"/>
              </w:rPr>
            </w:pPr>
          </w:p>
        </w:tc>
        <w:tc>
          <w:tcPr>
            <w:tcW w:w="2287" w:type="dxa"/>
            <w:hideMark/>
          </w:tcPr>
          <w:p w14:paraId="2476F831" w14:textId="77777777" w:rsidR="00547FB5" w:rsidRPr="008971BF" w:rsidRDefault="00547FB5" w:rsidP="00812ACB">
            <w:pPr>
              <w:spacing w:before="0" w:after="0"/>
              <w:ind w:firstLine="0"/>
              <w:rPr>
                <w:szCs w:val="26"/>
              </w:rPr>
            </w:pPr>
          </w:p>
        </w:tc>
      </w:tr>
    </w:tbl>
    <w:p w14:paraId="6D1CE2F3" w14:textId="77777777" w:rsidR="00547FB5" w:rsidRPr="008971BF" w:rsidRDefault="00547FB5" w:rsidP="00812ACB">
      <w:pPr>
        <w:spacing w:after="100" w:afterAutospacing="1"/>
        <w:ind w:firstLine="0"/>
        <w:rPr>
          <w:szCs w:val="26"/>
        </w:rPr>
      </w:pPr>
      <w:r w:rsidRPr="008971BF">
        <w:rPr>
          <w:b/>
          <w:bCs/>
          <w:szCs w:val="26"/>
        </w:rPr>
        <w:t>6. Đặc tả Class LeTan (Lễ Tân)</w:t>
      </w:r>
    </w:p>
    <w:tbl>
      <w:tblPr>
        <w:tblStyle w:val="TableGrid"/>
        <w:tblW w:w="0" w:type="auto"/>
        <w:tblLayout w:type="fixed"/>
        <w:tblLook w:val="04A0" w:firstRow="1" w:lastRow="0" w:firstColumn="1" w:lastColumn="0" w:noHBand="0" w:noVBand="1"/>
      </w:tblPr>
      <w:tblGrid>
        <w:gridCol w:w="844"/>
        <w:gridCol w:w="3011"/>
        <w:gridCol w:w="1446"/>
        <w:gridCol w:w="1765"/>
        <w:gridCol w:w="2165"/>
      </w:tblGrid>
      <w:tr w:rsidR="00547FB5" w:rsidRPr="008971BF" w14:paraId="64CCED32" w14:textId="77777777" w:rsidTr="009E1F89">
        <w:tc>
          <w:tcPr>
            <w:tcW w:w="844" w:type="dxa"/>
            <w:hideMark/>
          </w:tcPr>
          <w:p w14:paraId="083B7187" w14:textId="77777777" w:rsidR="00547FB5" w:rsidRPr="008971BF" w:rsidRDefault="00547FB5" w:rsidP="00812ACB">
            <w:pPr>
              <w:spacing w:before="0" w:after="0"/>
              <w:ind w:firstLine="0"/>
              <w:rPr>
                <w:szCs w:val="26"/>
              </w:rPr>
            </w:pPr>
            <w:r w:rsidRPr="008971BF">
              <w:rPr>
                <w:b/>
                <w:bCs/>
                <w:szCs w:val="26"/>
              </w:rPr>
              <w:t>STT</w:t>
            </w:r>
          </w:p>
        </w:tc>
        <w:tc>
          <w:tcPr>
            <w:tcW w:w="3011" w:type="dxa"/>
            <w:hideMark/>
          </w:tcPr>
          <w:p w14:paraId="6B7F0C27" w14:textId="77777777" w:rsidR="00547FB5" w:rsidRPr="008971BF" w:rsidRDefault="00547FB5" w:rsidP="00812ACB">
            <w:pPr>
              <w:spacing w:before="0" w:after="0"/>
              <w:ind w:firstLine="0"/>
              <w:rPr>
                <w:szCs w:val="26"/>
              </w:rPr>
            </w:pPr>
            <w:r w:rsidRPr="008971BF">
              <w:rPr>
                <w:b/>
                <w:bCs/>
                <w:szCs w:val="26"/>
              </w:rPr>
              <w:t>Công việc</w:t>
            </w:r>
          </w:p>
        </w:tc>
        <w:tc>
          <w:tcPr>
            <w:tcW w:w="1446" w:type="dxa"/>
            <w:hideMark/>
          </w:tcPr>
          <w:p w14:paraId="04021248" w14:textId="77777777" w:rsidR="00547FB5" w:rsidRPr="008971BF" w:rsidRDefault="00547FB5" w:rsidP="00812ACB">
            <w:pPr>
              <w:spacing w:before="0" w:after="0"/>
              <w:ind w:firstLine="0"/>
              <w:rPr>
                <w:szCs w:val="26"/>
              </w:rPr>
            </w:pPr>
            <w:r w:rsidRPr="008971BF">
              <w:rPr>
                <w:b/>
                <w:bCs/>
                <w:szCs w:val="26"/>
              </w:rPr>
              <w:t>Kiểu dữ liệu</w:t>
            </w:r>
          </w:p>
        </w:tc>
        <w:tc>
          <w:tcPr>
            <w:tcW w:w="1765" w:type="dxa"/>
            <w:hideMark/>
          </w:tcPr>
          <w:p w14:paraId="5E840D06" w14:textId="77777777" w:rsidR="00547FB5" w:rsidRPr="008971BF" w:rsidRDefault="00547FB5" w:rsidP="00812ACB">
            <w:pPr>
              <w:spacing w:before="0" w:after="0"/>
              <w:ind w:firstLine="0"/>
              <w:rPr>
                <w:szCs w:val="26"/>
              </w:rPr>
            </w:pPr>
            <w:r w:rsidRPr="008971BF">
              <w:rPr>
                <w:b/>
                <w:bCs/>
                <w:szCs w:val="26"/>
              </w:rPr>
              <w:t>Ràng buộc</w:t>
            </w:r>
          </w:p>
        </w:tc>
        <w:tc>
          <w:tcPr>
            <w:tcW w:w="2165" w:type="dxa"/>
            <w:hideMark/>
          </w:tcPr>
          <w:p w14:paraId="0AF49A37"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64F6F9C0" w14:textId="77777777" w:rsidTr="009E1F89">
        <w:tc>
          <w:tcPr>
            <w:tcW w:w="844" w:type="dxa"/>
            <w:hideMark/>
          </w:tcPr>
          <w:p w14:paraId="24B4805E" w14:textId="77777777" w:rsidR="00547FB5" w:rsidRPr="008971BF" w:rsidRDefault="00547FB5" w:rsidP="00812ACB">
            <w:pPr>
              <w:spacing w:before="0" w:after="0"/>
              <w:ind w:firstLine="0"/>
              <w:rPr>
                <w:szCs w:val="26"/>
              </w:rPr>
            </w:pPr>
            <w:r w:rsidRPr="008971BF">
              <w:rPr>
                <w:b/>
                <w:bCs/>
                <w:szCs w:val="26"/>
              </w:rPr>
              <w:t>1</w:t>
            </w:r>
          </w:p>
        </w:tc>
        <w:tc>
          <w:tcPr>
            <w:tcW w:w="3011" w:type="dxa"/>
            <w:hideMark/>
          </w:tcPr>
          <w:p w14:paraId="3BAD4A86" w14:textId="77777777" w:rsidR="00547FB5" w:rsidRPr="008971BF" w:rsidRDefault="00547FB5" w:rsidP="00812ACB">
            <w:pPr>
              <w:spacing w:before="0" w:after="0"/>
              <w:ind w:firstLine="0"/>
              <w:rPr>
                <w:szCs w:val="26"/>
              </w:rPr>
            </w:pPr>
            <w:r w:rsidRPr="008971BF">
              <w:rPr>
                <w:b/>
                <w:bCs/>
                <w:szCs w:val="26"/>
              </w:rPr>
              <w:t>Khai báo thuộc tính:</w:t>
            </w:r>
          </w:p>
        </w:tc>
        <w:tc>
          <w:tcPr>
            <w:tcW w:w="1446" w:type="dxa"/>
            <w:hideMark/>
          </w:tcPr>
          <w:p w14:paraId="0210CF40" w14:textId="77777777" w:rsidR="00547FB5" w:rsidRPr="008971BF" w:rsidRDefault="00547FB5" w:rsidP="00812ACB">
            <w:pPr>
              <w:spacing w:before="0" w:after="0"/>
              <w:ind w:firstLine="0"/>
              <w:rPr>
                <w:szCs w:val="26"/>
              </w:rPr>
            </w:pPr>
          </w:p>
        </w:tc>
        <w:tc>
          <w:tcPr>
            <w:tcW w:w="1765" w:type="dxa"/>
            <w:hideMark/>
          </w:tcPr>
          <w:p w14:paraId="59EB722F" w14:textId="77777777" w:rsidR="00547FB5" w:rsidRPr="008971BF" w:rsidRDefault="00547FB5" w:rsidP="00812ACB">
            <w:pPr>
              <w:spacing w:before="0" w:after="0"/>
              <w:ind w:firstLine="0"/>
              <w:rPr>
                <w:szCs w:val="26"/>
              </w:rPr>
            </w:pPr>
          </w:p>
        </w:tc>
        <w:tc>
          <w:tcPr>
            <w:tcW w:w="2165" w:type="dxa"/>
            <w:hideMark/>
          </w:tcPr>
          <w:p w14:paraId="38886E29"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5AE3F8F4" w14:textId="77777777" w:rsidTr="009E1F89">
        <w:tc>
          <w:tcPr>
            <w:tcW w:w="844" w:type="dxa"/>
            <w:hideMark/>
          </w:tcPr>
          <w:p w14:paraId="71D8394D" w14:textId="77777777" w:rsidR="00547FB5" w:rsidRPr="008971BF" w:rsidRDefault="00547FB5" w:rsidP="00812ACB">
            <w:pPr>
              <w:spacing w:before="0" w:after="0"/>
              <w:ind w:firstLine="0"/>
              <w:rPr>
                <w:szCs w:val="26"/>
              </w:rPr>
            </w:pPr>
            <w:r w:rsidRPr="008971BF">
              <w:rPr>
                <w:szCs w:val="26"/>
              </w:rPr>
              <w:t>1.1</w:t>
            </w:r>
          </w:p>
        </w:tc>
        <w:tc>
          <w:tcPr>
            <w:tcW w:w="3011" w:type="dxa"/>
            <w:hideMark/>
          </w:tcPr>
          <w:p w14:paraId="0F1B3729" w14:textId="77777777" w:rsidR="00547FB5" w:rsidRPr="008971BF" w:rsidRDefault="00547FB5" w:rsidP="00812ACB">
            <w:pPr>
              <w:spacing w:before="0" w:after="0"/>
              <w:ind w:firstLine="0"/>
              <w:rPr>
                <w:szCs w:val="26"/>
              </w:rPr>
            </w:pPr>
            <w:r w:rsidRPr="008971BF">
              <w:rPr>
                <w:szCs w:val="26"/>
              </w:rPr>
              <w:t>caLamViec</w:t>
            </w:r>
          </w:p>
        </w:tc>
        <w:tc>
          <w:tcPr>
            <w:tcW w:w="1446" w:type="dxa"/>
            <w:hideMark/>
          </w:tcPr>
          <w:p w14:paraId="221FE0DC" w14:textId="77777777" w:rsidR="00547FB5" w:rsidRPr="008971BF" w:rsidRDefault="00547FB5" w:rsidP="00812ACB">
            <w:pPr>
              <w:spacing w:before="0" w:after="0"/>
              <w:ind w:firstLine="0"/>
              <w:rPr>
                <w:szCs w:val="26"/>
              </w:rPr>
            </w:pPr>
            <w:r w:rsidRPr="008971BF">
              <w:rPr>
                <w:szCs w:val="26"/>
              </w:rPr>
              <w:t>String</w:t>
            </w:r>
          </w:p>
        </w:tc>
        <w:tc>
          <w:tcPr>
            <w:tcW w:w="1765" w:type="dxa"/>
            <w:hideMark/>
          </w:tcPr>
          <w:p w14:paraId="3C021DE8" w14:textId="77777777" w:rsidR="00547FB5" w:rsidRPr="008971BF" w:rsidRDefault="00547FB5" w:rsidP="00812ACB">
            <w:pPr>
              <w:spacing w:before="0" w:after="0"/>
              <w:ind w:firstLine="0"/>
              <w:rPr>
                <w:szCs w:val="26"/>
              </w:rPr>
            </w:pPr>
            <w:r w:rsidRPr="008971BF">
              <w:rPr>
                <w:szCs w:val="26"/>
              </w:rPr>
              <w:t>Không được rỗng</w:t>
            </w:r>
          </w:p>
        </w:tc>
        <w:tc>
          <w:tcPr>
            <w:tcW w:w="2165" w:type="dxa"/>
            <w:hideMark/>
          </w:tcPr>
          <w:p w14:paraId="384219C9" w14:textId="77777777" w:rsidR="00547FB5" w:rsidRPr="008971BF" w:rsidRDefault="00547FB5" w:rsidP="00812ACB">
            <w:pPr>
              <w:spacing w:before="0" w:after="0"/>
              <w:ind w:firstLine="0"/>
              <w:rPr>
                <w:szCs w:val="26"/>
              </w:rPr>
            </w:pPr>
          </w:p>
        </w:tc>
      </w:tr>
      <w:tr w:rsidR="00547FB5" w:rsidRPr="008971BF" w14:paraId="3DA817C9" w14:textId="77777777" w:rsidTr="009E1F89">
        <w:tc>
          <w:tcPr>
            <w:tcW w:w="844" w:type="dxa"/>
            <w:hideMark/>
          </w:tcPr>
          <w:p w14:paraId="76D286AC" w14:textId="77777777" w:rsidR="00547FB5" w:rsidRPr="008971BF" w:rsidRDefault="00547FB5" w:rsidP="00812ACB">
            <w:pPr>
              <w:spacing w:before="0" w:after="0"/>
              <w:ind w:firstLine="0"/>
              <w:rPr>
                <w:szCs w:val="26"/>
              </w:rPr>
            </w:pPr>
            <w:r w:rsidRPr="008971BF">
              <w:rPr>
                <w:b/>
                <w:bCs/>
                <w:szCs w:val="26"/>
              </w:rPr>
              <w:t>2</w:t>
            </w:r>
          </w:p>
        </w:tc>
        <w:tc>
          <w:tcPr>
            <w:tcW w:w="3011" w:type="dxa"/>
            <w:hideMark/>
          </w:tcPr>
          <w:p w14:paraId="0585731E" w14:textId="77777777" w:rsidR="00547FB5" w:rsidRPr="008971BF" w:rsidRDefault="00547FB5" w:rsidP="00812ACB">
            <w:pPr>
              <w:spacing w:before="0" w:after="0"/>
              <w:ind w:firstLine="0"/>
              <w:rPr>
                <w:szCs w:val="26"/>
              </w:rPr>
            </w:pPr>
            <w:r w:rsidRPr="008971BF">
              <w:rPr>
                <w:b/>
                <w:bCs/>
                <w:szCs w:val="26"/>
              </w:rPr>
              <w:t>Viết các phương thức</w:t>
            </w:r>
          </w:p>
        </w:tc>
        <w:tc>
          <w:tcPr>
            <w:tcW w:w="1446" w:type="dxa"/>
            <w:hideMark/>
          </w:tcPr>
          <w:p w14:paraId="6B9DF879" w14:textId="77777777" w:rsidR="00547FB5" w:rsidRPr="008971BF" w:rsidRDefault="00547FB5" w:rsidP="00812ACB">
            <w:pPr>
              <w:spacing w:before="0" w:after="0"/>
              <w:ind w:firstLine="0"/>
              <w:rPr>
                <w:szCs w:val="26"/>
              </w:rPr>
            </w:pPr>
          </w:p>
        </w:tc>
        <w:tc>
          <w:tcPr>
            <w:tcW w:w="1765" w:type="dxa"/>
            <w:hideMark/>
          </w:tcPr>
          <w:p w14:paraId="26522B1A" w14:textId="77777777" w:rsidR="00547FB5" w:rsidRPr="008971BF" w:rsidRDefault="00547FB5" w:rsidP="00812ACB">
            <w:pPr>
              <w:spacing w:before="0" w:after="0"/>
              <w:ind w:firstLine="0"/>
              <w:rPr>
                <w:szCs w:val="26"/>
              </w:rPr>
            </w:pPr>
          </w:p>
        </w:tc>
        <w:tc>
          <w:tcPr>
            <w:tcW w:w="2165" w:type="dxa"/>
            <w:hideMark/>
          </w:tcPr>
          <w:p w14:paraId="394C42B6" w14:textId="77777777" w:rsidR="00547FB5" w:rsidRPr="008971BF" w:rsidRDefault="00547FB5" w:rsidP="00812ACB">
            <w:pPr>
              <w:spacing w:before="0" w:after="0"/>
              <w:ind w:firstLine="0"/>
              <w:rPr>
                <w:szCs w:val="26"/>
              </w:rPr>
            </w:pPr>
          </w:p>
        </w:tc>
      </w:tr>
      <w:tr w:rsidR="00547FB5" w:rsidRPr="008971BF" w14:paraId="10B654FE" w14:textId="77777777" w:rsidTr="009E1F89">
        <w:tc>
          <w:tcPr>
            <w:tcW w:w="844" w:type="dxa"/>
            <w:hideMark/>
          </w:tcPr>
          <w:p w14:paraId="74A5416C" w14:textId="77777777" w:rsidR="00547FB5" w:rsidRPr="008971BF" w:rsidRDefault="00547FB5" w:rsidP="00812ACB">
            <w:pPr>
              <w:spacing w:before="0" w:after="0"/>
              <w:ind w:firstLine="0"/>
              <w:rPr>
                <w:szCs w:val="26"/>
              </w:rPr>
            </w:pPr>
            <w:r w:rsidRPr="008971BF">
              <w:rPr>
                <w:szCs w:val="26"/>
              </w:rPr>
              <w:t>2.1</w:t>
            </w:r>
          </w:p>
        </w:tc>
        <w:tc>
          <w:tcPr>
            <w:tcW w:w="3011" w:type="dxa"/>
            <w:hideMark/>
          </w:tcPr>
          <w:p w14:paraId="02CBD069" w14:textId="77777777" w:rsidR="00547FB5" w:rsidRPr="008971BF" w:rsidRDefault="00547FB5" w:rsidP="00812ACB">
            <w:pPr>
              <w:spacing w:before="0" w:after="0"/>
              <w:ind w:firstLine="0"/>
              <w:rPr>
                <w:szCs w:val="26"/>
              </w:rPr>
            </w:pPr>
            <w:r w:rsidRPr="008971BF">
              <w:rPr>
                <w:szCs w:val="26"/>
              </w:rPr>
              <w:t>tiepNhanBenhNhan()</w:t>
            </w:r>
          </w:p>
        </w:tc>
        <w:tc>
          <w:tcPr>
            <w:tcW w:w="1446" w:type="dxa"/>
            <w:hideMark/>
          </w:tcPr>
          <w:p w14:paraId="60070F81" w14:textId="77777777" w:rsidR="00547FB5" w:rsidRPr="008971BF" w:rsidRDefault="00547FB5" w:rsidP="00812ACB">
            <w:pPr>
              <w:spacing w:before="0" w:after="0"/>
              <w:ind w:firstLine="0"/>
              <w:rPr>
                <w:szCs w:val="26"/>
              </w:rPr>
            </w:pPr>
            <w:r w:rsidRPr="008971BF">
              <w:rPr>
                <w:szCs w:val="26"/>
              </w:rPr>
              <w:t>void</w:t>
            </w:r>
          </w:p>
        </w:tc>
        <w:tc>
          <w:tcPr>
            <w:tcW w:w="1765" w:type="dxa"/>
            <w:hideMark/>
          </w:tcPr>
          <w:p w14:paraId="09EAAD06" w14:textId="77777777" w:rsidR="00547FB5" w:rsidRPr="008971BF" w:rsidRDefault="00547FB5" w:rsidP="00812ACB">
            <w:pPr>
              <w:spacing w:before="0" w:after="0"/>
              <w:ind w:firstLine="0"/>
              <w:rPr>
                <w:szCs w:val="26"/>
              </w:rPr>
            </w:pPr>
          </w:p>
        </w:tc>
        <w:tc>
          <w:tcPr>
            <w:tcW w:w="2165" w:type="dxa"/>
            <w:hideMark/>
          </w:tcPr>
          <w:p w14:paraId="0AFC6B8A" w14:textId="77777777" w:rsidR="00547FB5" w:rsidRPr="008971BF" w:rsidRDefault="00547FB5" w:rsidP="00812ACB">
            <w:pPr>
              <w:spacing w:before="0" w:after="0"/>
              <w:ind w:firstLine="0"/>
              <w:rPr>
                <w:szCs w:val="26"/>
              </w:rPr>
            </w:pPr>
          </w:p>
        </w:tc>
      </w:tr>
      <w:tr w:rsidR="00547FB5" w:rsidRPr="008971BF" w14:paraId="0936417F" w14:textId="77777777" w:rsidTr="009E1F89">
        <w:tc>
          <w:tcPr>
            <w:tcW w:w="844" w:type="dxa"/>
            <w:hideMark/>
          </w:tcPr>
          <w:p w14:paraId="3DE74F2B" w14:textId="77777777" w:rsidR="00547FB5" w:rsidRPr="008971BF" w:rsidRDefault="00547FB5" w:rsidP="00812ACB">
            <w:pPr>
              <w:spacing w:before="0" w:after="0"/>
              <w:ind w:firstLine="0"/>
              <w:rPr>
                <w:szCs w:val="26"/>
              </w:rPr>
            </w:pPr>
            <w:r w:rsidRPr="008971BF">
              <w:rPr>
                <w:szCs w:val="26"/>
              </w:rPr>
              <w:t>2.2</w:t>
            </w:r>
          </w:p>
        </w:tc>
        <w:tc>
          <w:tcPr>
            <w:tcW w:w="3011" w:type="dxa"/>
            <w:hideMark/>
          </w:tcPr>
          <w:p w14:paraId="6DD4F59E" w14:textId="77777777" w:rsidR="00547FB5" w:rsidRPr="008971BF" w:rsidRDefault="00547FB5" w:rsidP="00812ACB">
            <w:pPr>
              <w:spacing w:before="0" w:after="0"/>
              <w:ind w:firstLine="0"/>
              <w:rPr>
                <w:szCs w:val="26"/>
              </w:rPr>
            </w:pPr>
            <w:r w:rsidRPr="008971BF">
              <w:rPr>
                <w:szCs w:val="26"/>
              </w:rPr>
              <w:t>datLichHen()</w:t>
            </w:r>
          </w:p>
        </w:tc>
        <w:tc>
          <w:tcPr>
            <w:tcW w:w="1446" w:type="dxa"/>
            <w:hideMark/>
          </w:tcPr>
          <w:p w14:paraId="1DDF95CD" w14:textId="77777777" w:rsidR="00547FB5" w:rsidRPr="008971BF" w:rsidRDefault="00547FB5" w:rsidP="00812ACB">
            <w:pPr>
              <w:spacing w:before="0" w:after="0"/>
              <w:ind w:firstLine="0"/>
              <w:rPr>
                <w:szCs w:val="26"/>
              </w:rPr>
            </w:pPr>
            <w:r w:rsidRPr="008971BF">
              <w:rPr>
                <w:szCs w:val="26"/>
              </w:rPr>
              <w:t>void</w:t>
            </w:r>
          </w:p>
        </w:tc>
        <w:tc>
          <w:tcPr>
            <w:tcW w:w="1765" w:type="dxa"/>
            <w:hideMark/>
          </w:tcPr>
          <w:p w14:paraId="2582A66D" w14:textId="77777777" w:rsidR="00547FB5" w:rsidRPr="008971BF" w:rsidRDefault="00547FB5" w:rsidP="00812ACB">
            <w:pPr>
              <w:spacing w:before="0" w:after="0"/>
              <w:ind w:firstLine="0"/>
              <w:rPr>
                <w:szCs w:val="26"/>
              </w:rPr>
            </w:pPr>
          </w:p>
        </w:tc>
        <w:tc>
          <w:tcPr>
            <w:tcW w:w="2165" w:type="dxa"/>
            <w:hideMark/>
          </w:tcPr>
          <w:p w14:paraId="20376BFB" w14:textId="77777777" w:rsidR="00547FB5" w:rsidRPr="008971BF" w:rsidRDefault="00547FB5" w:rsidP="00812ACB">
            <w:pPr>
              <w:spacing w:before="0" w:after="0"/>
              <w:ind w:firstLine="0"/>
              <w:rPr>
                <w:szCs w:val="26"/>
              </w:rPr>
            </w:pPr>
          </w:p>
        </w:tc>
      </w:tr>
      <w:tr w:rsidR="00547FB5" w:rsidRPr="008971BF" w14:paraId="7E124031" w14:textId="77777777" w:rsidTr="009E1F89">
        <w:tc>
          <w:tcPr>
            <w:tcW w:w="844" w:type="dxa"/>
            <w:hideMark/>
          </w:tcPr>
          <w:p w14:paraId="017B594A" w14:textId="77777777" w:rsidR="00547FB5" w:rsidRPr="008971BF" w:rsidRDefault="00547FB5" w:rsidP="00812ACB">
            <w:pPr>
              <w:spacing w:before="0" w:after="0"/>
              <w:ind w:firstLine="0"/>
              <w:rPr>
                <w:szCs w:val="26"/>
              </w:rPr>
            </w:pPr>
            <w:r w:rsidRPr="008971BF">
              <w:rPr>
                <w:b/>
                <w:bCs/>
                <w:szCs w:val="26"/>
              </w:rPr>
              <w:t>3</w:t>
            </w:r>
          </w:p>
        </w:tc>
        <w:tc>
          <w:tcPr>
            <w:tcW w:w="3011" w:type="dxa"/>
            <w:hideMark/>
          </w:tcPr>
          <w:p w14:paraId="741D2F8A" w14:textId="77777777" w:rsidR="00547FB5" w:rsidRPr="008971BF" w:rsidRDefault="00547FB5" w:rsidP="00812ACB">
            <w:pPr>
              <w:spacing w:before="0" w:after="0"/>
              <w:ind w:firstLine="0"/>
              <w:rPr>
                <w:szCs w:val="26"/>
              </w:rPr>
            </w:pPr>
            <w:r w:rsidRPr="008971BF">
              <w:rPr>
                <w:b/>
                <w:bCs/>
                <w:szCs w:val="26"/>
              </w:rPr>
              <w:t>Viết các constructor</w:t>
            </w:r>
          </w:p>
        </w:tc>
        <w:tc>
          <w:tcPr>
            <w:tcW w:w="1446" w:type="dxa"/>
            <w:hideMark/>
          </w:tcPr>
          <w:p w14:paraId="1EB5C22A" w14:textId="77777777" w:rsidR="00547FB5" w:rsidRPr="008971BF" w:rsidRDefault="00547FB5" w:rsidP="00812ACB">
            <w:pPr>
              <w:spacing w:before="0" w:after="0"/>
              <w:ind w:firstLine="0"/>
              <w:rPr>
                <w:szCs w:val="26"/>
              </w:rPr>
            </w:pPr>
          </w:p>
        </w:tc>
        <w:tc>
          <w:tcPr>
            <w:tcW w:w="1765" w:type="dxa"/>
            <w:hideMark/>
          </w:tcPr>
          <w:p w14:paraId="3DE67C08" w14:textId="77777777" w:rsidR="00547FB5" w:rsidRPr="005F7544" w:rsidRDefault="00547FB5" w:rsidP="00812ACB">
            <w:pPr>
              <w:spacing w:before="0" w:after="0"/>
              <w:ind w:firstLine="0"/>
              <w:rPr>
                <w:szCs w:val="26"/>
                <w:lang w:val="vi-VN"/>
              </w:rPr>
            </w:pPr>
            <w:r w:rsidRPr="008971BF">
              <w:rPr>
                <w:szCs w:val="26"/>
              </w:rPr>
              <w:t>- Mặc nhiên</w:t>
            </w:r>
          </w:p>
          <w:p w14:paraId="4E311047" w14:textId="77777777" w:rsidR="00547FB5" w:rsidRPr="008971BF" w:rsidRDefault="00547FB5" w:rsidP="00812ACB">
            <w:pPr>
              <w:spacing w:before="0" w:after="0"/>
              <w:ind w:firstLine="0"/>
              <w:rPr>
                <w:szCs w:val="26"/>
              </w:rPr>
            </w:pPr>
            <w:r w:rsidRPr="008971BF">
              <w:rPr>
                <w:szCs w:val="26"/>
              </w:rPr>
              <w:t>- Đầy đủ tham số</w:t>
            </w:r>
          </w:p>
        </w:tc>
        <w:tc>
          <w:tcPr>
            <w:tcW w:w="2165" w:type="dxa"/>
            <w:hideMark/>
          </w:tcPr>
          <w:p w14:paraId="4B4A57AC"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08D2E4C3" w14:textId="77777777" w:rsidTr="009E1F89">
        <w:tc>
          <w:tcPr>
            <w:tcW w:w="844" w:type="dxa"/>
            <w:hideMark/>
          </w:tcPr>
          <w:p w14:paraId="1D35886C" w14:textId="77777777" w:rsidR="00547FB5" w:rsidRPr="008971BF" w:rsidRDefault="00547FB5" w:rsidP="00812ACB">
            <w:pPr>
              <w:spacing w:before="0" w:after="0"/>
              <w:ind w:firstLine="0"/>
              <w:rPr>
                <w:szCs w:val="26"/>
              </w:rPr>
            </w:pPr>
            <w:r w:rsidRPr="008971BF">
              <w:rPr>
                <w:b/>
                <w:bCs/>
                <w:szCs w:val="26"/>
              </w:rPr>
              <w:t>4</w:t>
            </w:r>
          </w:p>
        </w:tc>
        <w:tc>
          <w:tcPr>
            <w:tcW w:w="3011" w:type="dxa"/>
            <w:hideMark/>
          </w:tcPr>
          <w:p w14:paraId="29BF4B0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446" w:type="dxa"/>
            <w:hideMark/>
          </w:tcPr>
          <w:p w14:paraId="2AAD7946" w14:textId="77777777" w:rsidR="00547FB5" w:rsidRPr="008971BF" w:rsidRDefault="00547FB5" w:rsidP="00812ACB">
            <w:pPr>
              <w:spacing w:before="0" w:after="0"/>
              <w:ind w:firstLine="0"/>
              <w:rPr>
                <w:szCs w:val="26"/>
              </w:rPr>
            </w:pPr>
            <w:r w:rsidRPr="008971BF">
              <w:rPr>
                <w:szCs w:val="26"/>
              </w:rPr>
              <w:t>String</w:t>
            </w:r>
          </w:p>
        </w:tc>
        <w:tc>
          <w:tcPr>
            <w:tcW w:w="1765" w:type="dxa"/>
            <w:hideMark/>
          </w:tcPr>
          <w:p w14:paraId="5C123B55" w14:textId="77777777" w:rsidR="00547FB5" w:rsidRPr="008971BF" w:rsidRDefault="00547FB5" w:rsidP="00812ACB">
            <w:pPr>
              <w:spacing w:before="0" w:after="0"/>
              <w:ind w:firstLine="0"/>
              <w:rPr>
                <w:szCs w:val="26"/>
              </w:rPr>
            </w:pPr>
          </w:p>
        </w:tc>
        <w:tc>
          <w:tcPr>
            <w:tcW w:w="2165" w:type="dxa"/>
            <w:hideMark/>
          </w:tcPr>
          <w:p w14:paraId="427B21F7" w14:textId="77777777" w:rsidR="00547FB5" w:rsidRPr="008971BF" w:rsidRDefault="00547FB5" w:rsidP="00812ACB">
            <w:pPr>
              <w:spacing w:before="0" w:after="0"/>
              <w:ind w:firstLine="0"/>
              <w:rPr>
                <w:szCs w:val="26"/>
              </w:rPr>
            </w:pPr>
            <w:r w:rsidRPr="008971BF">
              <w:rPr>
                <w:szCs w:val="26"/>
              </w:rPr>
              <w:t>Trả về thông tin lễ tân</w:t>
            </w:r>
          </w:p>
        </w:tc>
      </w:tr>
    </w:tbl>
    <w:p w14:paraId="1D9ED320" w14:textId="77777777" w:rsidR="00547FB5" w:rsidRPr="008971BF" w:rsidRDefault="00547FB5" w:rsidP="00812ACB">
      <w:pPr>
        <w:spacing w:after="100" w:afterAutospacing="1"/>
        <w:ind w:firstLine="0"/>
        <w:rPr>
          <w:szCs w:val="26"/>
        </w:rPr>
      </w:pPr>
      <w:r w:rsidRPr="008971BF">
        <w:rPr>
          <w:b/>
          <w:bCs/>
          <w:szCs w:val="26"/>
        </w:rPr>
        <w:t>7. Đặc tả Class DichVu (Dịch Vụ)</w:t>
      </w:r>
    </w:p>
    <w:tbl>
      <w:tblPr>
        <w:tblStyle w:val="TableGrid"/>
        <w:tblW w:w="0" w:type="auto"/>
        <w:tblLayout w:type="fixed"/>
        <w:tblLook w:val="04A0" w:firstRow="1" w:lastRow="0" w:firstColumn="1" w:lastColumn="0" w:noHBand="0" w:noVBand="1"/>
      </w:tblPr>
      <w:tblGrid>
        <w:gridCol w:w="844"/>
        <w:gridCol w:w="3258"/>
        <w:gridCol w:w="1655"/>
        <w:gridCol w:w="2087"/>
        <w:gridCol w:w="1211"/>
      </w:tblGrid>
      <w:tr w:rsidR="00547FB5" w:rsidRPr="008971BF" w14:paraId="1E4C50C3" w14:textId="77777777" w:rsidTr="009E1F89">
        <w:tc>
          <w:tcPr>
            <w:tcW w:w="844" w:type="dxa"/>
            <w:hideMark/>
          </w:tcPr>
          <w:p w14:paraId="711634A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BEE2C06"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B1BE813" w14:textId="77777777" w:rsidR="00547FB5" w:rsidRPr="008971BF" w:rsidRDefault="00547FB5" w:rsidP="00812ACB">
            <w:pPr>
              <w:spacing w:before="0" w:after="0"/>
              <w:ind w:firstLine="0"/>
              <w:rPr>
                <w:szCs w:val="26"/>
              </w:rPr>
            </w:pPr>
            <w:r w:rsidRPr="008971BF">
              <w:rPr>
                <w:b/>
                <w:bCs/>
                <w:szCs w:val="26"/>
              </w:rPr>
              <w:t>Kiểu dữ liệu</w:t>
            </w:r>
          </w:p>
        </w:tc>
        <w:tc>
          <w:tcPr>
            <w:tcW w:w="2087" w:type="dxa"/>
            <w:hideMark/>
          </w:tcPr>
          <w:p w14:paraId="78A31184"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22E3F57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5EA65BD" w14:textId="77777777" w:rsidTr="009E1F89">
        <w:tc>
          <w:tcPr>
            <w:tcW w:w="844" w:type="dxa"/>
            <w:hideMark/>
          </w:tcPr>
          <w:p w14:paraId="70C318B6"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797F01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6AE23A1B" w14:textId="77777777" w:rsidR="00547FB5" w:rsidRPr="008971BF" w:rsidRDefault="00547FB5" w:rsidP="00812ACB">
            <w:pPr>
              <w:spacing w:before="0" w:after="0"/>
              <w:ind w:firstLine="0"/>
              <w:rPr>
                <w:szCs w:val="26"/>
              </w:rPr>
            </w:pPr>
          </w:p>
        </w:tc>
        <w:tc>
          <w:tcPr>
            <w:tcW w:w="2087" w:type="dxa"/>
            <w:hideMark/>
          </w:tcPr>
          <w:p w14:paraId="03DC0DE8" w14:textId="77777777" w:rsidR="00547FB5" w:rsidRPr="008971BF" w:rsidRDefault="00547FB5" w:rsidP="00812ACB">
            <w:pPr>
              <w:spacing w:before="0" w:after="0"/>
              <w:ind w:firstLine="0"/>
              <w:rPr>
                <w:szCs w:val="26"/>
              </w:rPr>
            </w:pPr>
          </w:p>
        </w:tc>
        <w:tc>
          <w:tcPr>
            <w:tcW w:w="1211" w:type="dxa"/>
            <w:hideMark/>
          </w:tcPr>
          <w:p w14:paraId="2C0E2691" w14:textId="77777777" w:rsidR="00547FB5" w:rsidRPr="008971BF" w:rsidRDefault="00547FB5" w:rsidP="00812ACB">
            <w:pPr>
              <w:spacing w:before="0" w:after="0"/>
              <w:ind w:firstLine="0"/>
              <w:rPr>
                <w:szCs w:val="26"/>
              </w:rPr>
            </w:pPr>
          </w:p>
        </w:tc>
      </w:tr>
      <w:tr w:rsidR="00547FB5" w:rsidRPr="008971BF" w14:paraId="6AD7ED85" w14:textId="77777777" w:rsidTr="009E1F89">
        <w:tc>
          <w:tcPr>
            <w:tcW w:w="844" w:type="dxa"/>
            <w:hideMark/>
          </w:tcPr>
          <w:p w14:paraId="7C4DCE10"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4FE723D0" w14:textId="77777777" w:rsidR="00547FB5" w:rsidRPr="008971BF" w:rsidRDefault="00547FB5" w:rsidP="00812ACB">
            <w:pPr>
              <w:spacing w:before="0" w:after="0"/>
              <w:ind w:firstLine="0"/>
              <w:rPr>
                <w:szCs w:val="26"/>
              </w:rPr>
            </w:pPr>
            <w:r w:rsidRPr="008971BF">
              <w:rPr>
                <w:szCs w:val="26"/>
              </w:rPr>
              <w:t>maDV</w:t>
            </w:r>
          </w:p>
        </w:tc>
        <w:tc>
          <w:tcPr>
            <w:tcW w:w="1655" w:type="dxa"/>
            <w:hideMark/>
          </w:tcPr>
          <w:p w14:paraId="7155C0E5"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01D60556"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0A975657"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45192D31" w14:textId="77777777" w:rsidTr="009E1F89">
        <w:tc>
          <w:tcPr>
            <w:tcW w:w="844" w:type="dxa"/>
            <w:hideMark/>
          </w:tcPr>
          <w:p w14:paraId="78BFF4B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71B6F95" w14:textId="77777777" w:rsidR="00547FB5" w:rsidRPr="008971BF" w:rsidRDefault="00547FB5" w:rsidP="00812ACB">
            <w:pPr>
              <w:spacing w:before="0" w:after="0"/>
              <w:ind w:firstLine="0"/>
              <w:rPr>
                <w:szCs w:val="26"/>
              </w:rPr>
            </w:pPr>
            <w:r w:rsidRPr="008971BF">
              <w:rPr>
                <w:szCs w:val="26"/>
              </w:rPr>
              <w:t>tenDV</w:t>
            </w:r>
          </w:p>
        </w:tc>
        <w:tc>
          <w:tcPr>
            <w:tcW w:w="1655" w:type="dxa"/>
            <w:hideMark/>
          </w:tcPr>
          <w:p w14:paraId="7294B15E"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4D65684C" w14:textId="77777777" w:rsidR="00547FB5" w:rsidRPr="008971BF" w:rsidRDefault="00547FB5" w:rsidP="00812ACB">
            <w:pPr>
              <w:spacing w:before="0" w:after="0"/>
              <w:ind w:firstLine="0"/>
              <w:rPr>
                <w:szCs w:val="26"/>
              </w:rPr>
            </w:pPr>
            <w:r w:rsidRPr="008971BF">
              <w:rPr>
                <w:szCs w:val="26"/>
              </w:rPr>
              <w:t>Không được rỗng</w:t>
            </w:r>
          </w:p>
        </w:tc>
        <w:tc>
          <w:tcPr>
            <w:tcW w:w="1211" w:type="dxa"/>
            <w:hideMark/>
          </w:tcPr>
          <w:p w14:paraId="465EFCE8" w14:textId="77777777" w:rsidR="00547FB5" w:rsidRPr="008971BF" w:rsidRDefault="00547FB5" w:rsidP="00812ACB">
            <w:pPr>
              <w:spacing w:before="0" w:after="0"/>
              <w:ind w:firstLine="0"/>
              <w:rPr>
                <w:szCs w:val="26"/>
              </w:rPr>
            </w:pPr>
          </w:p>
        </w:tc>
      </w:tr>
      <w:tr w:rsidR="00547FB5" w:rsidRPr="008971BF" w14:paraId="3087BC16" w14:textId="77777777" w:rsidTr="009E1F89">
        <w:tc>
          <w:tcPr>
            <w:tcW w:w="844" w:type="dxa"/>
            <w:hideMark/>
          </w:tcPr>
          <w:p w14:paraId="71E793A1"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C1777BB" w14:textId="77777777" w:rsidR="00547FB5" w:rsidRPr="008971BF" w:rsidRDefault="00547FB5" w:rsidP="00812ACB">
            <w:pPr>
              <w:spacing w:before="0" w:after="0"/>
              <w:ind w:firstLine="0"/>
              <w:rPr>
                <w:szCs w:val="26"/>
              </w:rPr>
            </w:pPr>
            <w:r w:rsidRPr="008971BF">
              <w:rPr>
                <w:szCs w:val="26"/>
              </w:rPr>
              <w:t>moTa</w:t>
            </w:r>
          </w:p>
        </w:tc>
        <w:tc>
          <w:tcPr>
            <w:tcW w:w="1655" w:type="dxa"/>
            <w:hideMark/>
          </w:tcPr>
          <w:p w14:paraId="0B591EAC"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74FA68E0" w14:textId="77777777" w:rsidR="00547FB5" w:rsidRPr="008971BF" w:rsidRDefault="00547FB5" w:rsidP="00812ACB">
            <w:pPr>
              <w:spacing w:before="0" w:after="0"/>
              <w:ind w:firstLine="0"/>
              <w:rPr>
                <w:szCs w:val="26"/>
              </w:rPr>
            </w:pPr>
          </w:p>
        </w:tc>
        <w:tc>
          <w:tcPr>
            <w:tcW w:w="1211" w:type="dxa"/>
            <w:hideMark/>
          </w:tcPr>
          <w:p w14:paraId="459642A6" w14:textId="77777777" w:rsidR="00547FB5" w:rsidRPr="008971BF" w:rsidRDefault="00547FB5" w:rsidP="00812ACB">
            <w:pPr>
              <w:spacing w:before="0" w:after="0"/>
              <w:ind w:firstLine="0"/>
              <w:rPr>
                <w:szCs w:val="26"/>
              </w:rPr>
            </w:pPr>
          </w:p>
        </w:tc>
      </w:tr>
      <w:tr w:rsidR="00547FB5" w:rsidRPr="008971BF" w14:paraId="3542403B" w14:textId="77777777" w:rsidTr="009E1F89">
        <w:tc>
          <w:tcPr>
            <w:tcW w:w="844" w:type="dxa"/>
            <w:hideMark/>
          </w:tcPr>
          <w:p w14:paraId="62477367"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6A232755"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61A8DDD0" w14:textId="77777777" w:rsidR="00547FB5" w:rsidRPr="008971BF" w:rsidRDefault="00547FB5" w:rsidP="00812ACB">
            <w:pPr>
              <w:spacing w:before="0" w:after="0"/>
              <w:ind w:firstLine="0"/>
              <w:rPr>
                <w:szCs w:val="26"/>
              </w:rPr>
            </w:pPr>
            <w:r w:rsidRPr="008971BF">
              <w:rPr>
                <w:szCs w:val="26"/>
              </w:rPr>
              <w:t>Decimal</w:t>
            </w:r>
          </w:p>
        </w:tc>
        <w:tc>
          <w:tcPr>
            <w:tcW w:w="2087" w:type="dxa"/>
            <w:hideMark/>
          </w:tcPr>
          <w:p w14:paraId="26527105"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43C69B57" w14:textId="77777777" w:rsidR="00547FB5" w:rsidRPr="008971BF" w:rsidRDefault="00547FB5" w:rsidP="00812ACB">
            <w:pPr>
              <w:spacing w:before="0" w:after="0"/>
              <w:ind w:firstLine="0"/>
              <w:rPr>
                <w:szCs w:val="26"/>
              </w:rPr>
            </w:pPr>
          </w:p>
        </w:tc>
      </w:tr>
      <w:tr w:rsidR="00547FB5" w:rsidRPr="008971BF" w14:paraId="2C6AB1CD" w14:textId="77777777" w:rsidTr="009E1F89">
        <w:tc>
          <w:tcPr>
            <w:tcW w:w="844" w:type="dxa"/>
            <w:hideMark/>
          </w:tcPr>
          <w:p w14:paraId="49A6F94A"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5B66E44"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62B0ED22"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388627AA" w14:textId="77777777" w:rsidR="00547FB5" w:rsidRPr="008971BF" w:rsidRDefault="00547FB5" w:rsidP="00812ACB">
            <w:pPr>
              <w:spacing w:before="0" w:after="0"/>
              <w:ind w:firstLine="0"/>
              <w:rPr>
                <w:szCs w:val="26"/>
              </w:rPr>
            </w:pPr>
          </w:p>
        </w:tc>
        <w:tc>
          <w:tcPr>
            <w:tcW w:w="1211" w:type="dxa"/>
            <w:hideMark/>
          </w:tcPr>
          <w:p w14:paraId="0DAC7755" w14:textId="77777777" w:rsidR="00547FB5" w:rsidRPr="008971BF" w:rsidRDefault="00547FB5" w:rsidP="00812ACB">
            <w:pPr>
              <w:spacing w:before="0" w:after="0"/>
              <w:ind w:firstLine="0"/>
              <w:rPr>
                <w:szCs w:val="26"/>
              </w:rPr>
            </w:pPr>
          </w:p>
        </w:tc>
      </w:tr>
      <w:tr w:rsidR="00547FB5" w:rsidRPr="008971BF" w14:paraId="10B7416B" w14:textId="77777777" w:rsidTr="009E1F89">
        <w:tc>
          <w:tcPr>
            <w:tcW w:w="844" w:type="dxa"/>
            <w:hideMark/>
          </w:tcPr>
          <w:p w14:paraId="1433C89D"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1A3D8EC"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C59DD1" w14:textId="77777777" w:rsidR="00547FB5" w:rsidRPr="008971BF" w:rsidRDefault="00547FB5" w:rsidP="00812ACB">
            <w:pPr>
              <w:spacing w:before="0" w:after="0"/>
              <w:ind w:firstLine="0"/>
              <w:rPr>
                <w:szCs w:val="26"/>
              </w:rPr>
            </w:pPr>
          </w:p>
        </w:tc>
        <w:tc>
          <w:tcPr>
            <w:tcW w:w="2087" w:type="dxa"/>
            <w:hideMark/>
          </w:tcPr>
          <w:p w14:paraId="29442ABA" w14:textId="77777777" w:rsidR="00547FB5" w:rsidRPr="008971BF" w:rsidRDefault="00547FB5" w:rsidP="00812ACB">
            <w:pPr>
              <w:spacing w:before="0" w:after="0"/>
              <w:ind w:firstLine="0"/>
              <w:rPr>
                <w:szCs w:val="26"/>
              </w:rPr>
            </w:pPr>
          </w:p>
        </w:tc>
        <w:tc>
          <w:tcPr>
            <w:tcW w:w="1211" w:type="dxa"/>
            <w:hideMark/>
          </w:tcPr>
          <w:p w14:paraId="3727E635" w14:textId="77777777" w:rsidR="00547FB5" w:rsidRPr="008971BF" w:rsidRDefault="00547FB5" w:rsidP="00812ACB">
            <w:pPr>
              <w:spacing w:before="0" w:after="0"/>
              <w:ind w:firstLine="0"/>
              <w:rPr>
                <w:szCs w:val="26"/>
              </w:rPr>
            </w:pPr>
          </w:p>
        </w:tc>
      </w:tr>
      <w:tr w:rsidR="00547FB5" w:rsidRPr="008971BF" w14:paraId="41F90AC8" w14:textId="77777777" w:rsidTr="009E1F89">
        <w:tc>
          <w:tcPr>
            <w:tcW w:w="844" w:type="dxa"/>
            <w:hideMark/>
          </w:tcPr>
          <w:p w14:paraId="61556841"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248D8345" w14:textId="77777777" w:rsidR="00547FB5" w:rsidRPr="008971BF" w:rsidRDefault="00547FB5" w:rsidP="00812ACB">
            <w:pPr>
              <w:spacing w:before="0" w:after="0"/>
              <w:ind w:firstLine="0"/>
              <w:rPr>
                <w:szCs w:val="26"/>
              </w:rPr>
            </w:pPr>
            <w:r w:rsidRPr="008971BF">
              <w:rPr>
                <w:szCs w:val="26"/>
              </w:rPr>
              <w:t>themDichVu()</w:t>
            </w:r>
          </w:p>
        </w:tc>
        <w:tc>
          <w:tcPr>
            <w:tcW w:w="1655" w:type="dxa"/>
            <w:hideMark/>
          </w:tcPr>
          <w:p w14:paraId="63F1B8FE"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4B52DAB0" w14:textId="77777777" w:rsidR="00547FB5" w:rsidRPr="008971BF" w:rsidRDefault="00547FB5" w:rsidP="00812ACB">
            <w:pPr>
              <w:spacing w:before="0" w:after="0"/>
              <w:ind w:firstLine="0"/>
              <w:rPr>
                <w:szCs w:val="26"/>
              </w:rPr>
            </w:pPr>
          </w:p>
        </w:tc>
        <w:tc>
          <w:tcPr>
            <w:tcW w:w="1211" w:type="dxa"/>
            <w:hideMark/>
          </w:tcPr>
          <w:p w14:paraId="449C79CA" w14:textId="77777777" w:rsidR="00547FB5" w:rsidRPr="008971BF" w:rsidRDefault="00547FB5" w:rsidP="00812ACB">
            <w:pPr>
              <w:spacing w:before="0" w:after="0"/>
              <w:ind w:firstLine="0"/>
              <w:rPr>
                <w:szCs w:val="26"/>
              </w:rPr>
            </w:pPr>
          </w:p>
        </w:tc>
      </w:tr>
      <w:tr w:rsidR="00547FB5" w:rsidRPr="008971BF" w14:paraId="338A7214" w14:textId="77777777" w:rsidTr="009E1F89">
        <w:tc>
          <w:tcPr>
            <w:tcW w:w="844" w:type="dxa"/>
            <w:hideMark/>
          </w:tcPr>
          <w:p w14:paraId="0A1F70AD"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3326467" w14:textId="77777777" w:rsidR="00547FB5" w:rsidRPr="008971BF" w:rsidRDefault="00547FB5" w:rsidP="00812ACB">
            <w:pPr>
              <w:spacing w:before="0" w:after="0"/>
              <w:ind w:firstLine="0"/>
              <w:rPr>
                <w:szCs w:val="26"/>
              </w:rPr>
            </w:pPr>
            <w:r w:rsidRPr="008971BF">
              <w:rPr>
                <w:szCs w:val="26"/>
              </w:rPr>
              <w:t>capNhatDichVu()</w:t>
            </w:r>
          </w:p>
        </w:tc>
        <w:tc>
          <w:tcPr>
            <w:tcW w:w="1655" w:type="dxa"/>
            <w:hideMark/>
          </w:tcPr>
          <w:p w14:paraId="6F42AF2A"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6C46BFE3" w14:textId="77777777" w:rsidR="00547FB5" w:rsidRPr="008971BF" w:rsidRDefault="00547FB5" w:rsidP="00812ACB">
            <w:pPr>
              <w:spacing w:before="0" w:after="0"/>
              <w:ind w:firstLine="0"/>
              <w:rPr>
                <w:szCs w:val="26"/>
              </w:rPr>
            </w:pPr>
          </w:p>
        </w:tc>
        <w:tc>
          <w:tcPr>
            <w:tcW w:w="1211" w:type="dxa"/>
            <w:hideMark/>
          </w:tcPr>
          <w:p w14:paraId="713C5B60" w14:textId="77777777" w:rsidR="00547FB5" w:rsidRPr="008971BF" w:rsidRDefault="00547FB5" w:rsidP="00812ACB">
            <w:pPr>
              <w:spacing w:before="0" w:after="0"/>
              <w:ind w:firstLine="0"/>
              <w:rPr>
                <w:szCs w:val="26"/>
              </w:rPr>
            </w:pPr>
          </w:p>
        </w:tc>
      </w:tr>
      <w:tr w:rsidR="00547FB5" w:rsidRPr="008971BF" w14:paraId="2DD2AF1B" w14:textId="77777777" w:rsidTr="009E1F89">
        <w:tc>
          <w:tcPr>
            <w:tcW w:w="844" w:type="dxa"/>
            <w:hideMark/>
          </w:tcPr>
          <w:p w14:paraId="61473B03"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04AFC274" w14:textId="77777777" w:rsidR="00547FB5" w:rsidRPr="008971BF" w:rsidRDefault="00547FB5" w:rsidP="00812ACB">
            <w:pPr>
              <w:spacing w:before="0" w:after="0"/>
              <w:ind w:firstLine="0"/>
              <w:rPr>
                <w:szCs w:val="26"/>
              </w:rPr>
            </w:pPr>
            <w:r w:rsidRPr="008971BF">
              <w:rPr>
                <w:szCs w:val="26"/>
              </w:rPr>
              <w:t>xoaDichVu()</w:t>
            </w:r>
          </w:p>
        </w:tc>
        <w:tc>
          <w:tcPr>
            <w:tcW w:w="1655" w:type="dxa"/>
            <w:hideMark/>
          </w:tcPr>
          <w:p w14:paraId="65C37FE1"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180DCD3B" w14:textId="77777777" w:rsidR="00547FB5" w:rsidRPr="008971BF" w:rsidRDefault="00547FB5" w:rsidP="00812ACB">
            <w:pPr>
              <w:spacing w:before="0" w:after="0"/>
              <w:ind w:firstLine="0"/>
              <w:rPr>
                <w:szCs w:val="26"/>
              </w:rPr>
            </w:pPr>
          </w:p>
        </w:tc>
        <w:tc>
          <w:tcPr>
            <w:tcW w:w="1211" w:type="dxa"/>
            <w:hideMark/>
          </w:tcPr>
          <w:p w14:paraId="648718E3" w14:textId="77777777" w:rsidR="00547FB5" w:rsidRPr="008971BF" w:rsidRDefault="00547FB5" w:rsidP="00812ACB">
            <w:pPr>
              <w:spacing w:before="0" w:after="0"/>
              <w:ind w:firstLine="0"/>
              <w:rPr>
                <w:szCs w:val="26"/>
              </w:rPr>
            </w:pPr>
          </w:p>
        </w:tc>
      </w:tr>
      <w:tr w:rsidR="00547FB5" w:rsidRPr="008971BF" w14:paraId="21DD88FD" w14:textId="77777777" w:rsidTr="009E1F89">
        <w:tc>
          <w:tcPr>
            <w:tcW w:w="844" w:type="dxa"/>
            <w:hideMark/>
          </w:tcPr>
          <w:p w14:paraId="06947534"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08610FEE" w14:textId="77777777" w:rsidR="00547FB5" w:rsidRPr="008971BF" w:rsidRDefault="00547FB5" w:rsidP="00812ACB">
            <w:pPr>
              <w:spacing w:before="0" w:after="0"/>
              <w:ind w:firstLine="0"/>
              <w:rPr>
                <w:szCs w:val="26"/>
              </w:rPr>
            </w:pPr>
            <w:r w:rsidRPr="008971BF">
              <w:rPr>
                <w:szCs w:val="26"/>
              </w:rPr>
              <w:t>timKiemDichVu()</w:t>
            </w:r>
          </w:p>
        </w:tc>
        <w:tc>
          <w:tcPr>
            <w:tcW w:w="1655" w:type="dxa"/>
            <w:hideMark/>
          </w:tcPr>
          <w:p w14:paraId="0EACCE3E"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1670DD85" w14:textId="77777777" w:rsidR="00547FB5" w:rsidRPr="008971BF" w:rsidRDefault="00547FB5" w:rsidP="00812ACB">
            <w:pPr>
              <w:spacing w:before="0" w:after="0"/>
              <w:ind w:firstLine="0"/>
              <w:rPr>
                <w:szCs w:val="26"/>
              </w:rPr>
            </w:pPr>
          </w:p>
        </w:tc>
        <w:tc>
          <w:tcPr>
            <w:tcW w:w="1211" w:type="dxa"/>
            <w:hideMark/>
          </w:tcPr>
          <w:p w14:paraId="02EEE540" w14:textId="77777777" w:rsidR="00547FB5" w:rsidRPr="008971BF" w:rsidRDefault="00547FB5" w:rsidP="00812ACB">
            <w:pPr>
              <w:spacing w:before="0" w:after="0"/>
              <w:ind w:firstLine="0"/>
              <w:rPr>
                <w:szCs w:val="26"/>
              </w:rPr>
            </w:pPr>
          </w:p>
        </w:tc>
      </w:tr>
      <w:tr w:rsidR="00547FB5" w:rsidRPr="008971BF" w14:paraId="59C84512" w14:textId="77777777" w:rsidTr="009E1F89">
        <w:tc>
          <w:tcPr>
            <w:tcW w:w="844" w:type="dxa"/>
            <w:hideMark/>
          </w:tcPr>
          <w:p w14:paraId="4ADD295A"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1885191"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5ADE26C" w14:textId="77777777" w:rsidR="00547FB5" w:rsidRPr="008971BF" w:rsidRDefault="00547FB5" w:rsidP="00812ACB">
            <w:pPr>
              <w:spacing w:before="0" w:after="0"/>
              <w:ind w:firstLine="0"/>
              <w:rPr>
                <w:szCs w:val="26"/>
              </w:rPr>
            </w:pPr>
          </w:p>
        </w:tc>
        <w:tc>
          <w:tcPr>
            <w:tcW w:w="2087" w:type="dxa"/>
            <w:hideMark/>
          </w:tcPr>
          <w:p w14:paraId="7AD40C4B" w14:textId="77777777" w:rsidR="00547FB5" w:rsidRPr="005F7544" w:rsidRDefault="00547FB5" w:rsidP="00812ACB">
            <w:pPr>
              <w:spacing w:before="0" w:after="0"/>
              <w:ind w:firstLine="0"/>
              <w:rPr>
                <w:szCs w:val="26"/>
                <w:lang w:val="vi-VN"/>
              </w:rPr>
            </w:pPr>
            <w:r w:rsidRPr="008971BF">
              <w:rPr>
                <w:szCs w:val="26"/>
              </w:rPr>
              <w:t>- Mặc nhiên</w:t>
            </w:r>
          </w:p>
          <w:p w14:paraId="33E888E4"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7AD85F2D" w14:textId="77777777" w:rsidR="00547FB5" w:rsidRPr="008971BF" w:rsidRDefault="00547FB5" w:rsidP="00812ACB">
            <w:pPr>
              <w:spacing w:before="0" w:after="0"/>
              <w:ind w:firstLine="0"/>
              <w:rPr>
                <w:szCs w:val="26"/>
              </w:rPr>
            </w:pPr>
          </w:p>
        </w:tc>
      </w:tr>
      <w:tr w:rsidR="00547FB5" w:rsidRPr="008971BF" w14:paraId="40196C91" w14:textId="77777777" w:rsidTr="009E1F89">
        <w:tc>
          <w:tcPr>
            <w:tcW w:w="844" w:type="dxa"/>
            <w:hideMark/>
          </w:tcPr>
          <w:p w14:paraId="730EA9F7"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49B4E30"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51338D1"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6D77784C" w14:textId="77777777" w:rsidR="00547FB5" w:rsidRPr="008971BF" w:rsidRDefault="00547FB5" w:rsidP="00812ACB">
            <w:pPr>
              <w:spacing w:before="0" w:after="0"/>
              <w:ind w:firstLine="0"/>
              <w:rPr>
                <w:szCs w:val="26"/>
              </w:rPr>
            </w:pPr>
          </w:p>
        </w:tc>
        <w:tc>
          <w:tcPr>
            <w:tcW w:w="1211" w:type="dxa"/>
            <w:hideMark/>
          </w:tcPr>
          <w:p w14:paraId="1B4EFBAA" w14:textId="77777777" w:rsidR="00547FB5" w:rsidRPr="008971BF" w:rsidRDefault="00547FB5" w:rsidP="00812ACB">
            <w:pPr>
              <w:spacing w:before="0" w:after="0"/>
              <w:ind w:firstLine="0"/>
              <w:rPr>
                <w:szCs w:val="26"/>
              </w:rPr>
            </w:pPr>
          </w:p>
        </w:tc>
      </w:tr>
    </w:tbl>
    <w:p w14:paraId="2A66DF47" w14:textId="77777777" w:rsidR="00547FB5" w:rsidRPr="008971BF" w:rsidRDefault="00547FB5" w:rsidP="00812ACB">
      <w:pPr>
        <w:spacing w:after="100" w:afterAutospacing="1"/>
        <w:ind w:firstLine="0"/>
        <w:rPr>
          <w:szCs w:val="26"/>
        </w:rPr>
      </w:pPr>
      <w:r w:rsidRPr="008971BF">
        <w:rPr>
          <w:b/>
          <w:bCs/>
          <w:szCs w:val="26"/>
        </w:rPr>
        <w:t>8. Đặc tả Class BangGiaDichVu (Bảng Giá Dịch Vụ)</w:t>
      </w:r>
    </w:p>
    <w:tbl>
      <w:tblPr>
        <w:tblStyle w:val="TableGrid"/>
        <w:tblW w:w="0" w:type="auto"/>
        <w:tblLayout w:type="fixed"/>
        <w:tblLook w:val="04A0" w:firstRow="1" w:lastRow="0" w:firstColumn="1" w:lastColumn="0" w:noHBand="0" w:noVBand="1"/>
      </w:tblPr>
      <w:tblGrid>
        <w:gridCol w:w="844"/>
        <w:gridCol w:w="3258"/>
        <w:gridCol w:w="1655"/>
        <w:gridCol w:w="1667"/>
        <w:gridCol w:w="1211"/>
      </w:tblGrid>
      <w:tr w:rsidR="00547FB5" w:rsidRPr="008971BF" w14:paraId="14D48391" w14:textId="77777777" w:rsidTr="009E1F89">
        <w:tc>
          <w:tcPr>
            <w:tcW w:w="844" w:type="dxa"/>
            <w:hideMark/>
          </w:tcPr>
          <w:p w14:paraId="47907026"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B2B34FB"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139C2620" w14:textId="77777777" w:rsidR="00547FB5" w:rsidRPr="008971BF" w:rsidRDefault="00547FB5" w:rsidP="00812ACB">
            <w:pPr>
              <w:spacing w:before="0" w:after="0"/>
              <w:ind w:firstLine="0"/>
              <w:rPr>
                <w:szCs w:val="26"/>
              </w:rPr>
            </w:pPr>
            <w:r w:rsidRPr="008971BF">
              <w:rPr>
                <w:b/>
                <w:bCs/>
                <w:szCs w:val="26"/>
              </w:rPr>
              <w:t>Kiểu dữ liệu</w:t>
            </w:r>
          </w:p>
        </w:tc>
        <w:tc>
          <w:tcPr>
            <w:tcW w:w="1667" w:type="dxa"/>
            <w:hideMark/>
          </w:tcPr>
          <w:p w14:paraId="686F6227"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14156BC8"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71A6EF7" w14:textId="77777777" w:rsidTr="009E1F89">
        <w:tc>
          <w:tcPr>
            <w:tcW w:w="844" w:type="dxa"/>
            <w:hideMark/>
          </w:tcPr>
          <w:p w14:paraId="37C81616"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12041D9E"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42F0DEC9" w14:textId="77777777" w:rsidR="00547FB5" w:rsidRPr="008971BF" w:rsidRDefault="00547FB5" w:rsidP="00812ACB">
            <w:pPr>
              <w:spacing w:before="0" w:after="0"/>
              <w:ind w:firstLine="0"/>
              <w:rPr>
                <w:szCs w:val="26"/>
              </w:rPr>
            </w:pPr>
          </w:p>
        </w:tc>
        <w:tc>
          <w:tcPr>
            <w:tcW w:w="1667" w:type="dxa"/>
            <w:hideMark/>
          </w:tcPr>
          <w:p w14:paraId="2D9F9B30" w14:textId="77777777" w:rsidR="00547FB5" w:rsidRPr="008971BF" w:rsidRDefault="00547FB5" w:rsidP="00812ACB">
            <w:pPr>
              <w:spacing w:before="0" w:after="0"/>
              <w:ind w:firstLine="0"/>
              <w:rPr>
                <w:szCs w:val="26"/>
              </w:rPr>
            </w:pPr>
          </w:p>
        </w:tc>
        <w:tc>
          <w:tcPr>
            <w:tcW w:w="1211" w:type="dxa"/>
            <w:hideMark/>
          </w:tcPr>
          <w:p w14:paraId="5F1155EE" w14:textId="77777777" w:rsidR="00547FB5" w:rsidRPr="008971BF" w:rsidRDefault="00547FB5" w:rsidP="00812ACB">
            <w:pPr>
              <w:spacing w:before="0" w:after="0"/>
              <w:ind w:firstLine="0"/>
              <w:rPr>
                <w:szCs w:val="26"/>
              </w:rPr>
            </w:pPr>
          </w:p>
        </w:tc>
      </w:tr>
      <w:tr w:rsidR="00547FB5" w:rsidRPr="008971BF" w14:paraId="022B50B2" w14:textId="77777777" w:rsidTr="009E1F89">
        <w:tc>
          <w:tcPr>
            <w:tcW w:w="844" w:type="dxa"/>
            <w:hideMark/>
          </w:tcPr>
          <w:p w14:paraId="0C1FDBF7"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D464B3A" w14:textId="77777777" w:rsidR="00547FB5" w:rsidRPr="008971BF" w:rsidRDefault="00547FB5" w:rsidP="00812ACB">
            <w:pPr>
              <w:spacing w:before="0" w:after="0"/>
              <w:ind w:firstLine="0"/>
              <w:rPr>
                <w:szCs w:val="26"/>
              </w:rPr>
            </w:pPr>
            <w:r w:rsidRPr="008971BF">
              <w:rPr>
                <w:szCs w:val="26"/>
              </w:rPr>
              <w:t>maBG</w:t>
            </w:r>
          </w:p>
        </w:tc>
        <w:tc>
          <w:tcPr>
            <w:tcW w:w="1655" w:type="dxa"/>
            <w:hideMark/>
          </w:tcPr>
          <w:p w14:paraId="4CC0C843"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1ACF842A"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260E0039"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C86DF3B" w14:textId="77777777" w:rsidTr="009E1F89">
        <w:tc>
          <w:tcPr>
            <w:tcW w:w="844" w:type="dxa"/>
            <w:hideMark/>
          </w:tcPr>
          <w:p w14:paraId="52C362C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CB23DC6" w14:textId="77777777" w:rsidR="00547FB5" w:rsidRPr="008971BF" w:rsidRDefault="00547FB5" w:rsidP="00812ACB">
            <w:pPr>
              <w:spacing w:before="0" w:after="0"/>
              <w:ind w:firstLine="0"/>
              <w:rPr>
                <w:szCs w:val="26"/>
              </w:rPr>
            </w:pPr>
            <w:r w:rsidRPr="008971BF">
              <w:rPr>
                <w:szCs w:val="26"/>
              </w:rPr>
              <w:t>ngayApDung</w:t>
            </w:r>
          </w:p>
        </w:tc>
        <w:tc>
          <w:tcPr>
            <w:tcW w:w="1655" w:type="dxa"/>
            <w:hideMark/>
          </w:tcPr>
          <w:p w14:paraId="4CF8A39B" w14:textId="77777777" w:rsidR="00547FB5" w:rsidRPr="008971BF" w:rsidRDefault="00547FB5" w:rsidP="00812ACB">
            <w:pPr>
              <w:spacing w:before="0" w:after="0"/>
              <w:ind w:firstLine="0"/>
              <w:rPr>
                <w:szCs w:val="26"/>
              </w:rPr>
            </w:pPr>
            <w:r w:rsidRPr="008971BF">
              <w:rPr>
                <w:szCs w:val="26"/>
              </w:rPr>
              <w:t>Date</w:t>
            </w:r>
          </w:p>
        </w:tc>
        <w:tc>
          <w:tcPr>
            <w:tcW w:w="1667" w:type="dxa"/>
            <w:hideMark/>
          </w:tcPr>
          <w:p w14:paraId="79A94081" w14:textId="77777777" w:rsidR="00547FB5" w:rsidRPr="008971BF" w:rsidRDefault="00547FB5" w:rsidP="00812ACB">
            <w:pPr>
              <w:spacing w:before="0" w:after="0"/>
              <w:ind w:firstLine="0"/>
              <w:rPr>
                <w:szCs w:val="26"/>
              </w:rPr>
            </w:pPr>
            <w:r w:rsidRPr="008971BF">
              <w:rPr>
                <w:szCs w:val="26"/>
              </w:rPr>
              <w:t>&gt;= Hiện tại</w:t>
            </w:r>
          </w:p>
        </w:tc>
        <w:tc>
          <w:tcPr>
            <w:tcW w:w="1211" w:type="dxa"/>
            <w:hideMark/>
          </w:tcPr>
          <w:p w14:paraId="6D1C94D7" w14:textId="77777777" w:rsidR="00547FB5" w:rsidRPr="008971BF" w:rsidRDefault="00547FB5" w:rsidP="00812ACB">
            <w:pPr>
              <w:spacing w:before="0" w:after="0"/>
              <w:ind w:firstLine="0"/>
              <w:rPr>
                <w:szCs w:val="26"/>
              </w:rPr>
            </w:pPr>
          </w:p>
        </w:tc>
      </w:tr>
      <w:tr w:rsidR="00547FB5" w:rsidRPr="008971BF" w14:paraId="2B2D8E17" w14:textId="77777777" w:rsidTr="009E1F89">
        <w:tc>
          <w:tcPr>
            <w:tcW w:w="844" w:type="dxa"/>
            <w:hideMark/>
          </w:tcPr>
          <w:p w14:paraId="5D2EE69F"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6B525C44"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51AA9C3B" w14:textId="77777777" w:rsidR="00547FB5" w:rsidRPr="008971BF" w:rsidRDefault="00547FB5" w:rsidP="00812ACB">
            <w:pPr>
              <w:spacing w:before="0" w:after="0"/>
              <w:ind w:firstLine="0"/>
              <w:rPr>
                <w:szCs w:val="26"/>
              </w:rPr>
            </w:pPr>
            <w:r w:rsidRPr="008971BF">
              <w:rPr>
                <w:szCs w:val="26"/>
              </w:rPr>
              <w:t>Decimal</w:t>
            </w:r>
          </w:p>
        </w:tc>
        <w:tc>
          <w:tcPr>
            <w:tcW w:w="1667" w:type="dxa"/>
            <w:hideMark/>
          </w:tcPr>
          <w:p w14:paraId="19386345"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23450DC2" w14:textId="77777777" w:rsidR="00547FB5" w:rsidRPr="008971BF" w:rsidRDefault="00547FB5" w:rsidP="00812ACB">
            <w:pPr>
              <w:spacing w:before="0" w:after="0"/>
              <w:ind w:firstLine="0"/>
              <w:rPr>
                <w:szCs w:val="26"/>
              </w:rPr>
            </w:pPr>
          </w:p>
        </w:tc>
      </w:tr>
      <w:tr w:rsidR="00547FB5" w:rsidRPr="008971BF" w14:paraId="5D8E4D46" w14:textId="77777777" w:rsidTr="009E1F89">
        <w:tc>
          <w:tcPr>
            <w:tcW w:w="844" w:type="dxa"/>
            <w:hideMark/>
          </w:tcPr>
          <w:p w14:paraId="0DB0CE31"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2E2EC5D"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66929F53"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21F71071" w14:textId="77777777" w:rsidR="00547FB5" w:rsidRPr="008971BF" w:rsidRDefault="00547FB5" w:rsidP="00812ACB">
            <w:pPr>
              <w:spacing w:before="0" w:after="0"/>
              <w:ind w:firstLine="0"/>
              <w:rPr>
                <w:szCs w:val="26"/>
              </w:rPr>
            </w:pPr>
          </w:p>
        </w:tc>
        <w:tc>
          <w:tcPr>
            <w:tcW w:w="1211" w:type="dxa"/>
            <w:hideMark/>
          </w:tcPr>
          <w:p w14:paraId="1E3E7800" w14:textId="77777777" w:rsidR="00547FB5" w:rsidRPr="008971BF" w:rsidRDefault="00547FB5" w:rsidP="00812ACB">
            <w:pPr>
              <w:spacing w:before="0" w:after="0"/>
              <w:ind w:firstLine="0"/>
              <w:rPr>
                <w:szCs w:val="26"/>
              </w:rPr>
            </w:pPr>
          </w:p>
        </w:tc>
      </w:tr>
      <w:tr w:rsidR="00547FB5" w:rsidRPr="008971BF" w14:paraId="645F8B04" w14:textId="77777777" w:rsidTr="009E1F89">
        <w:tc>
          <w:tcPr>
            <w:tcW w:w="844" w:type="dxa"/>
            <w:hideMark/>
          </w:tcPr>
          <w:p w14:paraId="373755E4"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0E6CF0A"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1A189DA" w14:textId="77777777" w:rsidR="00547FB5" w:rsidRPr="008971BF" w:rsidRDefault="00547FB5" w:rsidP="00812ACB">
            <w:pPr>
              <w:spacing w:before="0" w:after="0"/>
              <w:ind w:firstLine="0"/>
              <w:rPr>
                <w:szCs w:val="26"/>
              </w:rPr>
            </w:pPr>
          </w:p>
        </w:tc>
        <w:tc>
          <w:tcPr>
            <w:tcW w:w="1667" w:type="dxa"/>
            <w:hideMark/>
          </w:tcPr>
          <w:p w14:paraId="7D323427" w14:textId="77777777" w:rsidR="00547FB5" w:rsidRPr="008971BF" w:rsidRDefault="00547FB5" w:rsidP="00812ACB">
            <w:pPr>
              <w:spacing w:before="0" w:after="0"/>
              <w:ind w:firstLine="0"/>
              <w:rPr>
                <w:szCs w:val="26"/>
              </w:rPr>
            </w:pPr>
          </w:p>
        </w:tc>
        <w:tc>
          <w:tcPr>
            <w:tcW w:w="1211" w:type="dxa"/>
            <w:hideMark/>
          </w:tcPr>
          <w:p w14:paraId="0A07B2B5" w14:textId="77777777" w:rsidR="00547FB5" w:rsidRPr="008971BF" w:rsidRDefault="00547FB5" w:rsidP="00812ACB">
            <w:pPr>
              <w:spacing w:before="0" w:after="0"/>
              <w:ind w:firstLine="0"/>
              <w:rPr>
                <w:szCs w:val="26"/>
              </w:rPr>
            </w:pPr>
          </w:p>
        </w:tc>
      </w:tr>
      <w:tr w:rsidR="00547FB5" w:rsidRPr="008971BF" w14:paraId="19774F6E" w14:textId="77777777" w:rsidTr="009E1F89">
        <w:tc>
          <w:tcPr>
            <w:tcW w:w="844" w:type="dxa"/>
            <w:hideMark/>
          </w:tcPr>
          <w:p w14:paraId="4064FA4F"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7CE38B14" w14:textId="77777777" w:rsidR="00547FB5" w:rsidRPr="008971BF" w:rsidRDefault="00547FB5" w:rsidP="00812ACB">
            <w:pPr>
              <w:spacing w:before="0" w:after="0"/>
              <w:ind w:firstLine="0"/>
              <w:rPr>
                <w:szCs w:val="26"/>
              </w:rPr>
            </w:pPr>
            <w:r w:rsidRPr="008971BF">
              <w:rPr>
                <w:szCs w:val="26"/>
              </w:rPr>
              <w:t>capNhatDonGia()</w:t>
            </w:r>
          </w:p>
        </w:tc>
        <w:tc>
          <w:tcPr>
            <w:tcW w:w="1655" w:type="dxa"/>
            <w:hideMark/>
          </w:tcPr>
          <w:p w14:paraId="405B6B10" w14:textId="77777777" w:rsidR="00547FB5" w:rsidRPr="008971BF" w:rsidRDefault="00547FB5" w:rsidP="00812ACB">
            <w:pPr>
              <w:spacing w:before="0" w:after="0"/>
              <w:ind w:firstLine="0"/>
              <w:rPr>
                <w:szCs w:val="26"/>
              </w:rPr>
            </w:pPr>
            <w:r w:rsidRPr="008971BF">
              <w:rPr>
                <w:szCs w:val="26"/>
              </w:rPr>
              <w:t>void</w:t>
            </w:r>
          </w:p>
        </w:tc>
        <w:tc>
          <w:tcPr>
            <w:tcW w:w="1667" w:type="dxa"/>
            <w:hideMark/>
          </w:tcPr>
          <w:p w14:paraId="0E2714C4" w14:textId="77777777" w:rsidR="00547FB5" w:rsidRPr="008971BF" w:rsidRDefault="00547FB5" w:rsidP="00812ACB">
            <w:pPr>
              <w:spacing w:before="0" w:after="0"/>
              <w:ind w:firstLine="0"/>
              <w:rPr>
                <w:szCs w:val="26"/>
              </w:rPr>
            </w:pPr>
          </w:p>
        </w:tc>
        <w:tc>
          <w:tcPr>
            <w:tcW w:w="1211" w:type="dxa"/>
            <w:hideMark/>
          </w:tcPr>
          <w:p w14:paraId="0C544F6A" w14:textId="77777777" w:rsidR="00547FB5" w:rsidRPr="008971BF" w:rsidRDefault="00547FB5" w:rsidP="00812ACB">
            <w:pPr>
              <w:spacing w:before="0" w:after="0"/>
              <w:ind w:firstLine="0"/>
              <w:rPr>
                <w:szCs w:val="26"/>
              </w:rPr>
            </w:pPr>
          </w:p>
        </w:tc>
      </w:tr>
      <w:tr w:rsidR="00547FB5" w:rsidRPr="008971BF" w14:paraId="27AA7624" w14:textId="77777777" w:rsidTr="009E1F89">
        <w:tc>
          <w:tcPr>
            <w:tcW w:w="844" w:type="dxa"/>
            <w:hideMark/>
          </w:tcPr>
          <w:p w14:paraId="112EF21A"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510A7954" w14:textId="77777777" w:rsidR="00547FB5" w:rsidRPr="008971BF" w:rsidRDefault="00547FB5" w:rsidP="00812ACB">
            <w:pPr>
              <w:spacing w:before="0" w:after="0"/>
              <w:ind w:firstLine="0"/>
              <w:rPr>
                <w:szCs w:val="26"/>
              </w:rPr>
            </w:pPr>
            <w:r w:rsidRPr="008971BF">
              <w:rPr>
                <w:szCs w:val="26"/>
              </w:rPr>
              <w:t>xemLichSuGia()</w:t>
            </w:r>
          </w:p>
        </w:tc>
        <w:tc>
          <w:tcPr>
            <w:tcW w:w="1655" w:type="dxa"/>
            <w:hideMark/>
          </w:tcPr>
          <w:p w14:paraId="19DD79F6" w14:textId="77777777" w:rsidR="00547FB5" w:rsidRPr="008971BF" w:rsidRDefault="00547FB5" w:rsidP="00812ACB">
            <w:pPr>
              <w:spacing w:before="0" w:after="0"/>
              <w:ind w:firstLine="0"/>
              <w:rPr>
                <w:szCs w:val="26"/>
              </w:rPr>
            </w:pPr>
            <w:r w:rsidRPr="008971BF">
              <w:rPr>
                <w:szCs w:val="26"/>
              </w:rPr>
              <w:t>void</w:t>
            </w:r>
          </w:p>
        </w:tc>
        <w:tc>
          <w:tcPr>
            <w:tcW w:w="1667" w:type="dxa"/>
            <w:hideMark/>
          </w:tcPr>
          <w:p w14:paraId="609CA22A" w14:textId="77777777" w:rsidR="00547FB5" w:rsidRPr="008971BF" w:rsidRDefault="00547FB5" w:rsidP="00812ACB">
            <w:pPr>
              <w:spacing w:before="0" w:after="0"/>
              <w:ind w:firstLine="0"/>
              <w:rPr>
                <w:szCs w:val="26"/>
              </w:rPr>
            </w:pPr>
          </w:p>
        </w:tc>
        <w:tc>
          <w:tcPr>
            <w:tcW w:w="1211" w:type="dxa"/>
            <w:hideMark/>
          </w:tcPr>
          <w:p w14:paraId="74061041" w14:textId="77777777" w:rsidR="00547FB5" w:rsidRPr="008971BF" w:rsidRDefault="00547FB5" w:rsidP="00812ACB">
            <w:pPr>
              <w:spacing w:before="0" w:after="0"/>
              <w:ind w:firstLine="0"/>
              <w:rPr>
                <w:szCs w:val="26"/>
              </w:rPr>
            </w:pPr>
          </w:p>
        </w:tc>
      </w:tr>
      <w:tr w:rsidR="00547FB5" w:rsidRPr="008971BF" w14:paraId="71EC9B27" w14:textId="77777777" w:rsidTr="009E1F89">
        <w:tc>
          <w:tcPr>
            <w:tcW w:w="844" w:type="dxa"/>
            <w:hideMark/>
          </w:tcPr>
          <w:p w14:paraId="5183058A"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A785D65"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6A3B27F" w14:textId="77777777" w:rsidR="00547FB5" w:rsidRPr="008971BF" w:rsidRDefault="00547FB5" w:rsidP="00812ACB">
            <w:pPr>
              <w:spacing w:before="0" w:after="0"/>
              <w:ind w:firstLine="0"/>
              <w:rPr>
                <w:szCs w:val="26"/>
              </w:rPr>
            </w:pPr>
          </w:p>
        </w:tc>
        <w:tc>
          <w:tcPr>
            <w:tcW w:w="1667" w:type="dxa"/>
            <w:hideMark/>
          </w:tcPr>
          <w:p w14:paraId="3103A4EE" w14:textId="77777777" w:rsidR="00547FB5" w:rsidRPr="005F7544" w:rsidRDefault="00547FB5" w:rsidP="00812ACB">
            <w:pPr>
              <w:spacing w:before="0" w:after="0"/>
              <w:ind w:firstLine="0"/>
              <w:rPr>
                <w:szCs w:val="26"/>
                <w:lang w:val="vi-VN"/>
              </w:rPr>
            </w:pPr>
            <w:r w:rsidRPr="008971BF">
              <w:rPr>
                <w:szCs w:val="26"/>
              </w:rPr>
              <w:t>- Mặc nhiên</w:t>
            </w:r>
          </w:p>
          <w:p w14:paraId="73DAFC6C"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312C3C1" w14:textId="77777777" w:rsidR="00547FB5" w:rsidRPr="008971BF" w:rsidRDefault="00547FB5" w:rsidP="00812ACB">
            <w:pPr>
              <w:spacing w:before="0" w:after="0"/>
              <w:ind w:firstLine="0"/>
              <w:rPr>
                <w:szCs w:val="26"/>
              </w:rPr>
            </w:pPr>
          </w:p>
        </w:tc>
      </w:tr>
      <w:tr w:rsidR="00547FB5" w:rsidRPr="008971BF" w14:paraId="66151AE2" w14:textId="77777777" w:rsidTr="009E1F89">
        <w:tc>
          <w:tcPr>
            <w:tcW w:w="844" w:type="dxa"/>
            <w:hideMark/>
          </w:tcPr>
          <w:p w14:paraId="1D09116B"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FEDFF39"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6865273D"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0B9F40FB" w14:textId="77777777" w:rsidR="00547FB5" w:rsidRPr="008971BF" w:rsidRDefault="00547FB5" w:rsidP="00812ACB">
            <w:pPr>
              <w:spacing w:before="0" w:after="0"/>
              <w:ind w:firstLine="0"/>
              <w:rPr>
                <w:szCs w:val="26"/>
              </w:rPr>
            </w:pPr>
          </w:p>
        </w:tc>
        <w:tc>
          <w:tcPr>
            <w:tcW w:w="1211" w:type="dxa"/>
            <w:hideMark/>
          </w:tcPr>
          <w:p w14:paraId="778C8D49" w14:textId="77777777" w:rsidR="00547FB5" w:rsidRPr="008971BF" w:rsidRDefault="00547FB5" w:rsidP="00812ACB">
            <w:pPr>
              <w:spacing w:before="0" w:after="0"/>
              <w:ind w:firstLine="0"/>
              <w:rPr>
                <w:szCs w:val="26"/>
              </w:rPr>
            </w:pPr>
          </w:p>
        </w:tc>
      </w:tr>
    </w:tbl>
    <w:p w14:paraId="52B5498F" w14:textId="77777777" w:rsidR="00547FB5" w:rsidRPr="008971BF" w:rsidRDefault="00547FB5" w:rsidP="00812ACB">
      <w:pPr>
        <w:spacing w:after="100" w:afterAutospacing="1"/>
        <w:ind w:firstLine="0"/>
        <w:rPr>
          <w:szCs w:val="26"/>
        </w:rPr>
      </w:pPr>
      <w:r w:rsidRPr="008971BF">
        <w:rPr>
          <w:b/>
          <w:bCs/>
          <w:szCs w:val="26"/>
        </w:rPr>
        <w:t>9. Đặc tả Class LichLamViec (Lịch Làm Việc)</w:t>
      </w:r>
    </w:p>
    <w:tbl>
      <w:tblPr>
        <w:tblStyle w:val="TableGrid"/>
        <w:tblW w:w="0" w:type="auto"/>
        <w:tblLayout w:type="fixed"/>
        <w:tblLook w:val="04A0" w:firstRow="1" w:lastRow="0" w:firstColumn="1" w:lastColumn="0" w:noHBand="0" w:noVBand="1"/>
      </w:tblPr>
      <w:tblGrid>
        <w:gridCol w:w="844"/>
        <w:gridCol w:w="3258"/>
        <w:gridCol w:w="1655"/>
        <w:gridCol w:w="2112"/>
        <w:gridCol w:w="1211"/>
      </w:tblGrid>
      <w:tr w:rsidR="00547FB5" w:rsidRPr="008971BF" w14:paraId="2C01B1F7" w14:textId="77777777" w:rsidTr="009E1F89">
        <w:tc>
          <w:tcPr>
            <w:tcW w:w="844" w:type="dxa"/>
            <w:hideMark/>
          </w:tcPr>
          <w:p w14:paraId="0FD3DDA6"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DEAF5F5"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49EA8AE0" w14:textId="77777777" w:rsidR="00547FB5" w:rsidRPr="008971BF" w:rsidRDefault="00547FB5" w:rsidP="00812ACB">
            <w:pPr>
              <w:spacing w:before="0" w:after="0"/>
              <w:ind w:firstLine="0"/>
              <w:rPr>
                <w:szCs w:val="26"/>
              </w:rPr>
            </w:pPr>
            <w:r w:rsidRPr="008971BF">
              <w:rPr>
                <w:b/>
                <w:bCs/>
                <w:szCs w:val="26"/>
              </w:rPr>
              <w:t>Kiểu dữ liệu</w:t>
            </w:r>
          </w:p>
        </w:tc>
        <w:tc>
          <w:tcPr>
            <w:tcW w:w="2112" w:type="dxa"/>
            <w:hideMark/>
          </w:tcPr>
          <w:p w14:paraId="45DE892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5410FA4"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3AE82EE" w14:textId="77777777" w:rsidTr="009E1F89">
        <w:tc>
          <w:tcPr>
            <w:tcW w:w="844" w:type="dxa"/>
            <w:hideMark/>
          </w:tcPr>
          <w:p w14:paraId="58150AB9"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3A494BAD"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28E8F7FA" w14:textId="77777777" w:rsidR="00547FB5" w:rsidRPr="008971BF" w:rsidRDefault="00547FB5" w:rsidP="00812ACB">
            <w:pPr>
              <w:spacing w:before="0" w:after="0"/>
              <w:ind w:firstLine="0"/>
              <w:rPr>
                <w:szCs w:val="26"/>
              </w:rPr>
            </w:pPr>
          </w:p>
        </w:tc>
        <w:tc>
          <w:tcPr>
            <w:tcW w:w="2112" w:type="dxa"/>
            <w:hideMark/>
          </w:tcPr>
          <w:p w14:paraId="0C7DFA48" w14:textId="77777777" w:rsidR="00547FB5" w:rsidRPr="008971BF" w:rsidRDefault="00547FB5" w:rsidP="00812ACB">
            <w:pPr>
              <w:spacing w:before="0" w:after="0"/>
              <w:ind w:firstLine="0"/>
              <w:rPr>
                <w:szCs w:val="26"/>
              </w:rPr>
            </w:pPr>
          </w:p>
        </w:tc>
        <w:tc>
          <w:tcPr>
            <w:tcW w:w="1211" w:type="dxa"/>
            <w:hideMark/>
          </w:tcPr>
          <w:p w14:paraId="57F74212" w14:textId="77777777" w:rsidR="00547FB5" w:rsidRPr="008971BF" w:rsidRDefault="00547FB5" w:rsidP="00812ACB">
            <w:pPr>
              <w:spacing w:before="0" w:after="0"/>
              <w:ind w:firstLine="0"/>
              <w:rPr>
                <w:szCs w:val="26"/>
              </w:rPr>
            </w:pPr>
          </w:p>
        </w:tc>
      </w:tr>
      <w:tr w:rsidR="00547FB5" w:rsidRPr="008971BF" w14:paraId="13B7709E" w14:textId="77777777" w:rsidTr="009E1F89">
        <w:tc>
          <w:tcPr>
            <w:tcW w:w="844" w:type="dxa"/>
            <w:hideMark/>
          </w:tcPr>
          <w:p w14:paraId="18E1CEDD"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29C9A511" w14:textId="77777777" w:rsidR="00547FB5" w:rsidRPr="008971BF" w:rsidRDefault="00547FB5" w:rsidP="00812ACB">
            <w:pPr>
              <w:spacing w:before="0" w:after="0"/>
              <w:ind w:firstLine="0"/>
              <w:rPr>
                <w:szCs w:val="26"/>
              </w:rPr>
            </w:pPr>
            <w:r w:rsidRPr="008971BF">
              <w:rPr>
                <w:szCs w:val="26"/>
              </w:rPr>
              <w:t>maLich</w:t>
            </w:r>
          </w:p>
        </w:tc>
        <w:tc>
          <w:tcPr>
            <w:tcW w:w="1655" w:type="dxa"/>
            <w:hideMark/>
          </w:tcPr>
          <w:p w14:paraId="37CE3A2B"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7D9A57E9"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252B931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B72FECC" w14:textId="77777777" w:rsidTr="009E1F89">
        <w:tc>
          <w:tcPr>
            <w:tcW w:w="844" w:type="dxa"/>
            <w:hideMark/>
          </w:tcPr>
          <w:p w14:paraId="7F680FE6"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636D4BA" w14:textId="77777777" w:rsidR="00547FB5" w:rsidRPr="008971BF" w:rsidRDefault="00547FB5" w:rsidP="00812ACB">
            <w:pPr>
              <w:spacing w:before="0" w:after="0"/>
              <w:ind w:firstLine="0"/>
              <w:rPr>
                <w:szCs w:val="26"/>
              </w:rPr>
            </w:pPr>
            <w:r w:rsidRPr="008971BF">
              <w:rPr>
                <w:szCs w:val="26"/>
              </w:rPr>
              <w:t>ngayLamViec</w:t>
            </w:r>
          </w:p>
        </w:tc>
        <w:tc>
          <w:tcPr>
            <w:tcW w:w="1655" w:type="dxa"/>
            <w:hideMark/>
          </w:tcPr>
          <w:p w14:paraId="108BCC40" w14:textId="77777777" w:rsidR="00547FB5" w:rsidRPr="008971BF" w:rsidRDefault="00547FB5" w:rsidP="00812ACB">
            <w:pPr>
              <w:spacing w:before="0" w:after="0"/>
              <w:ind w:firstLine="0"/>
              <w:rPr>
                <w:szCs w:val="26"/>
              </w:rPr>
            </w:pPr>
            <w:r w:rsidRPr="008971BF">
              <w:rPr>
                <w:szCs w:val="26"/>
              </w:rPr>
              <w:t>Date</w:t>
            </w:r>
          </w:p>
        </w:tc>
        <w:tc>
          <w:tcPr>
            <w:tcW w:w="2112" w:type="dxa"/>
            <w:hideMark/>
          </w:tcPr>
          <w:p w14:paraId="5E275D35" w14:textId="77777777" w:rsidR="00547FB5" w:rsidRPr="008971BF" w:rsidRDefault="00547FB5" w:rsidP="00812ACB">
            <w:pPr>
              <w:spacing w:before="0" w:after="0"/>
              <w:ind w:firstLine="0"/>
              <w:rPr>
                <w:szCs w:val="26"/>
              </w:rPr>
            </w:pPr>
          </w:p>
        </w:tc>
        <w:tc>
          <w:tcPr>
            <w:tcW w:w="1211" w:type="dxa"/>
            <w:hideMark/>
          </w:tcPr>
          <w:p w14:paraId="272FAFAB" w14:textId="77777777" w:rsidR="00547FB5" w:rsidRPr="008971BF" w:rsidRDefault="00547FB5" w:rsidP="00812ACB">
            <w:pPr>
              <w:spacing w:before="0" w:after="0"/>
              <w:ind w:firstLine="0"/>
              <w:rPr>
                <w:szCs w:val="26"/>
              </w:rPr>
            </w:pPr>
          </w:p>
        </w:tc>
      </w:tr>
      <w:tr w:rsidR="00547FB5" w:rsidRPr="008971BF" w14:paraId="10B42673" w14:textId="77777777" w:rsidTr="009E1F89">
        <w:tc>
          <w:tcPr>
            <w:tcW w:w="844" w:type="dxa"/>
            <w:hideMark/>
          </w:tcPr>
          <w:p w14:paraId="35A5C37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33492AC3" w14:textId="77777777" w:rsidR="00547FB5" w:rsidRPr="008971BF" w:rsidRDefault="00547FB5" w:rsidP="00812ACB">
            <w:pPr>
              <w:spacing w:before="0" w:after="0"/>
              <w:ind w:firstLine="0"/>
              <w:rPr>
                <w:szCs w:val="26"/>
              </w:rPr>
            </w:pPr>
            <w:r w:rsidRPr="008971BF">
              <w:rPr>
                <w:szCs w:val="26"/>
              </w:rPr>
              <w:t>caLamViec</w:t>
            </w:r>
          </w:p>
        </w:tc>
        <w:tc>
          <w:tcPr>
            <w:tcW w:w="1655" w:type="dxa"/>
            <w:hideMark/>
          </w:tcPr>
          <w:p w14:paraId="18FA55F5"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56C046AF" w14:textId="77777777" w:rsidR="00547FB5" w:rsidRPr="008971BF" w:rsidRDefault="00547FB5" w:rsidP="00812ACB">
            <w:pPr>
              <w:spacing w:before="0" w:after="0"/>
              <w:ind w:firstLine="0"/>
              <w:rPr>
                <w:szCs w:val="26"/>
              </w:rPr>
            </w:pPr>
          </w:p>
        </w:tc>
        <w:tc>
          <w:tcPr>
            <w:tcW w:w="1211" w:type="dxa"/>
            <w:hideMark/>
          </w:tcPr>
          <w:p w14:paraId="296487A2" w14:textId="77777777" w:rsidR="00547FB5" w:rsidRPr="008971BF" w:rsidRDefault="00547FB5" w:rsidP="00812ACB">
            <w:pPr>
              <w:spacing w:before="0" w:after="0"/>
              <w:ind w:firstLine="0"/>
              <w:rPr>
                <w:szCs w:val="26"/>
              </w:rPr>
            </w:pPr>
          </w:p>
        </w:tc>
      </w:tr>
      <w:tr w:rsidR="00547FB5" w:rsidRPr="008971BF" w14:paraId="483391B8" w14:textId="77777777" w:rsidTr="009E1F89">
        <w:tc>
          <w:tcPr>
            <w:tcW w:w="844" w:type="dxa"/>
            <w:hideMark/>
          </w:tcPr>
          <w:p w14:paraId="6A33C006"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E5A9380" w14:textId="77777777" w:rsidR="00547FB5" w:rsidRPr="008971BF" w:rsidRDefault="00547FB5" w:rsidP="00812ACB">
            <w:pPr>
              <w:spacing w:before="0" w:after="0"/>
              <w:ind w:firstLine="0"/>
              <w:rPr>
                <w:szCs w:val="26"/>
              </w:rPr>
            </w:pPr>
            <w:r w:rsidRPr="008971BF">
              <w:rPr>
                <w:szCs w:val="26"/>
              </w:rPr>
              <w:t>gioBatDau</w:t>
            </w:r>
          </w:p>
        </w:tc>
        <w:tc>
          <w:tcPr>
            <w:tcW w:w="1655" w:type="dxa"/>
            <w:hideMark/>
          </w:tcPr>
          <w:p w14:paraId="53D96FDD" w14:textId="77777777" w:rsidR="00547FB5" w:rsidRPr="008971BF" w:rsidRDefault="00547FB5" w:rsidP="00812ACB">
            <w:pPr>
              <w:spacing w:before="0" w:after="0"/>
              <w:ind w:firstLine="0"/>
              <w:rPr>
                <w:szCs w:val="26"/>
              </w:rPr>
            </w:pPr>
            <w:r w:rsidRPr="008971BF">
              <w:rPr>
                <w:szCs w:val="26"/>
              </w:rPr>
              <w:t>Time</w:t>
            </w:r>
          </w:p>
        </w:tc>
        <w:tc>
          <w:tcPr>
            <w:tcW w:w="2112" w:type="dxa"/>
            <w:hideMark/>
          </w:tcPr>
          <w:p w14:paraId="57A54D5F" w14:textId="77777777" w:rsidR="00547FB5" w:rsidRPr="008971BF" w:rsidRDefault="00547FB5" w:rsidP="00812ACB">
            <w:pPr>
              <w:spacing w:before="0" w:after="0"/>
              <w:ind w:firstLine="0"/>
              <w:rPr>
                <w:szCs w:val="26"/>
              </w:rPr>
            </w:pPr>
          </w:p>
        </w:tc>
        <w:tc>
          <w:tcPr>
            <w:tcW w:w="1211" w:type="dxa"/>
            <w:hideMark/>
          </w:tcPr>
          <w:p w14:paraId="7B96186A" w14:textId="77777777" w:rsidR="00547FB5" w:rsidRPr="008971BF" w:rsidRDefault="00547FB5" w:rsidP="00812ACB">
            <w:pPr>
              <w:spacing w:before="0" w:after="0"/>
              <w:ind w:firstLine="0"/>
              <w:rPr>
                <w:szCs w:val="26"/>
              </w:rPr>
            </w:pPr>
          </w:p>
        </w:tc>
      </w:tr>
      <w:tr w:rsidR="00547FB5" w:rsidRPr="008971BF" w14:paraId="2C69949D" w14:textId="77777777" w:rsidTr="009E1F89">
        <w:tc>
          <w:tcPr>
            <w:tcW w:w="844" w:type="dxa"/>
            <w:hideMark/>
          </w:tcPr>
          <w:p w14:paraId="7D6A1961"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6A5CA0C3" w14:textId="77777777" w:rsidR="00547FB5" w:rsidRPr="008971BF" w:rsidRDefault="00547FB5" w:rsidP="00812ACB">
            <w:pPr>
              <w:spacing w:before="0" w:after="0"/>
              <w:ind w:firstLine="0"/>
              <w:rPr>
                <w:szCs w:val="26"/>
              </w:rPr>
            </w:pPr>
            <w:r w:rsidRPr="008971BF">
              <w:rPr>
                <w:szCs w:val="26"/>
              </w:rPr>
              <w:t>gioKetThuc</w:t>
            </w:r>
          </w:p>
        </w:tc>
        <w:tc>
          <w:tcPr>
            <w:tcW w:w="1655" w:type="dxa"/>
            <w:hideMark/>
          </w:tcPr>
          <w:p w14:paraId="7E9042DC" w14:textId="77777777" w:rsidR="00547FB5" w:rsidRPr="008971BF" w:rsidRDefault="00547FB5" w:rsidP="00812ACB">
            <w:pPr>
              <w:spacing w:before="0" w:after="0"/>
              <w:ind w:firstLine="0"/>
              <w:rPr>
                <w:szCs w:val="26"/>
              </w:rPr>
            </w:pPr>
            <w:r w:rsidRPr="008971BF">
              <w:rPr>
                <w:szCs w:val="26"/>
              </w:rPr>
              <w:t>Time</w:t>
            </w:r>
          </w:p>
        </w:tc>
        <w:tc>
          <w:tcPr>
            <w:tcW w:w="2112" w:type="dxa"/>
            <w:hideMark/>
          </w:tcPr>
          <w:p w14:paraId="7F61F2F2" w14:textId="77777777" w:rsidR="00547FB5" w:rsidRPr="008971BF" w:rsidRDefault="00547FB5" w:rsidP="00812ACB">
            <w:pPr>
              <w:spacing w:before="0" w:after="0"/>
              <w:ind w:firstLine="0"/>
              <w:rPr>
                <w:szCs w:val="26"/>
              </w:rPr>
            </w:pPr>
            <w:r w:rsidRPr="008971BF">
              <w:rPr>
                <w:szCs w:val="26"/>
              </w:rPr>
              <w:t>Phải &gt; gioBatDau</w:t>
            </w:r>
          </w:p>
        </w:tc>
        <w:tc>
          <w:tcPr>
            <w:tcW w:w="1211" w:type="dxa"/>
            <w:hideMark/>
          </w:tcPr>
          <w:p w14:paraId="6BB22606" w14:textId="77777777" w:rsidR="00547FB5" w:rsidRPr="008971BF" w:rsidRDefault="00547FB5" w:rsidP="00812ACB">
            <w:pPr>
              <w:spacing w:before="0" w:after="0"/>
              <w:ind w:firstLine="0"/>
              <w:rPr>
                <w:szCs w:val="26"/>
              </w:rPr>
            </w:pPr>
          </w:p>
        </w:tc>
      </w:tr>
      <w:tr w:rsidR="00547FB5" w:rsidRPr="008971BF" w14:paraId="21A7473C" w14:textId="77777777" w:rsidTr="009E1F89">
        <w:tc>
          <w:tcPr>
            <w:tcW w:w="844" w:type="dxa"/>
            <w:hideMark/>
          </w:tcPr>
          <w:p w14:paraId="69771C2E"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981060D"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05D1E570"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605B9C74" w14:textId="77777777" w:rsidR="00547FB5" w:rsidRPr="008971BF" w:rsidRDefault="00547FB5" w:rsidP="00812ACB">
            <w:pPr>
              <w:spacing w:before="0" w:after="0"/>
              <w:ind w:firstLine="0"/>
              <w:rPr>
                <w:szCs w:val="26"/>
              </w:rPr>
            </w:pPr>
          </w:p>
        </w:tc>
        <w:tc>
          <w:tcPr>
            <w:tcW w:w="1211" w:type="dxa"/>
            <w:hideMark/>
          </w:tcPr>
          <w:p w14:paraId="358DF2C5" w14:textId="77777777" w:rsidR="00547FB5" w:rsidRPr="008971BF" w:rsidRDefault="00547FB5" w:rsidP="00812ACB">
            <w:pPr>
              <w:spacing w:before="0" w:after="0"/>
              <w:ind w:firstLine="0"/>
              <w:rPr>
                <w:szCs w:val="26"/>
              </w:rPr>
            </w:pPr>
          </w:p>
        </w:tc>
      </w:tr>
      <w:tr w:rsidR="00547FB5" w:rsidRPr="008971BF" w14:paraId="727BEEEB" w14:textId="77777777" w:rsidTr="009E1F89">
        <w:tc>
          <w:tcPr>
            <w:tcW w:w="844" w:type="dxa"/>
            <w:hideMark/>
          </w:tcPr>
          <w:p w14:paraId="2964903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1FCF8B4"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30DDD4C1" w14:textId="77777777" w:rsidR="00547FB5" w:rsidRPr="008971BF" w:rsidRDefault="00547FB5" w:rsidP="00812ACB">
            <w:pPr>
              <w:spacing w:before="0" w:after="0"/>
              <w:ind w:firstLine="0"/>
              <w:rPr>
                <w:szCs w:val="26"/>
              </w:rPr>
            </w:pPr>
          </w:p>
        </w:tc>
        <w:tc>
          <w:tcPr>
            <w:tcW w:w="2112" w:type="dxa"/>
            <w:hideMark/>
          </w:tcPr>
          <w:p w14:paraId="4937AEE7" w14:textId="77777777" w:rsidR="00547FB5" w:rsidRPr="008971BF" w:rsidRDefault="00547FB5" w:rsidP="00812ACB">
            <w:pPr>
              <w:spacing w:before="0" w:after="0"/>
              <w:ind w:firstLine="0"/>
              <w:rPr>
                <w:szCs w:val="26"/>
              </w:rPr>
            </w:pPr>
          </w:p>
        </w:tc>
        <w:tc>
          <w:tcPr>
            <w:tcW w:w="1211" w:type="dxa"/>
            <w:hideMark/>
          </w:tcPr>
          <w:p w14:paraId="783DB5FF" w14:textId="77777777" w:rsidR="00547FB5" w:rsidRPr="008971BF" w:rsidRDefault="00547FB5" w:rsidP="00812ACB">
            <w:pPr>
              <w:spacing w:before="0" w:after="0"/>
              <w:ind w:firstLine="0"/>
              <w:rPr>
                <w:szCs w:val="26"/>
              </w:rPr>
            </w:pPr>
          </w:p>
        </w:tc>
      </w:tr>
      <w:tr w:rsidR="00547FB5" w:rsidRPr="008971BF" w14:paraId="79FB713A" w14:textId="77777777" w:rsidTr="009E1F89">
        <w:tc>
          <w:tcPr>
            <w:tcW w:w="844" w:type="dxa"/>
            <w:hideMark/>
          </w:tcPr>
          <w:p w14:paraId="1789B42B"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8D1A6C5" w14:textId="77777777" w:rsidR="00547FB5" w:rsidRPr="008971BF" w:rsidRDefault="00547FB5" w:rsidP="00812ACB">
            <w:pPr>
              <w:spacing w:before="0" w:after="0"/>
              <w:ind w:firstLine="0"/>
              <w:rPr>
                <w:szCs w:val="26"/>
              </w:rPr>
            </w:pPr>
            <w:r w:rsidRPr="008971BF">
              <w:rPr>
                <w:szCs w:val="26"/>
              </w:rPr>
              <w:t>taoLich()</w:t>
            </w:r>
          </w:p>
        </w:tc>
        <w:tc>
          <w:tcPr>
            <w:tcW w:w="1655" w:type="dxa"/>
            <w:hideMark/>
          </w:tcPr>
          <w:p w14:paraId="3DF7A28B"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60237334" w14:textId="77777777" w:rsidR="00547FB5" w:rsidRPr="008971BF" w:rsidRDefault="00547FB5" w:rsidP="00812ACB">
            <w:pPr>
              <w:spacing w:before="0" w:after="0"/>
              <w:ind w:firstLine="0"/>
              <w:rPr>
                <w:szCs w:val="26"/>
              </w:rPr>
            </w:pPr>
          </w:p>
        </w:tc>
        <w:tc>
          <w:tcPr>
            <w:tcW w:w="1211" w:type="dxa"/>
            <w:hideMark/>
          </w:tcPr>
          <w:p w14:paraId="4B078162" w14:textId="77777777" w:rsidR="00547FB5" w:rsidRPr="008971BF" w:rsidRDefault="00547FB5" w:rsidP="00812ACB">
            <w:pPr>
              <w:spacing w:before="0" w:after="0"/>
              <w:ind w:firstLine="0"/>
              <w:rPr>
                <w:szCs w:val="26"/>
              </w:rPr>
            </w:pPr>
          </w:p>
        </w:tc>
      </w:tr>
      <w:tr w:rsidR="00547FB5" w:rsidRPr="008971BF" w14:paraId="663E9E42" w14:textId="77777777" w:rsidTr="009E1F89">
        <w:tc>
          <w:tcPr>
            <w:tcW w:w="844" w:type="dxa"/>
            <w:hideMark/>
          </w:tcPr>
          <w:p w14:paraId="3E33BC1A"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61C3F900" w14:textId="77777777" w:rsidR="00547FB5" w:rsidRPr="008971BF" w:rsidRDefault="00547FB5" w:rsidP="00812ACB">
            <w:pPr>
              <w:spacing w:before="0" w:after="0"/>
              <w:ind w:firstLine="0"/>
              <w:rPr>
                <w:szCs w:val="26"/>
              </w:rPr>
            </w:pPr>
            <w:r w:rsidRPr="008971BF">
              <w:rPr>
                <w:szCs w:val="26"/>
              </w:rPr>
              <w:t>capNhatLich()</w:t>
            </w:r>
          </w:p>
        </w:tc>
        <w:tc>
          <w:tcPr>
            <w:tcW w:w="1655" w:type="dxa"/>
            <w:hideMark/>
          </w:tcPr>
          <w:p w14:paraId="363460BF"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127060DF" w14:textId="77777777" w:rsidR="00547FB5" w:rsidRPr="008971BF" w:rsidRDefault="00547FB5" w:rsidP="00812ACB">
            <w:pPr>
              <w:spacing w:before="0" w:after="0"/>
              <w:ind w:firstLine="0"/>
              <w:rPr>
                <w:szCs w:val="26"/>
              </w:rPr>
            </w:pPr>
          </w:p>
        </w:tc>
        <w:tc>
          <w:tcPr>
            <w:tcW w:w="1211" w:type="dxa"/>
            <w:hideMark/>
          </w:tcPr>
          <w:p w14:paraId="7C410A8C" w14:textId="77777777" w:rsidR="00547FB5" w:rsidRPr="008971BF" w:rsidRDefault="00547FB5" w:rsidP="00812ACB">
            <w:pPr>
              <w:spacing w:before="0" w:after="0"/>
              <w:ind w:firstLine="0"/>
              <w:rPr>
                <w:szCs w:val="26"/>
              </w:rPr>
            </w:pPr>
          </w:p>
        </w:tc>
      </w:tr>
      <w:tr w:rsidR="00547FB5" w:rsidRPr="008971BF" w14:paraId="5A8FA42F" w14:textId="77777777" w:rsidTr="009E1F89">
        <w:tc>
          <w:tcPr>
            <w:tcW w:w="844" w:type="dxa"/>
            <w:hideMark/>
          </w:tcPr>
          <w:p w14:paraId="0B4A3E7E"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3A4C2C8F" w14:textId="77777777" w:rsidR="00547FB5" w:rsidRPr="008971BF" w:rsidRDefault="00547FB5" w:rsidP="00812ACB">
            <w:pPr>
              <w:spacing w:before="0" w:after="0"/>
              <w:ind w:firstLine="0"/>
              <w:rPr>
                <w:szCs w:val="26"/>
              </w:rPr>
            </w:pPr>
            <w:r w:rsidRPr="008971BF">
              <w:rPr>
                <w:szCs w:val="26"/>
              </w:rPr>
              <w:t>xoaLich()</w:t>
            </w:r>
          </w:p>
        </w:tc>
        <w:tc>
          <w:tcPr>
            <w:tcW w:w="1655" w:type="dxa"/>
            <w:hideMark/>
          </w:tcPr>
          <w:p w14:paraId="17563A0D"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61FDBEDE" w14:textId="77777777" w:rsidR="00547FB5" w:rsidRPr="008971BF" w:rsidRDefault="00547FB5" w:rsidP="00812ACB">
            <w:pPr>
              <w:spacing w:before="0" w:after="0"/>
              <w:ind w:firstLine="0"/>
              <w:rPr>
                <w:szCs w:val="26"/>
              </w:rPr>
            </w:pPr>
          </w:p>
        </w:tc>
        <w:tc>
          <w:tcPr>
            <w:tcW w:w="1211" w:type="dxa"/>
            <w:hideMark/>
          </w:tcPr>
          <w:p w14:paraId="5E9022B0" w14:textId="77777777" w:rsidR="00547FB5" w:rsidRPr="008971BF" w:rsidRDefault="00547FB5" w:rsidP="00812ACB">
            <w:pPr>
              <w:spacing w:before="0" w:after="0"/>
              <w:ind w:firstLine="0"/>
              <w:rPr>
                <w:szCs w:val="26"/>
              </w:rPr>
            </w:pPr>
          </w:p>
        </w:tc>
      </w:tr>
      <w:tr w:rsidR="00547FB5" w:rsidRPr="008971BF" w14:paraId="3F53F265" w14:textId="77777777" w:rsidTr="009E1F89">
        <w:tc>
          <w:tcPr>
            <w:tcW w:w="844" w:type="dxa"/>
            <w:hideMark/>
          </w:tcPr>
          <w:p w14:paraId="539A8EA4"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6B5F152C" w14:textId="77777777" w:rsidR="00547FB5" w:rsidRPr="008971BF" w:rsidRDefault="00547FB5" w:rsidP="00812ACB">
            <w:pPr>
              <w:spacing w:before="0" w:after="0"/>
              <w:ind w:firstLine="0"/>
              <w:rPr>
                <w:szCs w:val="26"/>
              </w:rPr>
            </w:pPr>
            <w:r w:rsidRPr="008971BF">
              <w:rPr>
                <w:szCs w:val="26"/>
              </w:rPr>
              <w:t>kiemTraXungDot()</w:t>
            </w:r>
          </w:p>
        </w:tc>
        <w:tc>
          <w:tcPr>
            <w:tcW w:w="1655" w:type="dxa"/>
            <w:hideMark/>
          </w:tcPr>
          <w:p w14:paraId="39BC32E5"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03F9430D" w14:textId="77777777" w:rsidR="00547FB5" w:rsidRPr="008971BF" w:rsidRDefault="00547FB5" w:rsidP="00812ACB">
            <w:pPr>
              <w:spacing w:before="0" w:after="0"/>
              <w:ind w:firstLine="0"/>
              <w:rPr>
                <w:szCs w:val="26"/>
              </w:rPr>
            </w:pPr>
          </w:p>
        </w:tc>
        <w:tc>
          <w:tcPr>
            <w:tcW w:w="1211" w:type="dxa"/>
            <w:hideMark/>
          </w:tcPr>
          <w:p w14:paraId="0C8E049F" w14:textId="77777777" w:rsidR="00547FB5" w:rsidRPr="008971BF" w:rsidRDefault="00547FB5" w:rsidP="00812ACB">
            <w:pPr>
              <w:spacing w:before="0" w:after="0"/>
              <w:ind w:firstLine="0"/>
              <w:rPr>
                <w:szCs w:val="26"/>
              </w:rPr>
            </w:pPr>
          </w:p>
        </w:tc>
      </w:tr>
      <w:tr w:rsidR="00547FB5" w:rsidRPr="008971BF" w14:paraId="40A1E77C" w14:textId="77777777" w:rsidTr="009E1F89">
        <w:tc>
          <w:tcPr>
            <w:tcW w:w="844" w:type="dxa"/>
            <w:hideMark/>
          </w:tcPr>
          <w:p w14:paraId="1286F41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5E4F09AB"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932D3DE" w14:textId="77777777" w:rsidR="00547FB5" w:rsidRPr="008971BF" w:rsidRDefault="00547FB5" w:rsidP="00812ACB">
            <w:pPr>
              <w:spacing w:before="0" w:after="0"/>
              <w:ind w:firstLine="0"/>
              <w:rPr>
                <w:szCs w:val="26"/>
              </w:rPr>
            </w:pPr>
          </w:p>
        </w:tc>
        <w:tc>
          <w:tcPr>
            <w:tcW w:w="2112" w:type="dxa"/>
            <w:hideMark/>
          </w:tcPr>
          <w:p w14:paraId="4DF6B0F5" w14:textId="77777777" w:rsidR="00547FB5" w:rsidRPr="005F7544" w:rsidRDefault="00547FB5" w:rsidP="00812ACB">
            <w:pPr>
              <w:spacing w:before="0" w:after="0"/>
              <w:ind w:firstLine="0"/>
              <w:rPr>
                <w:szCs w:val="26"/>
                <w:lang w:val="vi-VN"/>
              </w:rPr>
            </w:pPr>
            <w:r w:rsidRPr="008971BF">
              <w:rPr>
                <w:szCs w:val="26"/>
              </w:rPr>
              <w:t>- Mặc nhiên</w:t>
            </w:r>
          </w:p>
          <w:p w14:paraId="0BEF8185"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7E488EF9" w14:textId="77777777" w:rsidR="00547FB5" w:rsidRPr="008971BF" w:rsidRDefault="00547FB5" w:rsidP="00812ACB">
            <w:pPr>
              <w:spacing w:before="0" w:after="0"/>
              <w:ind w:firstLine="0"/>
              <w:rPr>
                <w:szCs w:val="26"/>
              </w:rPr>
            </w:pPr>
          </w:p>
        </w:tc>
      </w:tr>
      <w:tr w:rsidR="00547FB5" w:rsidRPr="008971BF" w14:paraId="6389A642" w14:textId="77777777" w:rsidTr="009E1F89">
        <w:tc>
          <w:tcPr>
            <w:tcW w:w="844" w:type="dxa"/>
            <w:hideMark/>
          </w:tcPr>
          <w:p w14:paraId="1E3A51CC"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3E60B91B"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FAA0AEA"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59717F22" w14:textId="77777777" w:rsidR="00547FB5" w:rsidRPr="008971BF" w:rsidRDefault="00547FB5" w:rsidP="00812ACB">
            <w:pPr>
              <w:spacing w:before="0" w:after="0"/>
              <w:ind w:firstLine="0"/>
              <w:rPr>
                <w:szCs w:val="26"/>
              </w:rPr>
            </w:pPr>
          </w:p>
        </w:tc>
        <w:tc>
          <w:tcPr>
            <w:tcW w:w="1211" w:type="dxa"/>
            <w:hideMark/>
          </w:tcPr>
          <w:p w14:paraId="72272A2B" w14:textId="77777777" w:rsidR="00547FB5" w:rsidRPr="008971BF" w:rsidRDefault="00547FB5" w:rsidP="00812ACB">
            <w:pPr>
              <w:spacing w:before="0" w:after="0"/>
              <w:ind w:firstLine="0"/>
              <w:rPr>
                <w:szCs w:val="26"/>
              </w:rPr>
            </w:pPr>
          </w:p>
        </w:tc>
      </w:tr>
    </w:tbl>
    <w:p w14:paraId="32BC2EE2" w14:textId="77777777" w:rsidR="00547FB5" w:rsidRPr="008971BF" w:rsidRDefault="00547FB5" w:rsidP="00812ACB">
      <w:pPr>
        <w:spacing w:after="100" w:afterAutospacing="1"/>
        <w:ind w:firstLine="0"/>
        <w:rPr>
          <w:szCs w:val="26"/>
        </w:rPr>
      </w:pPr>
      <w:r w:rsidRPr="008971BF">
        <w:rPr>
          <w:b/>
          <w:bCs/>
          <w:szCs w:val="26"/>
        </w:rPr>
        <w:t>10. Đặc tả Class LichHen (Lịch Hẹn)</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0CE1020A" w14:textId="77777777" w:rsidTr="009E1F89">
        <w:tc>
          <w:tcPr>
            <w:tcW w:w="844" w:type="dxa"/>
            <w:hideMark/>
          </w:tcPr>
          <w:p w14:paraId="785F661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EDBB5CC"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4DDA5DA7"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4D47A3F6"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069FB78"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2079A225" w14:textId="77777777" w:rsidTr="009E1F89">
        <w:tc>
          <w:tcPr>
            <w:tcW w:w="844" w:type="dxa"/>
            <w:hideMark/>
          </w:tcPr>
          <w:p w14:paraId="2F17EC23"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3CABE8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3FC0347" w14:textId="77777777" w:rsidR="00547FB5" w:rsidRPr="008971BF" w:rsidRDefault="00547FB5" w:rsidP="00812ACB">
            <w:pPr>
              <w:spacing w:before="0" w:after="0"/>
              <w:ind w:firstLine="0"/>
              <w:rPr>
                <w:szCs w:val="26"/>
              </w:rPr>
            </w:pPr>
          </w:p>
        </w:tc>
        <w:tc>
          <w:tcPr>
            <w:tcW w:w="1550" w:type="dxa"/>
            <w:hideMark/>
          </w:tcPr>
          <w:p w14:paraId="0616AA84" w14:textId="77777777" w:rsidR="00547FB5" w:rsidRPr="008971BF" w:rsidRDefault="00547FB5" w:rsidP="00812ACB">
            <w:pPr>
              <w:spacing w:before="0" w:after="0"/>
              <w:ind w:firstLine="0"/>
              <w:rPr>
                <w:szCs w:val="26"/>
              </w:rPr>
            </w:pPr>
          </w:p>
        </w:tc>
        <w:tc>
          <w:tcPr>
            <w:tcW w:w="1211" w:type="dxa"/>
            <w:hideMark/>
          </w:tcPr>
          <w:p w14:paraId="2E9836C3" w14:textId="77777777" w:rsidR="00547FB5" w:rsidRPr="008971BF" w:rsidRDefault="00547FB5" w:rsidP="00812ACB">
            <w:pPr>
              <w:spacing w:before="0" w:after="0"/>
              <w:ind w:firstLine="0"/>
              <w:rPr>
                <w:szCs w:val="26"/>
              </w:rPr>
            </w:pPr>
          </w:p>
        </w:tc>
      </w:tr>
      <w:tr w:rsidR="00547FB5" w:rsidRPr="008971BF" w14:paraId="673B5B79" w14:textId="77777777" w:rsidTr="009E1F89">
        <w:tc>
          <w:tcPr>
            <w:tcW w:w="844" w:type="dxa"/>
            <w:hideMark/>
          </w:tcPr>
          <w:p w14:paraId="754E2DF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3467CB4" w14:textId="77777777" w:rsidR="00547FB5" w:rsidRPr="008971BF" w:rsidRDefault="00547FB5" w:rsidP="00812ACB">
            <w:pPr>
              <w:spacing w:before="0" w:after="0"/>
              <w:ind w:firstLine="0"/>
              <w:rPr>
                <w:szCs w:val="26"/>
              </w:rPr>
            </w:pPr>
            <w:r w:rsidRPr="008971BF">
              <w:rPr>
                <w:szCs w:val="26"/>
              </w:rPr>
              <w:t>maLichHen</w:t>
            </w:r>
          </w:p>
        </w:tc>
        <w:tc>
          <w:tcPr>
            <w:tcW w:w="1655" w:type="dxa"/>
            <w:hideMark/>
          </w:tcPr>
          <w:p w14:paraId="522AD7B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A3390A"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0D00422"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D23DD16" w14:textId="77777777" w:rsidTr="009E1F89">
        <w:tc>
          <w:tcPr>
            <w:tcW w:w="844" w:type="dxa"/>
            <w:hideMark/>
          </w:tcPr>
          <w:p w14:paraId="6B3129F7"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823CFFB" w14:textId="77777777" w:rsidR="00547FB5" w:rsidRPr="008971BF" w:rsidRDefault="00547FB5" w:rsidP="00812ACB">
            <w:pPr>
              <w:spacing w:before="0" w:after="0"/>
              <w:ind w:firstLine="0"/>
              <w:rPr>
                <w:szCs w:val="26"/>
              </w:rPr>
            </w:pPr>
            <w:r w:rsidRPr="008971BF">
              <w:rPr>
                <w:szCs w:val="26"/>
              </w:rPr>
              <w:t>ngayHen</w:t>
            </w:r>
          </w:p>
        </w:tc>
        <w:tc>
          <w:tcPr>
            <w:tcW w:w="1655" w:type="dxa"/>
            <w:hideMark/>
          </w:tcPr>
          <w:p w14:paraId="70EEB5B5"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10BDE5AE" w14:textId="77777777" w:rsidR="00547FB5" w:rsidRPr="008971BF" w:rsidRDefault="00547FB5" w:rsidP="00812ACB">
            <w:pPr>
              <w:spacing w:before="0" w:after="0"/>
              <w:ind w:firstLine="0"/>
              <w:rPr>
                <w:szCs w:val="26"/>
              </w:rPr>
            </w:pPr>
            <w:r w:rsidRPr="008971BF">
              <w:rPr>
                <w:szCs w:val="26"/>
              </w:rPr>
              <w:t>&gt;= Hiện tại</w:t>
            </w:r>
          </w:p>
        </w:tc>
        <w:tc>
          <w:tcPr>
            <w:tcW w:w="1211" w:type="dxa"/>
            <w:hideMark/>
          </w:tcPr>
          <w:p w14:paraId="602100AD" w14:textId="77777777" w:rsidR="00547FB5" w:rsidRPr="008971BF" w:rsidRDefault="00547FB5" w:rsidP="00812ACB">
            <w:pPr>
              <w:spacing w:before="0" w:after="0"/>
              <w:ind w:firstLine="0"/>
              <w:rPr>
                <w:szCs w:val="26"/>
              </w:rPr>
            </w:pPr>
          </w:p>
        </w:tc>
      </w:tr>
      <w:tr w:rsidR="00547FB5" w:rsidRPr="008971BF" w14:paraId="270DB523" w14:textId="77777777" w:rsidTr="009E1F89">
        <w:tc>
          <w:tcPr>
            <w:tcW w:w="844" w:type="dxa"/>
            <w:hideMark/>
          </w:tcPr>
          <w:p w14:paraId="13E598F2"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6A292A71" w14:textId="77777777" w:rsidR="00547FB5" w:rsidRPr="008971BF" w:rsidRDefault="00547FB5" w:rsidP="00812ACB">
            <w:pPr>
              <w:spacing w:before="0" w:after="0"/>
              <w:ind w:firstLine="0"/>
              <w:rPr>
                <w:szCs w:val="26"/>
              </w:rPr>
            </w:pPr>
            <w:r w:rsidRPr="008971BF">
              <w:rPr>
                <w:szCs w:val="26"/>
              </w:rPr>
              <w:t>gioHen</w:t>
            </w:r>
          </w:p>
        </w:tc>
        <w:tc>
          <w:tcPr>
            <w:tcW w:w="1655" w:type="dxa"/>
            <w:hideMark/>
          </w:tcPr>
          <w:p w14:paraId="484E2989" w14:textId="77777777" w:rsidR="00547FB5" w:rsidRPr="008971BF" w:rsidRDefault="00547FB5" w:rsidP="00812ACB">
            <w:pPr>
              <w:spacing w:before="0" w:after="0"/>
              <w:ind w:firstLine="0"/>
              <w:rPr>
                <w:szCs w:val="26"/>
              </w:rPr>
            </w:pPr>
            <w:r w:rsidRPr="008971BF">
              <w:rPr>
                <w:szCs w:val="26"/>
              </w:rPr>
              <w:t>Time</w:t>
            </w:r>
          </w:p>
        </w:tc>
        <w:tc>
          <w:tcPr>
            <w:tcW w:w="1550" w:type="dxa"/>
            <w:hideMark/>
          </w:tcPr>
          <w:p w14:paraId="799C499A" w14:textId="77777777" w:rsidR="00547FB5" w:rsidRPr="008971BF" w:rsidRDefault="00547FB5" w:rsidP="00812ACB">
            <w:pPr>
              <w:spacing w:before="0" w:after="0"/>
              <w:ind w:firstLine="0"/>
              <w:rPr>
                <w:szCs w:val="26"/>
              </w:rPr>
            </w:pPr>
          </w:p>
        </w:tc>
        <w:tc>
          <w:tcPr>
            <w:tcW w:w="1211" w:type="dxa"/>
            <w:hideMark/>
          </w:tcPr>
          <w:p w14:paraId="7BC09B2B" w14:textId="77777777" w:rsidR="00547FB5" w:rsidRPr="008971BF" w:rsidRDefault="00547FB5" w:rsidP="00812ACB">
            <w:pPr>
              <w:spacing w:before="0" w:after="0"/>
              <w:ind w:firstLine="0"/>
              <w:rPr>
                <w:szCs w:val="26"/>
              </w:rPr>
            </w:pPr>
          </w:p>
        </w:tc>
      </w:tr>
      <w:tr w:rsidR="00547FB5" w:rsidRPr="008971BF" w14:paraId="307CE18E" w14:textId="77777777" w:rsidTr="009E1F89">
        <w:tc>
          <w:tcPr>
            <w:tcW w:w="844" w:type="dxa"/>
            <w:hideMark/>
          </w:tcPr>
          <w:p w14:paraId="53EAC493"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0841277"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15C561F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4CB2AC"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296F5E2E" w14:textId="77777777" w:rsidR="00547FB5" w:rsidRPr="008971BF" w:rsidRDefault="00547FB5" w:rsidP="00812ACB">
            <w:pPr>
              <w:spacing w:before="0" w:after="0"/>
              <w:ind w:firstLine="0"/>
              <w:rPr>
                <w:szCs w:val="26"/>
              </w:rPr>
            </w:pPr>
          </w:p>
        </w:tc>
      </w:tr>
      <w:tr w:rsidR="00547FB5" w:rsidRPr="008971BF" w14:paraId="3FBAE3FD" w14:textId="77777777" w:rsidTr="009E1F89">
        <w:tc>
          <w:tcPr>
            <w:tcW w:w="844" w:type="dxa"/>
            <w:hideMark/>
          </w:tcPr>
          <w:p w14:paraId="41E5CC11"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7D28CF5" w14:textId="77777777" w:rsidR="00547FB5" w:rsidRPr="008971BF" w:rsidRDefault="00547FB5" w:rsidP="00812ACB">
            <w:pPr>
              <w:spacing w:before="0" w:after="0"/>
              <w:ind w:firstLine="0"/>
              <w:rPr>
                <w:szCs w:val="26"/>
              </w:rPr>
            </w:pPr>
            <w:r w:rsidRPr="008971BF">
              <w:rPr>
                <w:szCs w:val="26"/>
              </w:rPr>
              <w:t>ghiChu</w:t>
            </w:r>
          </w:p>
        </w:tc>
        <w:tc>
          <w:tcPr>
            <w:tcW w:w="1655" w:type="dxa"/>
            <w:hideMark/>
          </w:tcPr>
          <w:p w14:paraId="5376523E"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D3DFA0C" w14:textId="77777777" w:rsidR="00547FB5" w:rsidRPr="008971BF" w:rsidRDefault="00547FB5" w:rsidP="00812ACB">
            <w:pPr>
              <w:spacing w:before="0" w:after="0"/>
              <w:ind w:firstLine="0"/>
              <w:rPr>
                <w:szCs w:val="26"/>
              </w:rPr>
            </w:pPr>
          </w:p>
        </w:tc>
        <w:tc>
          <w:tcPr>
            <w:tcW w:w="1211" w:type="dxa"/>
            <w:hideMark/>
          </w:tcPr>
          <w:p w14:paraId="4DAEA348" w14:textId="77777777" w:rsidR="00547FB5" w:rsidRPr="008971BF" w:rsidRDefault="00547FB5" w:rsidP="00812ACB">
            <w:pPr>
              <w:spacing w:before="0" w:after="0"/>
              <w:ind w:firstLine="0"/>
              <w:rPr>
                <w:szCs w:val="26"/>
              </w:rPr>
            </w:pPr>
          </w:p>
        </w:tc>
      </w:tr>
      <w:tr w:rsidR="00547FB5" w:rsidRPr="008971BF" w14:paraId="6682FDE2" w14:textId="77777777" w:rsidTr="009E1F89">
        <w:tc>
          <w:tcPr>
            <w:tcW w:w="844" w:type="dxa"/>
            <w:hideMark/>
          </w:tcPr>
          <w:p w14:paraId="7FC92AC9"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37B64F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0FDD52FE" w14:textId="77777777" w:rsidR="00547FB5" w:rsidRPr="008971BF" w:rsidRDefault="00547FB5" w:rsidP="00812ACB">
            <w:pPr>
              <w:spacing w:before="0" w:after="0"/>
              <w:ind w:firstLine="0"/>
              <w:rPr>
                <w:szCs w:val="26"/>
              </w:rPr>
            </w:pPr>
          </w:p>
        </w:tc>
        <w:tc>
          <w:tcPr>
            <w:tcW w:w="1550" w:type="dxa"/>
            <w:hideMark/>
          </w:tcPr>
          <w:p w14:paraId="38C58608" w14:textId="77777777" w:rsidR="00547FB5" w:rsidRPr="008971BF" w:rsidRDefault="00547FB5" w:rsidP="00812ACB">
            <w:pPr>
              <w:spacing w:before="0" w:after="0"/>
              <w:ind w:firstLine="0"/>
              <w:rPr>
                <w:szCs w:val="26"/>
              </w:rPr>
            </w:pPr>
          </w:p>
        </w:tc>
        <w:tc>
          <w:tcPr>
            <w:tcW w:w="1211" w:type="dxa"/>
            <w:hideMark/>
          </w:tcPr>
          <w:p w14:paraId="0CB3BDBF" w14:textId="77777777" w:rsidR="00547FB5" w:rsidRPr="008971BF" w:rsidRDefault="00547FB5" w:rsidP="00812ACB">
            <w:pPr>
              <w:spacing w:before="0" w:after="0"/>
              <w:ind w:firstLine="0"/>
              <w:rPr>
                <w:szCs w:val="26"/>
              </w:rPr>
            </w:pPr>
          </w:p>
        </w:tc>
      </w:tr>
      <w:tr w:rsidR="00547FB5" w:rsidRPr="008971BF" w14:paraId="0C4834BE" w14:textId="77777777" w:rsidTr="009E1F89">
        <w:tc>
          <w:tcPr>
            <w:tcW w:w="844" w:type="dxa"/>
            <w:hideMark/>
          </w:tcPr>
          <w:p w14:paraId="4A52BB7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62EEA171" w14:textId="77777777" w:rsidR="00547FB5" w:rsidRPr="008971BF" w:rsidRDefault="00547FB5" w:rsidP="00812ACB">
            <w:pPr>
              <w:spacing w:before="0" w:after="0"/>
              <w:ind w:firstLine="0"/>
              <w:rPr>
                <w:szCs w:val="26"/>
              </w:rPr>
            </w:pPr>
            <w:r w:rsidRPr="008971BF">
              <w:rPr>
                <w:szCs w:val="26"/>
              </w:rPr>
              <w:t>taoLichHen()</w:t>
            </w:r>
          </w:p>
        </w:tc>
        <w:tc>
          <w:tcPr>
            <w:tcW w:w="1655" w:type="dxa"/>
            <w:hideMark/>
          </w:tcPr>
          <w:p w14:paraId="77B44463"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9B09016" w14:textId="77777777" w:rsidR="00547FB5" w:rsidRPr="008971BF" w:rsidRDefault="00547FB5" w:rsidP="00812ACB">
            <w:pPr>
              <w:spacing w:before="0" w:after="0"/>
              <w:ind w:firstLine="0"/>
              <w:rPr>
                <w:szCs w:val="26"/>
              </w:rPr>
            </w:pPr>
          </w:p>
        </w:tc>
        <w:tc>
          <w:tcPr>
            <w:tcW w:w="1211" w:type="dxa"/>
            <w:hideMark/>
          </w:tcPr>
          <w:p w14:paraId="65947B39" w14:textId="77777777" w:rsidR="00547FB5" w:rsidRPr="008971BF" w:rsidRDefault="00547FB5" w:rsidP="00812ACB">
            <w:pPr>
              <w:spacing w:before="0" w:after="0"/>
              <w:ind w:firstLine="0"/>
              <w:rPr>
                <w:szCs w:val="26"/>
              </w:rPr>
            </w:pPr>
          </w:p>
        </w:tc>
      </w:tr>
      <w:tr w:rsidR="00547FB5" w:rsidRPr="008971BF" w14:paraId="2363356B" w14:textId="77777777" w:rsidTr="009E1F89">
        <w:tc>
          <w:tcPr>
            <w:tcW w:w="844" w:type="dxa"/>
            <w:hideMark/>
          </w:tcPr>
          <w:p w14:paraId="491C1A3D"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56277F5C" w14:textId="77777777" w:rsidR="00547FB5" w:rsidRPr="008971BF" w:rsidRDefault="00547FB5" w:rsidP="00812ACB">
            <w:pPr>
              <w:spacing w:before="0" w:after="0"/>
              <w:ind w:firstLine="0"/>
              <w:rPr>
                <w:szCs w:val="26"/>
              </w:rPr>
            </w:pPr>
            <w:r w:rsidRPr="008971BF">
              <w:rPr>
                <w:szCs w:val="26"/>
              </w:rPr>
              <w:t>capNhatLichHen()</w:t>
            </w:r>
          </w:p>
        </w:tc>
        <w:tc>
          <w:tcPr>
            <w:tcW w:w="1655" w:type="dxa"/>
            <w:hideMark/>
          </w:tcPr>
          <w:p w14:paraId="444DC72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6DE4875" w14:textId="77777777" w:rsidR="00547FB5" w:rsidRPr="008971BF" w:rsidRDefault="00547FB5" w:rsidP="00812ACB">
            <w:pPr>
              <w:spacing w:before="0" w:after="0"/>
              <w:ind w:firstLine="0"/>
              <w:rPr>
                <w:szCs w:val="26"/>
              </w:rPr>
            </w:pPr>
          </w:p>
        </w:tc>
        <w:tc>
          <w:tcPr>
            <w:tcW w:w="1211" w:type="dxa"/>
            <w:hideMark/>
          </w:tcPr>
          <w:p w14:paraId="488EA52B" w14:textId="77777777" w:rsidR="00547FB5" w:rsidRPr="008971BF" w:rsidRDefault="00547FB5" w:rsidP="00812ACB">
            <w:pPr>
              <w:spacing w:before="0" w:after="0"/>
              <w:ind w:firstLine="0"/>
              <w:rPr>
                <w:szCs w:val="26"/>
              </w:rPr>
            </w:pPr>
          </w:p>
        </w:tc>
      </w:tr>
      <w:tr w:rsidR="00547FB5" w:rsidRPr="008971BF" w14:paraId="01534141" w14:textId="77777777" w:rsidTr="009E1F89">
        <w:tc>
          <w:tcPr>
            <w:tcW w:w="844" w:type="dxa"/>
            <w:hideMark/>
          </w:tcPr>
          <w:p w14:paraId="300518B2"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4E9141CD" w14:textId="77777777" w:rsidR="00547FB5" w:rsidRPr="008971BF" w:rsidRDefault="00547FB5" w:rsidP="00812ACB">
            <w:pPr>
              <w:spacing w:before="0" w:after="0"/>
              <w:ind w:firstLine="0"/>
              <w:rPr>
                <w:szCs w:val="26"/>
              </w:rPr>
            </w:pPr>
            <w:r w:rsidRPr="008971BF">
              <w:rPr>
                <w:szCs w:val="26"/>
              </w:rPr>
              <w:t>huyLichHen()</w:t>
            </w:r>
          </w:p>
        </w:tc>
        <w:tc>
          <w:tcPr>
            <w:tcW w:w="1655" w:type="dxa"/>
            <w:hideMark/>
          </w:tcPr>
          <w:p w14:paraId="359626D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C5D1059" w14:textId="77777777" w:rsidR="00547FB5" w:rsidRPr="008971BF" w:rsidRDefault="00547FB5" w:rsidP="00812ACB">
            <w:pPr>
              <w:spacing w:before="0" w:after="0"/>
              <w:ind w:firstLine="0"/>
              <w:rPr>
                <w:szCs w:val="26"/>
              </w:rPr>
            </w:pPr>
          </w:p>
        </w:tc>
        <w:tc>
          <w:tcPr>
            <w:tcW w:w="1211" w:type="dxa"/>
            <w:hideMark/>
          </w:tcPr>
          <w:p w14:paraId="7949050A" w14:textId="77777777" w:rsidR="00547FB5" w:rsidRPr="008971BF" w:rsidRDefault="00547FB5" w:rsidP="00812ACB">
            <w:pPr>
              <w:spacing w:before="0" w:after="0"/>
              <w:ind w:firstLine="0"/>
              <w:rPr>
                <w:szCs w:val="26"/>
              </w:rPr>
            </w:pPr>
          </w:p>
        </w:tc>
      </w:tr>
      <w:tr w:rsidR="00547FB5" w:rsidRPr="008971BF" w14:paraId="49442F39" w14:textId="77777777" w:rsidTr="009E1F89">
        <w:tc>
          <w:tcPr>
            <w:tcW w:w="844" w:type="dxa"/>
            <w:hideMark/>
          </w:tcPr>
          <w:p w14:paraId="71FB0E63"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4763D983" w14:textId="77777777" w:rsidR="00547FB5" w:rsidRPr="008971BF" w:rsidRDefault="00547FB5" w:rsidP="00812ACB">
            <w:pPr>
              <w:spacing w:before="0" w:after="0"/>
              <w:ind w:firstLine="0"/>
              <w:rPr>
                <w:szCs w:val="26"/>
              </w:rPr>
            </w:pPr>
            <w:r w:rsidRPr="008971BF">
              <w:rPr>
                <w:szCs w:val="26"/>
              </w:rPr>
              <w:t>xemLichHen()</w:t>
            </w:r>
          </w:p>
        </w:tc>
        <w:tc>
          <w:tcPr>
            <w:tcW w:w="1655" w:type="dxa"/>
            <w:hideMark/>
          </w:tcPr>
          <w:p w14:paraId="5C9C4B08"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2F766F1" w14:textId="77777777" w:rsidR="00547FB5" w:rsidRPr="008971BF" w:rsidRDefault="00547FB5" w:rsidP="00812ACB">
            <w:pPr>
              <w:spacing w:before="0" w:after="0"/>
              <w:ind w:firstLine="0"/>
              <w:rPr>
                <w:szCs w:val="26"/>
              </w:rPr>
            </w:pPr>
          </w:p>
        </w:tc>
        <w:tc>
          <w:tcPr>
            <w:tcW w:w="1211" w:type="dxa"/>
            <w:hideMark/>
          </w:tcPr>
          <w:p w14:paraId="1835211E" w14:textId="77777777" w:rsidR="00547FB5" w:rsidRPr="008971BF" w:rsidRDefault="00547FB5" w:rsidP="00812ACB">
            <w:pPr>
              <w:spacing w:before="0" w:after="0"/>
              <w:ind w:firstLine="0"/>
              <w:rPr>
                <w:szCs w:val="26"/>
              </w:rPr>
            </w:pPr>
          </w:p>
        </w:tc>
      </w:tr>
      <w:tr w:rsidR="00547FB5" w:rsidRPr="008971BF" w14:paraId="6107566F" w14:textId="77777777" w:rsidTr="009E1F89">
        <w:tc>
          <w:tcPr>
            <w:tcW w:w="844" w:type="dxa"/>
            <w:hideMark/>
          </w:tcPr>
          <w:p w14:paraId="57D487CE"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0F6ACB79"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F0C8813" w14:textId="77777777" w:rsidR="00547FB5" w:rsidRPr="008971BF" w:rsidRDefault="00547FB5" w:rsidP="00812ACB">
            <w:pPr>
              <w:spacing w:before="0" w:after="0"/>
              <w:ind w:firstLine="0"/>
              <w:rPr>
                <w:szCs w:val="26"/>
              </w:rPr>
            </w:pPr>
          </w:p>
        </w:tc>
        <w:tc>
          <w:tcPr>
            <w:tcW w:w="1550" w:type="dxa"/>
            <w:hideMark/>
          </w:tcPr>
          <w:p w14:paraId="6ECCED55" w14:textId="77777777" w:rsidR="00547FB5" w:rsidRPr="005F7544" w:rsidRDefault="00547FB5" w:rsidP="00812ACB">
            <w:pPr>
              <w:spacing w:before="0" w:after="0"/>
              <w:ind w:firstLine="0"/>
              <w:rPr>
                <w:szCs w:val="26"/>
                <w:lang w:val="vi-VN"/>
              </w:rPr>
            </w:pPr>
            <w:r w:rsidRPr="008971BF">
              <w:rPr>
                <w:szCs w:val="26"/>
              </w:rPr>
              <w:t>- Mặc nhiên</w:t>
            </w:r>
          </w:p>
          <w:p w14:paraId="46B9CB1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60B0284F" w14:textId="77777777" w:rsidR="00547FB5" w:rsidRPr="008971BF" w:rsidRDefault="00547FB5" w:rsidP="00812ACB">
            <w:pPr>
              <w:spacing w:before="0" w:after="0"/>
              <w:ind w:firstLine="0"/>
              <w:rPr>
                <w:szCs w:val="26"/>
              </w:rPr>
            </w:pPr>
          </w:p>
        </w:tc>
      </w:tr>
      <w:tr w:rsidR="00547FB5" w:rsidRPr="008971BF" w14:paraId="30812B5A" w14:textId="77777777" w:rsidTr="009E1F89">
        <w:tc>
          <w:tcPr>
            <w:tcW w:w="844" w:type="dxa"/>
            <w:hideMark/>
          </w:tcPr>
          <w:p w14:paraId="718BC433"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9F2DD9A"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52C2734"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9E8A997" w14:textId="77777777" w:rsidR="00547FB5" w:rsidRPr="008971BF" w:rsidRDefault="00547FB5" w:rsidP="00812ACB">
            <w:pPr>
              <w:spacing w:before="0" w:after="0"/>
              <w:ind w:firstLine="0"/>
              <w:rPr>
                <w:szCs w:val="26"/>
              </w:rPr>
            </w:pPr>
          </w:p>
        </w:tc>
        <w:tc>
          <w:tcPr>
            <w:tcW w:w="1211" w:type="dxa"/>
            <w:hideMark/>
          </w:tcPr>
          <w:p w14:paraId="4DBEEC6F" w14:textId="77777777" w:rsidR="00547FB5" w:rsidRPr="008971BF" w:rsidRDefault="00547FB5" w:rsidP="00812ACB">
            <w:pPr>
              <w:spacing w:before="0" w:after="0"/>
              <w:ind w:firstLine="0"/>
              <w:rPr>
                <w:szCs w:val="26"/>
              </w:rPr>
            </w:pPr>
          </w:p>
        </w:tc>
      </w:tr>
    </w:tbl>
    <w:p w14:paraId="6668EB0B" w14:textId="77777777" w:rsidR="00547FB5" w:rsidRPr="008971BF" w:rsidRDefault="00547FB5" w:rsidP="00812ACB">
      <w:pPr>
        <w:spacing w:after="100" w:afterAutospacing="1"/>
        <w:ind w:firstLine="0"/>
        <w:rPr>
          <w:szCs w:val="26"/>
        </w:rPr>
      </w:pPr>
      <w:r w:rsidRPr="008971BF">
        <w:rPr>
          <w:b/>
          <w:bCs/>
          <w:szCs w:val="26"/>
        </w:rPr>
        <w:t>11. Đặc tả Class BenhNhan (Bệnh Nhân)</w:t>
      </w:r>
    </w:p>
    <w:tbl>
      <w:tblPr>
        <w:tblStyle w:val="TableGrid"/>
        <w:tblW w:w="0" w:type="auto"/>
        <w:tblLayout w:type="fixed"/>
        <w:tblLook w:val="04A0" w:firstRow="1" w:lastRow="0" w:firstColumn="1" w:lastColumn="0" w:noHBand="0" w:noVBand="1"/>
      </w:tblPr>
      <w:tblGrid>
        <w:gridCol w:w="844"/>
        <w:gridCol w:w="3258"/>
        <w:gridCol w:w="1655"/>
        <w:gridCol w:w="1937"/>
        <w:gridCol w:w="1211"/>
      </w:tblGrid>
      <w:tr w:rsidR="00547FB5" w:rsidRPr="008971BF" w14:paraId="60663D00" w14:textId="77777777" w:rsidTr="009E1F89">
        <w:tc>
          <w:tcPr>
            <w:tcW w:w="844" w:type="dxa"/>
            <w:hideMark/>
          </w:tcPr>
          <w:p w14:paraId="620DEC8C"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B3891BF"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543C32E3" w14:textId="77777777" w:rsidR="00547FB5" w:rsidRPr="008971BF" w:rsidRDefault="00547FB5" w:rsidP="00812ACB">
            <w:pPr>
              <w:spacing w:before="0" w:after="0"/>
              <w:ind w:firstLine="0"/>
              <w:rPr>
                <w:szCs w:val="26"/>
              </w:rPr>
            </w:pPr>
            <w:r w:rsidRPr="008971BF">
              <w:rPr>
                <w:b/>
                <w:bCs/>
                <w:szCs w:val="26"/>
              </w:rPr>
              <w:t>Kiểu dữ liệu</w:t>
            </w:r>
          </w:p>
        </w:tc>
        <w:tc>
          <w:tcPr>
            <w:tcW w:w="1937" w:type="dxa"/>
            <w:hideMark/>
          </w:tcPr>
          <w:p w14:paraId="24791AE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50949EF"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6C476B57" w14:textId="77777777" w:rsidTr="009E1F89">
        <w:tc>
          <w:tcPr>
            <w:tcW w:w="844" w:type="dxa"/>
            <w:hideMark/>
          </w:tcPr>
          <w:p w14:paraId="4D3F0769"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60C1BE4"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996BE04" w14:textId="77777777" w:rsidR="00547FB5" w:rsidRPr="008971BF" w:rsidRDefault="00547FB5" w:rsidP="00812ACB">
            <w:pPr>
              <w:spacing w:before="0" w:after="0"/>
              <w:ind w:firstLine="0"/>
              <w:rPr>
                <w:szCs w:val="26"/>
              </w:rPr>
            </w:pPr>
          </w:p>
        </w:tc>
        <w:tc>
          <w:tcPr>
            <w:tcW w:w="1937" w:type="dxa"/>
            <w:hideMark/>
          </w:tcPr>
          <w:p w14:paraId="47045E2B" w14:textId="77777777" w:rsidR="00547FB5" w:rsidRPr="008971BF" w:rsidRDefault="00547FB5" w:rsidP="00812ACB">
            <w:pPr>
              <w:spacing w:before="0" w:after="0"/>
              <w:ind w:firstLine="0"/>
              <w:rPr>
                <w:szCs w:val="26"/>
              </w:rPr>
            </w:pPr>
          </w:p>
        </w:tc>
        <w:tc>
          <w:tcPr>
            <w:tcW w:w="1211" w:type="dxa"/>
            <w:hideMark/>
          </w:tcPr>
          <w:p w14:paraId="0D9D72BD" w14:textId="77777777" w:rsidR="00547FB5" w:rsidRPr="008971BF" w:rsidRDefault="00547FB5" w:rsidP="00812ACB">
            <w:pPr>
              <w:spacing w:before="0" w:after="0"/>
              <w:ind w:firstLine="0"/>
              <w:rPr>
                <w:szCs w:val="26"/>
              </w:rPr>
            </w:pPr>
          </w:p>
        </w:tc>
      </w:tr>
      <w:tr w:rsidR="00547FB5" w:rsidRPr="008971BF" w14:paraId="382A1BFB" w14:textId="77777777" w:rsidTr="009E1F89">
        <w:tc>
          <w:tcPr>
            <w:tcW w:w="844" w:type="dxa"/>
            <w:hideMark/>
          </w:tcPr>
          <w:p w14:paraId="0AEDC8AB"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F37F680" w14:textId="77777777" w:rsidR="00547FB5" w:rsidRPr="008971BF" w:rsidRDefault="00547FB5" w:rsidP="00812ACB">
            <w:pPr>
              <w:spacing w:before="0" w:after="0"/>
              <w:ind w:firstLine="0"/>
              <w:rPr>
                <w:szCs w:val="26"/>
              </w:rPr>
            </w:pPr>
            <w:r w:rsidRPr="008971BF">
              <w:rPr>
                <w:szCs w:val="26"/>
              </w:rPr>
              <w:t>maBN</w:t>
            </w:r>
          </w:p>
        </w:tc>
        <w:tc>
          <w:tcPr>
            <w:tcW w:w="1655" w:type="dxa"/>
            <w:hideMark/>
          </w:tcPr>
          <w:p w14:paraId="00F8770D"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6FBEC70"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19AA5FCE"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606EACD" w14:textId="77777777" w:rsidTr="009E1F89">
        <w:tc>
          <w:tcPr>
            <w:tcW w:w="844" w:type="dxa"/>
            <w:hideMark/>
          </w:tcPr>
          <w:p w14:paraId="42804439"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4DC628F4" w14:textId="77777777" w:rsidR="00547FB5" w:rsidRPr="008971BF" w:rsidRDefault="00547FB5" w:rsidP="00812ACB">
            <w:pPr>
              <w:spacing w:before="0" w:after="0"/>
              <w:ind w:firstLine="0"/>
              <w:rPr>
                <w:szCs w:val="26"/>
              </w:rPr>
            </w:pPr>
            <w:r w:rsidRPr="008971BF">
              <w:rPr>
                <w:szCs w:val="26"/>
              </w:rPr>
              <w:t>hoTen</w:t>
            </w:r>
          </w:p>
        </w:tc>
        <w:tc>
          <w:tcPr>
            <w:tcW w:w="1655" w:type="dxa"/>
            <w:hideMark/>
          </w:tcPr>
          <w:p w14:paraId="461E0835"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092DC4DB"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3BE5B2BE" w14:textId="77777777" w:rsidR="00547FB5" w:rsidRPr="008971BF" w:rsidRDefault="00547FB5" w:rsidP="00812ACB">
            <w:pPr>
              <w:spacing w:before="0" w:after="0"/>
              <w:ind w:firstLine="0"/>
              <w:rPr>
                <w:szCs w:val="26"/>
              </w:rPr>
            </w:pPr>
          </w:p>
        </w:tc>
      </w:tr>
      <w:tr w:rsidR="00547FB5" w:rsidRPr="008971BF" w14:paraId="414F3868" w14:textId="77777777" w:rsidTr="009E1F89">
        <w:tc>
          <w:tcPr>
            <w:tcW w:w="844" w:type="dxa"/>
            <w:hideMark/>
          </w:tcPr>
          <w:p w14:paraId="026ABB21"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3998FD1" w14:textId="77777777" w:rsidR="00547FB5" w:rsidRPr="008971BF" w:rsidRDefault="00547FB5" w:rsidP="00812ACB">
            <w:pPr>
              <w:spacing w:before="0" w:after="0"/>
              <w:ind w:firstLine="0"/>
              <w:rPr>
                <w:szCs w:val="26"/>
              </w:rPr>
            </w:pPr>
            <w:r w:rsidRPr="008971BF">
              <w:rPr>
                <w:szCs w:val="26"/>
              </w:rPr>
              <w:t>ngaySinh</w:t>
            </w:r>
          </w:p>
        </w:tc>
        <w:tc>
          <w:tcPr>
            <w:tcW w:w="1655" w:type="dxa"/>
            <w:hideMark/>
          </w:tcPr>
          <w:p w14:paraId="452F32EC" w14:textId="77777777" w:rsidR="00547FB5" w:rsidRPr="008971BF" w:rsidRDefault="00547FB5" w:rsidP="00812ACB">
            <w:pPr>
              <w:spacing w:before="0" w:after="0"/>
              <w:ind w:firstLine="0"/>
              <w:rPr>
                <w:szCs w:val="26"/>
              </w:rPr>
            </w:pPr>
            <w:r w:rsidRPr="008971BF">
              <w:rPr>
                <w:szCs w:val="26"/>
              </w:rPr>
              <w:t>Date</w:t>
            </w:r>
          </w:p>
        </w:tc>
        <w:tc>
          <w:tcPr>
            <w:tcW w:w="1937" w:type="dxa"/>
            <w:hideMark/>
          </w:tcPr>
          <w:p w14:paraId="3EC16B17" w14:textId="77777777" w:rsidR="00547FB5" w:rsidRPr="008971BF" w:rsidRDefault="00547FB5" w:rsidP="00812ACB">
            <w:pPr>
              <w:spacing w:before="0" w:after="0"/>
              <w:ind w:firstLine="0"/>
              <w:rPr>
                <w:szCs w:val="26"/>
              </w:rPr>
            </w:pPr>
            <w:r w:rsidRPr="008971BF">
              <w:rPr>
                <w:szCs w:val="26"/>
              </w:rPr>
              <w:t>Hợp lệ</w:t>
            </w:r>
          </w:p>
        </w:tc>
        <w:tc>
          <w:tcPr>
            <w:tcW w:w="1211" w:type="dxa"/>
            <w:hideMark/>
          </w:tcPr>
          <w:p w14:paraId="1D3625A7" w14:textId="77777777" w:rsidR="00547FB5" w:rsidRPr="008971BF" w:rsidRDefault="00547FB5" w:rsidP="00812ACB">
            <w:pPr>
              <w:spacing w:before="0" w:after="0"/>
              <w:ind w:firstLine="0"/>
              <w:rPr>
                <w:szCs w:val="26"/>
              </w:rPr>
            </w:pPr>
          </w:p>
        </w:tc>
      </w:tr>
      <w:tr w:rsidR="00547FB5" w:rsidRPr="008971BF" w14:paraId="5F2E2A32" w14:textId="77777777" w:rsidTr="009E1F89">
        <w:tc>
          <w:tcPr>
            <w:tcW w:w="844" w:type="dxa"/>
            <w:hideMark/>
          </w:tcPr>
          <w:p w14:paraId="1733C53A"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3821F493" w14:textId="77777777" w:rsidR="00547FB5" w:rsidRPr="008971BF" w:rsidRDefault="00547FB5" w:rsidP="00812ACB">
            <w:pPr>
              <w:spacing w:before="0" w:after="0"/>
              <w:ind w:firstLine="0"/>
              <w:rPr>
                <w:szCs w:val="26"/>
              </w:rPr>
            </w:pPr>
            <w:r w:rsidRPr="008971BF">
              <w:rPr>
                <w:szCs w:val="26"/>
              </w:rPr>
              <w:t>gioiTinh</w:t>
            </w:r>
          </w:p>
        </w:tc>
        <w:tc>
          <w:tcPr>
            <w:tcW w:w="1655" w:type="dxa"/>
            <w:hideMark/>
          </w:tcPr>
          <w:p w14:paraId="09B06F37"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0A75337" w14:textId="77777777" w:rsidR="00547FB5" w:rsidRPr="008971BF" w:rsidRDefault="00547FB5" w:rsidP="00812ACB">
            <w:pPr>
              <w:spacing w:before="0" w:after="0"/>
              <w:ind w:firstLine="0"/>
              <w:rPr>
                <w:szCs w:val="26"/>
              </w:rPr>
            </w:pPr>
          </w:p>
        </w:tc>
        <w:tc>
          <w:tcPr>
            <w:tcW w:w="1211" w:type="dxa"/>
            <w:hideMark/>
          </w:tcPr>
          <w:p w14:paraId="3E3054B3" w14:textId="77777777" w:rsidR="00547FB5" w:rsidRPr="008971BF" w:rsidRDefault="00547FB5" w:rsidP="00812ACB">
            <w:pPr>
              <w:spacing w:before="0" w:after="0"/>
              <w:ind w:firstLine="0"/>
              <w:rPr>
                <w:szCs w:val="26"/>
              </w:rPr>
            </w:pPr>
          </w:p>
        </w:tc>
      </w:tr>
      <w:tr w:rsidR="00547FB5" w:rsidRPr="008971BF" w14:paraId="00296042" w14:textId="77777777" w:rsidTr="009E1F89">
        <w:tc>
          <w:tcPr>
            <w:tcW w:w="844" w:type="dxa"/>
            <w:hideMark/>
          </w:tcPr>
          <w:p w14:paraId="0915B1D5"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05400E9" w14:textId="77777777" w:rsidR="00547FB5" w:rsidRPr="008971BF" w:rsidRDefault="00547FB5" w:rsidP="00812ACB">
            <w:pPr>
              <w:spacing w:before="0" w:after="0"/>
              <w:ind w:firstLine="0"/>
              <w:rPr>
                <w:szCs w:val="26"/>
              </w:rPr>
            </w:pPr>
            <w:r w:rsidRPr="008971BF">
              <w:rPr>
                <w:szCs w:val="26"/>
              </w:rPr>
              <w:t>sdt</w:t>
            </w:r>
          </w:p>
        </w:tc>
        <w:tc>
          <w:tcPr>
            <w:tcW w:w="1655" w:type="dxa"/>
            <w:hideMark/>
          </w:tcPr>
          <w:p w14:paraId="51B3BDE4"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7788A619" w14:textId="77777777" w:rsidR="00547FB5" w:rsidRPr="008971BF" w:rsidRDefault="00547FB5" w:rsidP="00812ACB">
            <w:pPr>
              <w:spacing w:before="0" w:after="0"/>
              <w:ind w:firstLine="0"/>
              <w:rPr>
                <w:szCs w:val="26"/>
              </w:rPr>
            </w:pPr>
            <w:r w:rsidRPr="008971BF">
              <w:rPr>
                <w:szCs w:val="26"/>
              </w:rPr>
              <w:t>10 số</w:t>
            </w:r>
          </w:p>
        </w:tc>
        <w:tc>
          <w:tcPr>
            <w:tcW w:w="1211" w:type="dxa"/>
            <w:hideMark/>
          </w:tcPr>
          <w:p w14:paraId="5058F7DB" w14:textId="77777777" w:rsidR="00547FB5" w:rsidRPr="008971BF" w:rsidRDefault="00547FB5" w:rsidP="00812ACB">
            <w:pPr>
              <w:spacing w:before="0" w:after="0"/>
              <w:ind w:firstLine="0"/>
              <w:rPr>
                <w:szCs w:val="26"/>
              </w:rPr>
            </w:pPr>
          </w:p>
        </w:tc>
      </w:tr>
      <w:tr w:rsidR="00547FB5" w:rsidRPr="008971BF" w14:paraId="5AA58279" w14:textId="77777777" w:rsidTr="009E1F89">
        <w:tc>
          <w:tcPr>
            <w:tcW w:w="844" w:type="dxa"/>
            <w:hideMark/>
          </w:tcPr>
          <w:p w14:paraId="4E5E7355"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87B55EE" w14:textId="77777777" w:rsidR="00547FB5" w:rsidRPr="008971BF" w:rsidRDefault="00547FB5" w:rsidP="00812ACB">
            <w:pPr>
              <w:spacing w:before="0" w:after="0"/>
              <w:ind w:firstLine="0"/>
              <w:rPr>
                <w:szCs w:val="26"/>
              </w:rPr>
            </w:pPr>
            <w:r w:rsidRPr="008971BF">
              <w:rPr>
                <w:szCs w:val="26"/>
              </w:rPr>
              <w:t>email</w:t>
            </w:r>
          </w:p>
        </w:tc>
        <w:tc>
          <w:tcPr>
            <w:tcW w:w="1655" w:type="dxa"/>
            <w:hideMark/>
          </w:tcPr>
          <w:p w14:paraId="4E9C495A"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CB6DCE2" w14:textId="77777777" w:rsidR="00547FB5" w:rsidRPr="008971BF" w:rsidRDefault="00547FB5" w:rsidP="00812ACB">
            <w:pPr>
              <w:spacing w:before="0" w:after="0"/>
              <w:ind w:firstLine="0"/>
              <w:rPr>
                <w:szCs w:val="26"/>
              </w:rPr>
            </w:pPr>
            <w:r w:rsidRPr="008971BF">
              <w:rPr>
                <w:szCs w:val="26"/>
              </w:rPr>
              <w:t>Đúng định dạng</w:t>
            </w:r>
          </w:p>
        </w:tc>
        <w:tc>
          <w:tcPr>
            <w:tcW w:w="1211" w:type="dxa"/>
            <w:hideMark/>
          </w:tcPr>
          <w:p w14:paraId="6E44A61C" w14:textId="77777777" w:rsidR="00547FB5" w:rsidRPr="008971BF" w:rsidRDefault="00547FB5" w:rsidP="00812ACB">
            <w:pPr>
              <w:spacing w:before="0" w:after="0"/>
              <w:ind w:firstLine="0"/>
              <w:rPr>
                <w:szCs w:val="26"/>
              </w:rPr>
            </w:pPr>
          </w:p>
        </w:tc>
      </w:tr>
      <w:tr w:rsidR="00547FB5" w:rsidRPr="008971BF" w14:paraId="6ED5E45A" w14:textId="77777777" w:rsidTr="009E1F89">
        <w:tc>
          <w:tcPr>
            <w:tcW w:w="844" w:type="dxa"/>
            <w:hideMark/>
          </w:tcPr>
          <w:p w14:paraId="1A8B3101" w14:textId="77777777" w:rsidR="00547FB5" w:rsidRPr="008971BF" w:rsidRDefault="00547FB5" w:rsidP="00812ACB">
            <w:pPr>
              <w:spacing w:before="0" w:after="0"/>
              <w:ind w:firstLine="0"/>
              <w:rPr>
                <w:szCs w:val="26"/>
              </w:rPr>
            </w:pPr>
            <w:r w:rsidRPr="008971BF">
              <w:rPr>
                <w:szCs w:val="26"/>
              </w:rPr>
              <w:t>1.7</w:t>
            </w:r>
          </w:p>
        </w:tc>
        <w:tc>
          <w:tcPr>
            <w:tcW w:w="3258" w:type="dxa"/>
            <w:hideMark/>
          </w:tcPr>
          <w:p w14:paraId="68E3AD0E" w14:textId="77777777" w:rsidR="00547FB5" w:rsidRPr="008971BF" w:rsidRDefault="00547FB5" w:rsidP="00812ACB">
            <w:pPr>
              <w:spacing w:before="0" w:after="0"/>
              <w:ind w:firstLine="0"/>
              <w:rPr>
                <w:szCs w:val="26"/>
              </w:rPr>
            </w:pPr>
            <w:r w:rsidRPr="008971BF">
              <w:rPr>
                <w:szCs w:val="26"/>
              </w:rPr>
              <w:t>diaChi</w:t>
            </w:r>
          </w:p>
        </w:tc>
        <w:tc>
          <w:tcPr>
            <w:tcW w:w="1655" w:type="dxa"/>
            <w:hideMark/>
          </w:tcPr>
          <w:p w14:paraId="0172ED0C"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30FC9B9C" w14:textId="77777777" w:rsidR="00547FB5" w:rsidRPr="008971BF" w:rsidRDefault="00547FB5" w:rsidP="00812ACB">
            <w:pPr>
              <w:spacing w:before="0" w:after="0"/>
              <w:ind w:firstLine="0"/>
              <w:rPr>
                <w:szCs w:val="26"/>
              </w:rPr>
            </w:pPr>
          </w:p>
        </w:tc>
        <w:tc>
          <w:tcPr>
            <w:tcW w:w="1211" w:type="dxa"/>
            <w:hideMark/>
          </w:tcPr>
          <w:p w14:paraId="65EA76A1" w14:textId="77777777" w:rsidR="00547FB5" w:rsidRPr="008971BF" w:rsidRDefault="00547FB5" w:rsidP="00812ACB">
            <w:pPr>
              <w:spacing w:before="0" w:after="0"/>
              <w:ind w:firstLine="0"/>
              <w:rPr>
                <w:szCs w:val="26"/>
              </w:rPr>
            </w:pPr>
          </w:p>
        </w:tc>
      </w:tr>
      <w:tr w:rsidR="00547FB5" w:rsidRPr="008971BF" w14:paraId="186CBFCA" w14:textId="77777777" w:rsidTr="009E1F89">
        <w:tc>
          <w:tcPr>
            <w:tcW w:w="844" w:type="dxa"/>
            <w:hideMark/>
          </w:tcPr>
          <w:p w14:paraId="1EA63B65" w14:textId="77777777" w:rsidR="00547FB5" w:rsidRPr="008971BF" w:rsidRDefault="00547FB5" w:rsidP="00812ACB">
            <w:pPr>
              <w:spacing w:before="0" w:after="0"/>
              <w:ind w:firstLine="0"/>
              <w:rPr>
                <w:szCs w:val="26"/>
              </w:rPr>
            </w:pPr>
            <w:r w:rsidRPr="008971BF">
              <w:rPr>
                <w:szCs w:val="26"/>
              </w:rPr>
              <w:t>1.8</w:t>
            </w:r>
          </w:p>
        </w:tc>
        <w:tc>
          <w:tcPr>
            <w:tcW w:w="3258" w:type="dxa"/>
            <w:hideMark/>
          </w:tcPr>
          <w:p w14:paraId="6A415E57" w14:textId="77777777" w:rsidR="00547FB5" w:rsidRPr="008971BF" w:rsidRDefault="00547FB5" w:rsidP="00812ACB">
            <w:pPr>
              <w:spacing w:before="0" w:after="0"/>
              <w:ind w:firstLine="0"/>
              <w:rPr>
                <w:szCs w:val="26"/>
              </w:rPr>
            </w:pPr>
            <w:r w:rsidRPr="008971BF">
              <w:rPr>
                <w:szCs w:val="26"/>
              </w:rPr>
              <w:t>tienSuBenh</w:t>
            </w:r>
          </w:p>
        </w:tc>
        <w:tc>
          <w:tcPr>
            <w:tcW w:w="1655" w:type="dxa"/>
            <w:hideMark/>
          </w:tcPr>
          <w:p w14:paraId="68CD28D6"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21A495E7" w14:textId="77777777" w:rsidR="00547FB5" w:rsidRPr="008971BF" w:rsidRDefault="00547FB5" w:rsidP="00812ACB">
            <w:pPr>
              <w:spacing w:before="0" w:after="0"/>
              <w:ind w:firstLine="0"/>
              <w:rPr>
                <w:szCs w:val="26"/>
              </w:rPr>
            </w:pPr>
          </w:p>
        </w:tc>
        <w:tc>
          <w:tcPr>
            <w:tcW w:w="1211" w:type="dxa"/>
            <w:hideMark/>
          </w:tcPr>
          <w:p w14:paraId="42177192" w14:textId="77777777" w:rsidR="00547FB5" w:rsidRPr="008971BF" w:rsidRDefault="00547FB5" w:rsidP="00812ACB">
            <w:pPr>
              <w:spacing w:before="0" w:after="0"/>
              <w:ind w:firstLine="0"/>
              <w:rPr>
                <w:szCs w:val="26"/>
              </w:rPr>
            </w:pPr>
          </w:p>
        </w:tc>
      </w:tr>
      <w:tr w:rsidR="00547FB5" w:rsidRPr="008971BF" w14:paraId="27FD4C8A" w14:textId="77777777" w:rsidTr="009E1F89">
        <w:tc>
          <w:tcPr>
            <w:tcW w:w="844" w:type="dxa"/>
            <w:hideMark/>
          </w:tcPr>
          <w:p w14:paraId="1F066261"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52F8ED5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32B61519" w14:textId="77777777" w:rsidR="00547FB5" w:rsidRPr="008971BF" w:rsidRDefault="00547FB5" w:rsidP="00812ACB">
            <w:pPr>
              <w:spacing w:before="0" w:after="0"/>
              <w:ind w:firstLine="0"/>
              <w:rPr>
                <w:szCs w:val="26"/>
              </w:rPr>
            </w:pPr>
          </w:p>
        </w:tc>
        <w:tc>
          <w:tcPr>
            <w:tcW w:w="1937" w:type="dxa"/>
            <w:hideMark/>
          </w:tcPr>
          <w:p w14:paraId="0E54288B" w14:textId="77777777" w:rsidR="00547FB5" w:rsidRPr="008971BF" w:rsidRDefault="00547FB5" w:rsidP="00812ACB">
            <w:pPr>
              <w:spacing w:before="0" w:after="0"/>
              <w:ind w:firstLine="0"/>
              <w:rPr>
                <w:szCs w:val="26"/>
              </w:rPr>
            </w:pPr>
          </w:p>
        </w:tc>
        <w:tc>
          <w:tcPr>
            <w:tcW w:w="1211" w:type="dxa"/>
            <w:hideMark/>
          </w:tcPr>
          <w:p w14:paraId="4DA40269" w14:textId="77777777" w:rsidR="00547FB5" w:rsidRPr="008971BF" w:rsidRDefault="00547FB5" w:rsidP="00812ACB">
            <w:pPr>
              <w:spacing w:before="0" w:after="0"/>
              <w:ind w:firstLine="0"/>
              <w:rPr>
                <w:szCs w:val="26"/>
              </w:rPr>
            </w:pPr>
          </w:p>
        </w:tc>
      </w:tr>
      <w:tr w:rsidR="00547FB5" w:rsidRPr="008971BF" w14:paraId="24BE10C0" w14:textId="77777777" w:rsidTr="009E1F89">
        <w:tc>
          <w:tcPr>
            <w:tcW w:w="844" w:type="dxa"/>
            <w:hideMark/>
          </w:tcPr>
          <w:p w14:paraId="3B6E0E2B" w14:textId="77777777" w:rsidR="00547FB5" w:rsidRPr="008971BF" w:rsidRDefault="00547FB5" w:rsidP="00812ACB">
            <w:pPr>
              <w:spacing w:before="0" w:after="0"/>
              <w:ind w:firstLine="0"/>
              <w:rPr>
                <w:szCs w:val="26"/>
              </w:rPr>
            </w:pPr>
            <w:r w:rsidRPr="008971BF">
              <w:rPr>
                <w:szCs w:val="26"/>
              </w:rPr>
              <w:lastRenderedPageBreak/>
              <w:t>2.1</w:t>
            </w:r>
          </w:p>
        </w:tc>
        <w:tc>
          <w:tcPr>
            <w:tcW w:w="3258" w:type="dxa"/>
            <w:hideMark/>
          </w:tcPr>
          <w:p w14:paraId="08225EC4" w14:textId="77777777" w:rsidR="00547FB5" w:rsidRPr="008971BF" w:rsidRDefault="00547FB5" w:rsidP="00812ACB">
            <w:pPr>
              <w:spacing w:before="0" w:after="0"/>
              <w:ind w:firstLine="0"/>
              <w:rPr>
                <w:szCs w:val="26"/>
              </w:rPr>
            </w:pPr>
            <w:r w:rsidRPr="008971BF">
              <w:rPr>
                <w:szCs w:val="26"/>
              </w:rPr>
              <w:t>themBenhNhan()</w:t>
            </w:r>
          </w:p>
        </w:tc>
        <w:tc>
          <w:tcPr>
            <w:tcW w:w="1655" w:type="dxa"/>
            <w:hideMark/>
          </w:tcPr>
          <w:p w14:paraId="299A4232"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1DEA4C76" w14:textId="77777777" w:rsidR="00547FB5" w:rsidRPr="008971BF" w:rsidRDefault="00547FB5" w:rsidP="00812ACB">
            <w:pPr>
              <w:spacing w:before="0" w:after="0"/>
              <w:ind w:firstLine="0"/>
              <w:rPr>
                <w:szCs w:val="26"/>
              </w:rPr>
            </w:pPr>
          </w:p>
        </w:tc>
        <w:tc>
          <w:tcPr>
            <w:tcW w:w="1211" w:type="dxa"/>
            <w:hideMark/>
          </w:tcPr>
          <w:p w14:paraId="40840B9B" w14:textId="77777777" w:rsidR="00547FB5" w:rsidRPr="008971BF" w:rsidRDefault="00547FB5" w:rsidP="00812ACB">
            <w:pPr>
              <w:spacing w:before="0" w:after="0"/>
              <w:ind w:firstLine="0"/>
              <w:rPr>
                <w:szCs w:val="26"/>
              </w:rPr>
            </w:pPr>
          </w:p>
        </w:tc>
      </w:tr>
      <w:tr w:rsidR="00547FB5" w:rsidRPr="008971BF" w14:paraId="0A17C204" w14:textId="77777777" w:rsidTr="009E1F89">
        <w:tc>
          <w:tcPr>
            <w:tcW w:w="844" w:type="dxa"/>
            <w:hideMark/>
          </w:tcPr>
          <w:p w14:paraId="2A956E9E"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1C16735" w14:textId="77777777" w:rsidR="00547FB5" w:rsidRPr="008971BF" w:rsidRDefault="00547FB5" w:rsidP="00812ACB">
            <w:pPr>
              <w:spacing w:before="0" w:after="0"/>
              <w:ind w:firstLine="0"/>
              <w:rPr>
                <w:szCs w:val="26"/>
              </w:rPr>
            </w:pPr>
            <w:r w:rsidRPr="008971BF">
              <w:rPr>
                <w:szCs w:val="26"/>
              </w:rPr>
              <w:t>capNhatBenhNhan()</w:t>
            </w:r>
          </w:p>
        </w:tc>
        <w:tc>
          <w:tcPr>
            <w:tcW w:w="1655" w:type="dxa"/>
            <w:hideMark/>
          </w:tcPr>
          <w:p w14:paraId="33A144DB"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4CDB4EEA" w14:textId="77777777" w:rsidR="00547FB5" w:rsidRPr="008971BF" w:rsidRDefault="00547FB5" w:rsidP="00812ACB">
            <w:pPr>
              <w:spacing w:before="0" w:after="0"/>
              <w:ind w:firstLine="0"/>
              <w:rPr>
                <w:szCs w:val="26"/>
              </w:rPr>
            </w:pPr>
          </w:p>
        </w:tc>
        <w:tc>
          <w:tcPr>
            <w:tcW w:w="1211" w:type="dxa"/>
            <w:hideMark/>
          </w:tcPr>
          <w:p w14:paraId="146F3A2E" w14:textId="77777777" w:rsidR="00547FB5" w:rsidRPr="008971BF" w:rsidRDefault="00547FB5" w:rsidP="00812ACB">
            <w:pPr>
              <w:spacing w:before="0" w:after="0"/>
              <w:ind w:firstLine="0"/>
              <w:rPr>
                <w:szCs w:val="26"/>
              </w:rPr>
            </w:pPr>
          </w:p>
        </w:tc>
      </w:tr>
      <w:tr w:rsidR="00547FB5" w:rsidRPr="008971BF" w14:paraId="7120580C" w14:textId="77777777" w:rsidTr="009E1F89">
        <w:tc>
          <w:tcPr>
            <w:tcW w:w="844" w:type="dxa"/>
            <w:hideMark/>
          </w:tcPr>
          <w:p w14:paraId="4C7ADBFC"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205625CB" w14:textId="77777777" w:rsidR="00547FB5" w:rsidRPr="008971BF" w:rsidRDefault="00547FB5" w:rsidP="00812ACB">
            <w:pPr>
              <w:spacing w:before="0" w:after="0"/>
              <w:ind w:firstLine="0"/>
              <w:rPr>
                <w:szCs w:val="26"/>
              </w:rPr>
            </w:pPr>
            <w:r w:rsidRPr="008971BF">
              <w:rPr>
                <w:szCs w:val="26"/>
              </w:rPr>
              <w:t>timKiemBenhNhan()</w:t>
            </w:r>
          </w:p>
        </w:tc>
        <w:tc>
          <w:tcPr>
            <w:tcW w:w="1655" w:type="dxa"/>
            <w:hideMark/>
          </w:tcPr>
          <w:p w14:paraId="23F4AF05"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7CEB1739" w14:textId="77777777" w:rsidR="00547FB5" w:rsidRPr="008971BF" w:rsidRDefault="00547FB5" w:rsidP="00812ACB">
            <w:pPr>
              <w:spacing w:before="0" w:after="0"/>
              <w:ind w:firstLine="0"/>
              <w:rPr>
                <w:szCs w:val="26"/>
              </w:rPr>
            </w:pPr>
          </w:p>
        </w:tc>
        <w:tc>
          <w:tcPr>
            <w:tcW w:w="1211" w:type="dxa"/>
            <w:hideMark/>
          </w:tcPr>
          <w:p w14:paraId="61E6DFB0" w14:textId="77777777" w:rsidR="00547FB5" w:rsidRPr="008971BF" w:rsidRDefault="00547FB5" w:rsidP="00812ACB">
            <w:pPr>
              <w:spacing w:before="0" w:after="0"/>
              <w:ind w:firstLine="0"/>
              <w:rPr>
                <w:szCs w:val="26"/>
              </w:rPr>
            </w:pPr>
          </w:p>
        </w:tc>
      </w:tr>
      <w:tr w:rsidR="00547FB5" w:rsidRPr="008971BF" w14:paraId="1DD537C8" w14:textId="77777777" w:rsidTr="009E1F89">
        <w:tc>
          <w:tcPr>
            <w:tcW w:w="844" w:type="dxa"/>
            <w:hideMark/>
          </w:tcPr>
          <w:p w14:paraId="00DEC0E5"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7C9AC078"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57D6AD09" w14:textId="77777777" w:rsidR="00547FB5" w:rsidRPr="008971BF" w:rsidRDefault="00547FB5" w:rsidP="00812ACB">
            <w:pPr>
              <w:spacing w:before="0" w:after="0"/>
              <w:ind w:firstLine="0"/>
              <w:rPr>
                <w:szCs w:val="26"/>
              </w:rPr>
            </w:pPr>
          </w:p>
        </w:tc>
        <w:tc>
          <w:tcPr>
            <w:tcW w:w="1937" w:type="dxa"/>
            <w:hideMark/>
          </w:tcPr>
          <w:p w14:paraId="61B917CC" w14:textId="77777777" w:rsidR="00547FB5" w:rsidRPr="005F7544" w:rsidRDefault="00547FB5" w:rsidP="00812ACB">
            <w:pPr>
              <w:spacing w:before="0" w:after="0"/>
              <w:ind w:firstLine="0"/>
              <w:rPr>
                <w:szCs w:val="26"/>
                <w:lang w:val="vi-VN"/>
              </w:rPr>
            </w:pPr>
            <w:r w:rsidRPr="008971BF">
              <w:rPr>
                <w:szCs w:val="26"/>
              </w:rPr>
              <w:t>- Mặc nhiên</w:t>
            </w:r>
          </w:p>
          <w:p w14:paraId="14D2CBAC"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75DC41CC" w14:textId="77777777" w:rsidR="00547FB5" w:rsidRPr="008971BF" w:rsidRDefault="00547FB5" w:rsidP="00812ACB">
            <w:pPr>
              <w:spacing w:before="0" w:after="0"/>
              <w:ind w:firstLine="0"/>
              <w:rPr>
                <w:szCs w:val="26"/>
              </w:rPr>
            </w:pPr>
          </w:p>
        </w:tc>
      </w:tr>
      <w:tr w:rsidR="00547FB5" w:rsidRPr="008971BF" w14:paraId="74CE7882" w14:textId="77777777" w:rsidTr="009E1F89">
        <w:tc>
          <w:tcPr>
            <w:tcW w:w="844" w:type="dxa"/>
            <w:hideMark/>
          </w:tcPr>
          <w:p w14:paraId="17C9B320"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2FE98055"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BED0F14"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40682FB5" w14:textId="77777777" w:rsidR="00547FB5" w:rsidRPr="008971BF" w:rsidRDefault="00547FB5" w:rsidP="00812ACB">
            <w:pPr>
              <w:spacing w:before="0" w:after="0"/>
              <w:ind w:firstLine="0"/>
              <w:rPr>
                <w:szCs w:val="26"/>
              </w:rPr>
            </w:pPr>
          </w:p>
        </w:tc>
        <w:tc>
          <w:tcPr>
            <w:tcW w:w="1211" w:type="dxa"/>
            <w:hideMark/>
          </w:tcPr>
          <w:p w14:paraId="77FB0A7E" w14:textId="77777777" w:rsidR="00547FB5" w:rsidRPr="008971BF" w:rsidRDefault="00547FB5" w:rsidP="00812ACB">
            <w:pPr>
              <w:spacing w:before="0" w:after="0"/>
              <w:ind w:firstLine="0"/>
              <w:rPr>
                <w:szCs w:val="26"/>
              </w:rPr>
            </w:pPr>
          </w:p>
        </w:tc>
      </w:tr>
    </w:tbl>
    <w:p w14:paraId="2FF2136E" w14:textId="77777777" w:rsidR="00547FB5" w:rsidRPr="008971BF" w:rsidRDefault="00547FB5" w:rsidP="00812ACB">
      <w:pPr>
        <w:spacing w:after="100" w:afterAutospacing="1"/>
        <w:ind w:firstLine="0"/>
        <w:rPr>
          <w:szCs w:val="26"/>
        </w:rPr>
      </w:pPr>
      <w:r w:rsidRPr="008971BF">
        <w:rPr>
          <w:b/>
          <w:bCs/>
          <w:szCs w:val="26"/>
        </w:rPr>
        <w:t>12. Đặc tả Class NguoiGiamHo (Người Giám Hộ)</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196AF10B" w14:textId="77777777" w:rsidTr="009E1F89">
        <w:tc>
          <w:tcPr>
            <w:tcW w:w="844" w:type="dxa"/>
            <w:hideMark/>
          </w:tcPr>
          <w:p w14:paraId="74E034B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852E41C"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F05F6C9"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2D97D7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CAE652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2981A883" w14:textId="77777777" w:rsidTr="009E1F89">
        <w:tc>
          <w:tcPr>
            <w:tcW w:w="844" w:type="dxa"/>
            <w:hideMark/>
          </w:tcPr>
          <w:p w14:paraId="36ADFA1B"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B609FBF"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4DD363B" w14:textId="77777777" w:rsidR="00547FB5" w:rsidRPr="008971BF" w:rsidRDefault="00547FB5" w:rsidP="00812ACB">
            <w:pPr>
              <w:spacing w:before="0" w:after="0"/>
              <w:ind w:firstLine="0"/>
              <w:rPr>
                <w:szCs w:val="26"/>
              </w:rPr>
            </w:pPr>
          </w:p>
        </w:tc>
        <w:tc>
          <w:tcPr>
            <w:tcW w:w="1550" w:type="dxa"/>
            <w:hideMark/>
          </w:tcPr>
          <w:p w14:paraId="45765917" w14:textId="77777777" w:rsidR="00547FB5" w:rsidRPr="008971BF" w:rsidRDefault="00547FB5" w:rsidP="00812ACB">
            <w:pPr>
              <w:spacing w:before="0" w:after="0"/>
              <w:ind w:firstLine="0"/>
              <w:rPr>
                <w:szCs w:val="26"/>
              </w:rPr>
            </w:pPr>
          </w:p>
        </w:tc>
        <w:tc>
          <w:tcPr>
            <w:tcW w:w="1211" w:type="dxa"/>
            <w:hideMark/>
          </w:tcPr>
          <w:p w14:paraId="68449128" w14:textId="77777777" w:rsidR="00547FB5" w:rsidRPr="008971BF" w:rsidRDefault="00547FB5" w:rsidP="00812ACB">
            <w:pPr>
              <w:spacing w:before="0" w:after="0"/>
              <w:ind w:firstLine="0"/>
              <w:rPr>
                <w:szCs w:val="26"/>
              </w:rPr>
            </w:pPr>
          </w:p>
        </w:tc>
      </w:tr>
      <w:tr w:rsidR="00547FB5" w:rsidRPr="008971BF" w14:paraId="66145142" w14:textId="77777777" w:rsidTr="009E1F89">
        <w:tc>
          <w:tcPr>
            <w:tcW w:w="844" w:type="dxa"/>
            <w:hideMark/>
          </w:tcPr>
          <w:p w14:paraId="6E2A8287"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FDE662F" w14:textId="77777777" w:rsidR="00547FB5" w:rsidRPr="008971BF" w:rsidRDefault="00547FB5" w:rsidP="00812ACB">
            <w:pPr>
              <w:spacing w:before="0" w:after="0"/>
              <w:ind w:firstLine="0"/>
              <w:rPr>
                <w:szCs w:val="26"/>
              </w:rPr>
            </w:pPr>
            <w:r w:rsidRPr="008971BF">
              <w:rPr>
                <w:szCs w:val="26"/>
              </w:rPr>
              <w:t>maGH</w:t>
            </w:r>
          </w:p>
        </w:tc>
        <w:tc>
          <w:tcPr>
            <w:tcW w:w="1655" w:type="dxa"/>
            <w:hideMark/>
          </w:tcPr>
          <w:p w14:paraId="4202FDB4"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7CBBA23"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DB078B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757CB31" w14:textId="77777777" w:rsidTr="009E1F89">
        <w:tc>
          <w:tcPr>
            <w:tcW w:w="844" w:type="dxa"/>
            <w:hideMark/>
          </w:tcPr>
          <w:p w14:paraId="347E3B1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69AD2988" w14:textId="77777777" w:rsidR="00547FB5" w:rsidRPr="008971BF" w:rsidRDefault="00547FB5" w:rsidP="00812ACB">
            <w:pPr>
              <w:spacing w:before="0" w:after="0"/>
              <w:ind w:firstLine="0"/>
              <w:rPr>
                <w:szCs w:val="26"/>
              </w:rPr>
            </w:pPr>
            <w:r w:rsidRPr="008971BF">
              <w:rPr>
                <w:szCs w:val="26"/>
              </w:rPr>
              <w:t>hoTen</w:t>
            </w:r>
          </w:p>
        </w:tc>
        <w:tc>
          <w:tcPr>
            <w:tcW w:w="1655" w:type="dxa"/>
            <w:hideMark/>
          </w:tcPr>
          <w:p w14:paraId="331F3A3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0A55AF"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3785E966" w14:textId="77777777" w:rsidR="00547FB5" w:rsidRPr="008971BF" w:rsidRDefault="00547FB5" w:rsidP="00812ACB">
            <w:pPr>
              <w:spacing w:before="0" w:after="0"/>
              <w:ind w:firstLine="0"/>
              <w:rPr>
                <w:szCs w:val="26"/>
              </w:rPr>
            </w:pPr>
          </w:p>
        </w:tc>
      </w:tr>
      <w:tr w:rsidR="00547FB5" w:rsidRPr="008971BF" w14:paraId="56A5F49B" w14:textId="77777777" w:rsidTr="009E1F89">
        <w:tc>
          <w:tcPr>
            <w:tcW w:w="844" w:type="dxa"/>
            <w:hideMark/>
          </w:tcPr>
          <w:p w14:paraId="6E1AE82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949C3DE" w14:textId="77777777" w:rsidR="00547FB5" w:rsidRPr="008971BF" w:rsidRDefault="00547FB5" w:rsidP="00812ACB">
            <w:pPr>
              <w:spacing w:before="0" w:after="0"/>
              <w:ind w:firstLine="0"/>
              <w:rPr>
                <w:szCs w:val="26"/>
              </w:rPr>
            </w:pPr>
            <w:r w:rsidRPr="008971BF">
              <w:rPr>
                <w:szCs w:val="26"/>
              </w:rPr>
              <w:t>sdt</w:t>
            </w:r>
          </w:p>
        </w:tc>
        <w:tc>
          <w:tcPr>
            <w:tcW w:w="1655" w:type="dxa"/>
            <w:hideMark/>
          </w:tcPr>
          <w:p w14:paraId="3DEBD412"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B3387C4" w14:textId="77777777" w:rsidR="00547FB5" w:rsidRPr="008971BF" w:rsidRDefault="00547FB5" w:rsidP="00812ACB">
            <w:pPr>
              <w:spacing w:before="0" w:after="0"/>
              <w:ind w:firstLine="0"/>
              <w:rPr>
                <w:szCs w:val="26"/>
              </w:rPr>
            </w:pPr>
          </w:p>
        </w:tc>
        <w:tc>
          <w:tcPr>
            <w:tcW w:w="1211" w:type="dxa"/>
            <w:hideMark/>
          </w:tcPr>
          <w:p w14:paraId="22EC19C9" w14:textId="77777777" w:rsidR="00547FB5" w:rsidRPr="008971BF" w:rsidRDefault="00547FB5" w:rsidP="00812ACB">
            <w:pPr>
              <w:spacing w:before="0" w:after="0"/>
              <w:ind w:firstLine="0"/>
              <w:rPr>
                <w:szCs w:val="26"/>
              </w:rPr>
            </w:pPr>
          </w:p>
        </w:tc>
      </w:tr>
      <w:tr w:rsidR="00547FB5" w:rsidRPr="008971BF" w14:paraId="788E9891" w14:textId="77777777" w:rsidTr="009E1F89">
        <w:tc>
          <w:tcPr>
            <w:tcW w:w="844" w:type="dxa"/>
            <w:hideMark/>
          </w:tcPr>
          <w:p w14:paraId="37A5CE2D"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6EE37574" w14:textId="77777777" w:rsidR="00547FB5" w:rsidRPr="008971BF" w:rsidRDefault="00547FB5" w:rsidP="00812ACB">
            <w:pPr>
              <w:spacing w:before="0" w:after="0"/>
              <w:ind w:firstLine="0"/>
              <w:rPr>
                <w:szCs w:val="26"/>
              </w:rPr>
            </w:pPr>
            <w:r w:rsidRPr="008971BF">
              <w:rPr>
                <w:szCs w:val="26"/>
              </w:rPr>
              <w:t>quanHe</w:t>
            </w:r>
          </w:p>
        </w:tc>
        <w:tc>
          <w:tcPr>
            <w:tcW w:w="1655" w:type="dxa"/>
            <w:hideMark/>
          </w:tcPr>
          <w:p w14:paraId="271DCC91"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D3DA008"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00312615" w14:textId="77777777" w:rsidR="00547FB5" w:rsidRPr="008971BF" w:rsidRDefault="00547FB5" w:rsidP="00812ACB">
            <w:pPr>
              <w:spacing w:before="0" w:after="0"/>
              <w:ind w:firstLine="0"/>
              <w:rPr>
                <w:szCs w:val="26"/>
              </w:rPr>
            </w:pPr>
          </w:p>
        </w:tc>
      </w:tr>
      <w:tr w:rsidR="00547FB5" w:rsidRPr="008971BF" w14:paraId="3E03068C" w14:textId="77777777" w:rsidTr="009E1F89">
        <w:tc>
          <w:tcPr>
            <w:tcW w:w="844" w:type="dxa"/>
            <w:hideMark/>
          </w:tcPr>
          <w:p w14:paraId="117FE193"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71FD7FAB"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17B6F6" w14:textId="77777777" w:rsidR="00547FB5" w:rsidRPr="008971BF" w:rsidRDefault="00547FB5" w:rsidP="00812ACB">
            <w:pPr>
              <w:spacing w:before="0" w:after="0"/>
              <w:ind w:firstLine="0"/>
              <w:rPr>
                <w:szCs w:val="26"/>
              </w:rPr>
            </w:pPr>
          </w:p>
        </w:tc>
        <w:tc>
          <w:tcPr>
            <w:tcW w:w="1550" w:type="dxa"/>
            <w:hideMark/>
          </w:tcPr>
          <w:p w14:paraId="19D2CE51" w14:textId="77777777" w:rsidR="00547FB5" w:rsidRPr="008971BF" w:rsidRDefault="00547FB5" w:rsidP="00812ACB">
            <w:pPr>
              <w:spacing w:before="0" w:after="0"/>
              <w:ind w:firstLine="0"/>
              <w:rPr>
                <w:szCs w:val="26"/>
              </w:rPr>
            </w:pPr>
          </w:p>
        </w:tc>
        <w:tc>
          <w:tcPr>
            <w:tcW w:w="1211" w:type="dxa"/>
            <w:hideMark/>
          </w:tcPr>
          <w:p w14:paraId="4741AFD3" w14:textId="77777777" w:rsidR="00547FB5" w:rsidRPr="008971BF" w:rsidRDefault="00547FB5" w:rsidP="00812ACB">
            <w:pPr>
              <w:spacing w:before="0" w:after="0"/>
              <w:ind w:firstLine="0"/>
              <w:rPr>
                <w:szCs w:val="26"/>
              </w:rPr>
            </w:pPr>
          </w:p>
        </w:tc>
      </w:tr>
      <w:tr w:rsidR="00547FB5" w:rsidRPr="008971BF" w14:paraId="5894DD3A" w14:textId="77777777" w:rsidTr="009E1F89">
        <w:tc>
          <w:tcPr>
            <w:tcW w:w="844" w:type="dxa"/>
            <w:hideMark/>
          </w:tcPr>
          <w:p w14:paraId="151EFAFC"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608F4C05" w14:textId="77777777" w:rsidR="00547FB5" w:rsidRPr="008971BF" w:rsidRDefault="00547FB5" w:rsidP="00812ACB">
            <w:pPr>
              <w:spacing w:before="0" w:after="0"/>
              <w:ind w:firstLine="0"/>
              <w:rPr>
                <w:szCs w:val="26"/>
              </w:rPr>
            </w:pPr>
            <w:r w:rsidRPr="008971BF">
              <w:rPr>
                <w:szCs w:val="26"/>
              </w:rPr>
              <w:t>capNhatThongTin()</w:t>
            </w:r>
          </w:p>
        </w:tc>
        <w:tc>
          <w:tcPr>
            <w:tcW w:w="1655" w:type="dxa"/>
            <w:hideMark/>
          </w:tcPr>
          <w:p w14:paraId="746437AD"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3B8DC36" w14:textId="77777777" w:rsidR="00547FB5" w:rsidRPr="008971BF" w:rsidRDefault="00547FB5" w:rsidP="00812ACB">
            <w:pPr>
              <w:spacing w:before="0" w:after="0"/>
              <w:ind w:firstLine="0"/>
              <w:rPr>
                <w:szCs w:val="26"/>
              </w:rPr>
            </w:pPr>
          </w:p>
        </w:tc>
        <w:tc>
          <w:tcPr>
            <w:tcW w:w="1211" w:type="dxa"/>
            <w:hideMark/>
          </w:tcPr>
          <w:p w14:paraId="25E4E0E8" w14:textId="77777777" w:rsidR="00547FB5" w:rsidRPr="008971BF" w:rsidRDefault="00547FB5" w:rsidP="00812ACB">
            <w:pPr>
              <w:spacing w:before="0" w:after="0"/>
              <w:ind w:firstLine="0"/>
              <w:rPr>
                <w:szCs w:val="26"/>
              </w:rPr>
            </w:pPr>
          </w:p>
        </w:tc>
      </w:tr>
      <w:tr w:rsidR="00547FB5" w:rsidRPr="008971BF" w14:paraId="78A4EF5B" w14:textId="77777777" w:rsidTr="009E1F89">
        <w:tc>
          <w:tcPr>
            <w:tcW w:w="844" w:type="dxa"/>
            <w:hideMark/>
          </w:tcPr>
          <w:p w14:paraId="61F7D5B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BCE6036" w14:textId="77777777" w:rsidR="00547FB5" w:rsidRPr="008971BF" w:rsidRDefault="00547FB5" w:rsidP="00812ACB">
            <w:pPr>
              <w:spacing w:before="0" w:after="0"/>
              <w:ind w:firstLine="0"/>
              <w:rPr>
                <w:szCs w:val="26"/>
              </w:rPr>
            </w:pPr>
            <w:r w:rsidRPr="008971BF">
              <w:rPr>
                <w:szCs w:val="26"/>
              </w:rPr>
              <w:t>xoaThongTin()</w:t>
            </w:r>
          </w:p>
        </w:tc>
        <w:tc>
          <w:tcPr>
            <w:tcW w:w="1655" w:type="dxa"/>
            <w:hideMark/>
          </w:tcPr>
          <w:p w14:paraId="374DE13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1C4EC18" w14:textId="77777777" w:rsidR="00547FB5" w:rsidRPr="008971BF" w:rsidRDefault="00547FB5" w:rsidP="00812ACB">
            <w:pPr>
              <w:spacing w:before="0" w:after="0"/>
              <w:ind w:firstLine="0"/>
              <w:rPr>
                <w:szCs w:val="26"/>
              </w:rPr>
            </w:pPr>
          </w:p>
        </w:tc>
        <w:tc>
          <w:tcPr>
            <w:tcW w:w="1211" w:type="dxa"/>
            <w:hideMark/>
          </w:tcPr>
          <w:p w14:paraId="3AA21FA6" w14:textId="77777777" w:rsidR="00547FB5" w:rsidRPr="008971BF" w:rsidRDefault="00547FB5" w:rsidP="00812ACB">
            <w:pPr>
              <w:spacing w:before="0" w:after="0"/>
              <w:ind w:firstLine="0"/>
              <w:rPr>
                <w:szCs w:val="26"/>
              </w:rPr>
            </w:pPr>
          </w:p>
        </w:tc>
      </w:tr>
      <w:tr w:rsidR="00547FB5" w:rsidRPr="008971BF" w14:paraId="469F9867" w14:textId="77777777" w:rsidTr="009E1F89">
        <w:tc>
          <w:tcPr>
            <w:tcW w:w="844" w:type="dxa"/>
            <w:hideMark/>
          </w:tcPr>
          <w:p w14:paraId="6A7F5DE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33428432"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9D62FC2" w14:textId="77777777" w:rsidR="00547FB5" w:rsidRPr="008971BF" w:rsidRDefault="00547FB5" w:rsidP="00812ACB">
            <w:pPr>
              <w:spacing w:before="0" w:after="0"/>
              <w:ind w:firstLine="0"/>
              <w:rPr>
                <w:szCs w:val="26"/>
              </w:rPr>
            </w:pPr>
          </w:p>
        </w:tc>
        <w:tc>
          <w:tcPr>
            <w:tcW w:w="1550" w:type="dxa"/>
            <w:hideMark/>
          </w:tcPr>
          <w:p w14:paraId="48F2E4CA" w14:textId="77777777" w:rsidR="00547FB5" w:rsidRPr="005F7544" w:rsidRDefault="00547FB5" w:rsidP="00812ACB">
            <w:pPr>
              <w:spacing w:before="0" w:after="0"/>
              <w:ind w:firstLine="0"/>
              <w:rPr>
                <w:szCs w:val="26"/>
                <w:lang w:val="vi-VN"/>
              </w:rPr>
            </w:pPr>
            <w:r w:rsidRPr="008971BF">
              <w:rPr>
                <w:szCs w:val="26"/>
              </w:rPr>
              <w:t>- Mặc nhiên</w:t>
            </w:r>
          </w:p>
          <w:p w14:paraId="294005E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182E632E" w14:textId="77777777" w:rsidR="00547FB5" w:rsidRPr="008971BF" w:rsidRDefault="00547FB5" w:rsidP="00812ACB">
            <w:pPr>
              <w:spacing w:before="0" w:after="0"/>
              <w:ind w:firstLine="0"/>
              <w:rPr>
                <w:szCs w:val="26"/>
              </w:rPr>
            </w:pPr>
          </w:p>
        </w:tc>
      </w:tr>
      <w:tr w:rsidR="00547FB5" w:rsidRPr="008971BF" w14:paraId="7CA756EE" w14:textId="77777777" w:rsidTr="009E1F89">
        <w:tc>
          <w:tcPr>
            <w:tcW w:w="844" w:type="dxa"/>
            <w:hideMark/>
          </w:tcPr>
          <w:p w14:paraId="73A68633"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56774A1D"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963107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87BFF46" w14:textId="77777777" w:rsidR="00547FB5" w:rsidRPr="008971BF" w:rsidRDefault="00547FB5" w:rsidP="00812ACB">
            <w:pPr>
              <w:spacing w:before="0" w:after="0"/>
              <w:ind w:firstLine="0"/>
              <w:rPr>
                <w:szCs w:val="26"/>
              </w:rPr>
            </w:pPr>
          </w:p>
        </w:tc>
        <w:tc>
          <w:tcPr>
            <w:tcW w:w="1211" w:type="dxa"/>
            <w:hideMark/>
          </w:tcPr>
          <w:p w14:paraId="37FCE9EF" w14:textId="77777777" w:rsidR="00547FB5" w:rsidRPr="008971BF" w:rsidRDefault="00547FB5" w:rsidP="00812ACB">
            <w:pPr>
              <w:spacing w:before="0" w:after="0"/>
              <w:ind w:firstLine="0"/>
              <w:rPr>
                <w:szCs w:val="26"/>
              </w:rPr>
            </w:pPr>
          </w:p>
        </w:tc>
      </w:tr>
    </w:tbl>
    <w:p w14:paraId="3ABED1E3" w14:textId="77777777" w:rsidR="00547FB5" w:rsidRPr="008971BF" w:rsidRDefault="00547FB5" w:rsidP="00812ACB">
      <w:pPr>
        <w:spacing w:after="100" w:afterAutospacing="1"/>
        <w:ind w:firstLine="0"/>
        <w:rPr>
          <w:szCs w:val="26"/>
        </w:rPr>
      </w:pPr>
      <w:r w:rsidRPr="008971BF">
        <w:rPr>
          <w:b/>
          <w:bCs/>
          <w:szCs w:val="26"/>
        </w:rPr>
        <w:t>13. Đặc tả Class YeuCauHuyPhieuThu (Yêu Cầu Hủy Phiếu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7D95F4CC" w14:textId="77777777" w:rsidTr="009E1F89">
        <w:tc>
          <w:tcPr>
            <w:tcW w:w="844" w:type="dxa"/>
            <w:hideMark/>
          </w:tcPr>
          <w:p w14:paraId="4586BAD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CB9DD75"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6171C32B"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6459378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DB39633"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C186565" w14:textId="77777777" w:rsidTr="009E1F89">
        <w:tc>
          <w:tcPr>
            <w:tcW w:w="844" w:type="dxa"/>
            <w:hideMark/>
          </w:tcPr>
          <w:p w14:paraId="7CDD20E1"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A4351CC"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3A5D4E8" w14:textId="77777777" w:rsidR="00547FB5" w:rsidRPr="008971BF" w:rsidRDefault="00547FB5" w:rsidP="00812ACB">
            <w:pPr>
              <w:spacing w:before="0" w:after="0"/>
              <w:ind w:firstLine="0"/>
              <w:rPr>
                <w:szCs w:val="26"/>
              </w:rPr>
            </w:pPr>
          </w:p>
        </w:tc>
        <w:tc>
          <w:tcPr>
            <w:tcW w:w="1550" w:type="dxa"/>
            <w:hideMark/>
          </w:tcPr>
          <w:p w14:paraId="5BE57AEE" w14:textId="77777777" w:rsidR="00547FB5" w:rsidRPr="008971BF" w:rsidRDefault="00547FB5" w:rsidP="00812ACB">
            <w:pPr>
              <w:spacing w:before="0" w:after="0"/>
              <w:ind w:firstLine="0"/>
              <w:rPr>
                <w:szCs w:val="26"/>
              </w:rPr>
            </w:pPr>
          </w:p>
        </w:tc>
        <w:tc>
          <w:tcPr>
            <w:tcW w:w="1211" w:type="dxa"/>
            <w:hideMark/>
          </w:tcPr>
          <w:p w14:paraId="0DA9F493" w14:textId="77777777" w:rsidR="00547FB5" w:rsidRPr="008971BF" w:rsidRDefault="00547FB5" w:rsidP="00812ACB">
            <w:pPr>
              <w:spacing w:before="0" w:after="0"/>
              <w:ind w:firstLine="0"/>
              <w:rPr>
                <w:szCs w:val="26"/>
              </w:rPr>
            </w:pPr>
          </w:p>
        </w:tc>
      </w:tr>
      <w:tr w:rsidR="00547FB5" w:rsidRPr="008971BF" w14:paraId="523D69A8" w14:textId="77777777" w:rsidTr="009E1F89">
        <w:tc>
          <w:tcPr>
            <w:tcW w:w="844" w:type="dxa"/>
            <w:hideMark/>
          </w:tcPr>
          <w:p w14:paraId="5EF6C42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BD02506" w14:textId="77777777" w:rsidR="00547FB5" w:rsidRPr="008971BF" w:rsidRDefault="00547FB5" w:rsidP="00812ACB">
            <w:pPr>
              <w:spacing w:before="0" w:after="0"/>
              <w:ind w:firstLine="0"/>
              <w:rPr>
                <w:szCs w:val="26"/>
              </w:rPr>
            </w:pPr>
            <w:r w:rsidRPr="008971BF">
              <w:rPr>
                <w:szCs w:val="26"/>
              </w:rPr>
              <w:t>maYC</w:t>
            </w:r>
          </w:p>
        </w:tc>
        <w:tc>
          <w:tcPr>
            <w:tcW w:w="1655" w:type="dxa"/>
            <w:hideMark/>
          </w:tcPr>
          <w:p w14:paraId="3B291FA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3AF7C7E"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6E47C42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031BEDD3" w14:textId="77777777" w:rsidTr="009E1F89">
        <w:tc>
          <w:tcPr>
            <w:tcW w:w="844" w:type="dxa"/>
            <w:hideMark/>
          </w:tcPr>
          <w:p w14:paraId="190B292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C376057" w14:textId="77777777" w:rsidR="00547FB5" w:rsidRPr="008971BF" w:rsidRDefault="00547FB5" w:rsidP="00812ACB">
            <w:pPr>
              <w:spacing w:before="0" w:after="0"/>
              <w:ind w:firstLine="0"/>
              <w:rPr>
                <w:szCs w:val="26"/>
              </w:rPr>
            </w:pPr>
            <w:r w:rsidRPr="008971BF">
              <w:rPr>
                <w:szCs w:val="26"/>
              </w:rPr>
              <w:t>ngayYeuCau</w:t>
            </w:r>
          </w:p>
        </w:tc>
        <w:tc>
          <w:tcPr>
            <w:tcW w:w="1655" w:type="dxa"/>
            <w:hideMark/>
          </w:tcPr>
          <w:p w14:paraId="5377BDE6"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33BD07A8" w14:textId="77777777" w:rsidR="00547FB5" w:rsidRPr="008971BF" w:rsidRDefault="00547FB5" w:rsidP="00812ACB">
            <w:pPr>
              <w:spacing w:before="0" w:after="0"/>
              <w:ind w:firstLine="0"/>
              <w:rPr>
                <w:szCs w:val="26"/>
              </w:rPr>
            </w:pPr>
          </w:p>
        </w:tc>
        <w:tc>
          <w:tcPr>
            <w:tcW w:w="1211" w:type="dxa"/>
            <w:hideMark/>
          </w:tcPr>
          <w:p w14:paraId="75DB8F78" w14:textId="77777777" w:rsidR="00547FB5" w:rsidRPr="008971BF" w:rsidRDefault="00547FB5" w:rsidP="00812ACB">
            <w:pPr>
              <w:spacing w:before="0" w:after="0"/>
              <w:ind w:firstLine="0"/>
              <w:rPr>
                <w:szCs w:val="26"/>
              </w:rPr>
            </w:pPr>
          </w:p>
        </w:tc>
      </w:tr>
      <w:tr w:rsidR="00547FB5" w:rsidRPr="008971BF" w14:paraId="10D20C60" w14:textId="77777777" w:rsidTr="009E1F89">
        <w:tc>
          <w:tcPr>
            <w:tcW w:w="844" w:type="dxa"/>
            <w:hideMark/>
          </w:tcPr>
          <w:p w14:paraId="617F7B9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72B60635" w14:textId="77777777" w:rsidR="00547FB5" w:rsidRPr="008971BF" w:rsidRDefault="00547FB5" w:rsidP="00812ACB">
            <w:pPr>
              <w:spacing w:before="0" w:after="0"/>
              <w:ind w:firstLine="0"/>
              <w:rPr>
                <w:szCs w:val="26"/>
              </w:rPr>
            </w:pPr>
            <w:r w:rsidRPr="008971BF">
              <w:rPr>
                <w:szCs w:val="26"/>
              </w:rPr>
              <w:t>lyDo</w:t>
            </w:r>
          </w:p>
        </w:tc>
        <w:tc>
          <w:tcPr>
            <w:tcW w:w="1655" w:type="dxa"/>
            <w:hideMark/>
          </w:tcPr>
          <w:p w14:paraId="4C191DB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A968026"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7ABF1D40" w14:textId="77777777" w:rsidR="00547FB5" w:rsidRPr="008971BF" w:rsidRDefault="00547FB5" w:rsidP="00812ACB">
            <w:pPr>
              <w:spacing w:before="0" w:after="0"/>
              <w:ind w:firstLine="0"/>
              <w:rPr>
                <w:szCs w:val="26"/>
              </w:rPr>
            </w:pPr>
          </w:p>
        </w:tc>
      </w:tr>
      <w:tr w:rsidR="00547FB5" w:rsidRPr="008971BF" w14:paraId="45A78D16" w14:textId="77777777" w:rsidTr="009E1F89">
        <w:tc>
          <w:tcPr>
            <w:tcW w:w="844" w:type="dxa"/>
            <w:hideMark/>
          </w:tcPr>
          <w:p w14:paraId="6531768B"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359DB120"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7DA0F16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25A52B7" w14:textId="77777777" w:rsidR="00547FB5" w:rsidRPr="008971BF" w:rsidRDefault="00547FB5" w:rsidP="00812ACB">
            <w:pPr>
              <w:spacing w:before="0" w:after="0"/>
              <w:ind w:firstLine="0"/>
              <w:rPr>
                <w:szCs w:val="26"/>
              </w:rPr>
            </w:pPr>
          </w:p>
        </w:tc>
        <w:tc>
          <w:tcPr>
            <w:tcW w:w="1211" w:type="dxa"/>
            <w:hideMark/>
          </w:tcPr>
          <w:p w14:paraId="7E23FCD6" w14:textId="77777777" w:rsidR="00547FB5" w:rsidRPr="008971BF" w:rsidRDefault="00547FB5" w:rsidP="00812ACB">
            <w:pPr>
              <w:spacing w:before="0" w:after="0"/>
              <w:ind w:firstLine="0"/>
              <w:rPr>
                <w:szCs w:val="26"/>
              </w:rPr>
            </w:pPr>
          </w:p>
        </w:tc>
      </w:tr>
      <w:tr w:rsidR="00547FB5" w:rsidRPr="008971BF" w14:paraId="621621D4" w14:textId="77777777" w:rsidTr="009E1F89">
        <w:tc>
          <w:tcPr>
            <w:tcW w:w="844" w:type="dxa"/>
            <w:hideMark/>
          </w:tcPr>
          <w:p w14:paraId="47DC5BD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BBBE839"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2C8B77D" w14:textId="77777777" w:rsidR="00547FB5" w:rsidRPr="008971BF" w:rsidRDefault="00547FB5" w:rsidP="00812ACB">
            <w:pPr>
              <w:spacing w:before="0" w:after="0"/>
              <w:ind w:firstLine="0"/>
              <w:rPr>
                <w:szCs w:val="26"/>
              </w:rPr>
            </w:pPr>
          </w:p>
        </w:tc>
        <w:tc>
          <w:tcPr>
            <w:tcW w:w="1550" w:type="dxa"/>
            <w:hideMark/>
          </w:tcPr>
          <w:p w14:paraId="0933F5BA" w14:textId="77777777" w:rsidR="00547FB5" w:rsidRPr="008971BF" w:rsidRDefault="00547FB5" w:rsidP="00812ACB">
            <w:pPr>
              <w:spacing w:before="0" w:after="0"/>
              <w:ind w:firstLine="0"/>
              <w:rPr>
                <w:szCs w:val="26"/>
              </w:rPr>
            </w:pPr>
          </w:p>
        </w:tc>
        <w:tc>
          <w:tcPr>
            <w:tcW w:w="1211" w:type="dxa"/>
            <w:hideMark/>
          </w:tcPr>
          <w:p w14:paraId="2966A6B4" w14:textId="77777777" w:rsidR="00547FB5" w:rsidRPr="008971BF" w:rsidRDefault="00547FB5" w:rsidP="00812ACB">
            <w:pPr>
              <w:spacing w:before="0" w:after="0"/>
              <w:ind w:firstLine="0"/>
              <w:rPr>
                <w:szCs w:val="26"/>
              </w:rPr>
            </w:pPr>
          </w:p>
        </w:tc>
      </w:tr>
      <w:tr w:rsidR="00547FB5" w:rsidRPr="008971BF" w14:paraId="5B49383E" w14:textId="77777777" w:rsidTr="009E1F89">
        <w:tc>
          <w:tcPr>
            <w:tcW w:w="844" w:type="dxa"/>
            <w:hideMark/>
          </w:tcPr>
          <w:p w14:paraId="061CA513"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3F58254" w14:textId="77777777" w:rsidR="00547FB5" w:rsidRPr="008971BF" w:rsidRDefault="00547FB5" w:rsidP="00812ACB">
            <w:pPr>
              <w:spacing w:before="0" w:after="0"/>
              <w:ind w:firstLine="0"/>
              <w:rPr>
                <w:szCs w:val="26"/>
              </w:rPr>
            </w:pPr>
            <w:r w:rsidRPr="008971BF">
              <w:rPr>
                <w:szCs w:val="26"/>
              </w:rPr>
              <w:t>taoYeuCau()</w:t>
            </w:r>
          </w:p>
        </w:tc>
        <w:tc>
          <w:tcPr>
            <w:tcW w:w="1655" w:type="dxa"/>
            <w:hideMark/>
          </w:tcPr>
          <w:p w14:paraId="4C957B60"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1DAAE7D2" w14:textId="77777777" w:rsidR="00547FB5" w:rsidRPr="008971BF" w:rsidRDefault="00547FB5" w:rsidP="00812ACB">
            <w:pPr>
              <w:spacing w:before="0" w:after="0"/>
              <w:ind w:firstLine="0"/>
              <w:rPr>
                <w:szCs w:val="26"/>
              </w:rPr>
            </w:pPr>
          </w:p>
        </w:tc>
        <w:tc>
          <w:tcPr>
            <w:tcW w:w="1211" w:type="dxa"/>
            <w:hideMark/>
          </w:tcPr>
          <w:p w14:paraId="408C23E1" w14:textId="77777777" w:rsidR="00547FB5" w:rsidRPr="008971BF" w:rsidRDefault="00547FB5" w:rsidP="00812ACB">
            <w:pPr>
              <w:spacing w:before="0" w:after="0"/>
              <w:ind w:firstLine="0"/>
              <w:rPr>
                <w:szCs w:val="26"/>
              </w:rPr>
            </w:pPr>
          </w:p>
        </w:tc>
      </w:tr>
      <w:tr w:rsidR="00547FB5" w:rsidRPr="008971BF" w14:paraId="762BBD06" w14:textId="77777777" w:rsidTr="009E1F89">
        <w:tc>
          <w:tcPr>
            <w:tcW w:w="844" w:type="dxa"/>
            <w:hideMark/>
          </w:tcPr>
          <w:p w14:paraId="22FF83A2"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3F69A0EA" w14:textId="77777777" w:rsidR="00547FB5" w:rsidRPr="008971BF" w:rsidRDefault="00547FB5" w:rsidP="00812ACB">
            <w:pPr>
              <w:spacing w:before="0" w:after="0"/>
              <w:ind w:firstLine="0"/>
              <w:rPr>
                <w:szCs w:val="26"/>
              </w:rPr>
            </w:pPr>
            <w:r w:rsidRPr="008971BF">
              <w:rPr>
                <w:szCs w:val="26"/>
              </w:rPr>
              <w:t>capNhatTrangThai()</w:t>
            </w:r>
          </w:p>
        </w:tc>
        <w:tc>
          <w:tcPr>
            <w:tcW w:w="1655" w:type="dxa"/>
            <w:hideMark/>
          </w:tcPr>
          <w:p w14:paraId="524EFA4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AE4B516" w14:textId="77777777" w:rsidR="00547FB5" w:rsidRPr="008971BF" w:rsidRDefault="00547FB5" w:rsidP="00812ACB">
            <w:pPr>
              <w:spacing w:before="0" w:after="0"/>
              <w:ind w:firstLine="0"/>
              <w:rPr>
                <w:szCs w:val="26"/>
              </w:rPr>
            </w:pPr>
          </w:p>
        </w:tc>
        <w:tc>
          <w:tcPr>
            <w:tcW w:w="1211" w:type="dxa"/>
            <w:hideMark/>
          </w:tcPr>
          <w:p w14:paraId="7303DC6A" w14:textId="77777777" w:rsidR="00547FB5" w:rsidRPr="008971BF" w:rsidRDefault="00547FB5" w:rsidP="00812ACB">
            <w:pPr>
              <w:spacing w:before="0" w:after="0"/>
              <w:ind w:firstLine="0"/>
              <w:rPr>
                <w:szCs w:val="26"/>
              </w:rPr>
            </w:pPr>
          </w:p>
        </w:tc>
      </w:tr>
      <w:tr w:rsidR="00547FB5" w:rsidRPr="008971BF" w14:paraId="12820DD8" w14:textId="77777777" w:rsidTr="009E1F89">
        <w:tc>
          <w:tcPr>
            <w:tcW w:w="844" w:type="dxa"/>
            <w:hideMark/>
          </w:tcPr>
          <w:p w14:paraId="06FF8C64"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14B97986" w14:textId="77777777" w:rsidR="00547FB5" w:rsidRPr="008971BF" w:rsidRDefault="00547FB5" w:rsidP="00812ACB">
            <w:pPr>
              <w:spacing w:before="0" w:after="0"/>
              <w:ind w:firstLine="0"/>
              <w:rPr>
                <w:szCs w:val="26"/>
              </w:rPr>
            </w:pPr>
            <w:r w:rsidRPr="008971BF">
              <w:rPr>
                <w:szCs w:val="26"/>
              </w:rPr>
              <w:t>huyYeuCau()</w:t>
            </w:r>
          </w:p>
        </w:tc>
        <w:tc>
          <w:tcPr>
            <w:tcW w:w="1655" w:type="dxa"/>
            <w:hideMark/>
          </w:tcPr>
          <w:p w14:paraId="2A77CF1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14F7A4B" w14:textId="77777777" w:rsidR="00547FB5" w:rsidRPr="008971BF" w:rsidRDefault="00547FB5" w:rsidP="00812ACB">
            <w:pPr>
              <w:spacing w:before="0" w:after="0"/>
              <w:ind w:firstLine="0"/>
              <w:rPr>
                <w:szCs w:val="26"/>
              </w:rPr>
            </w:pPr>
          </w:p>
        </w:tc>
        <w:tc>
          <w:tcPr>
            <w:tcW w:w="1211" w:type="dxa"/>
            <w:hideMark/>
          </w:tcPr>
          <w:p w14:paraId="71137525" w14:textId="77777777" w:rsidR="00547FB5" w:rsidRPr="008971BF" w:rsidRDefault="00547FB5" w:rsidP="00812ACB">
            <w:pPr>
              <w:spacing w:before="0" w:after="0"/>
              <w:ind w:firstLine="0"/>
              <w:rPr>
                <w:szCs w:val="26"/>
              </w:rPr>
            </w:pPr>
          </w:p>
        </w:tc>
      </w:tr>
      <w:tr w:rsidR="00547FB5" w:rsidRPr="008971BF" w14:paraId="6F5E0111" w14:textId="77777777" w:rsidTr="009E1F89">
        <w:tc>
          <w:tcPr>
            <w:tcW w:w="844" w:type="dxa"/>
            <w:hideMark/>
          </w:tcPr>
          <w:p w14:paraId="2259E59F" w14:textId="77777777" w:rsidR="00547FB5" w:rsidRPr="008971BF" w:rsidRDefault="00547FB5" w:rsidP="00812ACB">
            <w:pPr>
              <w:spacing w:before="0" w:after="0"/>
              <w:ind w:firstLine="0"/>
              <w:rPr>
                <w:szCs w:val="26"/>
              </w:rPr>
            </w:pPr>
            <w:r w:rsidRPr="008971BF">
              <w:rPr>
                <w:b/>
                <w:bCs/>
                <w:szCs w:val="26"/>
              </w:rPr>
              <w:lastRenderedPageBreak/>
              <w:t>3</w:t>
            </w:r>
          </w:p>
        </w:tc>
        <w:tc>
          <w:tcPr>
            <w:tcW w:w="3258" w:type="dxa"/>
            <w:hideMark/>
          </w:tcPr>
          <w:p w14:paraId="6DCAC98B"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7A2CFF6" w14:textId="77777777" w:rsidR="00547FB5" w:rsidRPr="008971BF" w:rsidRDefault="00547FB5" w:rsidP="00812ACB">
            <w:pPr>
              <w:spacing w:before="0" w:after="0"/>
              <w:ind w:firstLine="0"/>
              <w:rPr>
                <w:szCs w:val="26"/>
              </w:rPr>
            </w:pPr>
          </w:p>
        </w:tc>
        <w:tc>
          <w:tcPr>
            <w:tcW w:w="1550" w:type="dxa"/>
            <w:hideMark/>
          </w:tcPr>
          <w:p w14:paraId="5C10CA96" w14:textId="77777777" w:rsidR="00547FB5" w:rsidRPr="005F7544" w:rsidRDefault="00547FB5" w:rsidP="00812ACB">
            <w:pPr>
              <w:spacing w:before="0" w:after="0"/>
              <w:ind w:firstLine="0"/>
              <w:rPr>
                <w:szCs w:val="26"/>
                <w:lang w:val="vi-VN"/>
              </w:rPr>
            </w:pPr>
            <w:r w:rsidRPr="008971BF">
              <w:rPr>
                <w:szCs w:val="26"/>
              </w:rPr>
              <w:t>- Mặc nhiên</w:t>
            </w:r>
          </w:p>
          <w:p w14:paraId="0B38BB8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1A7E03A1" w14:textId="77777777" w:rsidR="00547FB5" w:rsidRPr="008971BF" w:rsidRDefault="00547FB5" w:rsidP="00812ACB">
            <w:pPr>
              <w:spacing w:before="0" w:after="0"/>
              <w:ind w:firstLine="0"/>
              <w:rPr>
                <w:szCs w:val="26"/>
              </w:rPr>
            </w:pPr>
          </w:p>
        </w:tc>
      </w:tr>
      <w:tr w:rsidR="00547FB5" w:rsidRPr="008971BF" w14:paraId="1CC7CF2C" w14:textId="77777777" w:rsidTr="009E1F89">
        <w:tc>
          <w:tcPr>
            <w:tcW w:w="844" w:type="dxa"/>
            <w:hideMark/>
          </w:tcPr>
          <w:p w14:paraId="045BD141"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517769A1"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6D1C161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9891B18" w14:textId="77777777" w:rsidR="00547FB5" w:rsidRPr="008971BF" w:rsidRDefault="00547FB5" w:rsidP="00812ACB">
            <w:pPr>
              <w:spacing w:before="0" w:after="0"/>
              <w:ind w:firstLine="0"/>
              <w:rPr>
                <w:szCs w:val="26"/>
              </w:rPr>
            </w:pPr>
          </w:p>
        </w:tc>
        <w:tc>
          <w:tcPr>
            <w:tcW w:w="1211" w:type="dxa"/>
            <w:hideMark/>
          </w:tcPr>
          <w:p w14:paraId="4BE1495A" w14:textId="77777777" w:rsidR="00547FB5" w:rsidRPr="008971BF" w:rsidRDefault="00547FB5" w:rsidP="00812ACB">
            <w:pPr>
              <w:spacing w:before="0" w:after="0"/>
              <w:ind w:firstLine="0"/>
              <w:rPr>
                <w:szCs w:val="26"/>
              </w:rPr>
            </w:pPr>
          </w:p>
        </w:tc>
      </w:tr>
    </w:tbl>
    <w:p w14:paraId="38639DC8" w14:textId="77777777" w:rsidR="00547FB5" w:rsidRPr="008971BF" w:rsidRDefault="00547FB5" w:rsidP="00812ACB">
      <w:pPr>
        <w:spacing w:after="100" w:afterAutospacing="1"/>
        <w:ind w:firstLine="0"/>
        <w:rPr>
          <w:szCs w:val="26"/>
        </w:rPr>
      </w:pPr>
      <w:r w:rsidRPr="008971BF">
        <w:rPr>
          <w:b/>
          <w:bCs/>
          <w:szCs w:val="26"/>
        </w:rPr>
        <w:t>14. Đặc tả Class PheDuyetHuyPhieuThu (Phê Duyệt Hủy Phiếu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377A0255" w14:textId="77777777" w:rsidTr="009E1F89">
        <w:tc>
          <w:tcPr>
            <w:tcW w:w="844" w:type="dxa"/>
            <w:hideMark/>
          </w:tcPr>
          <w:p w14:paraId="60A8D07B"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752DBD2"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50C7D8A9"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1DCFAF47"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383EF24"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57889811" w14:textId="77777777" w:rsidTr="009E1F89">
        <w:tc>
          <w:tcPr>
            <w:tcW w:w="844" w:type="dxa"/>
            <w:hideMark/>
          </w:tcPr>
          <w:p w14:paraId="5EB850F1"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60061420"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643F0303" w14:textId="77777777" w:rsidR="00547FB5" w:rsidRPr="008971BF" w:rsidRDefault="00547FB5" w:rsidP="00812ACB">
            <w:pPr>
              <w:spacing w:before="0" w:after="0"/>
              <w:ind w:firstLine="0"/>
              <w:rPr>
                <w:szCs w:val="26"/>
              </w:rPr>
            </w:pPr>
          </w:p>
        </w:tc>
        <w:tc>
          <w:tcPr>
            <w:tcW w:w="1550" w:type="dxa"/>
            <w:hideMark/>
          </w:tcPr>
          <w:p w14:paraId="60637FCD" w14:textId="77777777" w:rsidR="00547FB5" w:rsidRPr="008971BF" w:rsidRDefault="00547FB5" w:rsidP="00812ACB">
            <w:pPr>
              <w:spacing w:before="0" w:after="0"/>
              <w:ind w:firstLine="0"/>
              <w:rPr>
                <w:szCs w:val="26"/>
              </w:rPr>
            </w:pPr>
          </w:p>
        </w:tc>
        <w:tc>
          <w:tcPr>
            <w:tcW w:w="1211" w:type="dxa"/>
            <w:hideMark/>
          </w:tcPr>
          <w:p w14:paraId="642AC306" w14:textId="77777777" w:rsidR="00547FB5" w:rsidRPr="008971BF" w:rsidRDefault="00547FB5" w:rsidP="00812ACB">
            <w:pPr>
              <w:spacing w:before="0" w:after="0"/>
              <w:ind w:firstLine="0"/>
              <w:rPr>
                <w:szCs w:val="26"/>
              </w:rPr>
            </w:pPr>
          </w:p>
        </w:tc>
      </w:tr>
      <w:tr w:rsidR="00547FB5" w:rsidRPr="008971BF" w14:paraId="5F9959E5" w14:textId="77777777" w:rsidTr="009E1F89">
        <w:tc>
          <w:tcPr>
            <w:tcW w:w="844" w:type="dxa"/>
            <w:hideMark/>
          </w:tcPr>
          <w:p w14:paraId="2E3EAAAE"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5269B45" w14:textId="77777777" w:rsidR="00547FB5" w:rsidRPr="008971BF" w:rsidRDefault="00547FB5" w:rsidP="00812ACB">
            <w:pPr>
              <w:spacing w:before="0" w:after="0"/>
              <w:ind w:firstLine="0"/>
              <w:rPr>
                <w:szCs w:val="26"/>
              </w:rPr>
            </w:pPr>
            <w:r w:rsidRPr="008971BF">
              <w:rPr>
                <w:szCs w:val="26"/>
              </w:rPr>
              <w:t>maPD</w:t>
            </w:r>
          </w:p>
        </w:tc>
        <w:tc>
          <w:tcPr>
            <w:tcW w:w="1655" w:type="dxa"/>
            <w:hideMark/>
          </w:tcPr>
          <w:p w14:paraId="251F798A"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38663F2"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15B51954"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F6EA48C" w14:textId="77777777" w:rsidTr="009E1F89">
        <w:tc>
          <w:tcPr>
            <w:tcW w:w="844" w:type="dxa"/>
            <w:hideMark/>
          </w:tcPr>
          <w:p w14:paraId="191A90BE"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B2F87BD" w14:textId="77777777" w:rsidR="00547FB5" w:rsidRPr="008971BF" w:rsidRDefault="00547FB5" w:rsidP="00812ACB">
            <w:pPr>
              <w:spacing w:before="0" w:after="0"/>
              <w:ind w:firstLine="0"/>
              <w:rPr>
                <w:szCs w:val="26"/>
              </w:rPr>
            </w:pPr>
            <w:r w:rsidRPr="008971BF">
              <w:rPr>
                <w:szCs w:val="26"/>
              </w:rPr>
              <w:t>ngayPheDuyet</w:t>
            </w:r>
          </w:p>
        </w:tc>
        <w:tc>
          <w:tcPr>
            <w:tcW w:w="1655" w:type="dxa"/>
            <w:hideMark/>
          </w:tcPr>
          <w:p w14:paraId="597738C6"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4DC9D8F9" w14:textId="77777777" w:rsidR="00547FB5" w:rsidRPr="008971BF" w:rsidRDefault="00547FB5" w:rsidP="00812ACB">
            <w:pPr>
              <w:spacing w:before="0" w:after="0"/>
              <w:ind w:firstLine="0"/>
              <w:rPr>
                <w:szCs w:val="26"/>
              </w:rPr>
            </w:pPr>
          </w:p>
        </w:tc>
        <w:tc>
          <w:tcPr>
            <w:tcW w:w="1211" w:type="dxa"/>
            <w:hideMark/>
          </w:tcPr>
          <w:p w14:paraId="5395A884" w14:textId="77777777" w:rsidR="00547FB5" w:rsidRPr="008971BF" w:rsidRDefault="00547FB5" w:rsidP="00812ACB">
            <w:pPr>
              <w:spacing w:before="0" w:after="0"/>
              <w:ind w:firstLine="0"/>
              <w:rPr>
                <w:szCs w:val="26"/>
              </w:rPr>
            </w:pPr>
          </w:p>
        </w:tc>
      </w:tr>
      <w:tr w:rsidR="00547FB5" w:rsidRPr="008971BF" w14:paraId="0A610243" w14:textId="77777777" w:rsidTr="009E1F89">
        <w:tc>
          <w:tcPr>
            <w:tcW w:w="844" w:type="dxa"/>
            <w:hideMark/>
          </w:tcPr>
          <w:p w14:paraId="42AB6B79"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4546C7EA" w14:textId="77777777" w:rsidR="00547FB5" w:rsidRPr="008971BF" w:rsidRDefault="00547FB5" w:rsidP="00812ACB">
            <w:pPr>
              <w:spacing w:before="0" w:after="0"/>
              <w:ind w:firstLine="0"/>
              <w:rPr>
                <w:szCs w:val="26"/>
              </w:rPr>
            </w:pPr>
            <w:r w:rsidRPr="008971BF">
              <w:rPr>
                <w:szCs w:val="26"/>
              </w:rPr>
              <w:t>lyDoPheDuyet</w:t>
            </w:r>
          </w:p>
        </w:tc>
        <w:tc>
          <w:tcPr>
            <w:tcW w:w="1655" w:type="dxa"/>
            <w:hideMark/>
          </w:tcPr>
          <w:p w14:paraId="4770365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6E2B699" w14:textId="77777777" w:rsidR="00547FB5" w:rsidRPr="008971BF" w:rsidRDefault="00547FB5" w:rsidP="00812ACB">
            <w:pPr>
              <w:spacing w:before="0" w:after="0"/>
              <w:ind w:firstLine="0"/>
              <w:rPr>
                <w:szCs w:val="26"/>
              </w:rPr>
            </w:pPr>
          </w:p>
        </w:tc>
        <w:tc>
          <w:tcPr>
            <w:tcW w:w="1211" w:type="dxa"/>
            <w:hideMark/>
          </w:tcPr>
          <w:p w14:paraId="3283EE7D" w14:textId="77777777" w:rsidR="00547FB5" w:rsidRPr="008971BF" w:rsidRDefault="00547FB5" w:rsidP="00812ACB">
            <w:pPr>
              <w:spacing w:before="0" w:after="0"/>
              <w:ind w:firstLine="0"/>
              <w:rPr>
                <w:szCs w:val="26"/>
              </w:rPr>
            </w:pPr>
          </w:p>
        </w:tc>
      </w:tr>
      <w:tr w:rsidR="00547FB5" w:rsidRPr="008971BF" w14:paraId="2EF70EF6" w14:textId="77777777" w:rsidTr="009E1F89">
        <w:tc>
          <w:tcPr>
            <w:tcW w:w="844" w:type="dxa"/>
            <w:hideMark/>
          </w:tcPr>
          <w:p w14:paraId="46A07771"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512FF3F"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4D6DB85" w14:textId="77777777" w:rsidR="00547FB5" w:rsidRPr="008971BF" w:rsidRDefault="00547FB5" w:rsidP="00812ACB">
            <w:pPr>
              <w:spacing w:before="0" w:after="0"/>
              <w:ind w:firstLine="0"/>
              <w:rPr>
                <w:szCs w:val="26"/>
              </w:rPr>
            </w:pPr>
          </w:p>
        </w:tc>
        <w:tc>
          <w:tcPr>
            <w:tcW w:w="1550" w:type="dxa"/>
            <w:hideMark/>
          </w:tcPr>
          <w:p w14:paraId="11B049AC" w14:textId="77777777" w:rsidR="00547FB5" w:rsidRPr="008971BF" w:rsidRDefault="00547FB5" w:rsidP="00812ACB">
            <w:pPr>
              <w:spacing w:before="0" w:after="0"/>
              <w:ind w:firstLine="0"/>
              <w:rPr>
                <w:szCs w:val="26"/>
              </w:rPr>
            </w:pPr>
          </w:p>
        </w:tc>
        <w:tc>
          <w:tcPr>
            <w:tcW w:w="1211" w:type="dxa"/>
            <w:hideMark/>
          </w:tcPr>
          <w:p w14:paraId="3307027C" w14:textId="77777777" w:rsidR="00547FB5" w:rsidRPr="008971BF" w:rsidRDefault="00547FB5" w:rsidP="00812ACB">
            <w:pPr>
              <w:spacing w:before="0" w:after="0"/>
              <w:ind w:firstLine="0"/>
              <w:rPr>
                <w:szCs w:val="26"/>
              </w:rPr>
            </w:pPr>
          </w:p>
        </w:tc>
      </w:tr>
      <w:tr w:rsidR="00547FB5" w:rsidRPr="008971BF" w14:paraId="5B11C0F8" w14:textId="77777777" w:rsidTr="009E1F89">
        <w:tc>
          <w:tcPr>
            <w:tcW w:w="844" w:type="dxa"/>
            <w:hideMark/>
          </w:tcPr>
          <w:p w14:paraId="5705CAE2"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4451FF0" w14:textId="77777777" w:rsidR="00547FB5" w:rsidRPr="008971BF" w:rsidRDefault="00547FB5" w:rsidP="00812ACB">
            <w:pPr>
              <w:spacing w:before="0" w:after="0"/>
              <w:ind w:firstLine="0"/>
              <w:rPr>
                <w:szCs w:val="26"/>
              </w:rPr>
            </w:pPr>
            <w:r w:rsidRPr="008971BF">
              <w:rPr>
                <w:szCs w:val="26"/>
              </w:rPr>
              <w:t>pheDuyet()</w:t>
            </w:r>
          </w:p>
        </w:tc>
        <w:tc>
          <w:tcPr>
            <w:tcW w:w="1655" w:type="dxa"/>
            <w:hideMark/>
          </w:tcPr>
          <w:p w14:paraId="3AE6F9E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A0CEF59" w14:textId="77777777" w:rsidR="00547FB5" w:rsidRPr="008971BF" w:rsidRDefault="00547FB5" w:rsidP="00812ACB">
            <w:pPr>
              <w:spacing w:before="0" w:after="0"/>
              <w:ind w:firstLine="0"/>
              <w:rPr>
                <w:szCs w:val="26"/>
              </w:rPr>
            </w:pPr>
          </w:p>
        </w:tc>
        <w:tc>
          <w:tcPr>
            <w:tcW w:w="1211" w:type="dxa"/>
            <w:hideMark/>
          </w:tcPr>
          <w:p w14:paraId="6D471587" w14:textId="77777777" w:rsidR="00547FB5" w:rsidRPr="008971BF" w:rsidRDefault="00547FB5" w:rsidP="00812ACB">
            <w:pPr>
              <w:spacing w:before="0" w:after="0"/>
              <w:ind w:firstLine="0"/>
              <w:rPr>
                <w:szCs w:val="26"/>
              </w:rPr>
            </w:pPr>
          </w:p>
        </w:tc>
      </w:tr>
      <w:tr w:rsidR="00547FB5" w:rsidRPr="008971BF" w14:paraId="7B24C514" w14:textId="77777777" w:rsidTr="009E1F89">
        <w:tc>
          <w:tcPr>
            <w:tcW w:w="844" w:type="dxa"/>
            <w:hideMark/>
          </w:tcPr>
          <w:p w14:paraId="5324DDB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85A4D02" w14:textId="77777777" w:rsidR="00547FB5" w:rsidRPr="008971BF" w:rsidRDefault="00547FB5" w:rsidP="00812ACB">
            <w:pPr>
              <w:spacing w:before="0" w:after="0"/>
              <w:ind w:firstLine="0"/>
              <w:rPr>
                <w:szCs w:val="26"/>
              </w:rPr>
            </w:pPr>
            <w:r w:rsidRPr="008971BF">
              <w:rPr>
                <w:szCs w:val="26"/>
              </w:rPr>
              <w:t>tuChoi()</w:t>
            </w:r>
          </w:p>
        </w:tc>
        <w:tc>
          <w:tcPr>
            <w:tcW w:w="1655" w:type="dxa"/>
            <w:hideMark/>
          </w:tcPr>
          <w:p w14:paraId="4B4920EA"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F808D05" w14:textId="77777777" w:rsidR="00547FB5" w:rsidRPr="008971BF" w:rsidRDefault="00547FB5" w:rsidP="00812ACB">
            <w:pPr>
              <w:spacing w:before="0" w:after="0"/>
              <w:ind w:firstLine="0"/>
              <w:rPr>
                <w:szCs w:val="26"/>
              </w:rPr>
            </w:pPr>
          </w:p>
        </w:tc>
        <w:tc>
          <w:tcPr>
            <w:tcW w:w="1211" w:type="dxa"/>
            <w:hideMark/>
          </w:tcPr>
          <w:p w14:paraId="11AED4C2" w14:textId="77777777" w:rsidR="00547FB5" w:rsidRPr="008971BF" w:rsidRDefault="00547FB5" w:rsidP="00812ACB">
            <w:pPr>
              <w:spacing w:before="0" w:after="0"/>
              <w:ind w:firstLine="0"/>
              <w:rPr>
                <w:szCs w:val="26"/>
              </w:rPr>
            </w:pPr>
          </w:p>
        </w:tc>
      </w:tr>
      <w:tr w:rsidR="00547FB5" w:rsidRPr="008971BF" w14:paraId="15B26554" w14:textId="77777777" w:rsidTr="009E1F89">
        <w:tc>
          <w:tcPr>
            <w:tcW w:w="844" w:type="dxa"/>
            <w:hideMark/>
          </w:tcPr>
          <w:p w14:paraId="4CA98FB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1FFB5EA3"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96A500F" w14:textId="77777777" w:rsidR="00547FB5" w:rsidRPr="008971BF" w:rsidRDefault="00547FB5" w:rsidP="00812ACB">
            <w:pPr>
              <w:spacing w:before="0" w:after="0"/>
              <w:ind w:firstLine="0"/>
              <w:rPr>
                <w:szCs w:val="26"/>
              </w:rPr>
            </w:pPr>
          </w:p>
        </w:tc>
        <w:tc>
          <w:tcPr>
            <w:tcW w:w="1550" w:type="dxa"/>
            <w:hideMark/>
          </w:tcPr>
          <w:p w14:paraId="4E8E15CE" w14:textId="77777777" w:rsidR="00547FB5" w:rsidRPr="005F7544" w:rsidRDefault="00547FB5" w:rsidP="00812ACB">
            <w:pPr>
              <w:spacing w:before="0" w:after="0"/>
              <w:ind w:firstLine="0"/>
              <w:rPr>
                <w:szCs w:val="26"/>
                <w:lang w:val="vi-VN"/>
              </w:rPr>
            </w:pPr>
            <w:r w:rsidRPr="008971BF">
              <w:rPr>
                <w:szCs w:val="26"/>
              </w:rPr>
              <w:t>- Mặc nhiên</w:t>
            </w:r>
          </w:p>
          <w:p w14:paraId="3BE76F2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8A10E67" w14:textId="77777777" w:rsidR="00547FB5" w:rsidRPr="008971BF" w:rsidRDefault="00547FB5" w:rsidP="00812ACB">
            <w:pPr>
              <w:spacing w:before="0" w:after="0"/>
              <w:ind w:firstLine="0"/>
              <w:rPr>
                <w:szCs w:val="26"/>
              </w:rPr>
            </w:pPr>
          </w:p>
        </w:tc>
      </w:tr>
      <w:tr w:rsidR="00547FB5" w:rsidRPr="008971BF" w14:paraId="451762AF" w14:textId="77777777" w:rsidTr="009E1F89">
        <w:tc>
          <w:tcPr>
            <w:tcW w:w="844" w:type="dxa"/>
            <w:hideMark/>
          </w:tcPr>
          <w:p w14:paraId="77E60E2B"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FBA92D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43A00877"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D718635" w14:textId="77777777" w:rsidR="00547FB5" w:rsidRPr="008971BF" w:rsidRDefault="00547FB5" w:rsidP="00812ACB">
            <w:pPr>
              <w:spacing w:before="0" w:after="0"/>
              <w:ind w:firstLine="0"/>
              <w:rPr>
                <w:szCs w:val="26"/>
              </w:rPr>
            </w:pPr>
          </w:p>
        </w:tc>
        <w:tc>
          <w:tcPr>
            <w:tcW w:w="1211" w:type="dxa"/>
            <w:hideMark/>
          </w:tcPr>
          <w:p w14:paraId="37369C4F" w14:textId="77777777" w:rsidR="00547FB5" w:rsidRPr="008971BF" w:rsidRDefault="00547FB5" w:rsidP="00812ACB">
            <w:pPr>
              <w:spacing w:before="0" w:after="0"/>
              <w:ind w:firstLine="0"/>
              <w:rPr>
                <w:szCs w:val="26"/>
              </w:rPr>
            </w:pPr>
          </w:p>
        </w:tc>
      </w:tr>
    </w:tbl>
    <w:p w14:paraId="2D31A134" w14:textId="77777777" w:rsidR="00547FB5" w:rsidRPr="008971BF" w:rsidRDefault="00547FB5" w:rsidP="00812ACB">
      <w:pPr>
        <w:spacing w:after="100" w:afterAutospacing="1"/>
        <w:ind w:firstLine="0"/>
        <w:rPr>
          <w:szCs w:val="26"/>
        </w:rPr>
      </w:pPr>
      <w:r w:rsidRPr="008971BF">
        <w:rPr>
          <w:b/>
          <w:bCs/>
          <w:szCs w:val="26"/>
        </w:rPr>
        <w:t>15. Đặc tả Class ThanhToan (Thanh Toán)</w:t>
      </w:r>
    </w:p>
    <w:tbl>
      <w:tblPr>
        <w:tblStyle w:val="TableGrid"/>
        <w:tblW w:w="0" w:type="auto"/>
        <w:tblLayout w:type="fixed"/>
        <w:tblLook w:val="04A0" w:firstRow="1" w:lastRow="0" w:firstColumn="1" w:lastColumn="0" w:noHBand="0" w:noVBand="1"/>
      </w:tblPr>
      <w:tblGrid>
        <w:gridCol w:w="845"/>
        <w:gridCol w:w="3076"/>
        <w:gridCol w:w="1519"/>
        <w:gridCol w:w="2661"/>
        <w:gridCol w:w="1130"/>
      </w:tblGrid>
      <w:tr w:rsidR="00547FB5" w:rsidRPr="008971BF" w14:paraId="246EBE6C" w14:textId="77777777" w:rsidTr="009E1F89">
        <w:tc>
          <w:tcPr>
            <w:tcW w:w="845" w:type="dxa"/>
            <w:hideMark/>
          </w:tcPr>
          <w:p w14:paraId="64020242" w14:textId="77777777" w:rsidR="00547FB5" w:rsidRPr="008971BF" w:rsidRDefault="00547FB5" w:rsidP="00812ACB">
            <w:pPr>
              <w:spacing w:before="0" w:after="0"/>
              <w:ind w:firstLine="0"/>
              <w:rPr>
                <w:szCs w:val="26"/>
              </w:rPr>
            </w:pPr>
            <w:r w:rsidRPr="008971BF">
              <w:rPr>
                <w:b/>
                <w:bCs/>
                <w:szCs w:val="26"/>
              </w:rPr>
              <w:t>STT</w:t>
            </w:r>
          </w:p>
        </w:tc>
        <w:tc>
          <w:tcPr>
            <w:tcW w:w="3076" w:type="dxa"/>
            <w:hideMark/>
          </w:tcPr>
          <w:p w14:paraId="3C1D8AEC" w14:textId="77777777" w:rsidR="00547FB5" w:rsidRPr="008971BF" w:rsidRDefault="00547FB5" w:rsidP="00812ACB">
            <w:pPr>
              <w:spacing w:before="0" w:after="0"/>
              <w:ind w:firstLine="0"/>
              <w:rPr>
                <w:szCs w:val="26"/>
              </w:rPr>
            </w:pPr>
            <w:r w:rsidRPr="008971BF">
              <w:rPr>
                <w:b/>
                <w:bCs/>
                <w:szCs w:val="26"/>
              </w:rPr>
              <w:t>Công việc</w:t>
            </w:r>
          </w:p>
        </w:tc>
        <w:tc>
          <w:tcPr>
            <w:tcW w:w="1519" w:type="dxa"/>
            <w:hideMark/>
          </w:tcPr>
          <w:p w14:paraId="54675D9E" w14:textId="77777777" w:rsidR="00547FB5" w:rsidRPr="008971BF" w:rsidRDefault="00547FB5" w:rsidP="00812ACB">
            <w:pPr>
              <w:spacing w:before="0" w:after="0"/>
              <w:ind w:firstLine="0"/>
              <w:rPr>
                <w:szCs w:val="26"/>
              </w:rPr>
            </w:pPr>
            <w:r w:rsidRPr="008971BF">
              <w:rPr>
                <w:b/>
                <w:bCs/>
                <w:szCs w:val="26"/>
              </w:rPr>
              <w:t>Kiểu dữ liệu</w:t>
            </w:r>
          </w:p>
        </w:tc>
        <w:tc>
          <w:tcPr>
            <w:tcW w:w="2661" w:type="dxa"/>
            <w:hideMark/>
          </w:tcPr>
          <w:p w14:paraId="1C7F6718" w14:textId="77777777" w:rsidR="00547FB5" w:rsidRPr="008971BF" w:rsidRDefault="00547FB5" w:rsidP="00812ACB">
            <w:pPr>
              <w:spacing w:before="0" w:after="0"/>
              <w:ind w:firstLine="0"/>
              <w:rPr>
                <w:szCs w:val="26"/>
              </w:rPr>
            </w:pPr>
            <w:r w:rsidRPr="008971BF">
              <w:rPr>
                <w:b/>
                <w:bCs/>
                <w:szCs w:val="26"/>
              </w:rPr>
              <w:t>Ràng buộc</w:t>
            </w:r>
          </w:p>
        </w:tc>
        <w:tc>
          <w:tcPr>
            <w:tcW w:w="1130" w:type="dxa"/>
            <w:hideMark/>
          </w:tcPr>
          <w:p w14:paraId="5EA2BE63"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4B27B21" w14:textId="77777777" w:rsidTr="009E1F89">
        <w:tc>
          <w:tcPr>
            <w:tcW w:w="845" w:type="dxa"/>
            <w:hideMark/>
          </w:tcPr>
          <w:p w14:paraId="478C02A3" w14:textId="77777777" w:rsidR="00547FB5" w:rsidRPr="008971BF" w:rsidRDefault="00547FB5" w:rsidP="00812ACB">
            <w:pPr>
              <w:spacing w:before="0" w:after="0"/>
              <w:ind w:firstLine="0"/>
              <w:rPr>
                <w:szCs w:val="26"/>
              </w:rPr>
            </w:pPr>
            <w:r w:rsidRPr="008971BF">
              <w:rPr>
                <w:b/>
                <w:bCs/>
                <w:szCs w:val="26"/>
              </w:rPr>
              <w:t>1</w:t>
            </w:r>
          </w:p>
        </w:tc>
        <w:tc>
          <w:tcPr>
            <w:tcW w:w="3076" w:type="dxa"/>
            <w:hideMark/>
          </w:tcPr>
          <w:p w14:paraId="614DF30A" w14:textId="77777777" w:rsidR="00547FB5" w:rsidRPr="008971BF" w:rsidRDefault="00547FB5" w:rsidP="00812ACB">
            <w:pPr>
              <w:spacing w:before="0" w:after="0"/>
              <w:ind w:firstLine="0"/>
              <w:rPr>
                <w:szCs w:val="26"/>
              </w:rPr>
            </w:pPr>
            <w:r w:rsidRPr="008971BF">
              <w:rPr>
                <w:b/>
                <w:bCs/>
                <w:szCs w:val="26"/>
              </w:rPr>
              <w:t>Khai báo thuộc tính:</w:t>
            </w:r>
          </w:p>
        </w:tc>
        <w:tc>
          <w:tcPr>
            <w:tcW w:w="1519" w:type="dxa"/>
            <w:hideMark/>
          </w:tcPr>
          <w:p w14:paraId="0671BFF2" w14:textId="77777777" w:rsidR="00547FB5" w:rsidRPr="008971BF" w:rsidRDefault="00547FB5" w:rsidP="00812ACB">
            <w:pPr>
              <w:spacing w:before="0" w:after="0"/>
              <w:ind w:firstLine="0"/>
              <w:rPr>
                <w:szCs w:val="26"/>
              </w:rPr>
            </w:pPr>
          </w:p>
        </w:tc>
        <w:tc>
          <w:tcPr>
            <w:tcW w:w="2661" w:type="dxa"/>
            <w:hideMark/>
          </w:tcPr>
          <w:p w14:paraId="54DD5D50" w14:textId="77777777" w:rsidR="00547FB5" w:rsidRPr="008971BF" w:rsidRDefault="00547FB5" w:rsidP="00812ACB">
            <w:pPr>
              <w:spacing w:before="0" w:after="0"/>
              <w:ind w:firstLine="0"/>
              <w:rPr>
                <w:szCs w:val="26"/>
              </w:rPr>
            </w:pPr>
          </w:p>
        </w:tc>
        <w:tc>
          <w:tcPr>
            <w:tcW w:w="1130" w:type="dxa"/>
            <w:hideMark/>
          </w:tcPr>
          <w:p w14:paraId="4B519AF5" w14:textId="77777777" w:rsidR="00547FB5" w:rsidRPr="008971BF" w:rsidRDefault="00547FB5" w:rsidP="00812ACB">
            <w:pPr>
              <w:spacing w:before="0" w:after="0"/>
              <w:ind w:firstLine="0"/>
              <w:rPr>
                <w:szCs w:val="26"/>
              </w:rPr>
            </w:pPr>
          </w:p>
        </w:tc>
      </w:tr>
      <w:tr w:rsidR="00547FB5" w:rsidRPr="008971BF" w14:paraId="506FFF6E" w14:textId="77777777" w:rsidTr="009E1F89">
        <w:tc>
          <w:tcPr>
            <w:tcW w:w="845" w:type="dxa"/>
            <w:hideMark/>
          </w:tcPr>
          <w:p w14:paraId="1E2A5777" w14:textId="77777777" w:rsidR="00547FB5" w:rsidRPr="008971BF" w:rsidRDefault="00547FB5" w:rsidP="00812ACB">
            <w:pPr>
              <w:spacing w:before="0" w:after="0"/>
              <w:ind w:firstLine="0"/>
              <w:rPr>
                <w:szCs w:val="26"/>
              </w:rPr>
            </w:pPr>
            <w:r w:rsidRPr="008971BF">
              <w:rPr>
                <w:szCs w:val="26"/>
              </w:rPr>
              <w:t>1.1</w:t>
            </w:r>
          </w:p>
        </w:tc>
        <w:tc>
          <w:tcPr>
            <w:tcW w:w="3076" w:type="dxa"/>
            <w:hideMark/>
          </w:tcPr>
          <w:p w14:paraId="596A25BA" w14:textId="77777777" w:rsidR="00547FB5" w:rsidRPr="008971BF" w:rsidRDefault="00547FB5" w:rsidP="00812ACB">
            <w:pPr>
              <w:spacing w:before="0" w:after="0"/>
              <w:ind w:firstLine="0"/>
              <w:rPr>
                <w:szCs w:val="26"/>
              </w:rPr>
            </w:pPr>
            <w:r w:rsidRPr="008971BF">
              <w:rPr>
                <w:szCs w:val="26"/>
              </w:rPr>
              <w:t>maTT</w:t>
            </w:r>
          </w:p>
        </w:tc>
        <w:tc>
          <w:tcPr>
            <w:tcW w:w="1519" w:type="dxa"/>
            <w:hideMark/>
          </w:tcPr>
          <w:p w14:paraId="583644EF"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34FF6209" w14:textId="77777777" w:rsidR="00547FB5" w:rsidRPr="008971BF" w:rsidRDefault="00547FB5" w:rsidP="00812ACB">
            <w:pPr>
              <w:spacing w:before="0" w:after="0"/>
              <w:ind w:firstLine="0"/>
              <w:rPr>
                <w:szCs w:val="26"/>
              </w:rPr>
            </w:pPr>
            <w:r w:rsidRPr="008971BF">
              <w:rPr>
                <w:szCs w:val="26"/>
              </w:rPr>
              <w:t>Tự sinh</w:t>
            </w:r>
          </w:p>
        </w:tc>
        <w:tc>
          <w:tcPr>
            <w:tcW w:w="1130" w:type="dxa"/>
            <w:hideMark/>
          </w:tcPr>
          <w:p w14:paraId="4460CB9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01F3223F" w14:textId="77777777" w:rsidTr="009E1F89">
        <w:tc>
          <w:tcPr>
            <w:tcW w:w="845" w:type="dxa"/>
            <w:hideMark/>
          </w:tcPr>
          <w:p w14:paraId="73A6FE0B" w14:textId="77777777" w:rsidR="00547FB5" w:rsidRPr="008971BF" w:rsidRDefault="00547FB5" w:rsidP="00812ACB">
            <w:pPr>
              <w:spacing w:before="0" w:after="0"/>
              <w:ind w:firstLine="0"/>
              <w:rPr>
                <w:szCs w:val="26"/>
              </w:rPr>
            </w:pPr>
            <w:r w:rsidRPr="008971BF">
              <w:rPr>
                <w:szCs w:val="26"/>
              </w:rPr>
              <w:t>1.2</w:t>
            </w:r>
          </w:p>
        </w:tc>
        <w:tc>
          <w:tcPr>
            <w:tcW w:w="3076" w:type="dxa"/>
            <w:hideMark/>
          </w:tcPr>
          <w:p w14:paraId="686CD917" w14:textId="77777777" w:rsidR="00547FB5" w:rsidRPr="008971BF" w:rsidRDefault="00547FB5" w:rsidP="00812ACB">
            <w:pPr>
              <w:spacing w:before="0" w:after="0"/>
              <w:ind w:firstLine="0"/>
              <w:rPr>
                <w:szCs w:val="26"/>
              </w:rPr>
            </w:pPr>
            <w:r w:rsidRPr="008971BF">
              <w:rPr>
                <w:szCs w:val="26"/>
              </w:rPr>
              <w:t>ngayThanhToan</w:t>
            </w:r>
          </w:p>
        </w:tc>
        <w:tc>
          <w:tcPr>
            <w:tcW w:w="1519" w:type="dxa"/>
            <w:hideMark/>
          </w:tcPr>
          <w:p w14:paraId="32D1332E" w14:textId="77777777" w:rsidR="00547FB5" w:rsidRPr="008971BF" w:rsidRDefault="00547FB5" w:rsidP="00812ACB">
            <w:pPr>
              <w:spacing w:before="0" w:after="0"/>
              <w:ind w:firstLine="0"/>
              <w:rPr>
                <w:szCs w:val="26"/>
              </w:rPr>
            </w:pPr>
            <w:r w:rsidRPr="008971BF">
              <w:rPr>
                <w:szCs w:val="26"/>
              </w:rPr>
              <w:t>Date</w:t>
            </w:r>
          </w:p>
        </w:tc>
        <w:tc>
          <w:tcPr>
            <w:tcW w:w="2661" w:type="dxa"/>
            <w:hideMark/>
          </w:tcPr>
          <w:p w14:paraId="1EA52DCD" w14:textId="77777777" w:rsidR="00547FB5" w:rsidRPr="008971BF" w:rsidRDefault="00547FB5" w:rsidP="00812ACB">
            <w:pPr>
              <w:spacing w:before="0" w:after="0"/>
              <w:ind w:firstLine="0"/>
              <w:rPr>
                <w:szCs w:val="26"/>
              </w:rPr>
            </w:pPr>
          </w:p>
        </w:tc>
        <w:tc>
          <w:tcPr>
            <w:tcW w:w="1130" w:type="dxa"/>
            <w:hideMark/>
          </w:tcPr>
          <w:p w14:paraId="41DACCE4" w14:textId="77777777" w:rsidR="00547FB5" w:rsidRPr="008971BF" w:rsidRDefault="00547FB5" w:rsidP="00812ACB">
            <w:pPr>
              <w:spacing w:before="0" w:after="0"/>
              <w:ind w:firstLine="0"/>
              <w:rPr>
                <w:szCs w:val="26"/>
              </w:rPr>
            </w:pPr>
          </w:p>
        </w:tc>
      </w:tr>
      <w:tr w:rsidR="00547FB5" w:rsidRPr="008971BF" w14:paraId="312B1A70" w14:textId="77777777" w:rsidTr="009E1F89">
        <w:tc>
          <w:tcPr>
            <w:tcW w:w="845" w:type="dxa"/>
            <w:hideMark/>
          </w:tcPr>
          <w:p w14:paraId="67756F13" w14:textId="77777777" w:rsidR="00547FB5" w:rsidRPr="008971BF" w:rsidRDefault="00547FB5" w:rsidP="00812ACB">
            <w:pPr>
              <w:spacing w:before="0" w:after="0"/>
              <w:ind w:firstLine="0"/>
              <w:rPr>
                <w:szCs w:val="26"/>
              </w:rPr>
            </w:pPr>
            <w:r w:rsidRPr="008971BF">
              <w:rPr>
                <w:szCs w:val="26"/>
              </w:rPr>
              <w:t>1.3</w:t>
            </w:r>
          </w:p>
        </w:tc>
        <w:tc>
          <w:tcPr>
            <w:tcW w:w="3076" w:type="dxa"/>
            <w:hideMark/>
          </w:tcPr>
          <w:p w14:paraId="1F3321D8" w14:textId="77777777" w:rsidR="00547FB5" w:rsidRPr="008971BF" w:rsidRDefault="00547FB5" w:rsidP="00812ACB">
            <w:pPr>
              <w:spacing w:before="0" w:after="0"/>
              <w:ind w:firstLine="0"/>
              <w:rPr>
                <w:szCs w:val="26"/>
              </w:rPr>
            </w:pPr>
            <w:r w:rsidRPr="008971BF">
              <w:rPr>
                <w:szCs w:val="26"/>
              </w:rPr>
              <w:t>soTien</w:t>
            </w:r>
          </w:p>
        </w:tc>
        <w:tc>
          <w:tcPr>
            <w:tcW w:w="1519" w:type="dxa"/>
            <w:hideMark/>
          </w:tcPr>
          <w:p w14:paraId="07A62234" w14:textId="77777777" w:rsidR="00547FB5" w:rsidRPr="008971BF" w:rsidRDefault="00547FB5" w:rsidP="00812ACB">
            <w:pPr>
              <w:spacing w:before="0" w:after="0"/>
              <w:ind w:firstLine="0"/>
              <w:rPr>
                <w:szCs w:val="26"/>
              </w:rPr>
            </w:pPr>
            <w:r w:rsidRPr="008971BF">
              <w:rPr>
                <w:szCs w:val="26"/>
              </w:rPr>
              <w:t>Decimal</w:t>
            </w:r>
          </w:p>
        </w:tc>
        <w:tc>
          <w:tcPr>
            <w:tcW w:w="2661" w:type="dxa"/>
            <w:hideMark/>
          </w:tcPr>
          <w:p w14:paraId="0B7AEA5A" w14:textId="77777777" w:rsidR="00547FB5" w:rsidRPr="008971BF" w:rsidRDefault="00547FB5" w:rsidP="00812ACB">
            <w:pPr>
              <w:spacing w:before="0" w:after="0"/>
              <w:ind w:firstLine="0"/>
              <w:rPr>
                <w:szCs w:val="26"/>
              </w:rPr>
            </w:pPr>
            <w:r w:rsidRPr="008971BF">
              <w:rPr>
                <w:szCs w:val="26"/>
              </w:rPr>
              <w:t>&gt; 0</w:t>
            </w:r>
          </w:p>
        </w:tc>
        <w:tc>
          <w:tcPr>
            <w:tcW w:w="1130" w:type="dxa"/>
            <w:hideMark/>
          </w:tcPr>
          <w:p w14:paraId="057D40C9" w14:textId="77777777" w:rsidR="00547FB5" w:rsidRPr="008971BF" w:rsidRDefault="00547FB5" w:rsidP="00812ACB">
            <w:pPr>
              <w:spacing w:before="0" w:after="0"/>
              <w:ind w:firstLine="0"/>
              <w:rPr>
                <w:szCs w:val="26"/>
              </w:rPr>
            </w:pPr>
          </w:p>
        </w:tc>
      </w:tr>
      <w:tr w:rsidR="00547FB5" w:rsidRPr="008971BF" w14:paraId="3EA1AE06" w14:textId="77777777" w:rsidTr="009E1F89">
        <w:tc>
          <w:tcPr>
            <w:tcW w:w="845" w:type="dxa"/>
            <w:hideMark/>
          </w:tcPr>
          <w:p w14:paraId="5DA21619" w14:textId="77777777" w:rsidR="00547FB5" w:rsidRPr="008971BF" w:rsidRDefault="00547FB5" w:rsidP="00812ACB">
            <w:pPr>
              <w:spacing w:before="0" w:after="0"/>
              <w:ind w:firstLine="0"/>
              <w:rPr>
                <w:szCs w:val="26"/>
              </w:rPr>
            </w:pPr>
            <w:r w:rsidRPr="008971BF">
              <w:rPr>
                <w:szCs w:val="26"/>
              </w:rPr>
              <w:t>1.4</w:t>
            </w:r>
          </w:p>
        </w:tc>
        <w:tc>
          <w:tcPr>
            <w:tcW w:w="3076" w:type="dxa"/>
            <w:hideMark/>
          </w:tcPr>
          <w:p w14:paraId="2E36AE00" w14:textId="77777777" w:rsidR="00547FB5" w:rsidRPr="008971BF" w:rsidRDefault="00547FB5" w:rsidP="00812ACB">
            <w:pPr>
              <w:spacing w:before="0" w:after="0"/>
              <w:ind w:firstLine="0"/>
              <w:rPr>
                <w:szCs w:val="26"/>
              </w:rPr>
            </w:pPr>
            <w:r w:rsidRPr="008971BF">
              <w:rPr>
                <w:szCs w:val="26"/>
              </w:rPr>
              <w:t>phuongThuc</w:t>
            </w:r>
          </w:p>
        </w:tc>
        <w:tc>
          <w:tcPr>
            <w:tcW w:w="1519" w:type="dxa"/>
            <w:hideMark/>
          </w:tcPr>
          <w:p w14:paraId="02BE0594"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4EE8AE7F" w14:textId="77777777" w:rsidR="00547FB5" w:rsidRPr="008971BF" w:rsidRDefault="00547FB5" w:rsidP="00812ACB">
            <w:pPr>
              <w:spacing w:before="0" w:after="0"/>
              <w:ind w:firstLine="0"/>
              <w:rPr>
                <w:szCs w:val="26"/>
              </w:rPr>
            </w:pPr>
            <w:r w:rsidRPr="008971BF">
              <w:rPr>
                <w:szCs w:val="26"/>
              </w:rPr>
              <w:t>Không rỗng</w:t>
            </w:r>
          </w:p>
        </w:tc>
        <w:tc>
          <w:tcPr>
            <w:tcW w:w="1130" w:type="dxa"/>
            <w:hideMark/>
          </w:tcPr>
          <w:p w14:paraId="4F7B0CAA" w14:textId="77777777" w:rsidR="00547FB5" w:rsidRPr="008971BF" w:rsidRDefault="00547FB5" w:rsidP="00812ACB">
            <w:pPr>
              <w:spacing w:before="0" w:after="0"/>
              <w:ind w:firstLine="0"/>
              <w:rPr>
                <w:szCs w:val="26"/>
              </w:rPr>
            </w:pPr>
          </w:p>
        </w:tc>
      </w:tr>
      <w:tr w:rsidR="00547FB5" w:rsidRPr="008971BF" w14:paraId="3612D1F3" w14:textId="77777777" w:rsidTr="009E1F89">
        <w:tc>
          <w:tcPr>
            <w:tcW w:w="845" w:type="dxa"/>
            <w:hideMark/>
          </w:tcPr>
          <w:p w14:paraId="5B9DF4F8" w14:textId="77777777" w:rsidR="00547FB5" w:rsidRPr="008971BF" w:rsidRDefault="00547FB5" w:rsidP="00812ACB">
            <w:pPr>
              <w:spacing w:before="0" w:after="0"/>
              <w:ind w:firstLine="0"/>
              <w:rPr>
                <w:szCs w:val="26"/>
              </w:rPr>
            </w:pPr>
            <w:r w:rsidRPr="008971BF">
              <w:rPr>
                <w:szCs w:val="26"/>
              </w:rPr>
              <w:t>1.5</w:t>
            </w:r>
          </w:p>
        </w:tc>
        <w:tc>
          <w:tcPr>
            <w:tcW w:w="3076" w:type="dxa"/>
            <w:hideMark/>
          </w:tcPr>
          <w:p w14:paraId="55CBB14C" w14:textId="77777777" w:rsidR="00547FB5" w:rsidRPr="008971BF" w:rsidRDefault="00547FB5" w:rsidP="00812ACB">
            <w:pPr>
              <w:spacing w:before="0" w:after="0"/>
              <w:ind w:firstLine="0"/>
              <w:rPr>
                <w:szCs w:val="26"/>
              </w:rPr>
            </w:pPr>
            <w:r w:rsidRPr="008971BF">
              <w:rPr>
                <w:szCs w:val="26"/>
              </w:rPr>
              <w:t>trangThai</w:t>
            </w:r>
          </w:p>
        </w:tc>
        <w:tc>
          <w:tcPr>
            <w:tcW w:w="1519" w:type="dxa"/>
            <w:hideMark/>
          </w:tcPr>
          <w:p w14:paraId="025D9D56"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5C698EDC" w14:textId="77777777" w:rsidR="00547FB5" w:rsidRPr="008971BF" w:rsidRDefault="00547FB5" w:rsidP="00812ACB">
            <w:pPr>
              <w:spacing w:before="0" w:after="0"/>
              <w:ind w:firstLine="0"/>
              <w:rPr>
                <w:szCs w:val="26"/>
              </w:rPr>
            </w:pPr>
          </w:p>
        </w:tc>
        <w:tc>
          <w:tcPr>
            <w:tcW w:w="1130" w:type="dxa"/>
            <w:hideMark/>
          </w:tcPr>
          <w:p w14:paraId="589A649D" w14:textId="77777777" w:rsidR="00547FB5" w:rsidRPr="008971BF" w:rsidRDefault="00547FB5" w:rsidP="00812ACB">
            <w:pPr>
              <w:spacing w:before="0" w:after="0"/>
              <w:ind w:firstLine="0"/>
              <w:rPr>
                <w:szCs w:val="26"/>
              </w:rPr>
            </w:pPr>
          </w:p>
        </w:tc>
      </w:tr>
      <w:tr w:rsidR="00547FB5" w:rsidRPr="008971BF" w14:paraId="2A6FEE0D" w14:textId="77777777" w:rsidTr="009E1F89">
        <w:tc>
          <w:tcPr>
            <w:tcW w:w="845" w:type="dxa"/>
            <w:hideMark/>
          </w:tcPr>
          <w:p w14:paraId="0B0D14DF" w14:textId="77777777" w:rsidR="00547FB5" w:rsidRPr="008971BF" w:rsidRDefault="00547FB5" w:rsidP="00812ACB">
            <w:pPr>
              <w:spacing w:before="0" w:after="0"/>
              <w:ind w:firstLine="0"/>
              <w:rPr>
                <w:szCs w:val="26"/>
              </w:rPr>
            </w:pPr>
            <w:r w:rsidRPr="008971BF">
              <w:rPr>
                <w:szCs w:val="26"/>
              </w:rPr>
              <w:t>1.6</w:t>
            </w:r>
          </w:p>
        </w:tc>
        <w:tc>
          <w:tcPr>
            <w:tcW w:w="3076" w:type="dxa"/>
            <w:hideMark/>
          </w:tcPr>
          <w:p w14:paraId="0FE66E54" w14:textId="77777777" w:rsidR="00547FB5" w:rsidRPr="008971BF" w:rsidRDefault="00547FB5" w:rsidP="00812ACB">
            <w:pPr>
              <w:spacing w:before="0" w:after="0"/>
              <w:ind w:firstLine="0"/>
              <w:rPr>
                <w:szCs w:val="26"/>
              </w:rPr>
            </w:pPr>
            <w:r w:rsidRPr="008971BF">
              <w:rPr>
                <w:szCs w:val="26"/>
              </w:rPr>
              <w:t>maGiaoDich</w:t>
            </w:r>
          </w:p>
        </w:tc>
        <w:tc>
          <w:tcPr>
            <w:tcW w:w="1519" w:type="dxa"/>
            <w:hideMark/>
          </w:tcPr>
          <w:p w14:paraId="162352A7"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642684BE" w14:textId="77777777" w:rsidR="00547FB5" w:rsidRPr="008971BF" w:rsidRDefault="00547FB5" w:rsidP="00812ACB">
            <w:pPr>
              <w:spacing w:before="0" w:after="0"/>
              <w:ind w:firstLine="0"/>
              <w:rPr>
                <w:szCs w:val="26"/>
              </w:rPr>
            </w:pPr>
            <w:r w:rsidRPr="008971BF">
              <w:rPr>
                <w:szCs w:val="26"/>
              </w:rPr>
              <w:t>Bắt buộc nếu chuyển khoản</w:t>
            </w:r>
          </w:p>
        </w:tc>
        <w:tc>
          <w:tcPr>
            <w:tcW w:w="1130" w:type="dxa"/>
            <w:hideMark/>
          </w:tcPr>
          <w:p w14:paraId="34BF5014" w14:textId="77777777" w:rsidR="00547FB5" w:rsidRPr="008971BF" w:rsidRDefault="00547FB5" w:rsidP="00812ACB">
            <w:pPr>
              <w:spacing w:before="0" w:after="0"/>
              <w:ind w:firstLine="0"/>
              <w:rPr>
                <w:szCs w:val="26"/>
              </w:rPr>
            </w:pPr>
          </w:p>
        </w:tc>
      </w:tr>
      <w:tr w:rsidR="00547FB5" w:rsidRPr="008971BF" w14:paraId="18874614" w14:textId="77777777" w:rsidTr="009E1F89">
        <w:tc>
          <w:tcPr>
            <w:tcW w:w="845" w:type="dxa"/>
            <w:hideMark/>
          </w:tcPr>
          <w:p w14:paraId="230C39F2" w14:textId="77777777" w:rsidR="00547FB5" w:rsidRPr="008971BF" w:rsidRDefault="00547FB5" w:rsidP="00812ACB">
            <w:pPr>
              <w:spacing w:before="0" w:after="0"/>
              <w:ind w:firstLine="0"/>
              <w:rPr>
                <w:szCs w:val="26"/>
              </w:rPr>
            </w:pPr>
            <w:r w:rsidRPr="008971BF">
              <w:rPr>
                <w:b/>
                <w:bCs/>
                <w:szCs w:val="26"/>
              </w:rPr>
              <w:t>2</w:t>
            </w:r>
          </w:p>
        </w:tc>
        <w:tc>
          <w:tcPr>
            <w:tcW w:w="3076" w:type="dxa"/>
            <w:hideMark/>
          </w:tcPr>
          <w:p w14:paraId="2717CEDC" w14:textId="77777777" w:rsidR="00547FB5" w:rsidRPr="008971BF" w:rsidRDefault="00547FB5" w:rsidP="00812ACB">
            <w:pPr>
              <w:spacing w:before="0" w:after="0"/>
              <w:ind w:firstLine="0"/>
              <w:rPr>
                <w:szCs w:val="26"/>
              </w:rPr>
            </w:pPr>
            <w:r w:rsidRPr="008971BF">
              <w:rPr>
                <w:b/>
                <w:bCs/>
                <w:szCs w:val="26"/>
              </w:rPr>
              <w:t>Viết các phương thức</w:t>
            </w:r>
          </w:p>
        </w:tc>
        <w:tc>
          <w:tcPr>
            <w:tcW w:w="1519" w:type="dxa"/>
            <w:hideMark/>
          </w:tcPr>
          <w:p w14:paraId="57678E82" w14:textId="77777777" w:rsidR="00547FB5" w:rsidRPr="008971BF" w:rsidRDefault="00547FB5" w:rsidP="00812ACB">
            <w:pPr>
              <w:spacing w:before="0" w:after="0"/>
              <w:ind w:firstLine="0"/>
              <w:rPr>
                <w:szCs w:val="26"/>
              </w:rPr>
            </w:pPr>
          </w:p>
        </w:tc>
        <w:tc>
          <w:tcPr>
            <w:tcW w:w="2661" w:type="dxa"/>
            <w:hideMark/>
          </w:tcPr>
          <w:p w14:paraId="3AD30118" w14:textId="77777777" w:rsidR="00547FB5" w:rsidRPr="008971BF" w:rsidRDefault="00547FB5" w:rsidP="00812ACB">
            <w:pPr>
              <w:spacing w:before="0" w:after="0"/>
              <w:ind w:firstLine="0"/>
              <w:rPr>
                <w:szCs w:val="26"/>
              </w:rPr>
            </w:pPr>
          </w:p>
        </w:tc>
        <w:tc>
          <w:tcPr>
            <w:tcW w:w="1130" w:type="dxa"/>
            <w:hideMark/>
          </w:tcPr>
          <w:p w14:paraId="4BDDD6D3" w14:textId="77777777" w:rsidR="00547FB5" w:rsidRPr="008971BF" w:rsidRDefault="00547FB5" w:rsidP="00812ACB">
            <w:pPr>
              <w:spacing w:before="0" w:after="0"/>
              <w:ind w:firstLine="0"/>
              <w:rPr>
                <w:szCs w:val="26"/>
              </w:rPr>
            </w:pPr>
          </w:p>
        </w:tc>
      </w:tr>
      <w:tr w:rsidR="00547FB5" w:rsidRPr="008971BF" w14:paraId="25A2BA8D" w14:textId="77777777" w:rsidTr="009E1F89">
        <w:tc>
          <w:tcPr>
            <w:tcW w:w="845" w:type="dxa"/>
            <w:hideMark/>
          </w:tcPr>
          <w:p w14:paraId="1898368C" w14:textId="77777777" w:rsidR="00547FB5" w:rsidRPr="008971BF" w:rsidRDefault="00547FB5" w:rsidP="00812ACB">
            <w:pPr>
              <w:spacing w:before="0" w:after="0"/>
              <w:ind w:firstLine="0"/>
              <w:rPr>
                <w:szCs w:val="26"/>
              </w:rPr>
            </w:pPr>
            <w:r w:rsidRPr="008971BF">
              <w:rPr>
                <w:szCs w:val="26"/>
              </w:rPr>
              <w:t>2.1</w:t>
            </w:r>
          </w:p>
        </w:tc>
        <w:tc>
          <w:tcPr>
            <w:tcW w:w="3076" w:type="dxa"/>
            <w:hideMark/>
          </w:tcPr>
          <w:p w14:paraId="22716510" w14:textId="77777777" w:rsidR="00547FB5" w:rsidRPr="008971BF" w:rsidRDefault="00547FB5" w:rsidP="00812ACB">
            <w:pPr>
              <w:spacing w:before="0" w:after="0"/>
              <w:ind w:firstLine="0"/>
              <w:rPr>
                <w:szCs w:val="26"/>
              </w:rPr>
            </w:pPr>
            <w:r w:rsidRPr="008971BF">
              <w:rPr>
                <w:szCs w:val="26"/>
              </w:rPr>
              <w:t>thucHienThanhToan()</w:t>
            </w:r>
          </w:p>
        </w:tc>
        <w:tc>
          <w:tcPr>
            <w:tcW w:w="1519" w:type="dxa"/>
            <w:hideMark/>
          </w:tcPr>
          <w:p w14:paraId="733EE63C"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4F137A51" w14:textId="77777777" w:rsidR="00547FB5" w:rsidRPr="008971BF" w:rsidRDefault="00547FB5" w:rsidP="00812ACB">
            <w:pPr>
              <w:spacing w:before="0" w:after="0"/>
              <w:ind w:firstLine="0"/>
              <w:rPr>
                <w:szCs w:val="26"/>
              </w:rPr>
            </w:pPr>
          </w:p>
        </w:tc>
        <w:tc>
          <w:tcPr>
            <w:tcW w:w="1130" w:type="dxa"/>
            <w:hideMark/>
          </w:tcPr>
          <w:p w14:paraId="39484C45" w14:textId="77777777" w:rsidR="00547FB5" w:rsidRPr="008971BF" w:rsidRDefault="00547FB5" w:rsidP="00812ACB">
            <w:pPr>
              <w:spacing w:before="0" w:after="0"/>
              <w:ind w:firstLine="0"/>
              <w:rPr>
                <w:szCs w:val="26"/>
              </w:rPr>
            </w:pPr>
          </w:p>
        </w:tc>
      </w:tr>
      <w:tr w:rsidR="00547FB5" w:rsidRPr="008971BF" w14:paraId="17280EF4" w14:textId="77777777" w:rsidTr="009E1F89">
        <w:tc>
          <w:tcPr>
            <w:tcW w:w="845" w:type="dxa"/>
            <w:hideMark/>
          </w:tcPr>
          <w:p w14:paraId="6EDB71A3" w14:textId="77777777" w:rsidR="00547FB5" w:rsidRPr="008971BF" w:rsidRDefault="00547FB5" w:rsidP="00812ACB">
            <w:pPr>
              <w:spacing w:before="0" w:after="0"/>
              <w:ind w:firstLine="0"/>
              <w:rPr>
                <w:szCs w:val="26"/>
              </w:rPr>
            </w:pPr>
            <w:r w:rsidRPr="008971BF">
              <w:rPr>
                <w:szCs w:val="26"/>
              </w:rPr>
              <w:t>2.2</w:t>
            </w:r>
          </w:p>
        </w:tc>
        <w:tc>
          <w:tcPr>
            <w:tcW w:w="3076" w:type="dxa"/>
            <w:hideMark/>
          </w:tcPr>
          <w:p w14:paraId="73A35FD1" w14:textId="77777777" w:rsidR="00547FB5" w:rsidRPr="008971BF" w:rsidRDefault="00547FB5" w:rsidP="00812ACB">
            <w:pPr>
              <w:spacing w:before="0" w:after="0"/>
              <w:ind w:firstLine="0"/>
              <w:rPr>
                <w:szCs w:val="26"/>
              </w:rPr>
            </w:pPr>
            <w:r w:rsidRPr="008971BF">
              <w:rPr>
                <w:szCs w:val="26"/>
              </w:rPr>
              <w:t>hoanTien()</w:t>
            </w:r>
          </w:p>
        </w:tc>
        <w:tc>
          <w:tcPr>
            <w:tcW w:w="1519" w:type="dxa"/>
            <w:hideMark/>
          </w:tcPr>
          <w:p w14:paraId="5D9FBA74"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53C0D2C6" w14:textId="77777777" w:rsidR="00547FB5" w:rsidRPr="008971BF" w:rsidRDefault="00547FB5" w:rsidP="00812ACB">
            <w:pPr>
              <w:spacing w:before="0" w:after="0"/>
              <w:ind w:firstLine="0"/>
              <w:rPr>
                <w:szCs w:val="26"/>
              </w:rPr>
            </w:pPr>
          </w:p>
        </w:tc>
        <w:tc>
          <w:tcPr>
            <w:tcW w:w="1130" w:type="dxa"/>
            <w:hideMark/>
          </w:tcPr>
          <w:p w14:paraId="2762DF95" w14:textId="77777777" w:rsidR="00547FB5" w:rsidRPr="008971BF" w:rsidRDefault="00547FB5" w:rsidP="00812ACB">
            <w:pPr>
              <w:spacing w:before="0" w:after="0"/>
              <w:ind w:firstLine="0"/>
              <w:rPr>
                <w:szCs w:val="26"/>
              </w:rPr>
            </w:pPr>
          </w:p>
        </w:tc>
      </w:tr>
      <w:tr w:rsidR="00547FB5" w:rsidRPr="008971BF" w14:paraId="6598A6C1" w14:textId="77777777" w:rsidTr="009E1F89">
        <w:tc>
          <w:tcPr>
            <w:tcW w:w="845" w:type="dxa"/>
            <w:hideMark/>
          </w:tcPr>
          <w:p w14:paraId="76D2667A" w14:textId="77777777" w:rsidR="00547FB5" w:rsidRPr="008971BF" w:rsidRDefault="00547FB5" w:rsidP="00812ACB">
            <w:pPr>
              <w:spacing w:before="0" w:after="0"/>
              <w:ind w:firstLine="0"/>
              <w:rPr>
                <w:szCs w:val="26"/>
              </w:rPr>
            </w:pPr>
            <w:r w:rsidRPr="008971BF">
              <w:rPr>
                <w:szCs w:val="26"/>
              </w:rPr>
              <w:t>2.3</w:t>
            </w:r>
          </w:p>
        </w:tc>
        <w:tc>
          <w:tcPr>
            <w:tcW w:w="3076" w:type="dxa"/>
            <w:hideMark/>
          </w:tcPr>
          <w:p w14:paraId="00B24D3C" w14:textId="77777777" w:rsidR="00547FB5" w:rsidRPr="008971BF" w:rsidRDefault="00547FB5" w:rsidP="00812ACB">
            <w:pPr>
              <w:spacing w:before="0" w:after="0"/>
              <w:ind w:firstLine="0"/>
              <w:rPr>
                <w:szCs w:val="26"/>
              </w:rPr>
            </w:pPr>
            <w:r w:rsidRPr="008971BF">
              <w:rPr>
                <w:szCs w:val="26"/>
              </w:rPr>
              <w:t>xemLichSuThanhToan()</w:t>
            </w:r>
          </w:p>
        </w:tc>
        <w:tc>
          <w:tcPr>
            <w:tcW w:w="1519" w:type="dxa"/>
            <w:hideMark/>
          </w:tcPr>
          <w:p w14:paraId="5349B476"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4D9CFF84" w14:textId="77777777" w:rsidR="00547FB5" w:rsidRPr="008971BF" w:rsidRDefault="00547FB5" w:rsidP="00812ACB">
            <w:pPr>
              <w:spacing w:before="0" w:after="0"/>
              <w:ind w:firstLine="0"/>
              <w:rPr>
                <w:szCs w:val="26"/>
              </w:rPr>
            </w:pPr>
          </w:p>
        </w:tc>
        <w:tc>
          <w:tcPr>
            <w:tcW w:w="1130" w:type="dxa"/>
            <w:hideMark/>
          </w:tcPr>
          <w:p w14:paraId="1B03386E" w14:textId="77777777" w:rsidR="00547FB5" w:rsidRPr="008971BF" w:rsidRDefault="00547FB5" w:rsidP="00812ACB">
            <w:pPr>
              <w:spacing w:before="0" w:after="0"/>
              <w:ind w:firstLine="0"/>
              <w:rPr>
                <w:szCs w:val="26"/>
              </w:rPr>
            </w:pPr>
          </w:p>
        </w:tc>
      </w:tr>
      <w:tr w:rsidR="00547FB5" w:rsidRPr="008971BF" w14:paraId="37482FE3" w14:textId="77777777" w:rsidTr="009E1F89">
        <w:tc>
          <w:tcPr>
            <w:tcW w:w="845" w:type="dxa"/>
            <w:hideMark/>
          </w:tcPr>
          <w:p w14:paraId="2C422F4D" w14:textId="77777777" w:rsidR="00547FB5" w:rsidRPr="008971BF" w:rsidRDefault="00547FB5" w:rsidP="00812ACB">
            <w:pPr>
              <w:spacing w:before="0" w:after="0"/>
              <w:ind w:firstLine="0"/>
              <w:rPr>
                <w:szCs w:val="26"/>
              </w:rPr>
            </w:pPr>
            <w:r w:rsidRPr="008971BF">
              <w:rPr>
                <w:b/>
                <w:bCs/>
                <w:szCs w:val="26"/>
              </w:rPr>
              <w:lastRenderedPageBreak/>
              <w:t>3</w:t>
            </w:r>
          </w:p>
        </w:tc>
        <w:tc>
          <w:tcPr>
            <w:tcW w:w="3076" w:type="dxa"/>
            <w:hideMark/>
          </w:tcPr>
          <w:p w14:paraId="021D7A1D" w14:textId="77777777" w:rsidR="00547FB5" w:rsidRPr="008971BF" w:rsidRDefault="00547FB5" w:rsidP="00812ACB">
            <w:pPr>
              <w:spacing w:before="0" w:after="0"/>
              <w:ind w:firstLine="0"/>
              <w:rPr>
                <w:szCs w:val="26"/>
              </w:rPr>
            </w:pPr>
            <w:r w:rsidRPr="008971BF">
              <w:rPr>
                <w:b/>
                <w:bCs/>
                <w:szCs w:val="26"/>
              </w:rPr>
              <w:t>Viết các constructor</w:t>
            </w:r>
          </w:p>
        </w:tc>
        <w:tc>
          <w:tcPr>
            <w:tcW w:w="1519" w:type="dxa"/>
            <w:hideMark/>
          </w:tcPr>
          <w:p w14:paraId="3FE2558B" w14:textId="77777777" w:rsidR="00547FB5" w:rsidRPr="008971BF" w:rsidRDefault="00547FB5" w:rsidP="00812ACB">
            <w:pPr>
              <w:spacing w:before="0" w:after="0"/>
              <w:ind w:firstLine="0"/>
              <w:rPr>
                <w:szCs w:val="26"/>
              </w:rPr>
            </w:pPr>
          </w:p>
        </w:tc>
        <w:tc>
          <w:tcPr>
            <w:tcW w:w="2661" w:type="dxa"/>
            <w:hideMark/>
          </w:tcPr>
          <w:p w14:paraId="68F89960" w14:textId="77777777" w:rsidR="00547FB5" w:rsidRPr="005F7544" w:rsidRDefault="00547FB5" w:rsidP="00812ACB">
            <w:pPr>
              <w:spacing w:before="0" w:after="0"/>
              <w:ind w:firstLine="0"/>
              <w:rPr>
                <w:szCs w:val="26"/>
                <w:lang w:val="vi-VN"/>
              </w:rPr>
            </w:pPr>
            <w:r w:rsidRPr="008971BF">
              <w:rPr>
                <w:szCs w:val="26"/>
              </w:rPr>
              <w:t>- Mặc nhiên</w:t>
            </w:r>
          </w:p>
          <w:p w14:paraId="2420ED97" w14:textId="77777777" w:rsidR="00547FB5" w:rsidRPr="008971BF" w:rsidRDefault="00547FB5" w:rsidP="00812ACB">
            <w:pPr>
              <w:spacing w:before="0" w:after="0"/>
              <w:ind w:firstLine="0"/>
              <w:rPr>
                <w:szCs w:val="26"/>
              </w:rPr>
            </w:pPr>
            <w:r w:rsidRPr="008971BF">
              <w:rPr>
                <w:szCs w:val="26"/>
              </w:rPr>
              <w:t>- Đầy đủ</w:t>
            </w:r>
          </w:p>
        </w:tc>
        <w:tc>
          <w:tcPr>
            <w:tcW w:w="1130" w:type="dxa"/>
            <w:hideMark/>
          </w:tcPr>
          <w:p w14:paraId="1E477B0C" w14:textId="77777777" w:rsidR="00547FB5" w:rsidRPr="008971BF" w:rsidRDefault="00547FB5" w:rsidP="00812ACB">
            <w:pPr>
              <w:spacing w:before="0" w:after="0"/>
              <w:ind w:firstLine="0"/>
              <w:rPr>
                <w:szCs w:val="26"/>
              </w:rPr>
            </w:pPr>
          </w:p>
        </w:tc>
      </w:tr>
      <w:tr w:rsidR="00547FB5" w:rsidRPr="008971BF" w14:paraId="503DFD4E" w14:textId="77777777" w:rsidTr="009E1F89">
        <w:tc>
          <w:tcPr>
            <w:tcW w:w="845" w:type="dxa"/>
            <w:hideMark/>
          </w:tcPr>
          <w:p w14:paraId="6761D79A" w14:textId="77777777" w:rsidR="00547FB5" w:rsidRPr="008971BF" w:rsidRDefault="00547FB5" w:rsidP="00812ACB">
            <w:pPr>
              <w:spacing w:before="0" w:after="0"/>
              <w:ind w:firstLine="0"/>
              <w:rPr>
                <w:szCs w:val="26"/>
              </w:rPr>
            </w:pPr>
            <w:r w:rsidRPr="008971BF">
              <w:rPr>
                <w:b/>
                <w:bCs/>
                <w:szCs w:val="26"/>
              </w:rPr>
              <w:t>4</w:t>
            </w:r>
          </w:p>
        </w:tc>
        <w:tc>
          <w:tcPr>
            <w:tcW w:w="3076" w:type="dxa"/>
            <w:hideMark/>
          </w:tcPr>
          <w:p w14:paraId="2F991B5E" w14:textId="77777777" w:rsidR="00547FB5" w:rsidRPr="008971BF" w:rsidRDefault="00547FB5" w:rsidP="00812ACB">
            <w:pPr>
              <w:spacing w:before="0" w:after="0"/>
              <w:ind w:firstLine="0"/>
              <w:rPr>
                <w:szCs w:val="26"/>
              </w:rPr>
            </w:pPr>
            <w:r w:rsidRPr="008971BF">
              <w:rPr>
                <w:b/>
                <w:bCs/>
                <w:szCs w:val="26"/>
              </w:rPr>
              <w:t>Viết phương thức toString()</w:t>
            </w:r>
          </w:p>
        </w:tc>
        <w:tc>
          <w:tcPr>
            <w:tcW w:w="1519" w:type="dxa"/>
            <w:hideMark/>
          </w:tcPr>
          <w:p w14:paraId="1FBBB89F"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7FA66C92" w14:textId="77777777" w:rsidR="00547FB5" w:rsidRPr="008971BF" w:rsidRDefault="00547FB5" w:rsidP="00812ACB">
            <w:pPr>
              <w:spacing w:before="0" w:after="0"/>
              <w:ind w:firstLine="0"/>
              <w:rPr>
                <w:szCs w:val="26"/>
              </w:rPr>
            </w:pPr>
          </w:p>
        </w:tc>
        <w:tc>
          <w:tcPr>
            <w:tcW w:w="1130" w:type="dxa"/>
            <w:hideMark/>
          </w:tcPr>
          <w:p w14:paraId="2EA021D0" w14:textId="77777777" w:rsidR="00547FB5" w:rsidRPr="008971BF" w:rsidRDefault="00547FB5" w:rsidP="00812ACB">
            <w:pPr>
              <w:spacing w:before="0" w:after="0"/>
              <w:ind w:firstLine="0"/>
              <w:rPr>
                <w:szCs w:val="26"/>
              </w:rPr>
            </w:pPr>
          </w:p>
        </w:tc>
      </w:tr>
    </w:tbl>
    <w:p w14:paraId="752B83E2" w14:textId="77777777" w:rsidR="00547FB5" w:rsidRPr="008971BF" w:rsidRDefault="00547FB5" w:rsidP="00812ACB">
      <w:pPr>
        <w:spacing w:after="100" w:afterAutospacing="1"/>
        <w:ind w:firstLine="0"/>
        <w:rPr>
          <w:szCs w:val="26"/>
        </w:rPr>
      </w:pPr>
      <w:r w:rsidRPr="008971BF">
        <w:rPr>
          <w:b/>
          <w:bCs/>
          <w:szCs w:val="26"/>
        </w:rPr>
        <w:t>16. Đặc tả Class HoaDon (Hóa Đơn)</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5ABDF153" w14:textId="77777777" w:rsidTr="009E1F89">
        <w:tc>
          <w:tcPr>
            <w:tcW w:w="844" w:type="dxa"/>
            <w:hideMark/>
          </w:tcPr>
          <w:p w14:paraId="216F5A2F"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7E371E6"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B956090"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CA6769D"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9213A1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566CA498" w14:textId="77777777" w:rsidTr="009E1F89">
        <w:tc>
          <w:tcPr>
            <w:tcW w:w="844" w:type="dxa"/>
            <w:hideMark/>
          </w:tcPr>
          <w:p w14:paraId="43DFD1BF"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7C7E68FF"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88EEBF6" w14:textId="77777777" w:rsidR="00547FB5" w:rsidRPr="008971BF" w:rsidRDefault="00547FB5" w:rsidP="00812ACB">
            <w:pPr>
              <w:spacing w:before="0" w:after="0"/>
              <w:ind w:firstLine="0"/>
              <w:rPr>
                <w:szCs w:val="26"/>
              </w:rPr>
            </w:pPr>
          </w:p>
        </w:tc>
        <w:tc>
          <w:tcPr>
            <w:tcW w:w="1550" w:type="dxa"/>
            <w:hideMark/>
          </w:tcPr>
          <w:p w14:paraId="3DFEF071" w14:textId="77777777" w:rsidR="00547FB5" w:rsidRPr="008971BF" w:rsidRDefault="00547FB5" w:rsidP="00812ACB">
            <w:pPr>
              <w:spacing w:before="0" w:after="0"/>
              <w:ind w:firstLine="0"/>
              <w:rPr>
                <w:szCs w:val="26"/>
              </w:rPr>
            </w:pPr>
          </w:p>
        </w:tc>
        <w:tc>
          <w:tcPr>
            <w:tcW w:w="1211" w:type="dxa"/>
            <w:hideMark/>
          </w:tcPr>
          <w:p w14:paraId="785B021A" w14:textId="77777777" w:rsidR="00547FB5" w:rsidRPr="008971BF" w:rsidRDefault="00547FB5" w:rsidP="00812ACB">
            <w:pPr>
              <w:spacing w:before="0" w:after="0"/>
              <w:ind w:firstLine="0"/>
              <w:rPr>
                <w:szCs w:val="26"/>
              </w:rPr>
            </w:pPr>
          </w:p>
        </w:tc>
      </w:tr>
      <w:tr w:rsidR="00547FB5" w:rsidRPr="008971BF" w14:paraId="1B234CA2" w14:textId="77777777" w:rsidTr="009E1F89">
        <w:tc>
          <w:tcPr>
            <w:tcW w:w="844" w:type="dxa"/>
            <w:hideMark/>
          </w:tcPr>
          <w:p w14:paraId="20F32C85"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2BFFA0DE" w14:textId="77777777" w:rsidR="00547FB5" w:rsidRPr="008971BF" w:rsidRDefault="00547FB5" w:rsidP="00812ACB">
            <w:pPr>
              <w:spacing w:before="0" w:after="0"/>
              <w:ind w:firstLine="0"/>
              <w:rPr>
                <w:szCs w:val="26"/>
              </w:rPr>
            </w:pPr>
            <w:r w:rsidRPr="008971BF">
              <w:rPr>
                <w:szCs w:val="26"/>
              </w:rPr>
              <w:t>maHD</w:t>
            </w:r>
          </w:p>
        </w:tc>
        <w:tc>
          <w:tcPr>
            <w:tcW w:w="1655" w:type="dxa"/>
            <w:hideMark/>
          </w:tcPr>
          <w:p w14:paraId="08CB211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3C245C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7EFBC0E0"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37EF869" w14:textId="77777777" w:rsidTr="009E1F89">
        <w:tc>
          <w:tcPr>
            <w:tcW w:w="844" w:type="dxa"/>
            <w:hideMark/>
          </w:tcPr>
          <w:p w14:paraId="343FB50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0B11712B" w14:textId="77777777" w:rsidR="00547FB5" w:rsidRPr="008971BF" w:rsidRDefault="00547FB5" w:rsidP="00812ACB">
            <w:pPr>
              <w:spacing w:before="0" w:after="0"/>
              <w:ind w:firstLine="0"/>
              <w:rPr>
                <w:szCs w:val="26"/>
              </w:rPr>
            </w:pPr>
            <w:r w:rsidRPr="008971BF">
              <w:rPr>
                <w:szCs w:val="26"/>
              </w:rPr>
              <w:t>ngayLap</w:t>
            </w:r>
          </w:p>
        </w:tc>
        <w:tc>
          <w:tcPr>
            <w:tcW w:w="1655" w:type="dxa"/>
            <w:hideMark/>
          </w:tcPr>
          <w:p w14:paraId="372F3000"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28513E60" w14:textId="77777777" w:rsidR="00547FB5" w:rsidRPr="008971BF" w:rsidRDefault="00547FB5" w:rsidP="00812ACB">
            <w:pPr>
              <w:spacing w:before="0" w:after="0"/>
              <w:ind w:firstLine="0"/>
              <w:rPr>
                <w:szCs w:val="26"/>
              </w:rPr>
            </w:pPr>
          </w:p>
        </w:tc>
        <w:tc>
          <w:tcPr>
            <w:tcW w:w="1211" w:type="dxa"/>
            <w:hideMark/>
          </w:tcPr>
          <w:p w14:paraId="4FD2C290" w14:textId="77777777" w:rsidR="00547FB5" w:rsidRPr="008971BF" w:rsidRDefault="00547FB5" w:rsidP="00812ACB">
            <w:pPr>
              <w:spacing w:before="0" w:after="0"/>
              <w:ind w:firstLine="0"/>
              <w:rPr>
                <w:szCs w:val="26"/>
              </w:rPr>
            </w:pPr>
          </w:p>
        </w:tc>
      </w:tr>
      <w:tr w:rsidR="00547FB5" w:rsidRPr="008971BF" w14:paraId="04B14593" w14:textId="77777777" w:rsidTr="009E1F89">
        <w:tc>
          <w:tcPr>
            <w:tcW w:w="844" w:type="dxa"/>
            <w:hideMark/>
          </w:tcPr>
          <w:p w14:paraId="190CB5C7"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7A660C6" w14:textId="77777777" w:rsidR="00547FB5" w:rsidRPr="008971BF" w:rsidRDefault="00547FB5" w:rsidP="00812ACB">
            <w:pPr>
              <w:spacing w:before="0" w:after="0"/>
              <w:ind w:firstLine="0"/>
              <w:rPr>
                <w:szCs w:val="26"/>
              </w:rPr>
            </w:pPr>
            <w:r w:rsidRPr="008971BF">
              <w:rPr>
                <w:szCs w:val="26"/>
              </w:rPr>
              <w:t>tongTien</w:t>
            </w:r>
          </w:p>
        </w:tc>
        <w:tc>
          <w:tcPr>
            <w:tcW w:w="1655" w:type="dxa"/>
            <w:hideMark/>
          </w:tcPr>
          <w:p w14:paraId="64DB385C"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490E169C"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3C863BCF" w14:textId="77777777" w:rsidR="00547FB5" w:rsidRPr="008971BF" w:rsidRDefault="00547FB5" w:rsidP="00812ACB">
            <w:pPr>
              <w:spacing w:before="0" w:after="0"/>
              <w:ind w:firstLine="0"/>
              <w:rPr>
                <w:szCs w:val="26"/>
              </w:rPr>
            </w:pPr>
          </w:p>
        </w:tc>
      </w:tr>
      <w:tr w:rsidR="00547FB5" w:rsidRPr="008971BF" w14:paraId="5F94F5C4" w14:textId="77777777" w:rsidTr="009E1F89">
        <w:tc>
          <w:tcPr>
            <w:tcW w:w="844" w:type="dxa"/>
            <w:hideMark/>
          </w:tcPr>
          <w:p w14:paraId="1FC6D5EC"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2A097715"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482A2AE2"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4BBFA2B"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0A7903D7" w14:textId="77777777" w:rsidR="00547FB5" w:rsidRPr="008971BF" w:rsidRDefault="00547FB5" w:rsidP="00812ACB">
            <w:pPr>
              <w:spacing w:before="0" w:after="0"/>
              <w:ind w:firstLine="0"/>
              <w:rPr>
                <w:szCs w:val="26"/>
              </w:rPr>
            </w:pPr>
          </w:p>
        </w:tc>
      </w:tr>
      <w:tr w:rsidR="00547FB5" w:rsidRPr="008971BF" w14:paraId="769E9EC9" w14:textId="77777777" w:rsidTr="009E1F89">
        <w:tc>
          <w:tcPr>
            <w:tcW w:w="844" w:type="dxa"/>
            <w:hideMark/>
          </w:tcPr>
          <w:p w14:paraId="70A555EA"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1DDD990"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06F01DFE" w14:textId="77777777" w:rsidR="00547FB5" w:rsidRPr="008971BF" w:rsidRDefault="00547FB5" w:rsidP="00812ACB">
            <w:pPr>
              <w:spacing w:before="0" w:after="0"/>
              <w:ind w:firstLine="0"/>
              <w:rPr>
                <w:szCs w:val="26"/>
              </w:rPr>
            </w:pPr>
          </w:p>
        </w:tc>
        <w:tc>
          <w:tcPr>
            <w:tcW w:w="1550" w:type="dxa"/>
            <w:hideMark/>
          </w:tcPr>
          <w:p w14:paraId="44BB40FC" w14:textId="77777777" w:rsidR="00547FB5" w:rsidRPr="008971BF" w:rsidRDefault="00547FB5" w:rsidP="00812ACB">
            <w:pPr>
              <w:spacing w:before="0" w:after="0"/>
              <w:ind w:firstLine="0"/>
              <w:rPr>
                <w:szCs w:val="26"/>
              </w:rPr>
            </w:pPr>
          </w:p>
        </w:tc>
        <w:tc>
          <w:tcPr>
            <w:tcW w:w="1211" w:type="dxa"/>
            <w:hideMark/>
          </w:tcPr>
          <w:p w14:paraId="5EB8E7B9" w14:textId="77777777" w:rsidR="00547FB5" w:rsidRPr="008971BF" w:rsidRDefault="00547FB5" w:rsidP="00812ACB">
            <w:pPr>
              <w:spacing w:before="0" w:after="0"/>
              <w:ind w:firstLine="0"/>
              <w:rPr>
                <w:szCs w:val="26"/>
              </w:rPr>
            </w:pPr>
          </w:p>
        </w:tc>
      </w:tr>
      <w:tr w:rsidR="00547FB5" w:rsidRPr="008971BF" w14:paraId="36B92E65" w14:textId="77777777" w:rsidTr="009E1F89">
        <w:tc>
          <w:tcPr>
            <w:tcW w:w="844" w:type="dxa"/>
            <w:hideMark/>
          </w:tcPr>
          <w:p w14:paraId="3E3E8B84"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007B2298" w14:textId="77777777" w:rsidR="00547FB5" w:rsidRPr="008971BF" w:rsidRDefault="00547FB5" w:rsidP="00812ACB">
            <w:pPr>
              <w:spacing w:before="0" w:after="0"/>
              <w:ind w:firstLine="0"/>
              <w:rPr>
                <w:szCs w:val="26"/>
              </w:rPr>
            </w:pPr>
            <w:r w:rsidRPr="008971BF">
              <w:rPr>
                <w:szCs w:val="26"/>
              </w:rPr>
              <w:t>taoHoaDon()</w:t>
            </w:r>
          </w:p>
        </w:tc>
        <w:tc>
          <w:tcPr>
            <w:tcW w:w="1655" w:type="dxa"/>
            <w:hideMark/>
          </w:tcPr>
          <w:p w14:paraId="0EEADA5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62C618A3" w14:textId="77777777" w:rsidR="00547FB5" w:rsidRPr="008971BF" w:rsidRDefault="00547FB5" w:rsidP="00812ACB">
            <w:pPr>
              <w:spacing w:before="0" w:after="0"/>
              <w:ind w:firstLine="0"/>
              <w:rPr>
                <w:szCs w:val="26"/>
              </w:rPr>
            </w:pPr>
          </w:p>
        </w:tc>
        <w:tc>
          <w:tcPr>
            <w:tcW w:w="1211" w:type="dxa"/>
            <w:hideMark/>
          </w:tcPr>
          <w:p w14:paraId="64AC07EE" w14:textId="77777777" w:rsidR="00547FB5" w:rsidRPr="008971BF" w:rsidRDefault="00547FB5" w:rsidP="00812ACB">
            <w:pPr>
              <w:spacing w:before="0" w:after="0"/>
              <w:ind w:firstLine="0"/>
              <w:rPr>
                <w:szCs w:val="26"/>
              </w:rPr>
            </w:pPr>
          </w:p>
        </w:tc>
      </w:tr>
      <w:tr w:rsidR="00547FB5" w:rsidRPr="008971BF" w14:paraId="35F896DE" w14:textId="77777777" w:rsidTr="009E1F89">
        <w:tc>
          <w:tcPr>
            <w:tcW w:w="844" w:type="dxa"/>
            <w:hideMark/>
          </w:tcPr>
          <w:p w14:paraId="7935B8F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1D0611F5" w14:textId="77777777" w:rsidR="00547FB5" w:rsidRPr="008971BF" w:rsidRDefault="00547FB5" w:rsidP="00812ACB">
            <w:pPr>
              <w:spacing w:before="0" w:after="0"/>
              <w:ind w:firstLine="0"/>
              <w:rPr>
                <w:szCs w:val="26"/>
              </w:rPr>
            </w:pPr>
            <w:r w:rsidRPr="008971BF">
              <w:rPr>
                <w:szCs w:val="26"/>
              </w:rPr>
              <w:t>capNhatHoaDon()</w:t>
            </w:r>
          </w:p>
        </w:tc>
        <w:tc>
          <w:tcPr>
            <w:tcW w:w="1655" w:type="dxa"/>
            <w:hideMark/>
          </w:tcPr>
          <w:p w14:paraId="0CEBB44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96EE9B2" w14:textId="77777777" w:rsidR="00547FB5" w:rsidRPr="008971BF" w:rsidRDefault="00547FB5" w:rsidP="00812ACB">
            <w:pPr>
              <w:spacing w:before="0" w:after="0"/>
              <w:ind w:firstLine="0"/>
              <w:rPr>
                <w:szCs w:val="26"/>
              </w:rPr>
            </w:pPr>
          </w:p>
        </w:tc>
        <w:tc>
          <w:tcPr>
            <w:tcW w:w="1211" w:type="dxa"/>
            <w:hideMark/>
          </w:tcPr>
          <w:p w14:paraId="3F082177" w14:textId="77777777" w:rsidR="00547FB5" w:rsidRPr="008971BF" w:rsidRDefault="00547FB5" w:rsidP="00812ACB">
            <w:pPr>
              <w:spacing w:before="0" w:after="0"/>
              <w:ind w:firstLine="0"/>
              <w:rPr>
                <w:szCs w:val="26"/>
              </w:rPr>
            </w:pPr>
          </w:p>
        </w:tc>
      </w:tr>
      <w:tr w:rsidR="00547FB5" w:rsidRPr="008971BF" w14:paraId="2A540A4B" w14:textId="77777777" w:rsidTr="009E1F89">
        <w:tc>
          <w:tcPr>
            <w:tcW w:w="844" w:type="dxa"/>
            <w:hideMark/>
          </w:tcPr>
          <w:p w14:paraId="1CC084D0"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20B3E1F4" w14:textId="77777777" w:rsidR="00547FB5" w:rsidRPr="008971BF" w:rsidRDefault="00547FB5" w:rsidP="00812ACB">
            <w:pPr>
              <w:spacing w:before="0" w:after="0"/>
              <w:ind w:firstLine="0"/>
              <w:rPr>
                <w:szCs w:val="26"/>
              </w:rPr>
            </w:pPr>
            <w:r w:rsidRPr="008971BF">
              <w:rPr>
                <w:szCs w:val="26"/>
              </w:rPr>
              <w:t>xemHoaDon()</w:t>
            </w:r>
          </w:p>
        </w:tc>
        <w:tc>
          <w:tcPr>
            <w:tcW w:w="1655" w:type="dxa"/>
            <w:hideMark/>
          </w:tcPr>
          <w:p w14:paraId="2FEFFE92"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505F1F8" w14:textId="77777777" w:rsidR="00547FB5" w:rsidRPr="008971BF" w:rsidRDefault="00547FB5" w:rsidP="00812ACB">
            <w:pPr>
              <w:spacing w:before="0" w:after="0"/>
              <w:ind w:firstLine="0"/>
              <w:rPr>
                <w:szCs w:val="26"/>
              </w:rPr>
            </w:pPr>
          </w:p>
        </w:tc>
        <w:tc>
          <w:tcPr>
            <w:tcW w:w="1211" w:type="dxa"/>
            <w:hideMark/>
          </w:tcPr>
          <w:p w14:paraId="70208325" w14:textId="77777777" w:rsidR="00547FB5" w:rsidRPr="008971BF" w:rsidRDefault="00547FB5" w:rsidP="00812ACB">
            <w:pPr>
              <w:spacing w:before="0" w:after="0"/>
              <w:ind w:firstLine="0"/>
              <w:rPr>
                <w:szCs w:val="26"/>
              </w:rPr>
            </w:pPr>
          </w:p>
        </w:tc>
      </w:tr>
      <w:tr w:rsidR="00547FB5" w:rsidRPr="008971BF" w14:paraId="418C96FB" w14:textId="77777777" w:rsidTr="009E1F89">
        <w:tc>
          <w:tcPr>
            <w:tcW w:w="844" w:type="dxa"/>
            <w:hideMark/>
          </w:tcPr>
          <w:p w14:paraId="751BAFCB"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4233E2B3"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5B8CD2DB" w14:textId="77777777" w:rsidR="00547FB5" w:rsidRPr="008971BF" w:rsidRDefault="00547FB5" w:rsidP="00812ACB">
            <w:pPr>
              <w:spacing w:before="0" w:after="0"/>
              <w:ind w:firstLine="0"/>
              <w:rPr>
                <w:szCs w:val="26"/>
              </w:rPr>
            </w:pPr>
          </w:p>
        </w:tc>
        <w:tc>
          <w:tcPr>
            <w:tcW w:w="1550" w:type="dxa"/>
            <w:hideMark/>
          </w:tcPr>
          <w:p w14:paraId="4481EFA1" w14:textId="77777777" w:rsidR="00547FB5" w:rsidRPr="005F7544" w:rsidRDefault="00547FB5" w:rsidP="00812ACB">
            <w:pPr>
              <w:spacing w:before="0" w:after="0"/>
              <w:ind w:firstLine="0"/>
              <w:rPr>
                <w:szCs w:val="26"/>
                <w:lang w:val="vi-VN"/>
              </w:rPr>
            </w:pPr>
            <w:r w:rsidRPr="008971BF">
              <w:rPr>
                <w:szCs w:val="26"/>
              </w:rPr>
              <w:t>- Mặc nhiên</w:t>
            </w:r>
          </w:p>
          <w:p w14:paraId="47D2C5AF"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7BF6AE60" w14:textId="77777777" w:rsidR="00547FB5" w:rsidRPr="008971BF" w:rsidRDefault="00547FB5" w:rsidP="00812ACB">
            <w:pPr>
              <w:spacing w:before="0" w:after="0"/>
              <w:ind w:firstLine="0"/>
              <w:rPr>
                <w:szCs w:val="26"/>
              </w:rPr>
            </w:pPr>
          </w:p>
        </w:tc>
      </w:tr>
      <w:tr w:rsidR="00547FB5" w:rsidRPr="008971BF" w14:paraId="187379C8" w14:textId="77777777" w:rsidTr="009E1F89">
        <w:tc>
          <w:tcPr>
            <w:tcW w:w="844" w:type="dxa"/>
            <w:hideMark/>
          </w:tcPr>
          <w:p w14:paraId="4988E9A2"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2477CC8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2ED7D35"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E915E6" w14:textId="77777777" w:rsidR="00547FB5" w:rsidRPr="008971BF" w:rsidRDefault="00547FB5" w:rsidP="00812ACB">
            <w:pPr>
              <w:spacing w:before="0" w:after="0"/>
              <w:ind w:firstLine="0"/>
              <w:rPr>
                <w:szCs w:val="26"/>
              </w:rPr>
            </w:pPr>
          </w:p>
        </w:tc>
        <w:tc>
          <w:tcPr>
            <w:tcW w:w="1211" w:type="dxa"/>
            <w:hideMark/>
          </w:tcPr>
          <w:p w14:paraId="07F9E283" w14:textId="77777777" w:rsidR="00547FB5" w:rsidRPr="008971BF" w:rsidRDefault="00547FB5" w:rsidP="00812ACB">
            <w:pPr>
              <w:spacing w:before="0" w:after="0"/>
              <w:ind w:firstLine="0"/>
              <w:rPr>
                <w:szCs w:val="26"/>
              </w:rPr>
            </w:pPr>
          </w:p>
        </w:tc>
      </w:tr>
    </w:tbl>
    <w:p w14:paraId="2113BE5B" w14:textId="77777777" w:rsidR="00547FB5" w:rsidRPr="008971BF" w:rsidRDefault="00547FB5" w:rsidP="00812ACB">
      <w:pPr>
        <w:spacing w:after="100" w:afterAutospacing="1"/>
        <w:ind w:firstLine="0"/>
        <w:rPr>
          <w:szCs w:val="26"/>
        </w:rPr>
      </w:pPr>
      <w:r w:rsidRPr="008971BF">
        <w:rPr>
          <w:b/>
          <w:bCs/>
          <w:szCs w:val="26"/>
        </w:rPr>
        <w:t>17. Đặc tả Class PhieuKham (Phiếu Khám)</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29F020CE" w14:textId="77777777" w:rsidTr="009E1F89">
        <w:tc>
          <w:tcPr>
            <w:tcW w:w="844" w:type="dxa"/>
            <w:hideMark/>
          </w:tcPr>
          <w:p w14:paraId="0D7A7497"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2DD77BEE"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3EBA2058"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0577A35E"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9C306FE"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3A15533" w14:textId="77777777" w:rsidTr="009E1F89">
        <w:tc>
          <w:tcPr>
            <w:tcW w:w="844" w:type="dxa"/>
            <w:hideMark/>
          </w:tcPr>
          <w:p w14:paraId="7C275334"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BAFDFF7"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752FB3C2" w14:textId="77777777" w:rsidR="00547FB5" w:rsidRPr="008971BF" w:rsidRDefault="00547FB5" w:rsidP="00812ACB">
            <w:pPr>
              <w:spacing w:before="0" w:after="0"/>
              <w:ind w:firstLine="0"/>
              <w:rPr>
                <w:szCs w:val="26"/>
              </w:rPr>
            </w:pPr>
          </w:p>
        </w:tc>
        <w:tc>
          <w:tcPr>
            <w:tcW w:w="1550" w:type="dxa"/>
            <w:hideMark/>
          </w:tcPr>
          <w:p w14:paraId="4210200C" w14:textId="77777777" w:rsidR="00547FB5" w:rsidRPr="008971BF" w:rsidRDefault="00547FB5" w:rsidP="00812ACB">
            <w:pPr>
              <w:spacing w:before="0" w:after="0"/>
              <w:ind w:firstLine="0"/>
              <w:rPr>
                <w:szCs w:val="26"/>
              </w:rPr>
            </w:pPr>
          </w:p>
        </w:tc>
        <w:tc>
          <w:tcPr>
            <w:tcW w:w="1211" w:type="dxa"/>
            <w:hideMark/>
          </w:tcPr>
          <w:p w14:paraId="7FAA4EE3" w14:textId="77777777" w:rsidR="00547FB5" w:rsidRPr="008971BF" w:rsidRDefault="00547FB5" w:rsidP="00812ACB">
            <w:pPr>
              <w:spacing w:before="0" w:after="0"/>
              <w:ind w:firstLine="0"/>
              <w:rPr>
                <w:szCs w:val="26"/>
              </w:rPr>
            </w:pPr>
          </w:p>
        </w:tc>
      </w:tr>
      <w:tr w:rsidR="00547FB5" w:rsidRPr="008971BF" w14:paraId="36F88D7C" w14:textId="77777777" w:rsidTr="009E1F89">
        <w:tc>
          <w:tcPr>
            <w:tcW w:w="844" w:type="dxa"/>
            <w:hideMark/>
          </w:tcPr>
          <w:p w14:paraId="1F4E4D63"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19FB89DC" w14:textId="77777777" w:rsidR="00547FB5" w:rsidRPr="008971BF" w:rsidRDefault="00547FB5" w:rsidP="00812ACB">
            <w:pPr>
              <w:spacing w:before="0" w:after="0"/>
              <w:ind w:firstLine="0"/>
              <w:rPr>
                <w:szCs w:val="26"/>
              </w:rPr>
            </w:pPr>
            <w:r w:rsidRPr="008971BF">
              <w:rPr>
                <w:szCs w:val="26"/>
              </w:rPr>
              <w:t>maPK</w:t>
            </w:r>
          </w:p>
        </w:tc>
        <w:tc>
          <w:tcPr>
            <w:tcW w:w="1655" w:type="dxa"/>
            <w:hideMark/>
          </w:tcPr>
          <w:p w14:paraId="61E48DE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82557C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6BA513E1"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A3C0A0E" w14:textId="77777777" w:rsidTr="009E1F89">
        <w:tc>
          <w:tcPr>
            <w:tcW w:w="844" w:type="dxa"/>
            <w:hideMark/>
          </w:tcPr>
          <w:p w14:paraId="78589381"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91FA44F" w14:textId="77777777" w:rsidR="00547FB5" w:rsidRPr="008971BF" w:rsidRDefault="00547FB5" w:rsidP="00812ACB">
            <w:pPr>
              <w:spacing w:before="0" w:after="0"/>
              <w:ind w:firstLine="0"/>
              <w:rPr>
                <w:szCs w:val="26"/>
              </w:rPr>
            </w:pPr>
            <w:r w:rsidRPr="008971BF">
              <w:rPr>
                <w:szCs w:val="26"/>
              </w:rPr>
              <w:t>ngayKham</w:t>
            </w:r>
          </w:p>
        </w:tc>
        <w:tc>
          <w:tcPr>
            <w:tcW w:w="1655" w:type="dxa"/>
            <w:hideMark/>
          </w:tcPr>
          <w:p w14:paraId="4DEF72FE"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761B63B2" w14:textId="77777777" w:rsidR="00547FB5" w:rsidRPr="008971BF" w:rsidRDefault="00547FB5" w:rsidP="00812ACB">
            <w:pPr>
              <w:spacing w:before="0" w:after="0"/>
              <w:ind w:firstLine="0"/>
              <w:rPr>
                <w:szCs w:val="26"/>
              </w:rPr>
            </w:pPr>
          </w:p>
        </w:tc>
        <w:tc>
          <w:tcPr>
            <w:tcW w:w="1211" w:type="dxa"/>
            <w:hideMark/>
          </w:tcPr>
          <w:p w14:paraId="13CC934F" w14:textId="77777777" w:rsidR="00547FB5" w:rsidRPr="008971BF" w:rsidRDefault="00547FB5" w:rsidP="00812ACB">
            <w:pPr>
              <w:spacing w:before="0" w:after="0"/>
              <w:ind w:firstLine="0"/>
              <w:rPr>
                <w:szCs w:val="26"/>
              </w:rPr>
            </w:pPr>
          </w:p>
        </w:tc>
      </w:tr>
      <w:tr w:rsidR="00547FB5" w:rsidRPr="008971BF" w14:paraId="46EC58EB" w14:textId="77777777" w:rsidTr="009E1F89">
        <w:tc>
          <w:tcPr>
            <w:tcW w:w="844" w:type="dxa"/>
            <w:hideMark/>
          </w:tcPr>
          <w:p w14:paraId="5C5A721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4D775E9" w14:textId="77777777" w:rsidR="00547FB5" w:rsidRPr="008971BF" w:rsidRDefault="00547FB5" w:rsidP="00812ACB">
            <w:pPr>
              <w:spacing w:before="0" w:after="0"/>
              <w:ind w:firstLine="0"/>
              <w:rPr>
                <w:szCs w:val="26"/>
              </w:rPr>
            </w:pPr>
            <w:r w:rsidRPr="008971BF">
              <w:rPr>
                <w:szCs w:val="26"/>
              </w:rPr>
              <w:t>trieuChung</w:t>
            </w:r>
          </w:p>
        </w:tc>
        <w:tc>
          <w:tcPr>
            <w:tcW w:w="1655" w:type="dxa"/>
            <w:hideMark/>
          </w:tcPr>
          <w:p w14:paraId="28D31CC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6049DF1" w14:textId="77777777" w:rsidR="00547FB5" w:rsidRPr="008971BF" w:rsidRDefault="00547FB5" w:rsidP="00812ACB">
            <w:pPr>
              <w:spacing w:before="0" w:after="0"/>
              <w:ind w:firstLine="0"/>
              <w:rPr>
                <w:szCs w:val="26"/>
              </w:rPr>
            </w:pPr>
          </w:p>
        </w:tc>
        <w:tc>
          <w:tcPr>
            <w:tcW w:w="1211" w:type="dxa"/>
            <w:hideMark/>
          </w:tcPr>
          <w:p w14:paraId="3A2C0C9B" w14:textId="77777777" w:rsidR="00547FB5" w:rsidRPr="008971BF" w:rsidRDefault="00547FB5" w:rsidP="00812ACB">
            <w:pPr>
              <w:spacing w:before="0" w:after="0"/>
              <w:ind w:firstLine="0"/>
              <w:rPr>
                <w:szCs w:val="26"/>
              </w:rPr>
            </w:pPr>
          </w:p>
        </w:tc>
      </w:tr>
      <w:tr w:rsidR="00547FB5" w:rsidRPr="008971BF" w14:paraId="2638E62C" w14:textId="77777777" w:rsidTr="009E1F89">
        <w:tc>
          <w:tcPr>
            <w:tcW w:w="844" w:type="dxa"/>
            <w:hideMark/>
          </w:tcPr>
          <w:p w14:paraId="741C1B91"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55A6E9A" w14:textId="77777777" w:rsidR="00547FB5" w:rsidRPr="008971BF" w:rsidRDefault="00547FB5" w:rsidP="00812ACB">
            <w:pPr>
              <w:spacing w:before="0" w:after="0"/>
              <w:ind w:firstLine="0"/>
              <w:rPr>
                <w:szCs w:val="26"/>
              </w:rPr>
            </w:pPr>
            <w:r w:rsidRPr="008971BF">
              <w:rPr>
                <w:szCs w:val="26"/>
              </w:rPr>
              <w:t>chanDoan</w:t>
            </w:r>
          </w:p>
        </w:tc>
        <w:tc>
          <w:tcPr>
            <w:tcW w:w="1655" w:type="dxa"/>
            <w:hideMark/>
          </w:tcPr>
          <w:p w14:paraId="2951FD9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9793B47" w14:textId="77777777" w:rsidR="00547FB5" w:rsidRPr="008971BF" w:rsidRDefault="00547FB5" w:rsidP="00812ACB">
            <w:pPr>
              <w:spacing w:before="0" w:after="0"/>
              <w:ind w:firstLine="0"/>
              <w:rPr>
                <w:szCs w:val="26"/>
              </w:rPr>
            </w:pPr>
          </w:p>
        </w:tc>
        <w:tc>
          <w:tcPr>
            <w:tcW w:w="1211" w:type="dxa"/>
            <w:hideMark/>
          </w:tcPr>
          <w:p w14:paraId="4AE3F4F3" w14:textId="77777777" w:rsidR="00547FB5" w:rsidRPr="008971BF" w:rsidRDefault="00547FB5" w:rsidP="00812ACB">
            <w:pPr>
              <w:spacing w:before="0" w:after="0"/>
              <w:ind w:firstLine="0"/>
              <w:rPr>
                <w:szCs w:val="26"/>
              </w:rPr>
            </w:pPr>
          </w:p>
        </w:tc>
      </w:tr>
      <w:tr w:rsidR="00547FB5" w:rsidRPr="008971BF" w14:paraId="150A2934" w14:textId="77777777" w:rsidTr="009E1F89">
        <w:tc>
          <w:tcPr>
            <w:tcW w:w="844" w:type="dxa"/>
            <w:hideMark/>
          </w:tcPr>
          <w:p w14:paraId="6FE2DBEE"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6D1C3145" w14:textId="77777777" w:rsidR="00547FB5" w:rsidRPr="008971BF" w:rsidRDefault="00547FB5" w:rsidP="00812ACB">
            <w:pPr>
              <w:spacing w:before="0" w:after="0"/>
              <w:ind w:firstLine="0"/>
              <w:rPr>
                <w:szCs w:val="26"/>
              </w:rPr>
            </w:pPr>
            <w:r w:rsidRPr="008971BF">
              <w:rPr>
                <w:szCs w:val="26"/>
              </w:rPr>
              <w:t>phuongPhapDieuTri</w:t>
            </w:r>
          </w:p>
        </w:tc>
        <w:tc>
          <w:tcPr>
            <w:tcW w:w="1655" w:type="dxa"/>
            <w:hideMark/>
          </w:tcPr>
          <w:p w14:paraId="6D9B0EF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09AE18A" w14:textId="77777777" w:rsidR="00547FB5" w:rsidRPr="008971BF" w:rsidRDefault="00547FB5" w:rsidP="00812ACB">
            <w:pPr>
              <w:spacing w:before="0" w:after="0"/>
              <w:ind w:firstLine="0"/>
              <w:rPr>
                <w:szCs w:val="26"/>
              </w:rPr>
            </w:pPr>
          </w:p>
        </w:tc>
        <w:tc>
          <w:tcPr>
            <w:tcW w:w="1211" w:type="dxa"/>
            <w:hideMark/>
          </w:tcPr>
          <w:p w14:paraId="00CB5F0D" w14:textId="77777777" w:rsidR="00547FB5" w:rsidRPr="008971BF" w:rsidRDefault="00547FB5" w:rsidP="00812ACB">
            <w:pPr>
              <w:spacing w:before="0" w:after="0"/>
              <w:ind w:firstLine="0"/>
              <w:rPr>
                <w:szCs w:val="26"/>
              </w:rPr>
            </w:pPr>
          </w:p>
        </w:tc>
      </w:tr>
      <w:tr w:rsidR="00547FB5" w:rsidRPr="008971BF" w14:paraId="41E0C978" w14:textId="77777777" w:rsidTr="009E1F89">
        <w:tc>
          <w:tcPr>
            <w:tcW w:w="844" w:type="dxa"/>
            <w:hideMark/>
          </w:tcPr>
          <w:p w14:paraId="41DB5B33"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746986C" w14:textId="77777777" w:rsidR="00547FB5" w:rsidRPr="008971BF" w:rsidRDefault="00547FB5" w:rsidP="00812ACB">
            <w:pPr>
              <w:spacing w:before="0" w:after="0"/>
              <w:ind w:firstLine="0"/>
              <w:rPr>
                <w:szCs w:val="26"/>
              </w:rPr>
            </w:pPr>
            <w:r w:rsidRPr="008971BF">
              <w:rPr>
                <w:szCs w:val="26"/>
              </w:rPr>
              <w:t>ketQua</w:t>
            </w:r>
          </w:p>
        </w:tc>
        <w:tc>
          <w:tcPr>
            <w:tcW w:w="1655" w:type="dxa"/>
            <w:hideMark/>
          </w:tcPr>
          <w:p w14:paraId="0A521DC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4D647D" w14:textId="77777777" w:rsidR="00547FB5" w:rsidRPr="008971BF" w:rsidRDefault="00547FB5" w:rsidP="00812ACB">
            <w:pPr>
              <w:spacing w:before="0" w:after="0"/>
              <w:ind w:firstLine="0"/>
              <w:rPr>
                <w:szCs w:val="26"/>
              </w:rPr>
            </w:pPr>
          </w:p>
        </w:tc>
        <w:tc>
          <w:tcPr>
            <w:tcW w:w="1211" w:type="dxa"/>
            <w:hideMark/>
          </w:tcPr>
          <w:p w14:paraId="3314D94A" w14:textId="77777777" w:rsidR="00547FB5" w:rsidRPr="008971BF" w:rsidRDefault="00547FB5" w:rsidP="00812ACB">
            <w:pPr>
              <w:spacing w:before="0" w:after="0"/>
              <w:ind w:firstLine="0"/>
              <w:rPr>
                <w:szCs w:val="26"/>
              </w:rPr>
            </w:pPr>
          </w:p>
        </w:tc>
      </w:tr>
      <w:tr w:rsidR="00547FB5" w:rsidRPr="008971BF" w14:paraId="6A974609" w14:textId="77777777" w:rsidTr="009E1F89">
        <w:tc>
          <w:tcPr>
            <w:tcW w:w="844" w:type="dxa"/>
            <w:hideMark/>
          </w:tcPr>
          <w:p w14:paraId="679DD569" w14:textId="77777777" w:rsidR="00547FB5" w:rsidRPr="008971BF" w:rsidRDefault="00547FB5" w:rsidP="00812ACB">
            <w:pPr>
              <w:spacing w:before="0" w:after="0"/>
              <w:ind w:firstLine="0"/>
              <w:rPr>
                <w:szCs w:val="26"/>
              </w:rPr>
            </w:pPr>
            <w:r w:rsidRPr="008971BF">
              <w:rPr>
                <w:szCs w:val="26"/>
              </w:rPr>
              <w:t>1.7</w:t>
            </w:r>
          </w:p>
        </w:tc>
        <w:tc>
          <w:tcPr>
            <w:tcW w:w="3258" w:type="dxa"/>
            <w:hideMark/>
          </w:tcPr>
          <w:p w14:paraId="2D110EAA" w14:textId="77777777" w:rsidR="00547FB5" w:rsidRPr="008971BF" w:rsidRDefault="00547FB5" w:rsidP="00812ACB">
            <w:pPr>
              <w:spacing w:before="0" w:after="0"/>
              <w:ind w:firstLine="0"/>
              <w:rPr>
                <w:szCs w:val="26"/>
              </w:rPr>
            </w:pPr>
            <w:r w:rsidRPr="008971BF">
              <w:rPr>
                <w:szCs w:val="26"/>
              </w:rPr>
              <w:t>ghiChu</w:t>
            </w:r>
          </w:p>
        </w:tc>
        <w:tc>
          <w:tcPr>
            <w:tcW w:w="1655" w:type="dxa"/>
            <w:hideMark/>
          </w:tcPr>
          <w:p w14:paraId="026C4A5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F6D3A30" w14:textId="77777777" w:rsidR="00547FB5" w:rsidRPr="008971BF" w:rsidRDefault="00547FB5" w:rsidP="00812ACB">
            <w:pPr>
              <w:spacing w:before="0" w:after="0"/>
              <w:ind w:firstLine="0"/>
              <w:rPr>
                <w:szCs w:val="26"/>
              </w:rPr>
            </w:pPr>
          </w:p>
        </w:tc>
        <w:tc>
          <w:tcPr>
            <w:tcW w:w="1211" w:type="dxa"/>
            <w:hideMark/>
          </w:tcPr>
          <w:p w14:paraId="6C5DEE99" w14:textId="77777777" w:rsidR="00547FB5" w:rsidRPr="008971BF" w:rsidRDefault="00547FB5" w:rsidP="00812ACB">
            <w:pPr>
              <w:spacing w:before="0" w:after="0"/>
              <w:ind w:firstLine="0"/>
              <w:rPr>
                <w:szCs w:val="26"/>
              </w:rPr>
            </w:pPr>
          </w:p>
        </w:tc>
      </w:tr>
      <w:tr w:rsidR="00547FB5" w:rsidRPr="008971BF" w14:paraId="4ABA9F5E" w14:textId="77777777" w:rsidTr="009E1F89">
        <w:tc>
          <w:tcPr>
            <w:tcW w:w="844" w:type="dxa"/>
            <w:hideMark/>
          </w:tcPr>
          <w:p w14:paraId="4866BB2F"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827D3D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AF6A9D0" w14:textId="77777777" w:rsidR="00547FB5" w:rsidRPr="008971BF" w:rsidRDefault="00547FB5" w:rsidP="00812ACB">
            <w:pPr>
              <w:spacing w:before="0" w:after="0"/>
              <w:ind w:firstLine="0"/>
              <w:rPr>
                <w:szCs w:val="26"/>
              </w:rPr>
            </w:pPr>
          </w:p>
        </w:tc>
        <w:tc>
          <w:tcPr>
            <w:tcW w:w="1550" w:type="dxa"/>
            <w:hideMark/>
          </w:tcPr>
          <w:p w14:paraId="03DD47B7" w14:textId="77777777" w:rsidR="00547FB5" w:rsidRPr="008971BF" w:rsidRDefault="00547FB5" w:rsidP="00812ACB">
            <w:pPr>
              <w:spacing w:before="0" w:after="0"/>
              <w:ind w:firstLine="0"/>
              <w:rPr>
                <w:szCs w:val="26"/>
              </w:rPr>
            </w:pPr>
          </w:p>
        </w:tc>
        <w:tc>
          <w:tcPr>
            <w:tcW w:w="1211" w:type="dxa"/>
            <w:hideMark/>
          </w:tcPr>
          <w:p w14:paraId="5B14DEF7" w14:textId="77777777" w:rsidR="00547FB5" w:rsidRPr="008971BF" w:rsidRDefault="00547FB5" w:rsidP="00812ACB">
            <w:pPr>
              <w:spacing w:before="0" w:after="0"/>
              <w:ind w:firstLine="0"/>
              <w:rPr>
                <w:szCs w:val="26"/>
              </w:rPr>
            </w:pPr>
          </w:p>
        </w:tc>
      </w:tr>
      <w:tr w:rsidR="00547FB5" w:rsidRPr="008971BF" w14:paraId="14DCFACF" w14:textId="77777777" w:rsidTr="009E1F89">
        <w:tc>
          <w:tcPr>
            <w:tcW w:w="844" w:type="dxa"/>
            <w:hideMark/>
          </w:tcPr>
          <w:p w14:paraId="7480B9BA"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096219F2" w14:textId="77777777" w:rsidR="00547FB5" w:rsidRPr="008971BF" w:rsidRDefault="00547FB5" w:rsidP="00812ACB">
            <w:pPr>
              <w:spacing w:before="0" w:after="0"/>
              <w:ind w:firstLine="0"/>
              <w:rPr>
                <w:szCs w:val="26"/>
              </w:rPr>
            </w:pPr>
            <w:r w:rsidRPr="008971BF">
              <w:rPr>
                <w:szCs w:val="26"/>
              </w:rPr>
              <w:t>taoPhieuKham()</w:t>
            </w:r>
          </w:p>
        </w:tc>
        <w:tc>
          <w:tcPr>
            <w:tcW w:w="1655" w:type="dxa"/>
            <w:hideMark/>
          </w:tcPr>
          <w:p w14:paraId="138A18A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3E194CB" w14:textId="77777777" w:rsidR="00547FB5" w:rsidRPr="008971BF" w:rsidRDefault="00547FB5" w:rsidP="00812ACB">
            <w:pPr>
              <w:spacing w:before="0" w:after="0"/>
              <w:ind w:firstLine="0"/>
              <w:rPr>
                <w:szCs w:val="26"/>
              </w:rPr>
            </w:pPr>
          </w:p>
        </w:tc>
        <w:tc>
          <w:tcPr>
            <w:tcW w:w="1211" w:type="dxa"/>
            <w:hideMark/>
          </w:tcPr>
          <w:p w14:paraId="7015F175" w14:textId="77777777" w:rsidR="00547FB5" w:rsidRPr="008971BF" w:rsidRDefault="00547FB5" w:rsidP="00812ACB">
            <w:pPr>
              <w:spacing w:before="0" w:after="0"/>
              <w:ind w:firstLine="0"/>
              <w:rPr>
                <w:szCs w:val="26"/>
              </w:rPr>
            </w:pPr>
          </w:p>
        </w:tc>
      </w:tr>
      <w:tr w:rsidR="00547FB5" w:rsidRPr="008971BF" w14:paraId="46955FE0" w14:textId="77777777" w:rsidTr="009E1F89">
        <w:tc>
          <w:tcPr>
            <w:tcW w:w="844" w:type="dxa"/>
            <w:hideMark/>
          </w:tcPr>
          <w:p w14:paraId="7C8EA0DA" w14:textId="77777777" w:rsidR="00547FB5" w:rsidRPr="008971BF" w:rsidRDefault="00547FB5" w:rsidP="00812ACB">
            <w:pPr>
              <w:spacing w:before="0" w:after="0"/>
              <w:ind w:firstLine="0"/>
              <w:rPr>
                <w:szCs w:val="26"/>
              </w:rPr>
            </w:pPr>
            <w:r w:rsidRPr="008971BF">
              <w:rPr>
                <w:szCs w:val="26"/>
              </w:rPr>
              <w:lastRenderedPageBreak/>
              <w:t>2.2</w:t>
            </w:r>
          </w:p>
        </w:tc>
        <w:tc>
          <w:tcPr>
            <w:tcW w:w="3258" w:type="dxa"/>
            <w:hideMark/>
          </w:tcPr>
          <w:p w14:paraId="06BDBA3E" w14:textId="77777777" w:rsidR="00547FB5" w:rsidRPr="008971BF" w:rsidRDefault="00547FB5" w:rsidP="00812ACB">
            <w:pPr>
              <w:spacing w:before="0" w:after="0"/>
              <w:ind w:firstLine="0"/>
              <w:rPr>
                <w:szCs w:val="26"/>
              </w:rPr>
            </w:pPr>
            <w:r w:rsidRPr="008971BF">
              <w:rPr>
                <w:szCs w:val="26"/>
              </w:rPr>
              <w:t>capNhatPhieuKham()</w:t>
            </w:r>
          </w:p>
        </w:tc>
        <w:tc>
          <w:tcPr>
            <w:tcW w:w="1655" w:type="dxa"/>
            <w:hideMark/>
          </w:tcPr>
          <w:p w14:paraId="379E977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A2694BD" w14:textId="77777777" w:rsidR="00547FB5" w:rsidRPr="008971BF" w:rsidRDefault="00547FB5" w:rsidP="00812ACB">
            <w:pPr>
              <w:spacing w:before="0" w:after="0"/>
              <w:ind w:firstLine="0"/>
              <w:rPr>
                <w:szCs w:val="26"/>
              </w:rPr>
            </w:pPr>
          </w:p>
        </w:tc>
        <w:tc>
          <w:tcPr>
            <w:tcW w:w="1211" w:type="dxa"/>
            <w:hideMark/>
          </w:tcPr>
          <w:p w14:paraId="1524F9F1" w14:textId="77777777" w:rsidR="00547FB5" w:rsidRPr="008971BF" w:rsidRDefault="00547FB5" w:rsidP="00812ACB">
            <w:pPr>
              <w:spacing w:before="0" w:after="0"/>
              <w:ind w:firstLine="0"/>
              <w:rPr>
                <w:szCs w:val="26"/>
              </w:rPr>
            </w:pPr>
          </w:p>
        </w:tc>
      </w:tr>
      <w:tr w:rsidR="00547FB5" w:rsidRPr="008971BF" w14:paraId="22C58E84" w14:textId="77777777" w:rsidTr="009E1F89">
        <w:tc>
          <w:tcPr>
            <w:tcW w:w="844" w:type="dxa"/>
            <w:hideMark/>
          </w:tcPr>
          <w:p w14:paraId="6B8BFF98"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74D967A5" w14:textId="77777777" w:rsidR="00547FB5" w:rsidRPr="008971BF" w:rsidRDefault="00547FB5" w:rsidP="00812ACB">
            <w:pPr>
              <w:spacing w:before="0" w:after="0"/>
              <w:ind w:firstLine="0"/>
              <w:rPr>
                <w:szCs w:val="26"/>
              </w:rPr>
            </w:pPr>
            <w:r w:rsidRPr="008971BF">
              <w:rPr>
                <w:szCs w:val="26"/>
              </w:rPr>
              <w:t>xoaPhieuKham()</w:t>
            </w:r>
          </w:p>
        </w:tc>
        <w:tc>
          <w:tcPr>
            <w:tcW w:w="1655" w:type="dxa"/>
            <w:hideMark/>
          </w:tcPr>
          <w:p w14:paraId="536A27D7"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A874989" w14:textId="77777777" w:rsidR="00547FB5" w:rsidRPr="008971BF" w:rsidRDefault="00547FB5" w:rsidP="00812ACB">
            <w:pPr>
              <w:spacing w:before="0" w:after="0"/>
              <w:ind w:firstLine="0"/>
              <w:rPr>
                <w:szCs w:val="26"/>
              </w:rPr>
            </w:pPr>
          </w:p>
        </w:tc>
        <w:tc>
          <w:tcPr>
            <w:tcW w:w="1211" w:type="dxa"/>
            <w:hideMark/>
          </w:tcPr>
          <w:p w14:paraId="231CCBDC" w14:textId="77777777" w:rsidR="00547FB5" w:rsidRPr="008971BF" w:rsidRDefault="00547FB5" w:rsidP="00812ACB">
            <w:pPr>
              <w:spacing w:before="0" w:after="0"/>
              <w:ind w:firstLine="0"/>
              <w:rPr>
                <w:szCs w:val="26"/>
              </w:rPr>
            </w:pPr>
          </w:p>
        </w:tc>
      </w:tr>
      <w:tr w:rsidR="00547FB5" w:rsidRPr="008971BF" w14:paraId="439FF69A" w14:textId="77777777" w:rsidTr="009E1F89">
        <w:tc>
          <w:tcPr>
            <w:tcW w:w="844" w:type="dxa"/>
            <w:hideMark/>
          </w:tcPr>
          <w:p w14:paraId="0FF91E65"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630FC442" w14:textId="77777777" w:rsidR="00547FB5" w:rsidRPr="008971BF" w:rsidRDefault="00547FB5" w:rsidP="00812ACB">
            <w:pPr>
              <w:spacing w:before="0" w:after="0"/>
              <w:ind w:firstLine="0"/>
              <w:rPr>
                <w:szCs w:val="26"/>
              </w:rPr>
            </w:pPr>
            <w:r w:rsidRPr="008971BF">
              <w:rPr>
                <w:szCs w:val="26"/>
              </w:rPr>
              <w:t>xemPhieuKham()</w:t>
            </w:r>
          </w:p>
        </w:tc>
        <w:tc>
          <w:tcPr>
            <w:tcW w:w="1655" w:type="dxa"/>
            <w:hideMark/>
          </w:tcPr>
          <w:p w14:paraId="6EE90153"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BE4B5D3" w14:textId="77777777" w:rsidR="00547FB5" w:rsidRPr="008971BF" w:rsidRDefault="00547FB5" w:rsidP="00812ACB">
            <w:pPr>
              <w:spacing w:before="0" w:after="0"/>
              <w:ind w:firstLine="0"/>
              <w:rPr>
                <w:szCs w:val="26"/>
              </w:rPr>
            </w:pPr>
          </w:p>
        </w:tc>
        <w:tc>
          <w:tcPr>
            <w:tcW w:w="1211" w:type="dxa"/>
            <w:hideMark/>
          </w:tcPr>
          <w:p w14:paraId="1020566B" w14:textId="77777777" w:rsidR="00547FB5" w:rsidRPr="008971BF" w:rsidRDefault="00547FB5" w:rsidP="00812ACB">
            <w:pPr>
              <w:spacing w:before="0" w:after="0"/>
              <w:ind w:firstLine="0"/>
              <w:rPr>
                <w:szCs w:val="26"/>
              </w:rPr>
            </w:pPr>
          </w:p>
        </w:tc>
      </w:tr>
      <w:tr w:rsidR="00547FB5" w:rsidRPr="008971BF" w14:paraId="12D4B739" w14:textId="77777777" w:rsidTr="009E1F89">
        <w:tc>
          <w:tcPr>
            <w:tcW w:w="844" w:type="dxa"/>
            <w:hideMark/>
          </w:tcPr>
          <w:p w14:paraId="6AC4407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05EA2339"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255FD47" w14:textId="77777777" w:rsidR="00547FB5" w:rsidRPr="008971BF" w:rsidRDefault="00547FB5" w:rsidP="00812ACB">
            <w:pPr>
              <w:spacing w:before="0" w:after="0"/>
              <w:ind w:firstLine="0"/>
              <w:rPr>
                <w:szCs w:val="26"/>
              </w:rPr>
            </w:pPr>
          </w:p>
        </w:tc>
        <w:tc>
          <w:tcPr>
            <w:tcW w:w="1550" w:type="dxa"/>
            <w:hideMark/>
          </w:tcPr>
          <w:p w14:paraId="37E24FC8" w14:textId="77777777" w:rsidR="00547FB5" w:rsidRPr="005F7544" w:rsidRDefault="00547FB5" w:rsidP="00812ACB">
            <w:pPr>
              <w:spacing w:before="0" w:after="0"/>
              <w:ind w:firstLine="0"/>
              <w:rPr>
                <w:szCs w:val="26"/>
                <w:lang w:val="vi-VN"/>
              </w:rPr>
            </w:pPr>
            <w:r w:rsidRPr="008971BF">
              <w:rPr>
                <w:szCs w:val="26"/>
              </w:rPr>
              <w:t>- Mặc nhiên</w:t>
            </w:r>
          </w:p>
          <w:p w14:paraId="001B6DF9"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756AA6C" w14:textId="77777777" w:rsidR="00547FB5" w:rsidRPr="008971BF" w:rsidRDefault="00547FB5" w:rsidP="00812ACB">
            <w:pPr>
              <w:spacing w:before="0" w:after="0"/>
              <w:ind w:firstLine="0"/>
              <w:rPr>
                <w:szCs w:val="26"/>
              </w:rPr>
            </w:pPr>
          </w:p>
        </w:tc>
      </w:tr>
      <w:tr w:rsidR="00547FB5" w:rsidRPr="008971BF" w14:paraId="5EF7132C" w14:textId="77777777" w:rsidTr="009E1F89">
        <w:tc>
          <w:tcPr>
            <w:tcW w:w="844" w:type="dxa"/>
            <w:hideMark/>
          </w:tcPr>
          <w:p w14:paraId="0585BA3C"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6464FEF"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0275704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E5FF46E" w14:textId="77777777" w:rsidR="00547FB5" w:rsidRPr="008971BF" w:rsidRDefault="00547FB5" w:rsidP="00812ACB">
            <w:pPr>
              <w:spacing w:before="0" w:after="0"/>
              <w:ind w:firstLine="0"/>
              <w:rPr>
                <w:szCs w:val="26"/>
              </w:rPr>
            </w:pPr>
          </w:p>
        </w:tc>
        <w:tc>
          <w:tcPr>
            <w:tcW w:w="1211" w:type="dxa"/>
            <w:hideMark/>
          </w:tcPr>
          <w:p w14:paraId="72310E1B" w14:textId="77777777" w:rsidR="00547FB5" w:rsidRPr="008971BF" w:rsidRDefault="00547FB5" w:rsidP="00812ACB">
            <w:pPr>
              <w:spacing w:before="0" w:after="0"/>
              <w:ind w:firstLine="0"/>
              <w:rPr>
                <w:szCs w:val="26"/>
              </w:rPr>
            </w:pPr>
          </w:p>
        </w:tc>
      </w:tr>
    </w:tbl>
    <w:p w14:paraId="47A77871" w14:textId="77777777" w:rsidR="00547FB5" w:rsidRPr="008971BF" w:rsidRDefault="00547FB5" w:rsidP="00812ACB">
      <w:pPr>
        <w:spacing w:after="100" w:afterAutospacing="1"/>
        <w:ind w:firstLine="0"/>
        <w:rPr>
          <w:szCs w:val="26"/>
        </w:rPr>
      </w:pPr>
      <w:r w:rsidRPr="008971BF">
        <w:rPr>
          <w:b/>
          <w:bCs/>
          <w:szCs w:val="26"/>
        </w:rPr>
        <w:t>18. Đặc tả Class ChiTietDieuTri (Chi Tiết Điều Trị)</w:t>
      </w:r>
    </w:p>
    <w:tbl>
      <w:tblPr>
        <w:tblStyle w:val="TableGrid"/>
        <w:tblW w:w="0" w:type="auto"/>
        <w:tblLayout w:type="fixed"/>
        <w:tblLook w:val="04A0" w:firstRow="1" w:lastRow="0" w:firstColumn="1" w:lastColumn="0" w:noHBand="0" w:noVBand="1"/>
      </w:tblPr>
      <w:tblGrid>
        <w:gridCol w:w="844"/>
        <w:gridCol w:w="3258"/>
        <w:gridCol w:w="1655"/>
        <w:gridCol w:w="1641"/>
        <w:gridCol w:w="1211"/>
      </w:tblGrid>
      <w:tr w:rsidR="00547FB5" w:rsidRPr="008971BF" w14:paraId="5476363C" w14:textId="77777777" w:rsidTr="009E1F89">
        <w:tc>
          <w:tcPr>
            <w:tcW w:w="844" w:type="dxa"/>
            <w:hideMark/>
          </w:tcPr>
          <w:p w14:paraId="7EC471BF"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14C9F67"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038C055E" w14:textId="77777777" w:rsidR="00547FB5" w:rsidRPr="008971BF" w:rsidRDefault="00547FB5" w:rsidP="00812ACB">
            <w:pPr>
              <w:spacing w:before="0" w:after="0"/>
              <w:ind w:firstLine="0"/>
              <w:rPr>
                <w:szCs w:val="26"/>
              </w:rPr>
            </w:pPr>
            <w:r w:rsidRPr="008971BF">
              <w:rPr>
                <w:b/>
                <w:bCs/>
                <w:szCs w:val="26"/>
              </w:rPr>
              <w:t>Kiểu dữ liệu</w:t>
            </w:r>
          </w:p>
        </w:tc>
        <w:tc>
          <w:tcPr>
            <w:tcW w:w="1641" w:type="dxa"/>
            <w:hideMark/>
          </w:tcPr>
          <w:p w14:paraId="2DB69D8C"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1C6D8C1"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820052B" w14:textId="77777777" w:rsidTr="009E1F89">
        <w:tc>
          <w:tcPr>
            <w:tcW w:w="844" w:type="dxa"/>
            <w:hideMark/>
          </w:tcPr>
          <w:p w14:paraId="560B78A2"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111FBAB8"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094ACC7C" w14:textId="77777777" w:rsidR="00547FB5" w:rsidRPr="008971BF" w:rsidRDefault="00547FB5" w:rsidP="00812ACB">
            <w:pPr>
              <w:spacing w:before="0" w:after="0"/>
              <w:ind w:firstLine="0"/>
              <w:rPr>
                <w:szCs w:val="26"/>
              </w:rPr>
            </w:pPr>
          </w:p>
        </w:tc>
        <w:tc>
          <w:tcPr>
            <w:tcW w:w="1641" w:type="dxa"/>
            <w:hideMark/>
          </w:tcPr>
          <w:p w14:paraId="159367E6" w14:textId="77777777" w:rsidR="00547FB5" w:rsidRPr="008971BF" w:rsidRDefault="00547FB5" w:rsidP="00812ACB">
            <w:pPr>
              <w:spacing w:before="0" w:after="0"/>
              <w:ind w:firstLine="0"/>
              <w:rPr>
                <w:szCs w:val="26"/>
              </w:rPr>
            </w:pPr>
          </w:p>
        </w:tc>
        <w:tc>
          <w:tcPr>
            <w:tcW w:w="1211" w:type="dxa"/>
            <w:hideMark/>
          </w:tcPr>
          <w:p w14:paraId="53059488" w14:textId="77777777" w:rsidR="00547FB5" w:rsidRPr="008971BF" w:rsidRDefault="00547FB5" w:rsidP="00812ACB">
            <w:pPr>
              <w:spacing w:before="0" w:after="0"/>
              <w:ind w:firstLine="0"/>
              <w:rPr>
                <w:szCs w:val="26"/>
              </w:rPr>
            </w:pPr>
          </w:p>
        </w:tc>
      </w:tr>
      <w:tr w:rsidR="00547FB5" w:rsidRPr="008971BF" w14:paraId="51787199" w14:textId="77777777" w:rsidTr="009E1F89">
        <w:tc>
          <w:tcPr>
            <w:tcW w:w="844" w:type="dxa"/>
            <w:hideMark/>
          </w:tcPr>
          <w:p w14:paraId="1F72FB5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192125B4" w14:textId="77777777" w:rsidR="00547FB5" w:rsidRPr="008971BF" w:rsidRDefault="00547FB5" w:rsidP="00812ACB">
            <w:pPr>
              <w:spacing w:before="0" w:after="0"/>
              <w:ind w:firstLine="0"/>
              <w:rPr>
                <w:szCs w:val="26"/>
              </w:rPr>
            </w:pPr>
            <w:r w:rsidRPr="008971BF">
              <w:rPr>
                <w:szCs w:val="26"/>
              </w:rPr>
              <w:t>maCT</w:t>
            </w:r>
          </w:p>
        </w:tc>
        <w:tc>
          <w:tcPr>
            <w:tcW w:w="1655" w:type="dxa"/>
            <w:hideMark/>
          </w:tcPr>
          <w:p w14:paraId="27B02FDA"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2D288049"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05CE2BF1"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4A3BB5EF" w14:textId="77777777" w:rsidTr="009E1F89">
        <w:tc>
          <w:tcPr>
            <w:tcW w:w="844" w:type="dxa"/>
            <w:hideMark/>
          </w:tcPr>
          <w:p w14:paraId="14AAEB80"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C195D12" w14:textId="77777777" w:rsidR="00547FB5" w:rsidRPr="008971BF" w:rsidRDefault="00547FB5" w:rsidP="00812ACB">
            <w:pPr>
              <w:spacing w:before="0" w:after="0"/>
              <w:ind w:firstLine="0"/>
              <w:rPr>
                <w:szCs w:val="26"/>
              </w:rPr>
            </w:pPr>
            <w:r w:rsidRPr="008971BF">
              <w:rPr>
                <w:szCs w:val="26"/>
              </w:rPr>
              <w:t>noiDung</w:t>
            </w:r>
          </w:p>
        </w:tc>
        <w:tc>
          <w:tcPr>
            <w:tcW w:w="1655" w:type="dxa"/>
            <w:hideMark/>
          </w:tcPr>
          <w:p w14:paraId="741477FE"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504C403C" w14:textId="77777777" w:rsidR="00547FB5" w:rsidRPr="008971BF" w:rsidRDefault="00547FB5" w:rsidP="00812ACB">
            <w:pPr>
              <w:spacing w:before="0" w:after="0"/>
              <w:ind w:firstLine="0"/>
              <w:rPr>
                <w:szCs w:val="26"/>
              </w:rPr>
            </w:pPr>
          </w:p>
        </w:tc>
        <w:tc>
          <w:tcPr>
            <w:tcW w:w="1211" w:type="dxa"/>
            <w:hideMark/>
          </w:tcPr>
          <w:p w14:paraId="18492C78" w14:textId="77777777" w:rsidR="00547FB5" w:rsidRPr="008971BF" w:rsidRDefault="00547FB5" w:rsidP="00812ACB">
            <w:pPr>
              <w:spacing w:before="0" w:after="0"/>
              <w:ind w:firstLine="0"/>
              <w:rPr>
                <w:szCs w:val="26"/>
              </w:rPr>
            </w:pPr>
          </w:p>
        </w:tc>
      </w:tr>
      <w:tr w:rsidR="00547FB5" w:rsidRPr="008971BF" w14:paraId="5C58D3CE" w14:textId="77777777" w:rsidTr="009E1F89">
        <w:tc>
          <w:tcPr>
            <w:tcW w:w="844" w:type="dxa"/>
            <w:hideMark/>
          </w:tcPr>
          <w:p w14:paraId="6FBF707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E4A2228" w14:textId="77777777" w:rsidR="00547FB5" w:rsidRPr="008971BF" w:rsidRDefault="00547FB5" w:rsidP="00812ACB">
            <w:pPr>
              <w:spacing w:before="0" w:after="0"/>
              <w:ind w:firstLine="0"/>
              <w:rPr>
                <w:szCs w:val="26"/>
              </w:rPr>
            </w:pPr>
            <w:r w:rsidRPr="008971BF">
              <w:rPr>
                <w:szCs w:val="26"/>
              </w:rPr>
              <w:t>soLuong</w:t>
            </w:r>
          </w:p>
        </w:tc>
        <w:tc>
          <w:tcPr>
            <w:tcW w:w="1655" w:type="dxa"/>
            <w:hideMark/>
          </w:tcPr>
          <w:p w14:paraId="1D0D1081" w14:textId="77777777" w:rsidR="00547FB5" w:rsidRPr="008971BF" w:rsidRDefault="00547FB5" w:rsidP="00812ACB">
            <w:pPr>
              <w:spacing w:before="0" w:after="0"/>
              <w:ind w:firstLine="0"/>
              <w:rPr>
                <w:szCs w:val="26"/>
              </w:rPr>
            </w:pPr>
            <w:r w:rsidRPr="008971BF">
              <w:rPr>
                <w:szCs w:val="26"/>
              </w:rPr>
              <w:t>int</w:t>
            </w:r>
          </w:p>
        </w:tc>
        <w:tc>
          <w:tcPr>
            <w:tcW w:w="1641" w:type="dxa"/>
            <w:hideMark/>
          </w:tcPr>
          <w:p w14:paraId="193EF2A4"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1EEF45E3" w14:textId="77777777" w:rsidR="00547FB5" w:rsidRPr="008971BF" w:rsidRDefault="00547FB5" w:rsidP="00812ACB">
            <w:pPr>
              <w:spacing w:before="0" w:after="0"/>
              <w:ind w:firstLine="0"/>
              <w:rPr>
                <w:szCs w:val="26"/>
              </w:rPr>
            </w:pPr>
          </w:p>
        </w:tc>
      </w:tr>
      <w:tr w:rsidR="00547FB5" w:rsidRPr="008971BF" w14:paraId="69FEB811" w14:textId="77777777" w:rsidTr="009E1F89">
        <w:tc>
          <w:tcPr>
            <w:tcW w:w="844" w:type="dxa"/>
            <w:hideMark/>
          </w:tcPr>
          <w:p w14:paraId="56C26478"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A95393D"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49C1DDB5" w14:textId="77777777" w:rsidR="00547FB5" w:rsidRPr="008971BF" w:rsidRDefault="00547FB5" w:rsidP="00812ACB">
            <w:pPr>
              <w:spacing w:before="0" w:after="0"/>
              <w:ind w:firstLine="0"/>
              <w:rPr>
                <w:szCs w:val="26"/>
              </w:rPr>
            </w:pPr>
            <w:r w:rsidRPr="008971BF">
              <w:rPr>
                <w:szCs w:val="26"/>
              </w:rPr>
              <w:t>Decimal</w:t>
            </w:r>
          </w:p>
        </w:tc>
        <w:tc>
          <w:tcPr>
            <w:tcW w:w="1641" w:type="dxa"/>
            <w:hideMark/>
          </w:tcPr>
          <w:p w14:paraId="2D634F08" w14:textId="77777777" w:rsidR="00547FB5" w:rsidRPr="008971BF" w:rsidRDefault="00547FB5" w:rsidP="00812ACB">
            <w:pPr>
              <w:spacing w:before="0" w:after="0"/>
              <w:ind w:firstLine="0"/>
              <w:rPr>
                <w:szCs w:val="26"/>
              </w:rPr>
            </w:pPr>
          </w:p>
        </w:tc>
        <w:tc>
          <w:tcPr>
            <w:tcW w:w="1211" w:type="dxa"/>
            <w:hideMark/>
          </w:tcPr>
          <w:p w14:paraId="55DBBD6C" w14:textId="77777777" w:rsidR="00547FB5" w:rsidRPr="008971BF" w:rsidRDefault="00547FB5" w:rsidP="00812ACB">
            <w:pPr>
              <w:spacing w:before="0" w:after="0"/>
              <w:ind w:firstLine="0"/>
              <w:rPr>
                <w:szCs w:val="26"/>
              </w:rPr>
            </w:pPr>
          </w:p>
        </w:tc>
      </w:tr>
      <w:tr w:rsidR="00547FB5" w:rsidRPr="008971BF" w14:paraId="180938AA" w14:textId="77777777" w:rsidTr="009E1F89">
        <w:tc>
          <w:tcPr>
            <w:tcW w:w="844" w:type="dxa"/>
            <w:hideMark/>
          </w:tcPr>
          <w:p w14:paraId="6BE84A3A"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49747C0B" w14:textId="77777777" w:rsidR="00547FB5" w:rsidRPr="008971BF" w:rsidRDefault="00547FB5" w:rsidP="00812ACB">
            <w:pPr>
              <w:spacing w:before="0" w:after="0"/>
              <w:ind w:firstLine="0"/>
              <w:rPr>
                <w:szCs w:val="26"/>
              </w:rPr>
            </w:pPr>
            <w:r w:rsidRPr="008971BF">
              <w:rPr>
                <w:szCs w:val="26"/>
              </w:rPr>
              <w:t>thanhTien</w:t>
            </w:r>
          </w:p>
        </w:tc>
        <w:tc>
          <w:tcPr>
            <w:tcW w:w="1655" w:type="dxa"/>
            <w:hideMark/>
          </w:tcPr>
          <w:p w14:paraId="14C79E45" w14:textId="77777777" w:rsidR="00547FB5" w:rsidRPr="008971BF" w:rsidRDefault="00547FB5" w:rsidP="00812ACB">
            <w:pPr>
              <w:spacing w:before="0" w:after="0"/>
              <w:ind w:firstLine="0"/>
              <w:rPr>
                <w:szCs w:val="26"/>
              </w:rPr>
            </w:pPr>
            <w:r w:rsidRPr="008971BF">
              <w:rPr>
                <w:szCs w:val="26"/>
              </w:rPr>
              <w:t>Decimal</w:t>
            </w:r>
          </w:p>
        </w:tc>
        <w:tc>
          <w:tcPr>
            <w:tcW w:w="1641" w:type="dxa"/>
            <w:hideMark/>
          </w:tcPr>
          <w:p w14:paraId="490F829A" w14:textId="77777777" w:rsidR="00547FB5" w:rsidRPr="008971BF" w:rsidRDefault="00547FB5" w:rsidP="00812ACB">
            <w:pPr>
              <w:spacing w:before="0" w:after="0"/>
              <w:ind w:firstLine="0"/>
              <w:rPr>
                <w:szCs w:val="26"/>
              </w:rPr>
            </w:pPr>
            <w:r w:rsidRPr="008971BF">
              <w:rPr>
                <w:szCs w:val="26"/>
              </w:rPr>
              <w:t>Tính tự động</w:t>
            </w:r>
          </w:p>
        </w:tc>
        <w:tc>
          <w:tcPr>
            <w:tcW w:w="1211" w:type="dxa"/>
            <w:hideMark/>
          </w:tcPr>
          <w:p w14:paraId="731216FF" w14:textId="77777777" w:rsidR="00547FB5" w:rsidRPr="008971BF" w:rsidRDefault="00547FB5" w:rsidP="00812ACB">
            <w:pPr>
              <w:spacing w:before="0" w:after="0"/>
              <w:ind w:firstLine="0"/>
              <w:rPr>
                <w:szCs w:val="26"/>
              </w:rPr>
            </w:pPr>
          </w:p>
        </w:tc>
      </w:tr>
      <w:tr w:rsidR="00547FB5" w:rsidRPr="008971BF" w14:paraId="5D49AF01" w14:textId="77777777" w:rsidTr="009E1F89">
        <w:tc>
          <w:tcPr>
            <w:tcW w:w="844" w:type="dxa"/>
            <w:hideMark/>
          </w:tcPr>
          <w:p w14:paraId="34CF875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8879CDA"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9909EC" w14:textId="77777777" w:rsidR="00547FB5" w:rsidRPr="008971BF" w:rsidRDefault="00547FB5" w:rsidP="00812ACB">
            <w:pPr>
              <w:spacing w:before="0" w:after="0"/>
              <w:ind w:firstLine="0"/>
              <w:rPr>
                <w:szCs w:val="26"/>
              </w:rPr>
            </w:pPr>
          </w:p>
        </w:tc>
        <w:tc>
          <w:tcPr>
            <w:tcW w:w="1641" w:type="dxa"/>
            <w:hideMark/>
          </w:tcPr>
          <w:p w14:paraId="7B1E7B72" w14:textId="77777777" w:rsidR="00547FB5" w:rsidRPr="008971BF" w:rsidRDefault="00547FB5" w:rsidP="00812ACB">
            <w:pPr>
              <w:spacing w:before="0" w:after="0"/>
              <w:ind w:firstLine="0"/>
              <w:rPr>
                <w:szCs w:val="26"/>
              </w:rPr>
            </w:pPr>
          </w:p>
        </w:tc>
        <w:tc>
          <w:tcPr>
            <w:tcW w:w="1211" w:type="dxa"/>
            <w:hideMark/>
          </w:tcPr>
          <w:p w14:paraId="5B72C703" w14:textId="77777777" w:rsidR="00547FB5" w:rsidRPr="008971BF" w:rsidRDefault="00547FB5" w:rsidP="00812ACB">
            <w:pPr>
              <w:spacing w:before="0" w:after="0"/>
              <w:ind w:firstLine="0"/>
              <w:rPr>
                <w:szCs w:val="26"/>
              </w:rPr>
            </w:pPr>
          </w:p>
        </w:tc>
      </w:tr>
      <w:tr w:rsidR="00547FB5" w:rsidRPr="008971BF" w14:paraId="425DCCA6" w14:textId="77777777" w:rsidTr="009E1F89">
        <w:tc>
          <w:tcPr>
            <w:tcW w:w="844" w:type="dxa"/>
            <w:hideMark/>
          </w:tcPr>
          <w:p w14:paraId="6ECBAF4C"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710F311" w14:textId="77777777" w:rsidR="00547FB5" w:rsidRPr="008971BF" w:rsidRDefault="00547FB5" w:rsidP="00812ACB">
            <w:pPr>
              <w:spacing w:before="0" w:after="0"/>
              <w:ind w:firstLine="0"/>
              <w:rPr>
                <w:szCs w:val="26"/>
              </w:rPr>
            </w:pPr>
            <w:r w:rsidRPr="008971BF">
              <w:rPr>
                <w:szCs w:val="26"/>
              </w:rPr>
              <w:t>themChiTiet()</w:t>
            </w:r>
          </w:p>
        </w:tc>
        <w:tc>
          <w:tcPr>
            <w:tcW w:w="1655" w:type="dxa"/>
            <w:hideMark/>
          </w:tcPr>
          <w:p w14:paraId="0049A1C8"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23D01787" w14:textId="77777777" w:rsidR="00547FB5" w:rsidRPr="008971BF" w:rsidRDefault="00547FB5" w:rsidP="00812ACB">
            <w:pPr>
              <w:spacing w:before="0" w:after="0"/>
              <w:ind w:firstLine="0"/>
              <w:rPr>
                <w:szCs w:val="26"/>
              </w:rPr>
            </w:pPr>
          </w:p>
        </w:tc>
        <w:tc>
          <w:tcPr>
            <w:tcW w:w="1211" w:type="dxa"/>
            <w:hideMark/>
          </w:tcPr>
          <w:p w14:paraId="01234D6C" w14:textId="77777777" w:rsidR="00547FB5" w:rsidRPr="008971BF" w:rsidRDefault="00547FB5" w:rsidP="00812ACB">
            <w:pPr>
              <w:spacing w:before="0" w:after="0"/>
              <w:ind w:firstLine="0"/>
              <w:rPr>
                <w:szCs w:val="26"/>
              </w:rPr>
            </w:pPr>
          </w:p>
        </w:tc>
      </w:tr>
      <w:tr w:rsidR="00547FB5" w:rsidRPr="008971BF" w14:paraId="69E8154C" w14:textId="77777777" w:rsidTr="009E1F89">
        <w:tc>
          <w:tcPr>
            <w:tcW w:w="844" w:type="dxa"/>
            <w:hideMark/>
          </w:tcPr>
          <w:p w14:paraId="2380E0C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223C5437" w14:textId="77777777" w:rsidR="00547FB5" w:rsidRPr="008971BF" w:rsidRDefault="00547FB5" w:rsidP="00812ACB">
            <w:pPr>
              <w:spacing w:before="0" w:after="0"/>
              <w:ind w:firstLine="0"/>
              <w:rPr>
                <w:szCs w:val="26"/>
              </w:rPr>
            </w:pPr>
            <w:r w:rsidRPr="008971BF">
              <w:rPr>
                <w:szCs w:val="26"/>
              </w:rPr>
              <w:t>capNhatChiTiet()</w:t>
            </w:r>
          </w:p>
        </w:tc>
        <w:tc>
          <w:tcPr>
            <w:tcW w:w="1655" w:type="dxa"/>
            <w:hideMark/>
          </w:tcPr>
          <w:p w14:paraId="7F77899C"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27E71864" w14:textId="77777777" w:rsidR="00547FB5" w:rsidRPr="008971BF" w:rsidRDefault="00547FB5" w:rsidP="00812ACB">
            <w:pPr>
              <w:spacing w:before="0" w:after="0"/>
              <w:ind w:firstLine="0"/>
              <w:rPr>
                <w:szCs w:val="26"/>
              </w:rPr>
            </w:pPr>
          </w:p>
        </w:tc>
        <w:tc>
          <w:tcPr>
            <w:tcW w:w="1211" w:type="dxa"/>
            <w:hideMark/>
          </w:tcPr>
          <w:p w14:paraId="679F6B66" w14:textId="77777777" w:rsidR="00547FB5" w:rsidRPr="008971BF" w:rsidRDefault="00547FB5" w:rsidP="00812ACB">
            <w:pPr>
              <w:spacing w:before="0" w:after="0"/>
              <w:ind w:firstLine="0"/>
              <w:rPr>
                <w:szCs w:val="26"/>
              </w:rPr>
            </w:pPr>
          </w:p>
        </w:tc>
      </w:tr>
      <w:tr w:rsidR="00547FB5" w:rsidRPr="008971BF" w14:paraId="02FCAF9E" w14:textId="77777777" w:rsidTr="009E1F89">
        <w:tc>
          <w:tcPr>
            <w:tcW w:w="844" w:type="dxa"/>
            <w:hideMark/>
          </w:tcPr>
          <w:p w14:paraId="0785FE5F"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3A7C3C5B" w14:textId="77777777" w:rsidR="00547FB5" w:rsidRPr="008971BF" w:rsidRDefault="00547FB5" w:rsidP="00812ACB">
            <w:pPr>
              <w:spacing w:before="0" w:after="0"/>
              <w:ind w:firstLine="0"/>
              <w:rPr>
                <w:szCs w:val="26"/>
              </w:rPr>
            </w:pPr>
            <w:r w:rsidRPr="008971BF">
              <w:rPr>
                <w:szCs w:val="26"/>
              </w:rPr>
              <w:t>xoaChiTiet()</w:t>
            </w:r>
          </w:p>
        </w:tc>
        <w:tc>
          <w:tcPr>
            <w:tcW w:w="1655" w:type="dxa"/>
            <w:hideMark/>
          </w:tcPr>
          <w:p w14:paraId="4B245197"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4B5AE239" w14:textId="77777777" w:rsidR="00547FB5" w:rsidRPr="008971BF" w:rsidRDefault="00547FB5" w:rsidP="00812ACB">
            <w:pPr>
              <w:spacing w:before="0" w:after="0"/>
              <w:ind w:firstLine="0"/>
              <w:rPr>
                <w:szCs w:val="26"/>
              </w:rPr>
            </w:pPr>
          </w:p>
        </w:tc>
        <w:tc>
          <w:tcPr>
            <w:tcW w:w="1211" w:type="dxa"/>
            <w:hideMark/>
          </w:tcPr>
          <w:p w14:paraId="78A592C6" w14:textId="77777777" w:rsidR="00547FB5" w:rsidRPr="008971BF" w:rsidRDefault="00547FB5" w:rsidP="00812ACB">
            <w:pPr>
              <w:spacing w:before="0" w:after="0"/>
              <w:ind w:firstLine="0"/>
              <w:rPr>
                <w:szCs w:val="26"/>
              </w:rPr>
            </w:pPr>
          </w:p>
        </w:tc>
      </w:tr>
      <w:tr w:rsidR="00547FB5" w:rsidRPr="008971BF" w14:paraId="086E1E2C" w14:textId="77777777" w:rsidTr="009E1F89">
        <w:tc>
          <w:tcPr>
            <w:tcW w:w="844" w:type="dxa"/>
            <w:hideMark/>
          </w:tcPr>
          <w:p w14:paraId="32E9F347"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5426AB15"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A7E2FA0" w14:textId="77777777" w:rsidR="00547FB5" w:rsidRPr="008971BF" w:rsidRDefault="00547FB5" w:rsidP="00812ACB">
            <w:pPr>
              <w:spacing w:before="0" w:after="0"/>
              <w:ind w:firstLine="0"/>
              <w:rPr>
                <w:szCs w:val="26"/>
              </w:rPr>
            </w:pPr>
          </w:p>
        </w:tc>
        <w:tc>
          <w:tcPr>
            <w:tcW w:w="1641" w:type="dxa"/>
            <w:hideMark/>
          </w:tcPr>
          <w:p w14:paraId="05F5F5A7" w14:textId="77777777" w:rsidR="00547FB5" w:rsidRPr="005F7544" w:rsidRDefault="00547FB5" w:rsidP="00812ACB">
            <w:pPr>
              <w:spacing w:before="0" w:after="0"/>
              <w:ind w:firstLine="0"/>
              <w:rPr>
                <w:szCs w:val="26"/>
                <w:lang w:val="vi-VN"/>
              </w:rPr>
            </w:pPr>
            <w:r w:rsidRPr="008971BF">
              <w:rPr>
                <w:szCs w:val="26"/>
              </w:rPr>
              <w:t>- Mặc nhiên</w:t>
            </w:r>
          </w:p>
          <w:p w14:paraId="47DDCA0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229D5261" w14:textId="77777777" w:rsidR="00547FB5" w:rsidRPr="008971BF" w:rsidRDefault="00547FB5" w:rsidP="00812ACB">
            <w:pPr>
              <w:spacing w:before="0" w:after="0"/>
              <w:ind w:firstLine="0"/>
              <w:rPr>
                <w:szCs w:val="26"/>
              </w:rPr>
            </w:pPr>
          </w:p>
        </w:tc>
      </w:tr>
      <w:tr w:rsidR="00547FB5" w:rsidRPr="008971BF" w14:paraId="31785077" w14:textId="77777777" w:rsidTr="009E1F89">
        <w:tc>
          <w:tcPr>
            <w:tcW w:w="844" w:type="dxa"/>
            <w:hideMark/>
          </w:tcPr>
          <w:p w14:paraId="038823A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8CD655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AB564A5"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3BE2BD99" w14:textId="77777777" w:rsidR="00547FB5" w:rsidRPr="008971BF" w:rsidRDefault="00547FB5" w:rsidP="00812ACB">
            <w:pPr>
              <w:spacing w:before="0" w:after="0"/>
              <w:ind w:firstLine="0"/>
              <w:rPr>
                <w:szCs w:val="26"/>
              </w:rPr>
            </w:pPr>
          </w:p>
        </w:tc>
        <w:tc>
          <w:tcPr>
            <w:tcW w:w="1211" w:type="dxa"/>
            <w:hideMark/>
          </w:tcPr>
          <w:p w14:paraId="04905E24" w14:textId="77777777" w:rsidR="00547FB5" w:rsidRPr="008971BF" w:rsidRDefault="00547FB5" w:rsidP="00812ACB">
            <w:pPr>
              <w:spacing w:before="0" w:after="0"/>
              <w:ind w:firstLine="0"/>
              <w:rPr>
                <w:szCs w:val="26"/>
              </w:rPr>
            </w:pPr>
          </w:p>
        </w:tc>
      </w:tr>
    </w:tbl>
    <w:p w14:paraId="6FB3A059" w14:textId="77777777" w:rsidR="00547FB5" w:rsidRPr="008971BF" w:rsidRDefault="00547FB5" w:rsidP="00812ACB">
      <w:pPr>
        <w:spacing w:after="100" w:afterAutospacing="1"/>
        <w:ind w:firstLine="0"/>
        <w:rPr>
          <w:szCs w:val="26"/>
        </w:rPr>
      </w:pPr>
      <w:r w:rsidRPr="008971BF">
        <w:rPr>
          <w:b/>
          <w:bCs/>
          <w:szCs w:val="26"/>
        </w:rPr>
        <w:t>19. Đặc tả Class DichVuDieuTri (Dịch Vụ Điều Trị)</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1CC0718D" w14:textId="77777777" w:rsidTr="009E1F89">
        <w:tc>
          <w:tcPr>
            <w:tcW w:w="844" w:type="dxa"/>
            <w:hideMark/>
          </w:tcPr>
          <w:p w14:paraId="591B5C3C"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9AE44D7"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D9393D0"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19A9D1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389E91A"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9A4689B" w14:textId="77777777" w:rsidTr="009E1F89">
        <w:tc>
          <w:tcPr>
            <w:tcW w:w="844" w:type="dxa"/>
            <w:hideMark/>
          </w:tcPr>
          <w:p w14:paraId="1DD0DF4E"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711365D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036ACEB" w14:textId="77777777" w:rsidR="00547FB5" w:rsidRPr="008971BF" w:rsidRDefault="00547FB5" w:rsidP="00812ACB">
            <w:pPr>
              <w:spacing w:before="0" w:after="0"/>
              <w:ind w:firstLine="0"/>
              <w:rPr>
                <w:szCs w:val="26"/>
              </w:rPr>
            </w:pPr>
          </w:p>
        </w:tc>
        <w:tc>
          <w:tcPr>
            <w:tcW w:w="1550" w:type="dxa"/>
            <w:hideMark/>
          </w:tcPr>
          <w:p w14:paraId="1C9475AF" w14:textId="77777777" w:rsidR="00547FB5" w:rsidRPr="008971BF" w:rsidRDefault="00547FB5" w:rsidP="00812ACB">
            <w:pPr>
              <w:spacing w:before="0" w:after="0"/>
              <w:ind w:firstLine="0"/>
              <w:rPr>
                <w:szCs w:val="26"/>
              </w:rPr>
            </w:pPr>
          </w:p>
        </w:tc>
        <w:tc>
          <w:tcPr>
            <w:tcW w:w="1211" w:type="dxa"/>
            <w:hideMark/>
          </w:tcPr>
          <w:p w14:paraId="06738AE7" w14:textId="77777777" w:rsidR="00547FB5" w:rsidRPr="008971BF" w:rsidRDefault="00547FB5" w:rsidP="00812ACB">
            <w:pPr>
              <w:spacing w:before="0" w:after="0"/>
              <w:ind w:firstLine="0"/>
              <w:rPr>
                <w:szCs w:val="26"/>
              </w:rPr>
            </w:pPr>
          </w:p>
        </w:tc>
      </w:tr>
      <w:tr w:rsidR="00547FB5" w:rsidRPr="008971BF" w14:paraId="7E7146DD" w14:textId="77777777" w:rsidTr="009E1F89">
        <w:tc>
          <w:tcPr>
            <w:tcW w:w="844" w:type="dxa"/>
            <w:hideMark/>
          </w:tcPr>
          <w:p w14:paraId="534DCDFC"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AE427EB" w14:textId="77777777" w:rsidR="00547FB5" w:rsidRPr="008971BF" w:rsidRDefault="00547FB5" w:rsidP="00812ACB">
            <w:pPr>
              <w:spacing w:before="0" w:after="0"/>
              <w:ind w:firstLine="0"/>
              <w:rPr>
                <w:szCs w:val="26"/>
              </w:rPr>
            </w:pPr>
            <w:r w:rsidRPr="008971BF">
              <w:rPr>
                <w:szCs w:val="26"/>
              </w:rPr>
              <w:t>maDDT</w:t>
            </w:r>
          </w:p>
        </w:tc>
        <w:tc>
          <w:tcPr>
            <w:tcW w:w="1655" w:type="dxa"/>
            <w:hideMark/>
          </w:tcPr>
          <w:p w14:paraId="4DDC476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6AB020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397952FB"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6B4A1A8" w14:textId="77777777" w:rsidTr="009E1F89">
        <w:tc>
          <w:tcPr>
            <w:tcW w:w="844" w:type="dxa"/>
            <w:hideMark/>
          </w:tcPr>
          <w:p w14:paraId="5AB88AC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4B04C0E" w14:textId="77777777" w:rsidR="00547FB5" w:rsidRPr="008971BF" w:rsidRDefault="00547FB5" w:rsidP="00812ACB">
            <w:pPr>
              <w:spacing w:before="0" w:after="0"/>
              <w:ind w:firstLine="0"/>
              <w:rPr>
                <w:szCs w:val="26"/>
              </w:rPr>
            </w:pPr>
            <w:r w:rsidRPr="008971BF">
              <w:rPr>
                <w:szCs w:val="26"/>
              </w:rPr>
              <w:t>tenDDT</w:t>
            </w:r>
          </w:p>
        </w:tc>
        <w:tc>
          <w:tcPr>
            <w:tcW w:w="1655" w:type="dxa"/>
            <w:hideMark/>
          </w:tcPr>
          <w:p w14:paraId="2A62A08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4B56D88"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5F37B200" w14:textId="77777777" w:rsidR="00547FB5" w:rsidRPr="008971BF" w:rsidRDefault="00547FB5" w:rsidP="00812ACB">
            <w:pPr>
              <w:spacing w:before="0" w:after="0"/>
              <w:ind w:firstLine="0"/>
              <w:rPr>
                <w:szCs w:val="26"/>
              </w:rPr>
            </w:pPr>
          </w:p>
        </w:tc>
      </w:tr>
      <w:tr w:rsidR="00547FB5" w:rsidRPr="008971BF" w14:paraId="1B8855B8" w14:textId="77777777" w:rsidTr="009E1F89">
        <w:tc>
          <w:tcPr>
            <w:tcW w:w="844" w:type="dxa"/>
            <w:hideMark/>
          </w:tcPr>
          <w:p w14:paraId="0AAAAD4F"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0C76C2A"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0D8D7781"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072E4717" w14:textId="77777777" w:rsidR="00547FB5" w:rsidRPr="008971BF" w:rsidRDefault="00547FB5" w:rsidP="00812ACB">
            <w:pPr>
              <w:spacing w:before="0" w:after="0"/>
              <w:ind w:firstLine="0"/>
              <w:rPr>
                <w:szCs w:val="26"/>
              </w:rPr>
            </w:pPr>
          </w:p>
        </w:tc>
        <w:tc>
          <w:tcPr>
            <w:tcW w:w="1211" w:type="dxa"/>
            <w:hideMark/>
          </w:tcPr>
          <w:p w14:paraId="1569EBD0" w14:textId="77777777" w:rsidR="00547FB5" w:rsidRPr="008971BF" w:rsidRDefault="00547FB5" w:rsidP="00812ACB">
            <w:pPr>
              <w:spacing w:before="0" w:after="0"/>
              <w:ind w:firstLine="0"/>
              <w:rPr>
                <w:szCs w:val="26"/>
              </w:rPr>
            </w:pPr>
          </w:p>
        </w:tc>
      </w:tr>
      <w:tr w:rsidR="00547FB5" w:rsidRPr="008971BF" w14:paraId="2F5B47E7" w14:textId="77777777" w:rsidTr="009E1F89">
        <w:tc>
          <w:tcPr>
            <w:tcW w:w="844" w:type="dxa"/>
            <w:hideMark/>
          </w:tcPr>
          <w:p w14:paraId="584D2E70"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3FB5A2D"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7CBF41DE" w14:textId="77777777" w:rsidR="00547FB5" w:rsidRPr="008971BF" w:rsidRDefault="00547FB5" w:rsidP="00812ACB">
            <w:pPr>
              <w:spacing w:before="0" w:after="0"/>
              <w:ind w:firstLine="0"/>
              <w:rPr>
                <w:szCs w:val="26"/>
              </w:rPr>
            </w:pPr>
          </w:p>
        </w:tc>
        <w:tc>
          <w:tcPr>
            <w:tcW w:w="1550" w:type="dxa"/>
            <w:hideMark/>
          </w:tcPr>
          <w:p w14:paraId="504ED377" w14:textId="77777777" w:rsidR="00547FB5" w:rsidRPr="008971BF" w:rsidRDefault="00547FB5" w:rsidP="00812ACB">
            <w:pPr>
              <w:spacing w:before="0" w:after="0"/>
              <w:ind w:firstLine="0"/>
              <w:rPr>
                <w:szCs w:val="26"/>
              </w:rPr>
            </w:pPr>
          </w:p>
        </w:tc>
        <w:tc>
          <w:tcPr>
            <w:tcW w:w="1211" w:type="dxa"/>
            <w:hideMark/>
          </w:tcPr>
          <w:p w14:paraId="7B1352C5" w14:textId="77777777" w:rsidR="00547FB5" w:rsidRPr="008971BF" w:rsidRDefault="00547FB5" w:rsidP="00812ACB">
            <w:pPr>
              <w:spacing w:before="0" w:after="0"/>
              <w:ind w:firstLine="0"/>
              <w:rPr>
                <w:szCs w:val="26"/>
              </w:rPr>
            </w:pPr>
          </w:p>
        </w:tc>
      </w:tr>
      <w:tr w:rsidR="00547FB5" w:rsidRPr="008971BF" w14:paraId="7F309813" w14:textId="77777777" w:rsidTr="009E1F89">
        <w:tc>
          <w:tcPr>
            <w:tcW w:w="844" w:type="dxa"/>
            <w:hideMark/>
          </w:tcPr>
          <w:p w14:paraId="5BE237F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089F0C6" w14:textId="77777777" w:rsidR="00547FB5" w:rsidRPr="008971BF" w:rsidRDefault="00547FB5" w:rsidP="00812ACB">
            <w:pPr>
              <w:spacing w:before="0" w:after="0"/>
              <w:ind w:firstLine="0"/>
              <w:rPr>
                <w:szCs w:val="26"/>
              </w:rPr>
            </w:pPr>
            <w:r w:rsidRPr="008971BF">
              <w:rPr>
                <w:szCs w:val="26"/>
              </w:rPr>
              <w:t>capNhatDonGia()</w:t>
            </w:r>
          </w:p>
        </w:tc>
        <w:tc>
          <w:tcPr>
            <w:tcW w:w="1655" w:type="dxa"/>
            <w:hideMark/>
          </w:tcPr>
          <w:p w14:paraId="16E6A0F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8B8FC31" w14:textId="77777777" w:rsidR="00547FB5" w:rsidRPr="008971BF" w:rsidRDefault="00547FB5" w:rsidP="00812ACB">
            <w:pPr>
              <w:spacing w:before="0" w:after="0"/>
              <w:ind w:firstLine="0"/>
              <w:rPr>
                <w:szCs w:val="26"/>
              </w:rPr>
            </w:pPr>
          </w:p>
        </w:tc>
        <w:tc>
          <w:tcPr>
            <w:tcW w:w="1211" w:type="dxa"/>
            <w:hideMark/>
          </w:tcPr>
          <w:p w14:paraId="5BAFB7F2" w14:textId="77777777" w:rsidR="00547FB5" w:rsidRPr="008971BF" w:rsidRDefault="00547FB5" w:rsidP="00812ACB">
            <w:pPr>
              <w:spacing w:before="0" w:after="0"/>
              <w:ind w:firstLine="0"/>
              <w:rPr>
                <w:szCs w:val="26"/>
              </w:rPr>
            </w:pPr>
          </w:p>
        </w:tc>
      </w:tr>
      <w:tr w:rsidR="00547FB5" w:rsidRPr="008971BF" w14:paraId="6ED9D912" w14:textId="77777777" w:rsidTr="009E1F89">
        <w:tc>
          <w:tcPr>
            <w:tcW w:w="844" w:type="dxa"/>
            <w:hideMark/>
          </w:tcPr>
          <w:p w14:paraId="064716F4"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0484077" w14:textId="77777777" w:rsidR="00547FB5" w:rsidRPr="008971BF" w:rsidRDefault="00547FB5" w:rsidP="00812ACB">
            <w:pPr>
              <w:spacing w:before="0" w:after="0"/>
              <w:ind w:firstLine="0"/>
              <w:rPr>
                <w:szCs w:val="26"/>
              </w:rPr>
            </w:pPr>
            <w:r w:rsidRPr="008971BF">
              <w:rPr>
                <w:szCs w:val="26"/>
              </w:rPr>
              <w:t>timKiem()</w:t>
            </w:r>
          </w:p>
        </w:tc>
        <w:tc>
          <w:tcPr>
            <w:tcW w:w="1655" w:type="dxa"/>
            <w:hideMark/>
          </w:tcPr>
          <w:p w14:paraId="1EDE0D6B"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7B582D5" w14:textId="77777777" w:rsidR="00547FB5" w:rsidRPr="008971BF" w:rsidRDefault="00547FB5" w:rsidP="00812ACB">
            <w:pPr>
              <w:spacing w:before="0" w:after="0"/>
              <w:ind w:firstLine="0"/>
              <w:rPr>
                <w:szCs w:val="26"/>
              </w:rPr>
            </w:pPr>
          </w:p>
        </w:tc>
        <w:tc>
          <w:tcPr>
            <w:tcW w:w="1211" w:type="dxa"/>
            <w:hideMark/>
          </w:tcPr>
          <w:p w14:paraId="196911BA" w14:textId="77777777" w:rsidR="00547FB5" w:rsidRPr="008971BF" w:rsidRDefault="00547FB5" w:rsidP="00812ACB">
            <w:pPr>
              <w:spacing w:before="0" w:after="0"/>
              <w:ind w:firstLine="0"/>
              <w:rPr>
                <w:szCs w:val="26"/>
              </w:rPr>
            </w:pPr>
          </w:p>
        </w:tc>
      </w:tr>
      <w:tr w:rsidR="00547FB5" w:rsidRPr="008971BF" w14:paraId="04843EC9" w14:textId="77777777" w:rsidTr="009E1F89">
        <w:tc>
          <w:tcPr>
            <w:tcW w:w="844" w:type="dxa"/>
            <w:hideMark/>
          </w:tcPr>
          <w:p w14:paraId="366972D6" w14:textId="77777777" w:rsidR="00547FB5" w:rsidRPr="008971BF" w:rsidRDefault="00547FB5" w:rsidP="00812ACB">
            <w:pPr>
              <w:spacing w:before="0" w:after="0"/>
              <w:ind w:firstLine="0"/>
              <w:rPr>
                <w:szCs w:val="26"/>
              </w:rPr>
            </w:pPr>
            <w:r w:rsidRPr="008971BF">
              <w:rPr>
                <w:b/>
                <w:bCs/>
                <w:szCs w:val="26"/>
              </w:rPr>
              <w:lastRenderedPageBreak/>
              <w:t>3</w:t>
            </w:r>
          </w:p>
        </w:tc>
        <w:tc>
          <w:tcPr>
            <w:tcW w:w="3258" w:type="dxa"/>
            <w:hideMark/>
          </w:tcPr>
          <w:p w14:paraId="066759C8"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45EBFF8F" w14:textId="77777777" w:rsidR="00547FB5" w:rsidRPr="008971BF" w:rsidRDefault="00547FB5" w:rsidP="00812ACB">
            <w:pPr>
              <w:spacing w:before="0" w:after="0"/>
              <w:ind w:firstLine="0"/>
              <w:rPr>
                <w:szCs w:val="26"/>
              </w:rPr>
            </w:pPr>
          </w:p>
        </w:tc>
        <w:tc>
          <w:tcPr>
            <w:tcW w:w="1550" w:type="dxa"/>
            <w:hideMark/>
          </w:tcPr>
          <w:p w14:paraId="09B7E9BE" w14:textId="77777777" w:rsidR="00547FB5" w:rsidRPr="005F7544" w:rsidRDefault="00547FB5" w:rsidP="00812ACB">
            <w:pPr>
              <w:spacing w:before="0" w:after="0"/>
              <w:ind w:firstLine="0"/>
              <w:rPr>
                <w:szCs w:val="26"/>
                <w:lang w:val="vi-VN"/>
              </w:rPr>
            </w:pPr>
            <w:r w:rsidRPr="008971BF">
              <w:rPr>
                <w:szCs w:val="26"/>
              </w:rPr>
              <w:t>- Mặc nhiên</w:t>
            </w:r>
          </w:p>
          <w:p w14:paraId="6F8EDADD"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566F3D01" w14:textId="77777777" w:rsidR="00547FB5" w:rsidRPr="008971BF" w:rsidRDefault="00547FB5" w:rsidP="00812ACB">
            <w:pPr>
              <w:spacing w:before="0" w:after="0"/>
              <w:ind w:firstLine="0"/>
              <w:rPr>
                <w:szCs w:val="26"/>
              </w:rPr>
            </w:pPr>
          </w:p>
        </w:tc>
      </w:tr>
      <w:tr w:rsidR="00547FB5" w:rsidRPr="008971BF" w14:paraId="4D917ACF" w14:textId="77777777" w:rsidTr="009E1F89">
        <w:tc>
          <w:tcPr>
            <w:tcW w:w="844" w:type="dxa"/>
            <w:hideMark/>
          </w:tcPr>
          <w:p w14:paraId="60695C51"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5076B37"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48A8E40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240286D" w14:textId="77777777" w:rsidR="00547FB5" w:rsidRPr="008971BF" w:rsidRDefault="00547FB5" w:rsidP="00812ACB">
            <w:pPr>
              <w:spacing w:before="0" w:after="0"/>
              <w:ind w:firstLine="0"/>
              <w:rPr>
                <w:szCs w:val="26"/>
              </w:rPr>
            </w:pPr>
          </w:p>
        </w:tc>
        <w:tc>
          <w:tcPr>
            <w:tcW w:w="1211" w:type="dxa"/>
            <w:hideMark/>
          </w:tcPr>
          <w:p w14:paraId="425B8F33" w14:textId="77777777" w:rsidR="00547FB5" w:rsidRPr="008971BF" w:rsidRDefault="00547FB5" w:rsidP="00812ACB">
            <w:pPr>
              <w:spacing w:before="0" w:after="0"/>
              <w:ind w:firstLine="0"/>
              <w:rPr>
                <w:szCs w:val="26"/>
              </w:rPr>
            </w:pPr>
          </w:p>
        </w:tc>
      </w:tr>
    </w:tbl>
    <w:p w14:paraId="61212486" w14:textId="77777777" w:rsidR="00547FB5" w:rsidRPr="008971BF" w:rsidRDefault="00547FB5" w:rsidP="00812ACB">
      <w:pPr>
        <w:spacing w:after="100" w:afterAutospacing="1"/>
        <w:ind w:firstLine="0"/>
        <w:rPr>
          <w:szCs w:val="26"/>
        </w:rPr>
      </w:pPr>
      <w:r w:rsidRPr="008971BF">
        <w:rPr>
          <w:b/>
          <w:bCs/>
          <w:szCs w:val="26"/>
        </w:rPr>
        <w:t>20. Đặc tả Class BaoCaoDoanhThu (Báo Cáo Doanh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35D80252" w14:textId="77777777" w:rsidTr="009E1F89">
        <w:tc>
          <w:tcPr>
            <w:tcW w:w="844" w:type="dxa"/>
            <w:hideMark/>
          </w:tcPr>
          <w:p w14:paraId="4F8313E7"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29F5BFB"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6698AEEE"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0A7BDF51"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D32EDC2"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061456FB" w14:textId="77777777" w:rsidTr="009E1F89">
        <w:tc>
          <w:tcPr>
            <w:tcW w:w="844" w:type="dxa"/>
            <w:hideMark/>
          </w:tcPr>
          <w:p w14:paraId="3ADDCB45"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69CBFAD8"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1631612" w14:textId="77777777" w:rsidR="00547FB5" w:rsidRPr="008971BF" w:rsidRDefault="00547FB5" w:rsidP="00812ACB">
            <w:pPr>
              <w:spacing w:before="0" w:after="0"/>
              <w:ind w:firstLine="0"/>
              <w:rPr>
                <w:szCs w:val="26"/>
              </w:rPr>
            </w:pPr>
          </w:p>
        </w:tc>
        <w:tc>
          <w:tcPr>
            <w:tcW w:w="1550" w:type="dxa"/>
            <w:hideMark/>
          </w:tcPr>
          <w:p w14:paraId="61529611" w14:textId="77777777" w:rsidR="00547FB5" w:rsidRPr="008971BF" w:rsidRDefault="00547FB5" w:rsidP="00812ACB">
            <w:pPr>
              <w:spacing w:before="0" w:after="0"/>
              <w:ind w:firstLine="0"/>
              <w:rPr>
                <w:szCs w:val="26"/>
              </w:rPr>
            </w:pPr>
          </w:p>
        </w:tc>
        <w:tc>
          <w:tcPr>
            <w:tcW w:w="1211" w:type="dxa"/>
            <w:hideMark/>
          </w:tcPr>
          <w:p w14:paraId="3853E8BC" w14:textId="77777777" w:rsidR="00547FB5" w:rsidRPr="008971BF" w:rsidRDefault="00547FB5" w:rsidP="00812ACB">
            <w:pPr>
              <w:spacing w:before="0" w:after="0"/>
              <w:ind w:firstLine="0"/>
              <w:rPr>
                <w:szCs w:val="26"/>
              </w:rPr>
            </w:pPr>
          </w:p>
        </w:tc>
      </w:tr>
      <w:tr w:rsidR="00547FB5" w:rsidRPr="008971BF" w14:paraId="7B0AABE3" w14:textId="77777777" w:rsidTr="009E1F89">
        <w:tc>
          <w:tcPr>
            <w:tcW w:w="844" w:type="dxa"/>
            <w:hideMark/>
          </w:tcPr>
          <w:p w14:paraId="55599720"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9078C73" w14:textId="77777777" w:rsidR="00547FB5" w:rsidRPr="008971BF" w:rsidRDefault="00547FB5" w:rsidP="00812ACB">
            <w:pPr>
              <w:spacing w:before="0" w:after="0"/>
              <w:ind w:firstLine="0"/>
              <w:rPr>
                <w:szCs w:val="26"/>
              </w:rPr>
            </w:pPr>
            <w:r w:rsidRPr="008971BF">
              <w:rPr>
                <w:szCs w:val="26"/>
              </w:rPr>
              <w:t>maBC</w:t>
            </w:r>
          </w:p>
        </w:tc>
        <w:tc>
          <w:tcPr>
            <w:tcW w:w="1655" w:type="dxa"/>
            <w:hideMark/>
          </w:tcPr>
          <w:p w14:paraId="61A41235"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E5B73D0"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4576D65E"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4AC204F" w14:textId="77777777" w:rsidTr="009E1F89">
        <w:tc>
          <w:tcPr>
            <w:tcW w:w="844" w:type="dxa"/>
            <w:hideMark/>
          </w:tcPr>
          <w:p w14:paraId="63711834"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04BA5CBC" w14:textId="77777777" w:rsidR="00547FB5" w:rsidRPr="008971BF" w:rsidRDefault="00547FB5" w:rsidP="00812ACB">
            <w:pPr>
              <w:spacing w:before="0" w:after="0"/>
              <w:ind w:firstLine="0"/>
              <w:rPr>
                <w:szCs w:val="26"/>
              </w:rPr>
            </w:pPr>
            <w:r w:rsidRPr="008971BF">
              <w:rPr>
                <w:szCs w:val="26"/>
              </w:rPr>
              <w:t>tuNgay</w:t>
            </w:r>
          </w:p>
        </w:tc>
        <w:tc>
          <w:tcPr>
            <w:tcW w:w="1655" w:type="dxa"/>
            <w:hideMark/>
          </w:tcPr>
          <w:p w14:paraId="7C84439A"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79226AB2" w14:textId="77777777" w:rsidR="00547FB5" w:rsidRPr="008971BF" w:rsidRDefault="00547FB5" w:rsidP="00812ACB">
            <w:pPr>
              <w:spacing w:before="0" w:after="0"/>
              <w:ind w:firstLine="0"/>
              <w:rPr>
                <w:szCs w:val="26"/>
              </w:rPr>
            </w:pPr>
          </w:p>
        </w:tc>
        <w:tc>
          <w:tcPr>
            <w:tcW w:w="1211" w:type="dxa"/>
            <w:hideMark/>
          </w:tcPr>
          <w:p w14:paraId="38642354" w14:textId="77777777" w:rsidR="00547FB5" w:rsidRPr="008971BF" w:rsidRDefault="00547FB5" w:rsidP="00812ACB">
            <w:pPr>
              <w:spacing w:before="0" w:after="0"/>
              <w:ind w:firstLine="0"/>
              <w:rPr>
                <w:szCs w:val="26"/>
              </w:rPr>
            </w:pPr>
          </w:p>
        </w:tc>
      </w:tr>
      <w:tr w:rsidR="00547FB5" w:rsidRPr="008971BF" w14:paraId="3545419D" w14:textId="77777777" w:rsidTr="009E1F89">
        <w:tc>
          <w:tcPr>
            <w:tcW w:w="844" w:type="dxa"/>
            <w:hideMark/>
          </w:tcPr>
          <w:p w14:paraId="0A606BE4"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3017C09A" w14:textId="77777777" w:rsidR="00547FB5" w:rsidRPr="008971BF" w:rsidRDefault="00547FB5" w:rsidP="00812ACB">
            <w:pPr>
              <w:spacing w:before="0" w:after="0"/>
              <w:ind w:firstLine="0"/>
              <w:rPr>
                <w:szCs w:val="26"/>
              </w:rPr>
            </w:pPr>
            <w:r w:rsidRPr="008971BF">
              <w:rPr>
                <w:szCs w:val="26"/>
              </w:rPr>
              <w:t>denNgay</w:t>
            </w:r>
          </w:p>
        </w:tc>
        <w:tc>
          <w:tcPr>
            <w:tcW w:w="1655" w:type="dxa"/>
            <w:hideMark/>
          </w:tcPr>
          <w:p w14:paraId="1A44A552"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5686F84E" w14:textId="77777777" w:rsidR="00547FB5" w:rsidRPr="008971BF" w:rsidRDefault="00547FB5" w:rsidP="00812ACB">
            <w:pPr>
              <w:spacing w:before="0" w:after="0"/>
              <w:ind w:firstLine="0"/>
              <w:rPr>
                <w:szCs w:val="26"/>
              </w:rPr>
            </w:pPr>
            <w:r w:rsidRPr="008971BF">
              <w:rPr>
                <w:szCs w:val="26"/>
              </w:rPr>
              <w:t>&gt;= tuNgay</w:t>
            </w:r>
          </w:p>
        </w:tc>
        <w:tc>
          <w:tcPr>
            <w:tcW w:w="1211" w:type="dxa"/>
            <w:hideMark/>
          </w:tcPr>
          <w:p w14:paraId="12F0A70C" w14:textId="77777777" w:rsidR="00547FB5" w:rsidRPr="008971BF" w:rsidRDefault="00547FB5" w:rsidP="00812ACB">
            <w:pPr>
              <w:spacing w:before="0" w:after="0"/>
              <w:ind w:firstLine="0"/>
              <w:rPr>
                <w:szCs w:val="26"/>
              </w:rPr>
            </w:pPr>
          </w:p>
        </w:tc>
      </w:tr>
      <w:tr w:rsidR="00547FB5" w:rsidRPr="008971BF" w14:paraId="0434461A" w14:textId="77777777" w:rsidTr="009E1F89">
        <w:tc>
          <w:tcPr>
            <w:tcW w:w="844" w:type="dxa"/>
            <w:hideMark/>
          </w:tcPr>
          <w:p w14:paraId="3CF2FE19"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10AEBA8" w14:textId="77777777" w:rsidR="00547FB5" w:rsidRPr="008971BF" w:rsidRDefault="00547FB5" w:rsidP="00812ACB">
            <w:pPr>
              <w:spacing w:before="0" w:after="0"/>
              <w:ind w:firstLine="0"/>
              <w:rPr>
                <w:szCs w:val="26"/>
              </w:rPr>
            </w:pPr>
            <w:r w:rsidRPr="008971BF">
              <w:rPr>
                <w:szCs w:val="26"/>
              </w:rPr>
              <w:t>tongDoanhThu</w:t>
            </w:r>
          </w:p>
        </w:tc>
        <w:tc>
          <w:tcPr>
            <w:tcW w:w="1655" w:type="dxa"/>
            <w:hideMark/>
          </w:tcPr>
          <w:p w14:paraId="2AFF7F6C"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26C82196" w14:textId="77777777" w:rsidR="00547FB5" w:rsidRPr="008971BF" w:rsidRDefault="00547FB5" w:rsidP="00812ACB">
            <w:pPr>
              <w:spacing w:before="0" w:after="0"/>
              <w:ind w:firstLine="0"/>
              <w:rPr>
                <w:szCs w:val="26"/>
              </w:rPr>
            </w:pPr>
          </w:p>
        </w:tc>
        <w:tc>
          <w:tcPr>
            <w:tcW w:w="1211" w:type="dxa"/>
            <w:hideMark/>
          </w:tcPr>
          <w:p w14:paraId="66BD38AE" w14:textId="77777777" w:rsidR="00547FB5" w:rsidRPr="008971BF" w:rsidRDefault="00547FB5" w:rsidP="00812ACB">
            <w:pPr>
              <w:spacing w:before="0" w:after="0"/>
              <w:ind w:firstLine="0"/>
              <w:rPr>
                <w:szCs w:val="26"/>
              </w:rPr>
            </w:pPr>
          </w:p>
        </w:tc>
      </w:tr>
      <w:tr w:rsidR="00547FB5" w:rsidRPr="008971BF" w14:paraId="03EEB88D" w14:textId="77777777" w:rsidTr="009E1F89">
        <w:tc>
          <w:tcPr>
            <w:tcW w:w="844" w:type="dxa"/>
            <w:hideMark/>
          </w:tcPr>
          <w:p w14:paraId="6472139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0766278E"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75081FB1" w14:textId="77777777" w:rsidR="00547FB5" w:rsidRPr="008971BF" w:rsidRDefault="00547FB5" w:rsidP="00812ACB">
            <w:pPr>
              <w:spacing w:before="0" w:after="0"/>
              <w:ind w:firstLine="0"/>
              <w:rPr>
                <w:szCs w:val="26"/>
              </w:rPr>
            </w:pPr>
          </w:p>
        </w:tc>
        <w:tc>
          <w:tcPr>
            <w:tcW w:w="1550" w:type="dxa"/>
            <w:hideMark/>
          </w:tcPr>
          <w:p w14:paraId="53B4B07A" w14:textId="77777777" w:rsidR="00547FB5" w:rsidRPr="008971BF" w:rsidRDefault="00547FB5" w:rsidP="00812ACB">
            <w:pPr>
              <w:spacing w:before="0" w:after="0"/>
              <w:ind w:firstLine="0"/>
              <w:rPr>
                <w:szCs w:val="26"/>
              </w:rPr>
            </w:pPr>
          </w:p>
        </w:tc>
        <w:tc>
          <w:tcPr>
            <w:tcW w:w="1211" w:type="dxa"/>
            <w:hideMark/>
          </w:tcPr>
          <w:p w14:paraId="55E316CE" w14:textId="77777777" w:rsidR="00547FB5" w:rsidRPr="008971BF" w:rsidRDefault="00547FB5" w:rsidP="00812ACB">
            <w:pPr>
              <w:spacing w:before="0" w:after="0"/>
              <w:ind w:firstLine="0"/>
              <w:rPr>
                <w:szCs w:val="26"/>
              </w:rPr>
            </w:pPr>
          </w:p>
        </w:tc>
      </w:tr>
      <w:tr w:rsidR="00547FB5" w:rsidRPr="008971BF" w14:paraId="520FD37B" w14:textId="77777777" w:rsidTr="009E1F89">
        <w:tc>
          <w:tcPr>
            <w:tcW w:w="844" w:type="dxa"/>
            <w:hideMark/>
          </w:tcPr>
          <w:p w14:paraId="782AB949"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A130AFA" w14:textId="77777777" w:rsidR="00547FB5" w:rsidRPr="008971BF" w:rsidRDefault="00547FB5" w:rsidP="00812ACB">
            <w:pPr>
              <w:spacing w:before="0" w:after="0"/>
              <w:ind w:firstLine="0"/>
              <w:rPr>
                <w:szCs w:val="26"/>
              </w:rPr>
            </w:pPr>
            <w:r w:rsidRPr="008971BF">
              <w:rPr>
                <w:szCs w:val="26"/>
              </w:rPr>
              <w:t>taoBaoCao()</w:t>
            </w:r>
          </w:p>
        </w:tc>
        <w:tc>
          <w:tcPr>
            <w:tcW w:w="1655" w:type="dxa"/>
            <w:hideMark/>
          </w:tcPr>
          <w:p w14:paraId="6798CA32"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6B91D4E6" w14:textId="77777777" w:rsidR="00547FB5" w:rsidRPr="008971BF" w:rsidRDefault="00547FB5" w:rsidP="00812ACB">
            <w:pPr>
              <w:spacing w:before="0" w:after="0"/>
              <w:ind w:firstLine="0"/>
              <w:rPr>
                <w:szCs w:val="26"/>
              </w:rPr>
            </w:pPr>
          </w:p>
        </w:tc>
        <w:tc>
          <w:tcPr>
            <w:tcW w:w="1211" w:type="dxa"/>
            <w:hideMark/>
          </w:tcPr>
          <w:p w14:paraId="54A17B9B" w14:textId="77777777" w:rsidR="00547FB5" w:rsidRPr="008971BF" w:rsidRDefault="00547FB5" w:rsidP="00812ACB">
            <w:pPr>
              <w:spacing w:before="0" w:after="0"/>
              <w:ind w:firstLine="0"/>
              <w:rPr>
                <w:szCs w:val="26"/>
              </w:rPr>
            </w:pPr>
          </w:p>
        </w:tc>
      </w:tr>
      <w:tr w:rsidR="00547FB5" w:rsidRPr="008971BF" w14:paraId="785598A0" w14:textId="77777777" w:rsidTr="009E1F89">
        <w:tc>
          <w:tcPr>
            <w:tcW w:w="844" w:type="dxa"/>
            <w:hideMark/>
          </w:tcPr>
          <w:p w14:paraId="4430FE4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2697FFE0" w14:textId="77777777" w:rsidR="00547FB5" w:rsidRPr="008971BF" w:rsidRDefault="00547FB5" w:rsidP="00812ACB">
            <w:pPr>
              <w:spacing w:before="0" w:after="0"/>
              <w:ind w:firstLine="0"/>
              <w:rPr>
                <w:szCs w:val="26"/>
              </w:rPr>
            </w:pPr>
            <w:r w:rsidRPr="008971BF">
              <w:rPr>
                <w:szCs w:val="26"/>
              </w:rPr>
              <w:t>locBaoCao()</w:t>
            </w:r>
          </w:p>
        </w:tc>
        <w:tc>
          <w:tcPr>
            <w:tcW w:w="1655" w:type="dxa"/>
            <w:hideMark/>
          </w:tcPr>
          <w:p w14:paraId="3040078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36E512A" w14:textId="77777777" w:rsidR="00547FB5" w:rsidRPr="008971BF" w:rsidRDefault="00547FB5" w:rsidP="00812ACB">
            <w:pPr>
              <w:spacing w:before="0" w:after="0"/>
              <w:ind w:firstLine="0"/>
              <w:rPr>
                <w:szCs w:val="26"/>
              </w:rPr>
            </w:pPr>
          </w:p>
        </w:tc>
        <w:tc>
          <w:tcPr>
            <w:tcW w:w="1211" w:type="dxa"/>
            <w:hideMark/>
          </w:tcPr>
          <w:p w14:paraId="5A2C80CA" w14:textId="77777777" w:rsidR="00547FB5" w:rsidRPr="008971BF" w:rsidRDefault="00547FB5" w:rsidP="00812ACB">
            <w:pPr>
              <w:spacing w:before="0" w:after="0"/>
              <w:ind w:firstLine="0"/>
              <w:rPr>
                <w:szCs w:val="26"/>
              </w:rPr>
            </w:pPr>
          </w:p>
        </w:tc>
      </w:tr>
      <w:tr w:rsidR="00547FB5" w:rsidRPr="008971BF" w14:paraId="604A85F5" w14:textId="77777777" w:rsidTr="009E1F89">
        <w:tc>
          <w:tcPr>
            <w:tcW w:w="844" w:type="dxa"/>
            <w:hideMark/>
          </w:tcPr>
          <w:p w14:paraId="06CD2AC3"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07EE3F67" w14:textId="77777777" w:rsidR="00547FB5" w:rsidRPr="008971BF" w:rsidRDefault="00547FB5" w:rsidP="00812ACB">
            <w:pPr>
              <w:spacing w:before="0" w:after="0"/>
              <w:ind w:firstLine="0"/>
              <w:rPr>
                <w:szCs w:val="26"/>
              </w:rPr>
            </w:pPr>
            <w:r w:rsidRPr="008971BF">
              <w:rPr>
                <w:szCs w:val="26"/>
              </w:rPr>
              <w:t>xuatBaoCao()</w:t>
            </w:r>
          </w:p>
        </w:tc>
        <w:tc>
          <w:tcPr>
            <w:tcW w:w="1655" w:type="dxa"/>
            <w:hideMark/>
          </w:tcPr>
          <w:p w14:paraId="5A030D9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22E068B" w14:textId="77777777" w:rsidR="00547FB5" w:rsidRPr="008971BF" w:rsidRDefault="00547FB5" w:rsidP="00812ACB">
            <w:pPr>
              <w:spacing w:before="0" w:after="0"/>
              <w:ind w:firstLine="0"/>
              <w:rPr>
                <w:szCs w:val="26"/>
              </w:rPr>
            </w:pPr>
          </w:p>
        </w:tc>
        <w:tc>
          <w:tcPr>
            <w:tcW w:w="1211" w:type="dxa"/>
            <w:hideMark/>
          </w:tcPr>
          <w:p w14:paraId="7ABDD969" w14:textId="77777777" w:rsidR="00547FB5" w:rsidRPr="008971BF" w:rsidRDefault="00547FB5" w:rsidP="00812ACB">
            <w:pPr>
              <w:spacing w:before="0" w:after="0"/>
              <w:ind w:firstLine="0"/>
              <w:rPr>
                <w:szCs w:val="26"/>
              </w:rPr>
            </w:pPr>
          </w:p>
        </w:tc>
      </w:tr>
      <w:tr w:rsidR="00547FB5" w:rsidRPr="008971BF" w14:paraId="1A2EB00E" w14:textId="77777777" w:rsidTr="009E1F89">
        <w:tc>
          <w:tcPr>
            <w:tcW w:w="844" w:type="dxa"/>
            <w:hideMark/>
          </w:tcPr>
          <w:p w14:paraId="2601E8BD"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324A613E"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A816568" w14:textId="77777777" w:rsidR="00547FB5" w:rsidRPr="008971BF" w:rsidRDefault="00547FB5" w:rsidP="00812ACB">
            <w:pPr>
              <w:spacing w:before="0" w:after="0"/>
              <w:ind w:firstLine="0"/>
              <w:rPr>
                <w:szCs w:val="26"/>
              </w:rPr>
            </w:pPr>
          </w:p>
        </w:tc>
        <w:tc>
          <w:tcPr>
            <w:tcW w:w="1550" w:type="dxa"/>
            <w:hideMark/>
          </w:tcPr>
          <w:p w14:paraId="011C377A" w14:textId="77777777" w:rsidR="00547FB5" w:rsidRPr="005F7544" w:rsidRDefault="00547FB5" w:rsidP="00812ACB">
            <w:pPr>
              <w:spacing w:before="0" w:after="0"/>
              <w:ind w:firstLine="0"/>
              <w:rPr>
                <w:szCs w:val="26"/>
                <w:lang w:val="vi-VN"/>
              </w:rPr>
            </w:pPr>
            <w:r w:rsidRPr="008971BF">
              <w:rPr>
                <w:szCs w:val="26"/>
              </w:rPr>
              <w:t>- Mặc nhiên</w:t>
            </w:r>
          </w:p>
          <w:p w14:paraId="3288FDF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4C84B55E" w14:textId="77777777" w:rsidR="00547FB5" w:rsidRPr="008971BF" w:rsidRDefault="00547FB5" w:rsidP="00812ACB">
            <w:pPr>
              <w:spacing w:before="0" w:after="0"/>
              <w:ind w:firstLine="0"/>
              <w:rPr>
                <w:szCs w:val="26"/>
              </w:rPr>
            </w:pPr>
          </w:p>
        </w:tc>
      </w:tr>
      <w:tr w:rsidR="00547FB5" w:rsidRPr="008971BF" w14:paraId="37DD7442" w14:textId="77777777" w:rsidTr="009E1F89">
        <w:tc>
          <w:tcPr>
            <w:tcW w:w="844" w:type="dxa"/>
            <w:hideMark/>
          </w:tcPr>
          <w:p w14:paraId="0C24BD3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87C90D1"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5DCCA2F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E943C64" w14:textId="77777777" w:rsidR="00547FB5" w:rsidRPr="008971BF" w:rsidRDefault="00547FB5" w:rsidP="00812ACB">
            <w:pPr>
              <w:spacing w:before="0" w:after="0"/>
              <w:ind w:firstLine="0"/>
              <w:rPr>
                <w:szCs w:val="26"/>
              </w:rPr>
            </w:pPr>
          </w:p>
        </w:tc>
        <w:tc>
          <w:tcPr>
            <w:tcW w:w="1211" w:type="dxa"/>
            <w:hideMark/>
          </w:tcPr>
          <w:p w14:paraId="67DD8252" w14:textId="77777777" w:rsidR="00547FB5" w:rsidRPr="008971BF" w:rsidRDefault="00547FB5" w:rsidP="00812ACB">
            <w:pPr>
              <w:spacing w:before="0" w:after="0"/>
              <w:ind w:firstLine="0"/>
              <w:rPr>
                <w:szCs w:val="26"/>
              </w:rPr>
            </w:pPr>
          </w:p>
        </w:tc>
      </w:tr>
    </w:tbl>
    <w:p w14:paraId="45C1D41B" w14:textId="77777777" w:rsidR="00547FB5" w:rsidRPr="008971BF" w:rsidRDefault="00547FB5" w:rsidP="00812ACB">
      <w:pPr>
        <w:spacing w:after="100" w:afterAutospacing="1"/>
        <w:ind w:firstLine="0"/>
        <w:rPr>
          <w:szCs w:val="26"/>
        </w:rPr>
      </w:pPr>
      <w:r w:rsidRPr="008971BF">
        <w:rPr>
          <w:b/>
          <w:bCs/>
          <w:szCs w:val="26"/>
        </w:rPr>
        <w:t>21. Đặc tả Class BaoCaoLuotKham (Báo Cáo Lượt Khám)</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5341F348" w14:textId="77777777" w:rsidTr="009E1F89">
        <w:tc>
          <w:tcPr>
            <w:tcW w:w="844" w:type="dxa"/>
            <w:hideMark/>
          </w:tcPr>
          <w:p w14:paraId="37F2D84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A5F74FA"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3B179794"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131ECCE1"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1FA68B7D"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7750BEAE" w14:textId="77777777" w:rsidTr="009E1F89">
        <w:tc>
          <w:tcPr>
            <w:tcW w:w="844" w:type="dxa"/>
            <w:hideMark/>
          </w:tcPr>
          <w:p w14:paraId="241EE5D4"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5063B33B"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BDFC7A3" w14:textId="77777777" w:rsidR="00547FB5" w:rsidRPr="008971BF" w:rsidRDefault="00547FB5" w:rsidP="00812ACB">
            <w:pPr>
              <w:spacing w:before="0" w:after="0"/>
              <w:ind w:firstLine="0"/>
              <w:rPr>
                <w:szCs w:val="26"/>
              </w:rPr>
            </w:pPr>
          </w:p>
        </w:tc>
        <w:tc>
          <w:tcPr>
            <w:tcW w:w="1550" w:type="dxa"/>
            <w:hideMark/>
          </w:tcPr>
          <w:p w14:paraId="72FA6C96" w14:textId="77777777" w:rsidR="00547FB5" w:rsidRPr="008971BF" w:rsidRDefault="00547FB5" w:rsidP="00812ACB">
            <w:pPr>
              <w:spacing w:before="0" w:after="0"/>
              <w:ind w:firstLine="0"/>
              <w:rPr>
                <w:szCs w:val="26"/>
              </w:rPr>
            </w:pPr>
          </w:p>
        </w:tc>
        <w:tc>
          <w:tcPr>
            <w:tcW w:w="1211" w:type="dxa"/>
            <w:hideMark/>
          </w:tcPr>
          <w:p w14:paraId="0C24B56D" w14:textId="77777777" w:rsidR="00547FB5" w:rsidRPr="008971BF" w:rsidRDefault="00547FB5" w:rsidP="00812ACB">
            <w:pPr>
              <w:spacing w:before="0" w:after="0"/>
              <w:ind w:firstLine="0"/>
              <w:rPr>
                <w:szCs w:val="26"/>
              </w:rPr>
            </w:pPr>
          </w:p>
        </w:tc>
      </w:tr>
      <w:tr w:rsidR="00547FB5" w:rsidRPr="008971BF" w14:paraId="13011B91" w14:textId="77777777" w:rsidTr="009E1F89">
        <w:tc>
          <w:tcPr>
            <w:tcW w:w="844" w:type="dxa"/>
            <w:hideMark/>
          </w:tcPr>
          <w:p w14:paraId="6FB0203B"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2D15D8F" w14:textId="77777777" w:rsidR="00547FB5" w:rsidRPr="008971BF" w:rsidRDefault="00547FB5" w:rsidP="00812ACB">
            <w:pPr>
              <w:spacing w:before="0" w:after="0"/>
              <w:ind w:firstLine="0"/>
              <w:rPr>
                <w:szCs w:val="26"/>
              </w:rPr>
            </w:pPr>
            <w:r w:rsidRPr="008971BF">
              <w:rPr>
                <w:szCs w:val="26"/>
              </w:rPr>
              <w:t>maBC</w:t>
            </w:r>
          </w:p>
        </w:tc>
        <w:tc>
          <w:tcPr>
            <w:tcW w:w="1655" w:type="dxa"/>
            <w:hideMark/>
          </w:tcPr>
          <w:p w14:paraId="44FF26F8"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86C0C7"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4B9E4D1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F3A4DEB" w14:textId="77777777" w:rsidTr="009E1F89">
        <w:tc>
          <w:tcPr>
            <w:tcW w:w="844" w:type="dxa"/>
            <w:hideMark/>
          </w:tcPr>
          <w:p w14:paraId="2C8B4ED6"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75C3451" w14:textId="77777777" w:rsidR="00547FB5" w:rsidRPr="008971BF" w:rsidRDefault="00547FB5" w:rsidP="00812ACB">
            <w:pPr>
              <w:spacing w:before="0" w:after="0"/>
              <w:ind w:firstLine="0"/>
              <w:rPr>
                <w:szCs w:val="26"/>
              </w:rPr>
            </w:pPr>
            <w:r w:rsidRPr="008971BF">
              <w:rPr>
                <w:szCs w:val="26"/>
              </w:rPr>
              <w:t>tuNgay</w:t>
            </w:r>
          </w:p>
        </w:tc>
        <w:tc>
          <w:tcPr>
            <w:tcW w:w="1655" w:type="dxa"/>
            <w:hideMark/>
          </w:tcPr>
          <w:p w14:paraId="274FF9B1"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422AD54A" w14:textId="77777777" w:rsidR="00547FB5" w:rsidRPr="008971BF" w:rsidRDefault="00547FB5" w:rsidP="00812ACB">
            <w:pPr>
              <w:spacing w:before="0" w:after="0"/>
              <w:ind w:firstLine="0"/>
              <w:rPr>
                <w:szCs w:val="26"/>
              </w:rPr>
            </w:pPr>
          </w:p>
        </w:tc>
        <w:tc>
          <w:tcPr>
            <w:tcW w:w="1211" w:type="dxa"/>
            <w:hideMark/>
          </w:tcPr>
          <w:p w14:paraId="0045577F" w14:textId="77777777" w:rsidR="00547FB5" w:rsidRPr="008971BF" w:rsidRDefault="00547FB5" w:rsidP="00812ACB">
            <w:pPr>
              <w:spacing w:before="0" w:after="0"/>
              <w:ind w:firstLine="0"/>
              <w:rPr>
                <w:szCs w:val="26"/>
              </w:rPr>
            </w:pPr>
          </w:p>
        </w:tc>
      </w:tr>
      <w:tr w:rsidR="00547FB5" w:rsidRPr="008971BF" w14:paraId="50FCD2B6" w14:textId="77777777" w:rsidTr="009E1F89">
        <w:tc>
          <w:tcPr>
            <w:tcW w:w="844" w:type="dxa"/>
            <w:hideMark/>
          </w:tcPr>
          <w:p w14:paraId="7ACC25B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04CF8A37" w14:textId="77777777" w:rsidR="00547FB5" w:rsidRPr="008971BF" w:rsidRDefault="00547FB5" w:rsidP="00812ACB">
            <w:pPr>
              <w:spacing w:before="0" w:after="0"/>
              <w:ind w:firstLine="0"/>
              <w:rPr>
                <w:szCs w:val="26"/>
              </w:rPr>
            </w:pPr>
            <w:r w:rsidRPr="008971BF">
              <w:rPr>
                <w:szCs w:val="26"/>
              </w:rPr>
              <w:t>denNgay</w:t>
            </w:r>
          </w:p>
        </w:tc>
        <w:tc>
          <w:tcPr>
            <w:tcW w:w="1655" w:type="dxa"/>
            <w:hideMark/>
          </w:tcPr>
          <w:p w14:paraId="28F62464"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05DEE3F4" w14:textId="77777777" w:rsidR="00547FB5" w:rsidRPr="008971BF" w:rsidRDefault="00547FB5" w:rsidP="00812ACB">
            <w:pPr>
              <w:spacing w:before="0" w:after="0"/>
              <w:ind w:firstLine="0"/>
              <w:rPr>
                <w:szCs w:val="26"/>
              </w:rPr>
            </w:pPr>
            <w:r w:rsidRPr="008971BF">
              <w:rPr>
                <w:szCs w:val="26"/>
              </w:rPr>
              <w:t>&gt;= tuNgay</w:t>
            </w:r>
          </w:p>
        </w:tc>
        <w:tc>
          <w:tcPr>
            <w:tcW w:w="1211" w:type="dxa"/>
            <w:hideMark/>
          </w:tcPr>
          <w:p w14:paraId="52DBB007" w14:textId="77777777" w:rsidR="00547FB5" w:rsidRPr="008971BF" w:rsidRDefault="00547FB5" w:rsidP="00812ACB">
            <w:pPr>
              <w:spacing w:before="0" w:after="0"/>
              <w:ind w:firstLine="0"/>
              <w:rPr>
                <w:szCs w:val="26"/>
              </w:rPr>
            </w:pPr>
          </w:p>
        </w:tc>
      </w:tr>
      <w:tr w:rsidR="00547FB5" w:rsidRPr="008971BF" w14:paraId="6CA4D03F" w14:textId="77777777" w:rsidTr="009E1F89">
        <w:tc>
          <w:tcPr>
            <w:tcW w:w="844" w:type="dxa"/>
            <w:hideMark/>
          </w:tcPr>
          <w:p w14:paraId="0E2C659D"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842F52D" w14:textId="77777777" w:rsidR="00547FB5" w:rsidRPr="008971BF" w:rsidRDefault="00547FB5" w:rsidP="00812ACB">
            <w:pPr>
              <w:spacing w:before="0" w:after="0"/>
              <w:ind w:firstLine="0"/>
              <w:rPr>
                <w:szCs w:val="26"/>
              </w:rPr>
            </w:pPr>
            <w:r w:rsidRPr="008971BF">
              <w:rPr>
                <w:szCs w:val="26"/>
              </w:rPr>
              <w:t>soLuotKham</w:t>
            </w:r>
          </w:p>
        </w:tc>
        <w:tc>
          <w:tcPr>
            <w:tcW w:w="1655" w:type="dxa"/>
            <w:hideMark/>
          </w:tcPr>
          <w:p w14:paraId="1BC4A195" w14:textId="77777777" w:rsidR="00547FB5" w:rsidRPr="008971BF" w:rsidRDefault="00547FB5" w:rsidP="00812ACB">
            <w:pPr>
              <w:spacing w:before="0" w:after="0"/>
              <w:ind w:firstLine="0"/>
              <w:rPr>
                <w:szCs w:val="26"/>
              </w:rPr>
            </w:pPr>
            <w:r w:rsidRPr="008971BF">
              <w:rPr>
                <w:szCs w:val="26"/>
              </w:rPr>
              <w:t>int</w:t>
            </w:r>
          </w:p>
        </w:tc>
        <w:tc>
          <w:tcPr>
            <w:tcW w:w="1550" w:type="dxa"/>
            <w:hideMark/>
          </w:tcPr>
          <w:p w14:paraId="617789A0"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41E79751" w14:textId="77777777" w:rsidR="00547FB5" w:rsidRPr="008971BF" w:rsidRDefault="00547FB5" w:rsidP="00812ACB">
            <w:pPr>
              <w:spacing w:before="0" w:after="0"/>
              <w:ind w:firstLine="0"/>
              <w:rPr>
                <w:szCs w:val="26"/>
              </w:rPr>
            </w:pPr>
          </w:p>
        </w:tc>
      </w:tr>
      <w:tr w:rsidR="00547FB5" w:rsidRPr="008971BF" w14:paraId="3478C183" w14:textId="77777777" w:rsidTr="009E1F89">
        <w:tc>
          <w:tcPr>
            <w:tcW w:w="844" w:type="dxa"/>
            <w:hideMark/>
          </w:tcPr>
          <w:p w14:paraId="09D5E837"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E3A4C09"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4D83EF1A" w14:textId="77777777" w:rsidR="00547FB5" w:rsidRPr="008971BF" w:rsidRDefault="00547FB5" w:rsidP="00812ACB">
            <w:pPr>
              <w:spacing w:before="0" w:after="0"/>
              <w:ind w:firstLine="0"/>
              <w:rPr>
                <w:szCs w:val="26"/>
              </w:rPr>
            </w:pPr>
          </w:p>
        </w:tc>
        <w:tc>
          <w:tcPr>
            <w:tcW w:w="1550" w:type="dxa"/>
            <w:hideMark/>
          </w:tcPr>
          <w:p w14:paraId="59789FC5" w14:textId="77777777" w:rsidR="00547FB5" w:rsidRPr="008971BF" w:rsidRDefault="00547FB5" w:rsidP="00812ACB">
            <w:pPr>
              <w:spacing w:before="0" w:after="0"/>
              <w:ind w:firstLine="0"/>
              <w:rPr>
                <w:szCs w:val="26"/>
              </w:rPr>
            </w:pPr>
          </w:p>
        </w:tc>
        <w:tc>
          <w:tcPr>
            <w:tcW w:w="1211" w:type="dxa"/>
            <w:hideMark/>
          </w:tcPr>
          <w:p w14:paraId="039634EB" w14:textId="77777777" w:rsidR="00547FB5" w:rsidRPr="008971BF" w:rsidRDefault="00547FB5" w:rsidP="00812ACB">
            <w:pPr>
              <w:spacing w:before="0" w:after="0"/>
              <w:ind w:firstLine="0"/>
              <w:rPr>
                <w:szCs w:val="26"/>
              </w:rPr>
            </w:pPr>
          </w:p>
        </w:tc>
      </w:tr>
      <w:tr w:rsidR="00547FB5" w:rsidRPr="008971BF" w14:paraId="41FEEFF2" w14:textId="77777777" w:rsidTr="009E1F89">
        <w:tc>
          <w:tcPr>
            <w:tcW w:w="844" w:type="dxa"/>
            <w:hideMark/>
          </w:tcPr>
          <w:p w14:paraId="17A4838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D5689B8" w14:textId="77777777" w:rsidR="00547FB5" w:rsidRPr="008971BF" w:rsidRDefault="00547FB5" w:rsidP="00812ACB">
            <w:pPr>
              <w:spacing w:before="0" w:after="0"/>
              <w:ind w:firstLine="0"/>
              <w:rPr>
                <w:szCs w:val="26"/>
              </w:rPr>
            </w:pPr>
            <w:r w:rsidRPr="008971BF">
              <w:rPr>
                <w:szCs w:val="26"/>
              </w:rPr>
              <w:t>taoBaoCao()</w:t>
            </w:r>
          </w:p>
        </w:tc>
        <w:tc>
          <w:tcPr>
            <w:tcW w:w="1655" w:type="dxa"/>
            <w:hideMark/>
          </w:tcPr>
          <w:p w14:paraId="1BEE09C0"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15F8BD2E" w14:textId="77777777" w:rsidR="00547FB5" w:rsidRPr="008971BF" w:rsidRDefault="00547FB5" w:rsidP="00812ACB">
            <w:pPr>
              <w:spacing w:before="0" w:after="0"/>
              <w:ind w:firstLine="0"/>
              <w:rPr>
                <w:szCs w:val="26"/>
              </w:rPr>
            </w:pPr>
          </w:p>
        </w:tc>
        <w:tc>
          <w:tcPr>
            <w:tcW w:w="1211" w:type="dxa"/>
            <w:hideMark/>
          </w:tcPr>
          <w:p w14:paraId="027E4A8F" w14:textId="77777777" w:rsidR="00547FB5" w:rsidRPr="008971BF" w:rsidRDefault="00547FB5" w:rsidP="00812ACB">
            <w:pPr>
              <w:spacing w:before="0" w:after="0"/>
              <w:ind w:firstLine="0"/>
              <w:rPr>
                <w:szCs w:val="26"/>
              </w:rPr>
            </w:pPr>
          </w:p>
        </w:tc>
      </w:tr>
      <w:tr w:rsidR="00547FB5" w:rsidRPr="008971BF" w14:paraId="65F8CBD4" w14:textId="77777777" w:rsidTr="009E1F89">
        <w:tc>
          <w:tcPr>
            <w:tcW w:w="844" w:type="dxa"/>
            <w:hideMark/>
          </w:tcPr>
          <w:p w14:paraId="6C47DFE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1C6541E4" w14:textId="77777777" w:rsidR="00547FB5" w:rsidRPr="008971BF" w:rsidRDefault="00547FB5" w:rsidP="00812ACB">
            <w:pPr>
              <w:spacing w:before="0" w:after="0"/>
              <w:ind w:firstLine="0"/>
              <w:rPr>
                <w:szCs w:val="26"/>
              </w:rPr>
            </w:pPr>
            <w:r w:rsidRPr="008971BF">
              <w:rPr>
                <w:szCs w:val="26"/>
              </w:rPr>
              <w:t>xemTheoBacSi()</w:t>
            </w:r>
          </w:p>
        </w:tc>
        <w:tc>
          <w:tcPr>
            <w:tcW w:w="1655" w:type="dxa"/>
            <w:hideMark/>
          </w:tcPr>
          <w:p w14:paraId="739D784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B1D362D" w14:textId="77777777" w:rsidR="00547FB5" w:rsidRPr="008971BF" w:rsidRDefault="00547FB5" w:rsidP="00812ACB">
            <w:pPr>
              <w:spacing w:before="0" w:after="0"/>
              <w:ind w:firstLine="0"/>
              <w:rPr>
                <w:szCs w:val="26"/>
              </w:rPr>
            </w:pPr>
          </w:p>
        </w:tc>
        <w:tc>
          <w:tcPr>
            <w:tcW w:w="1211" w:type="dxa"/>
            <w:hideMark/>
          </w:tcPr>
          <w:p w14:paraId="2AB467A4" w14:textId="77777777" w:rsidR="00547FB5" w:rsidRPr="008971BF" w:rsidRDefault="00547FB5" w:rsidP="00812ACB">
            <w:pPr>
              <w:spacing w:before="0" w:after="0"/>
              <w:ind w:firstLine="0"/>
              <w:rPr>
                <w:szCs w:val="26"/>
              </w:rPr>
            </w:pPr>
          </w:p>
        </w:tc>
      </w:tr>
      <w:tr w:rsidR="00547FB5" w:rsidRPr="008971BF" w14:paraId="3EF2E0B1" w14:textId="77777777" w:rsidTr="009E1F89">
        <w:tc>
          <w:tcPr>
            <w:tcW w:w="844" w:type="dxa"/>
            <w:hideMark/>
          </w:tcPr>
          <w:p w14:paraId="14B06846"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4E9CFA41" w14:textId="77777777" w:rsidR="00547FB5" w:rsidRPr="008971BF" w:rsidRDefault="00547FB5" w:rsidP="00812ACB">
            <w:pPr>
              <w:spacing w:before="0" w:after="0"/>
              <w:ind w:firstLine="0"/>
              <w:rPr>
                <w:szCs w:val="26"/>
              </w:rPr>
            </w:pPr>
            <w:r w:rsidRPr="008971BF">
              <w:rPr>
                <w:szCs w:val="26"/>
              </w:rPr>
              <w:t>xuatBaoCao()</w:t>
            </w:r>
          </w:p>
        </w:tc>
        <w:tc>
          <w:tcPr>
            <w:tcW w:w="1655" w:type="dxa"/>
            <w:hideMark/>
          </w:tcPr>
          <w:p w14:paraId="77396B9F"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0E2B50F" w14:textId="77777777" w:rsidR="00547FB5" w:rsidRPr="008971BF" w:rsidRDefault="00547FB5" w:rsidP="00812ACB">
            <w:pPr>
              <w:spacing w:before="0" w:after="0"/>
              <w:ind w:firstLine="0"/>
              <w:rPr>
                <w:szCs w:val="26"/>
              </w:rPr>
            </w:pPr>
          </w:p>
        </w:tc>
        <w:tc>
          <w:tcPr>
            <w:tcW w:w="1211" w:type="dxa"/>
            <w:hideMark/>
          </w:tcPr>
          <w:p w14:paraId="4448FBDB" w14:textId="77777777" w:rsidR="00547FB5" w:rsidRPr="008971BF" w:rsidRDefault="00547FB5" w:rsidP="00812ACB">
            <w:pPr>
              <w:spacing w:before="0" w:after="0"/>
              <w:ind w:firstLine="0"/>
              <w:rPr>
                <w:szCs w:val="26"/>
              </w:rPr>
            </w:pPr>
          </w:p>
        </w:tc>
      </w:tr>
      <w:tr w:rsidR="00547FB5" w:rsidRPr="008971BF" w14:paraId="1F6C0F0F" w14:textId="77777777" w:rsidTr="009E1F89">
        <w:tc>
          <w:tcPr>
            <w:tcW w:w="844" w:type="dxa"/>
            <w:hideMark/>
          </w:tcPr>
          <w:p w14:paraId="06A2C1DE"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CF413C7"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2AA780A0" w14:textId="77777777" w:rsidR="00547FB5" w:rsidRPr="008971BF" w:rsidRDefault="00547FB5" w:rsidP="00812ACB">
            <w:pPr>
              <w:spacing w:before="0" w:after="0"/>
              <w:ind w:firstLine="0"/>
              <w:rPr>
                <w:szCs w:val="26"/>
              </w:rPr>
            </w:pPr>
          </w:p>
        </w:tc>
        <w:tc>
          <w:tcPr>
            <w:tcW w:w="1550" w:type="dxa"/>
            <w:hideMark/>
          </w:tcPr>
          <w:p w14:paraId="76FE50F7" w14:textId="77777777" w:rsidR="00547FB5" w:rsidRPr="005F7544" w:rsidRDefault="00547FB5" w:rsidP="00812ACB">
            <w:pPr>
              <w:spacing w:before="0" w:after="0"/>
              <w:ind w:firstLine="0"/>
              <w:rPr>
                <w:szCs w:val="26"/>
                <w:lang w:val="vi-VN"/>
              </w:rPr>
            </w:pPr>
            <w:r w:rsidRPr="008971BF">
              <w:rPr>
                <w:szCs w:val="26"/>
              </w:rPr>
              <w:t>- Mặc nhiên</w:t>
            </w:r>
          </w:p>
          <w:p w14:paraId="15750194"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44CA4955" w14:textId="77777777" w:rsidR="00547FB5" w:rsidRPr="008971BF" w:rsidRDefault="00547FB5" w:rsidP="00812ACB">
            <w:pPr>
              <w:spacing w:before="0" w:after="0"/>
              <w:ind w:firstLine="0"/>
              <w:rPr>
                <w:szCs w:val="26"/>
              </w:rPr>
            </w:pPr>
          </w:p>
        </w:tc>
      </w:tr>
      <w:tr w:rsidR="00547FB5" w:rsidRPr="008971BF" w14:paraId="59CC632F" w14:textId="77777777" w:rsidTr="009E1F89">
        <w:tc>
          <w:tcPr>
            <w:tcW w:w="844" w:type="dxa"/>
            <w:hideMark/>
          </w:tcPr>
          <w:p w14:paraId="0F8A6960"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BF940D2"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43893E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98FCA8E" w14:textId="77777777" w:rsidR="00547FB5" w:rsidRPr="008971BF" w:rsidRDefault="00547FB5" w:rsidP="00812ACB">
            <w:pPr>
              <w:spacing w:before="0" w:after="0"/>
              <w:ind w:firstLine="0"/>
              <w:rPr>
                <w:szCs w:val="26"/>
              </w:rPr>
            </w:pPr>
          </w:p>
        </w:tc>
        <w:tc>
          <w:tcPr>
            <w:tcW w:w="1211" w:type="dxa"/>
            <w:hideMark/>
          </w:tcPr>
          <w:p w14:paraId="1C5A932A" w14:textId="77777777" w:rsidR="00547FB5" w:rsidRPr="008971BF" w:rsidRDefault="00547FB5" w:rsidP="00812ACB">
            <w:pPr>
              <w:spacing w:before="0" w:after="0"/>
              <w:ind w:firstLine="0"/>
              <w:rPr>
                <w:szCs w:val="26"/>
              </w:rPr>
            </w:pPr>
          </w:p>
        </w:tc>
      </w:tr>
    </w:tbl>
    <w:p w14:paraId="1105F35E" w14:textId="77777777" w:rsidR="00547FB5" w:rsidRPr="008971BF" w:rsidRDefault="00547FB5" w:rsidP="00812ACB">
      <w:pPr>
        <w:spacing w:after="100" w:afterAutospacing="1"/>
        <w:ind w:firstLine="0"/>
        <w:rPr>
          <w:szCs w:val="26"/>
        </w:rPr>
      </w:pPr>
      <w:r w:rsidRPr="008971BF">
        <w:rPr>
          <w:b/>
          <w:bCs/>
          <w:szCs w:val="26"/>
        </w:rPr>
        <w:t>22. Đặc tả Class NhatKyHeThong (Nhật Ký Hệ Thống)</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4EBDB7A0" w14:textId="77777777" w:rsidTr="009E1F89">
        <w:tc>
          <w:tcPr>
            <w:tcW w:w="844" w:type="dxa"/>
            <w:hideMark/>
          </w:tcPr>
          <w:p w14:paraId="2C56293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0777162"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014566A4"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5E7F513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55C3DDA"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ACD6AE6" w14:textId="77777777" w:rsidTr="009E1F89">
        <w:tc>
          <w:tcPr>
            <w:tcW w:w="844" w:type="dxa"/>
            <w:hideMark/>
          </w:tcPr>
          <w:p w14:paraId="5F3A5063"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5B2AC8F2"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36BC3BC" w14:textId="77777777" w:rsidR="00547FB5" w:rsidRPr="008971BF" w:rsidRDefault="00547FB5" w:rsidP="00812ACB">
            <w:pPr>
              <w:spacing w:before="0" w:after="0"/>
              <w:ind w:firstLine="0"/>
              <w:rPr>
                <w:szCs w:val="26"/>
              </w:rPr>
            </w:pPr>
          </w:p>
        </w:tc>
        <w:tc>
          <w:tcPr>
            <w:tcW w:w="1550" w:type="dxa"/>
            <w:hideMark/>
          </w:tcPr>
          <w:p w14:paraId="2840B247" w14:textId="77777777" w:rsidR="00547FB5" w:rsidRPr="008971BF" w:rsidRDefault="00547FB5" w:rsidP="00812ACB">
            <w:pPr>
              <w:spacing w:before="0" w:after="0"/>
              <w:ind w:firstLine="0"/>
              <w:rPr>
                <w:szCs w:val="26"/>
              </w:rPr>
            </w:pPr>
          </w:p>
        </w:tc>
        <w:tc>
          <w:tcPr>
            <w:tcW w:w="1211" w:type="dxa"/>
            <w:hideMark/>
          </w:tcPr>
          <w:p w14:paraId="5504235C" w14:textId="77777777" w:rsidR="00547FB5" w:rsidRPr="008971BF" w:rsidRDefault="00547FB5" w:rsidP="00812ACB">
            <w:pPr>
              <w:spacing w:before="0" w:after="0"/>
              <w:ind w:firstLine="0"/>
              <w:rPr>
                <w:szCs w:val="26"/>
              </w:rPr>
            </w:pPr>
          </w:p>
        </w:tc>
      </w:tr>
      <w:tr w:rsidR="00547FB5" w:rsidRPr="008971BF" w14:paraId="2804EB14" w14:textId="77777777" w:rsidTr="009E1F89">
        <w:tc>
          <w:tcPr>
            <w:tcW w:w="844" w:type="dxa"/>
            <w:hideMark/>
          </w:tcPr>
          <w:p w14:paraId="558AB14D"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44C0B635" w14:textId="77777777" w:rsidR="00547FB5" w:rsidRPr="008971BF" w:rsidRDefault="00547FB5" w:rsidP="00812ACB">
            <w:pPr>
              <w:spacing w:before="0" w:after="0"/>
              <w:ind w:firstLine="0"/>
              <w:rPr>
                <w:szCs w:val="26"/>
              </w:rPr>
            </w:pPr>
            <w:r w:rsidRPr="008971BF">
              <w:rPr>
                <w:szCs w:val="26"/>
              </w:rPr>
              <w:t>maNK</w:t>
            </w:r>
          </w:p>
        </w:tc>
        <w:tc>
          <w:tcPr>
            <w:tcW w:w="1655" w:type="dxa"/>
            <w:hideMark/>
          </w:tcPr>
          <w:p w14:paraId="301AE3E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2A6B851"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0F9BE44"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9724898" w14:textId="77777777" w:rsidTr="009E1F89">
        <w:tc>
          <w:tcPr>
            <w:tcW w:w="844" w:type="dxa"/>
            <w:hideMark/>
          </w:tcPr>
          <w:p w14:paraId="5FBB36D4"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C3357AE" w14:textId="77777777" w:rsidR="00547FB5" w:rsidRPr="008971BF" w:rsidRDefault="00547FB5" w:rsidP="00812ACB">
            <w:pPr>
              <w:spacing w:before="0" w:after="0"/>
              <w:ind w:firstLine="0"/>
              <w:rPr>
                <w:szCs w:val="26"/>
              </w:rPr>
            </w:pPr>
            <w:r w:rsidRPr="008971BF">
              <w:rPr>
                <w:szCs w:val="26"/>
              </w:rPr>
              <w:t>thoiGian</w:t>
            </w:r>
          </w:p>
        </w:tc>
        <w:tc>
          <w:tcPr>
            <w:tcW w:w="1655" w:type="dxa"/>
            <w:hideMark/>
          </w:tcPr>
          <w:p w14:paraId="48B780EE" w14:textId="77777777" w:rsidR="00547FB5" w:rsidRPr="008971BF" w:rsidRDefault="00547FB5" w:rsidP="00812ACB">
            <w:pPr>
              <w:spacing w:before="0" w:after="0"/>
              <w:ind w:firstLine="0"/>
              <w:rPr>
                <w:szCs w:val="26"/>
              </w:rPr>
            </w:pPr>
            <w:r w:rsidRPr="008971BF">
              <w:rPr>
                <w:szCs w:val="26"/>
              </w:rPr>
              <w:t>DateTime</w:t>
            </w:r>
          </w:p>
        </w:tc>
        <w:tc>
          <w:tcPr>
            <w:tcW w:w="1550" w:type="dxa"/>
            <w:hideMark/>
          </w:tcPr>
          <w:p w14:paraId="42DA18AE" w14:textId="77777777" w:rsidR="00547FB5" w:rsidRPr="008971BF" w:rsidRDefault="00547FB5" w:rsidP="00812ACB">
            <w:pPr>
              <w:spacing w:before="0" w:after="0"/>
              <w:ind w:firstLine="0"/>
              <w:rPr>
                <w:szCs w:val="26"/>
              </w:rPr>
            </w:pPr>
          </w:p>
        </w:tc>
        <w:tc>
          <w:tcPr>
            <w:tcW w:w="1211" w:type="dxa"/>
            <w:hideMark/>
          </w:tcPr>
          <w:p w14:paraId="43F1AC78" w14:textId="77777777" w:rsidR="00547FB5" w:rsidRPr="008971BF" w:rsidRDefault="00547FB5" w:rsidP="00812ACB">
            <w:pPr>
              <w:spacing w:before="0" w:after="0"/>
              <w:ind w:firstLine="0"/>
              <w:rPr>
                <w:szCs w:val="26"/>
              </w:rPr>
            </w:pPr>
          </w:p>
        </w:tc>
      </w:tr>
      <w:tr w:rsidR="00547FB5" w:rsidRPr="008971BF" w14:paraId="214199DD" w14:textId="77777777" w:rsidTr="009E1F89">
        <w:tc>
          <w:tcPr>
            <w:tcW w:w="844" w:type="dxa"/>
            <w:hideMark/>
          </w:tcPr>
          <w:p w14:paraId="2057B042"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F11A0ED" w14:textId="77777777" w:rsidR="00547FB5" w:rsidRPr="008971BF" w:rsidRDefault="00547FB5" w:rsidP="00812ACB">
            <w:pPr>
              <w:spacing w:before="0" w:after="0"/>
              <w:ind w:firstLine="0"/>
              <w:rPr>
                <w:szCs w:val="26"/>
              </w:rPr>
            </w:pPr>
            <w:r w:rsidRPr="008971BF">
              <w:rPr>
                <w:szCs w:val="26"/>
              </w:rPr>
              <w:t>hanhDong</w:t>
            </w:r>
          </w:p>
        </w:tc>
        <w:tc>
          <w:tcPr>
            <w:tcW w:w="1655" w:type="dxa"/>
            <w:hideMark/>
          </w:tcPr>
          <w:p w14:paraId="425792D8"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4A92DC7"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594E05CE" w14:textId="77777777" w:rsidR="00547FB5" w:rsidRPr="008971BF" w:rsidRDefault="00547FB5" w:rsidP="00812ACB">
            <w:pPr>
              <w:spacing w:before="0" w:after="0"/>
              <w:ind w:firstLine="0"/>
              <w:rPr>
                <w:szCs w:val="26"/>
              </w:rPr>
            </w:pPr>
          </w:p>
        </w:tc>
      </w:tr>
      <w:tr w:rsidR="00547FB5" w:rsidRPr="008971BF" w14:paraId="590BE599" w14:textId="77777777" w:rsidTr="009E1F89">
        <w:tc>
          <w:tcPr>
            <w:tcW w:w="844" w:type="dxa"/>
            <w:hideMark/>
          </w:tcPr>
          <w:p w14:paraId="6CB86795"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96AB716" w14:textId="77777777" w:rsidR="00547FB5" w:rsidRPr="008971BF" w:rsidRDefault="00547FB5" w:rsidP="00812ACB">
            <w:pPr>
              <w:spacing w:before="0" w:after="0"/>
              <w:ind w:firstLine="0"/>
              <w:rPr>
                <w:szCs w:val="26"/>
              </w:rPr>
            </w:pPr>
            <w:r w:rsidRPr="008971BF">
              <w:rPr>
                <w:szCs w:val="26"/>
              </w:rPr>
              <w:t>doiTuong</w:t>
            </w:r>
          </w:p>
        </w:tc>
        <w:tc>
          <w:tcPr>
            <w:tcW w:w="1655" w:type="dxa"/>
            <w:hideMark/>
          </w:tcPr>
          <w:p w14:paraId="0DFEBFD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112E797" w14:textId="77777777" w:rsidR="00547FB5" w:rsidRPr="008971BF" w:rsidRDefault="00547FB5" w:rsidP="00812ACB">
            <w:pPr>
              <w:spacing w:before="0" w:after="0"/>
              <w:ind w:firstLine="0"/>
              <w:rPr>
                <w:szCs w:val="26"/>
              </w:rPr>
            </w:pPr>
          </w:p>
        </w:tc>
        <w:tc>
          <w:tcPr>
            <w:tcW w:w="1211" w:type="dxa"/>
            <w:hideMark/>
          </w:tcPr>
          <w:p w14:paraId="4D4B33B8" w14:textId="77777777" w:rsidR="00547FB5" w:rsidRPr="008971BF" w:rsidRDefault="00547FB5" w:rsidP="00812ACB">
            <w:pPr>
              <w:spacing w:before="0" w:after="0"/>
              <w:ind w:firstLine="0"/>
              <w:rPr>
                <w:szCs w:val="26"/>
              </w:rPr>
            </w:pPr>
          </w:p>
        </w:tc>
      </w:tr>
      <w:tr w:rsidR="00547FB5" w:rsidRPr="008971BF" w14:paraId="03C7E410" w14:textId="77777777" w:rsidTr="009E1F89">
        <w:tc>
          <w:tcPr>
            <w:tcW w:w="844" w:type="dxa"/>
            <w:hideMark/>
          </w:tcPr>
          <w:p w14:paraId="3873F606"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53B21D0B" w14:textId="77777777" w:rsidR="00547FB5" w:rsidRPr="008971BF" w:rsidRDefault="00547FB5" w:rsidP="00812ACB">
            <w:pPr>
              <w:spacing w:before="0" w:after="0"/>
              <w:ind w:firstLine="0"/>
              <w:rPr>
                <w:szCs w:val="26"/>
              </w:rPr>
            </w:pPr>
            <w:r w:rsidRPr="008971BF">
              <w:rPr>
                <w:szCs w:val="26"/>
              </w:rPr>
              <w:t>moTa</w:t>
            </w:r>
          </w:p>
        </w:tc>
        <w:tc>
          <w:tcPr>
            <w:tcW w:w="1655" w:type="dxa"/>
            <w:hideMark/>
          </w:tcPr>
          <w:p w14:paraId="7311192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1FF6F38" w14:textId="77777777" w:rsidR="00547FB5" w:rsidRPr="008971BF" w:rsidRDefault="00547FB5" w:rsidP="00812ACB">
            <w:pPr>
              <w:spacing w:before="0" w:after="0"/>
              <w:ind w:firstLine="0"/>
              <w:rPr>
                <w:szCs w:val="26"/>
              </w:rPr>
            </w:pPr>
          </w:p>
        </w:tc>
        <w:tc>
          <w:tcPr>
            <w:tcW w:w="1211" w:type="dxa"/>
            <w:hideMark/>
          </w:tcPr>
          <w:p w14:paraId="6F5AA70F" w14:textId="77777777" w:rsidR="00547FB5" w:rsidRPr="008971BF" w:rsidRDefault="00547FB5" w:rsidP="00812ACB">
            <w:pPr>
              <w:spacing w:before="0" w:after="0"/>
              <w:ind w:firstLine="0"/>
              <w:rPr>
                <w:szCs w:val="26"/>
              </w:rPr>
            </w:pPr>
          </w:p>
        </w:tc>
      </w:tr>
      <w:tr w:rsidR="00547FB5" w:rsidRPr="008971BF" w14:paraId="6F07D7DE" w14:textId="77777777" w:rsidTr="009E1F89">
        <w:tc>
          <w:tcPr>
            <w:tcW w:w="844" w:type="dxa"/>
            <w:hideMark/>
          </w:tcPr>
          <w:p w14:paraId="2684E5CC"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53708E7D"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01720E9" w14:textId="77777777" w:rsidR="00547FB5" w:rsidRPr="008971BF" w:rsidRDefault="00547FB5" w:rsidP="00812ACB">
            <w:pPr>
              <w:spacing w:before="0" w:after="0"/>
              <w:ind w:firstLine="0"/>
              <w:rPr>
                <w:szCs w:val="26"/>
              </w:rPr>
            </w:pPr>
          </w:p>
        </w:tc>
        <w:tc>
          <w:tcPr>
            <w:tcW w:w="1550" w:type="dxa"/>
            <w:hideMark/>
          </w:tcPr>
          <w:p w14:paraId="325659C5" w14:textId="77777777" w:rsidR="00547FB5" w:rsidRPr="008971BF" w:rsidRDefault="00547FB5" w:rsidP="00812ACB">
            <w:pPr>
              <w:spacing w:before="0" w:after="0"/>
              <w:ind w:firstLine="0"/>
              <w:rPr>
                <w:szCs w:val="26"/>
              </w:rPr>
            </w:pPr>
          </w:p>
        </w:tc>
        <w:tc>
          <w:tcPr>
            <w:tcW w:w="1211" w:type="dxa"/>
            <w:hideMark/>
          </w:tcPr>
          <w:p w14:paraId="35BEAD37" w14:textId="77777777" w:rsidR="00547FB5" w:rsidRPr="008971BF" w:rsidRDefault="00547FB5" w:rsidP="00812ACB">
            <w:pPr>
              <w:spacing w:before="0" w:after="0"/>
              <w:ind w:firstLine="0"/>
              <w:rPr>
                <w:szCs w:val="26"/>
              </w:rPr>
            </w:pPr>
          </w:p>
        </w:tc>
      </w:tr>
      <w:tr w:rsidR="00547FB5" w:rsidRPr="008971BF" w14:paraId="590110D6" w14:textId="77777777" w:rsidTr="009E1F89">
        <w:tc>
          <w:tcPr>
            <w:tcW w:w="844" w:type="dxa"/>
            <w:hideMark/>
          </w:tcPr>
          <w:p w14:paraId="1AF1450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34F1EE3E" w14:textId="77777777" w:rsidR="00547FB5" w:rsidRPr="008971BF" w:rsidRDefault="00547FB5" w:rsidP="00812ACB">
            <w:pPr>
              <w:spacing w:before="0" w:after="0"/>
              <w:ind w:firstLine="0"/>
              <w:rPr>
                <w:szCs w:val="26"/>
              </w:rPr>
            </w:pPr>
            <w:r w:rsidRPr="008971BF">
              <w:rPr>
                <w:szCs w:val="26"/>
              </w:rPr>
              <w:t>ghiNhatKy()</w:t>
            </w:r>
          </w:p>
        </w:tc>
        <w:tc>
          <w:tcPr>
            <w:tcW w:w="1655" w:type="dxa"/>
            <w:hideMark/>
          </w:tcPr>
          <w:p w14:paraId="404D8C0D"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A02AC28" w14:textId="77777777" w:rsidR="00547FB5" w:rsidRPr="008971BF" w:rsidRDefault="00547FB5" w:rsidP="00812ACB">
            <w:pPr>
              <w:spacing w:before="0" w:after="0"/>
              <w:ind w:firstLine="0"/>
              <w:rPr>
                <w:szCs w:val="26"/>
              </w:rPr>
            </w:pPr>
          </w:p>
        </w:tc>
        <w:tc>
          <w:tcPr>
            <w:tcW w:w="1211" w:type="dxa"/>
            <w:hideMark/>
          </w:tcPr>
          <w:p w14:paraId="539367C7" w14:textId="77777777" w:rsidR="00547FB5" w:rsidRPr="008971BF" w:rsidRDefault="00547FB5" w:rsidP="00812ACB">
            <w:pPr>
              <w:spacing w:before="0" w:after="0"/>
              <w:ind w:firstLine="0"/>
              <w:rPr>
                <w:szCs w:val="26"/>
              </w:rPr>
            </w:pPr>
          </w:p>
        </w:tc>
      </w:tr>
      <w:tr w:rsidR="00547FB5" w:rsidRPr="008971BF" w14:paraId="7994E917" w14:textId="77777777" w:rsidTr="009E1F89">
        <w:tc>
          <w:tcPr>
            <w:tcW w:w="844" w:type="dxa"/>
            <w:hideMark/>
          </w:tcPr>
          <w:p w14:paraId="18EFCFE4"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30711C1" w14:textId="77777777" w:rsidR="00547FB5" w:rsidRPr="008971BF" w:rsidRDefault="00547FB5" w:rsidP="00812ACB">
            <w:pPr>
              <w:spacing w:before="0" w:after="0"/>
              <w:ind w:firstLine="0"/>
              <w:rPr>
                <w:szCs w:val="26"/>
              </w:rPr>
            </w:pPr>
            <w:r w:rsidRPr="008971BF">
              <w:rPr>
                <w:szCs w:val="26"/>
              </w:rPr>
              <w:t>xemNhatKy()</w:t>
            </w:r>
          </w:p>
        </w:tc>
        <w:tc>
          <w:tcPr>
            <w:tcW w:w="1655" w:type="dxa"/>
            <w:hideMark/>
          </w:tcPr>
          <w:p w14:paraId="0140EE3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3003476" w14:textId="77777777" w:rsidR="00547FB5" w:rsidRPr="008971BF" w:rsidRDefault="00547FB5" w:rsidP="00812ACB">
            <w:pPr>
              <w:spacing w:before="0" w:after="0"/>
              <w:ind w:firstLine="0"/>
              <w:rPr>
                <w:szCs w:val="26"/>
              </w:rPr>
            </w:pPr>
          </w:p>
        </w:tc>
        <w:tc>
          <w:tcPr>
            <w:tcW w:w="1211" w:type="dxa"/>
            <w:hideMark/>
          </w:tcPr>
          <w:p w14:paraId="29E96358" w14:textId="77777777" w:rsidR="00547FB5" w:rsidRPr="008971BF" w:rsidRDefault="00547FB5" w:rsidP="00812ACB">
            <w:pPr>
              <w:spacing w:before="0" w:after="0"/>
              <w:ind w:firstLine="0"/>
              <w:rPr>
                <w:szCs w:val="26"/>
              </w:rPr>
            </w:pPr>
          </w:p>
        </w:tc>
      </w:tr>
      <w:tr w:rsidR="00547FB5" w:rsidRPr="008971BF" w14:paraId="743AF6AD" w14:textId="77777777" w:rsidTr="009E1F89">
        <w:tc>
          <w:tcPr>
            <w:tcW w:w="844" w:type="dxa"/>
            <w:hideMark/>
          </w:tcPr>
          <w:p w14:paraId="60BF0FCD"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1CCE180C"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297D3F68" w14:textId="77777777" w:rsidR="00547FB5" w:rsidRPr="008971BF" w:rsidRDefault="00547FB5" w:rsidP="00812ACB">
            <w:pPr>
              <w:spacing w:before="0" w:after="0"/>
              <w:ind w:firstLine="0"/>
              <w:rPr>
                <w:szCs w:val="26"/>
              </w:rPr>
            </w:pPr>
          </w:p>
        </w:tc>
        <w:tc>
          <w:tcPr>
            <w:tcW w:w="1550" w:type="dxa"/>
            <w:hideMark/>
          </w:tcPr>
          <w:p w14:paraId="44F6315A" w14:textId="77777777" w:rsidR="00547FB5" w:rsidRPr="005F7544" w:rsidRDefault="00547FB5" w:rsidP="00812ACB">
            <w:pPr>
              <w:spacing w:before="0" w:after="0"/>
              <w:ind w:firstLine="0"/>
              <w:rPr>
                <w:szCs w:val="26"/>
                <w:lang w:val="vi-VN"/>
              </w:rPr>
            </w:pPr>
            <w:r w:rsidRPr="008971BF">
              <w:rPr>
                <w:szCs w:val="26"/>
              </w:rPr>
              <w:t>- Mặc nhiên</w:t>
            </w:r>
          </w:p>
          <w:p w14:paraId="33D028DB"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53BC2742" w14:textId="77777777" w:rsidR="00547FB5" w:rsidRPr="008971BF" w:rsidRDefault="00547FB5" w:rsidP="00812ACB">
            <w:pPr>
              <w:spacing w:before="0" w:after="0"/>
              <w:ind w:firstLine="0"/>
              <w:rPr>
                <w:szCs w:val="26"/>
              </w:rPr>
            </w:pPr>
          </w:p>
        </w:tc>
      </w:tr>
      <w:tr w:rsidR="00547FB5" w:rsidRPr="008971BF" w14:paraId="5BF24899" w14:textId="77777777" w:rsidTr="009E1F89">
        <w:tc>
          <w:tcPr>
            <w:tcW w:w="844" w:type="dxa"/>
            <w:hideMark/>
          </w:tcPr>
          <w:p w14:paraId="151633A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0FC92BD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3A2E511"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3A857C" w14:textId="77777777" w:rsidR="00547FB5" w:rsidRPr="008971BF" w:rsidRDefault="00547FB5" w:rsidP="00812ACB">
            <w:pPr>
              <w:spacing w:before="0" w:after="0"/>
              <w:ind w:firstLine="0"/>
              <w:rPr>
                <w:szCs w:val="26"/>
              </w:rPr>
            </w:pPr>
          </w:p>
        </w:tc>
        <w:tc>
          <w:tcPr>
            <w:tcW w:w="1211" w:type="dxa"/>
            <w:hideMark/>
          </w:tcPr>
          <w:p w14:paraId="5F1FA463" w14:textId="77777777" w:rsidR="00547FB5" w:rsidRPr="008971BF" w:rsidRDefault="00547FB5" w:rsidP="00812ACB">
            <w:pPr>
              <w:spacing w:before="0" w:after="0"/>
              <w:ind w:firstLine="0"/>
              <w:rPr>
                <w:szCs w:val="26"/>
              </w:rPr>
            </w:pPr>
          </w:p>
        </w:tc>
      </w:tr>
    </w:tbl>
    <w:p w14:paraId="78D7FF3A" w14:textId="77777777" w:rsidR="00547FB5" w:rsidRPr="008971BF" w:rsidRDefault="00547FB5" w:rsidP="00812ACB">
      <w:pPr>
        <w:ind w:firstLine="0"/>
        <w:rPr>
          <w:szCs w:val="26"/>
        </w:rPr>
      </w:pPr>
    </w:p>
    <w:p w14:paraId="1167589F" w14:textId="77777777" w:rsidR="00547FB5" w:rsidRPr="008971BF" w:rsidRDefault="00547FB5" w:rsidP="00063E7D">
      <w:pPr>
        <w:pStyle w:val="Heading2"/>
        <w:numPr>
          <w:ilvl w:val="0"/>
          <w:numId w:val="0"/>
        </w:numPr>
        <w:spacing w:before="0" w:line="304" w:lineRule="exact"/>
        <w:rPr>
          <w:rFonts w:cs="Times New Roman"/>
          <w:lang w:val="vi-VN"/>
        </w:rPr>
      </w:pPr>
      <w:bookmarkStart w:id="59" w:name="_Toc240967328"/>
      <w:r w:rsidRPr="008971BF">
        <w:rPr>
          <w:rFonts w:cs="Times New Roman"/>
          <w:color w:val="000000"/>
          <w:kern w:val="2"/>
          <w:szCs w:val="26"/>
          <w:lang w:val="vi-VN"/>
        </w:rPr>
        <w:lastRenderedPageBreak/>
        <w:t>II.</w:t>
      </w:r>
      <w:r w:rsidRPr="008971BF">
        <w:rPr>
          <w:rFonts w:eastAsia="Arial" w:cs="Times New Roman"/>
          <w:color w:val="000000"/>
          <w:szCs w:val="26"/>
          <w:lang w:val="vi-VN"/>
        </w:rPr>
        <w:t xml:space="preserve"> </w:t>
      </w:r>
      <w:r w:rsidRPr="008971BF">
        <w:rPr>
          <w:rFonts w:eastAsia="Times New Roman 2" w:cs="Times New Roman"/>
          <w:color w:val="000000"/>
          <w:kern w:val="2"/>
          <w:szCs w:val="26"/>
          <w:lang w:val="vi-VN"/>
        </w:rPr>
        <w:t>Thiết kế Cơ Sở Dữ Liệu</w:t>
      </w:r>
      <w:bookmarkEnd w:id="59"/>
    </w:p>
    <w:p w14:paraId="44BF8BAD" w14:textId="77777777" w:rsidR="00547FB5" w:rsidRPr="002509AF" w:rsidRDefault="00547FB5" w:rsidP="00812ACB">
      <w:pPr>
        <w:pStyle w:val="Heading3"/>
        <w:numPr>
          <w:ilvl w:val="0"/>
          <w:numId w:val="38"/>
        </w:numPr>
        <w:spacing w:before="211" w:line="304" w:lineRule="exact"/>
        <w:ind w:left="0" w:firstLine="0"/>
        <w:rPr>
          <w:rFonts w:cs="Times New Roman"/>
          <w:color w:val="000000"/>
          <w:lang w:val="vi-VN"/>
        </w:rPr>
      </w:pPr>
      <w:bookmarkStart w:id="60" w:name="_Toc240967329"/>
      <w:r w:rsidRPr="008971BF">
        <w:rPr>
          <w:rFonts w:eastAsia="Times New Roman 2" w:cs="Times New Roman"/>
          <w:color w:val="000000"/>
          <w:kern w:val="2"/>
          <w:lang w:val="vi-VN"/>
        </w:rPr>
        <w:t>Sơ đồ Sơ đồ thực thể và mối kết hợp</w:t>
      </w:r>
      <w:r w:rsidRPr="008971BF">
        <w:rPr>
          <w:rFonts w:cs="Times New Roman"/>
          <w:color w:val="000000"/>
          <w:kern w:val="2"/>
          <w:lang w:val="vi-VN"/>
        </w:rPr>
        <w:t xml:space="preserve"> (EER)</w:t>
      </w:r>
      <w:bookmarkEnd w:id="60"/>
    </w:p>
    <w:p w14:paraId="035E435E" w14:textId="77777777" w:rsidR="00547FB5" w:rsidRPr="00611A86" w:rsidRDefault="00547FB5" w:rsidP="00812ACB">
      <w:pPr>
        <w:ind w:firstLine="0"/>
        <w:rPr>
          <w:lang w:val="vi-VN"/>
        </w:rPr>
      </w:pPr>
      <w:r w:rsidRPr="009A06D2">
        <w:rPr>
          <w:noProof/>
          <w:lang w:val="vi-VN"/>
        </w:rPr>
        <w:drawing>
          <wp:inline distT="0" distB="0" distL="0" distR="0" wp14:anchorId="1341931A" wp14:editId="55B4F85A">
            <wp:extent cx="5310284" cy="4834291"/>
            <wp:effectExtent l="0" t="0" r="5080" b="4445"/>
            <wp:docPr id="770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52" name=""/>
                    <pic:cNvPicPr/>
                  </pic:nvPicPr>
                  <pic:blipFill>
                    <a:blip r:embed="rId28" cstate="print">
                      <a:extLst>
                        <a:ext uri="{28A0092B-C50C-407E-A947-70E740481C1C}">
                          <a14:useLocalDpi xmlns:a14="http://schemas.microsoft.com/office/drawing/2010/main"/>
                        </a:ext>
                      </a:extLst>
                    </a:blip>
                    <a:stretch>
                      <a:fillRect/>
                    </a:stretch>
                  </pic:blipFill>
                  <pic:spPr>
                    <a:xfrm>
                      <a:off x="0" y="0"/>
                      <a:ext cx="5316540" cy="4839987"/>
                    </a:xfrm>
                    <a:prstGeom prst="rect">
                      <a:avLst/>
                    </a:prstGeom>
                  </pic:spPr>
                </pic:pic>
              </a:graphicData>
            </a:graphic>
          </wp:inline>
        </w:drawing>
      </w:r>
    </w:p>
    <w:p w14:paraId="524B269E" w14:textId="77777777" w:rsidR="00547FB5" w:rsidRPr="002509AF" w:rsidRDefault="00547FB5" w:rsidP="00812ACB">
      <w:pPr>
        <w:pStyle w:val="Heading3"/>
        <w:numPr>
          <w:ilvl w:val="0"/>
          <w:numId w:val="39"/>
        </w:numPr>
        <w:spacing w:before="667" w:line="304" w:lineRule="exact"/>
        <w:ind w:left="0" w:firstLine="0"/>
        <w:rPr>
          <w:rFonts w:cs="Times New Roman"/>
          <w:color w:val="000000"/>
          <w:lang w:val="vi-VN"/>
        </w:rPr>
      </w:pPr>
      <w:bookmarkStart w:id="61" w:name="_Toc240967330"/>
      <w:r w:rsidRPr="002509AF">
        <w:rPr>
          <w:rFonts w:eastAsia="Times New Roman 2" w:cs="Times New Roman"/>
          <w:color w:val="000000"/>
          <w:kern w:val="2"/>
          <w:lang w:val="vi-VN"/>
        </w:rPr>
        <w:t>Sơ đồ trên HQT CSDL</w:t>
      </w:r>
      <w:r w:rsidRPr="002509AF">
        <w:rPr>
          <w:rFonts w:cs="Times New Roman"/>
          <w:color w:val="000000"/>
          <w:kern w:val="2"/>
          <w:lang w:val="vi-VN"/>
        </w:rPr>
        <w:t>:</w:t>
      </w:r>
      <w:bookmarkEnd w:id="61"/>
    </w:p>
    <w:p w14:paraId="28156174" w14:textId="77777777" w:rsidR="00547FB5" w:rsidRDefault="00547FB5" w:rsidP="00812ACB">
      <w:pPr>
        <w:spacing w:before="206" w:line="304" w:lineRule="exact"/>
        <w:ind w:firstLine="0"/>
        <w:jc w:val="center"/>
        <w:rPr>
          <w:rFonts w:eastAsia="Times New Roman 2"/>
          <w:i/>
          <w:iCs/>
          <w:color w:val="548DD4"/>
          <w:kern w:val="2"/>
          <w:szCs w:val="26"/>
          <w:lang w:val="vi-VN"/>
        </w:rPr>
      </w:pPr>
      <w:r w:rsidRPr="005F7544">
        <w:rPr>
          <w:rFonts w:eastAsia="Times New Roman 2"/>
          <w:i/>
          <w:iCs/>
          <w:color w:val="548DD4"/>
          <w:kern w:val="2"/>
          <w:szCs w:val="26"/>
          <w:lang w:val="vi-VN"/>
        </w:rPr>
        <w:t>&lt;</w:t>
      </w:r>
      <w:r w:rsidRPr="005F7544">
        <w:rPr>
          <w:i/>
          <w:iCs/>
          <w:color w:val="548DD4"/>
          <w:kern w:val="2"/>
          <w:szCs w:val="26"/>
          <w:lang w:val="vi-VN"/>
        </w:rPr>
        <w:t>diagram của hệ quản trị CSDL</w:t>
      </w:r>
      <w:r w:rsidRPr="005F7544">
        <w:rPr>
          <w:rFonts w:eastAsia="Times New Roman 2"/>
          <w:i/>
          <w:iCs/>
          <w:color w:val="548DD4"/>
          <w:kern w:val="2"/>
          <w:szCs w:val="26"/>
          <w:lang w:val="vi-VN"/>
        </w:rPr>
        <w:t>&gt;</w:t>
      </w:r>
    </w:p>
    <w:p w14:paraId="7335848F" w14:textId="77777777" w:rsidR="00551B8D" w:rsidRDefault="00551B8D" w:rsidP="00551B8D">
      <w:pPr>
        <w:spacing w:before="206" w:line="304" w:lineRule="exact"/>
        <w:ind w:firstLine="0"/>
        <w:rPr>
          <w:lang w:val="vi-VN"/>
        </w:rPr>
      </w:pPr>
    </w:p>
    <w:p w14:paraId="78F73247" w14:textId="4E47D93E" w:rsidR="00551B8D" w:rsidRPr="005F7544" w:rsidRDefault="00551B8D" w:rsidP="00551B8D">
      <w:pPr>
        <w:spacing w:before="206" w:line="304" w:lineRule="exact"/>
        <w:ind w:firstLine="0"/>
        <w:rPr>
          <w:lang w:val="vi-VN"/>
        </w:rPr>
      </w:pPr>
      <w:r w:rsidRPr="002E0A83">
        <w:rPr>
          <w:noProof/>
        </w:rPr>
        <w:lastRenderedPageBreak/>
        <w:drawing>
          <wp:anchor distT="0" distB="0" distL="114300" distR="114300" simplePos="0" relativeHeight="251667456" behindDoc="0" locked="0" layoutInCell="1" allowOverlap="1" wp14:anchorId="23C3A68E" wp14:editId="4606F5E1">
            <wp:simplePos x="0" y="0"/>
            <wp:positionH relativeFrom="column">
              <wp:posOffset>-357062</wp:posOffset>
            </wp:positionH>
            <wp:positionV relativeFrom="paragraph">
              <wp:posOffset>458</wp:posOffset>
            </wp:positionV>
            <wp:extent cx="5943600" cy="4580890"/>
            <wp:effectExtent l="0" t="0" r="0" b="0"/>
            <wp:wrapThrough wrapText="bothSides">
              <wp:wrapPolygon edited="0">
                <wp:start x="0" y="0"/>
                <wp:lineTo x="0" y="21468"/>
                <wp:lineTo x="21531" y="21468"/>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14:sizeRelH relativeFrom="page">
              <wp14:pctWidth>0</wp14:pctWidth>
            </wp14:sizeRelH>
            <wp14:sizeRelV relativeFrom="page">
              <wp14:pctHeight>0</wp14:pctHeight>
            </wp14:sizeRelV>
          </wp:anchor>
        </w:drawing>
      </w:r>
    </w:p>
    <w:p w14:paraId="574861C0" w14:textId="3B12760E" w:rsidR="00547FB5" w:rsidRDefault="00547FB5" w:rsidP="00812ACB">
      <w:pPr>
        <w:pStyle w:val="Heading3"/>
        <w:numPr>
          <w:ilvl w:val="0"/>
          <w:numId w:val="40"/>
        </w:numPr>
        <w:spacing w:before="631" w:line="304" w:lineRule="exact"/>
        <w:ind w:left="0" w:firstLine="0"/>
        <w:rPr>
          <w:rFonts w:cs="Times New Roman"/>
          <w:bCs w:val="0"/>
          <w:color w:val="000000"/>
          <w:kern w:val="2"/>
          <w:lang w:val="vi-VN"/>
        </w:rPr>
      </w:pPr>
      <w:bookmarkStart w:id="62" w:name="_Toc240967331"/>
      <w:r w:rsidRPr="008971BF">
        <w:rPr>
          <w:rFonts w:eastAsia="Times New Roman 2" w:cs="Times New Roman"/>
          <w:color w:val="000000"/>
          <w:kern w:val="2"/>
        </w:rPr>
        <w:t>Các ràng buộc toàn vẹn trong CSDL</w:t>
      </w:r>
      <w:r w:rsidRPr="008971BF">
        <w:rPr>
          <w:rFonts w:cs="Times New Roman"/>
          <w:color w:val="000000"/>
          <w:kern w:val="2"/>
        </w:rPr>
        <w:t>:</w:t>
      </w:r>
      <w:bookmarkEnd w:id="62"/>
    </w:p>
    <w:p w14:paraId="0EDAEEF3" w14:textId="7450970A" w:rsidR="00547FB5" w:rsidRDefault="00547FB5" w:rsidP="00812ACB">
      <w:pPr>
        <w:ind w:firstLine="0"/>
        <w:rPr>
          <w:lang w:val="vi-VN"/>
        </w:rPr>
      </w:pPr>
    </w:p>
    <w:p w14:paraId="000D9ED9" w14:textId="2FED4133" w:rsidR="00547FB5" w:rsidRDefault="00551B8D" w:rsidP="00812ACB">
      <w:pPr>
        <w:ind w:firstLine="0"/>
        <w:rPr>
          <w:lang w:val="vi-VN"/>
        </w:rPr>
      </w:pPr>
      <w:r w:rsidRPr="00551B8D">
        <w:rPr>
          <w:noProof/>
          <w:lang w:val="vi-VN"/>
        </w:rPr>
        <w:lastRenderedPageBreak/>
        <w:drawing>
          <wp:inline distT="0" distB="0" distL="0" distR="0" wp14:anchorId="3BEB0078" wp14:editId="6E997F9D">
            <wp:extent cx="5986145" cy="4180840"/>
            <wp:effectExtent l="0" t="0" r="0" b="0"/>
            <wp:docPr id="14343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5057" name=""/>
                    <pic:cNvPicPr/>
                  </pic:nvPicPr>
                  <pic:blipFill>
                    <a:blip r:embed="rId30"/>
                    <a:stretch>
                      <a:fillRect/>
                    </a:stretch>
                  </pic:blipFill>
                  <pic:spPr>
                    <a:xfrm>
                      <a:off x="0" y="0"/>
                      <a:ext cx="5986145" cy="4180840"/>
                    </a:xfrm>
                    <a:prstGeom prst="rect">
                      <a:avLst/>
                    </a:prstGeom>
                  </pic:spPr>
                </pic:pic>
              </a:graphicData>
            </a:graphic>
          </wp:inline>
        </w:drawing>
      </w:r>
    </w:p>
    <w:p w14:paraId="259391A6" w14:textId="77777777" w:rsidR="00547FB5" w:rsidRDefault="00547FB5" w:rsidP="00812ACB">
      <w:pPr>
        <w:ind w:firstLine="0"/>
        <w:rPr>
          <w:lang w:val="vi-VN"/>
        </w:rPr>
      </w:pPr>
    </w:p>
    <w:p w14:paraId="2947443B" w14:textId="50259071" w:rsidR="00547FB5" w:rsidRDefault="00A70361" w:rsidP="00812ACB">
      <w:pPr>
        <w:pStyle w:val="Heading2"/>
        <w:numPr>
          <w:ilvl w:val="0"/>
          <w:numId w:val="47"/>
        </w:numPr>
        <w:ind w:left="0" w:firstLine="0"/>
        <w:rPr>
          <w:rFonts w:cs="Times New Roman"/>
          <w:szCs w:val="26"/>
          <w:lang w:val="vi-VN"/>
        </w:rPr>
      </w:pPr>
      <w:bookmarkStart w:id="63" w:name="_Toc240967332"/>
      <w:r>
        <w:rPr>
          <w:noProof/>
        </w:rPr>
        <w:lastRenderedPageBreak/>
        <w:drawing>
          <wp:anchor distT="0" distB="0" distL="114300" distR="114300" simplePos="0" relativeHeight="251666432" behindDoc="1" locked="0" layoutInCell="1" allowOverlap="1" wp14:anchorId="1AA87F79" wp14:editId="6945598A">
            <wp:simplePos x="0" y="0"/>
            <wp:positionH relativeFrom="column">
              <wp:posOffset>-423924</wp:posOffset>
            </wp:positionH>
            <wp:positionV relativeFrom="paragraph">
              <wp:posOffset>276718</wp:posOffset>
            </wp:positionV>
            <wp:extent cx="5986145" cy="3990975"/>
            <wp:effectExtent l="0" t="0" r="0" b="9525"/>
            <wp:wrapTight wrapText="bothSides">
              <wp:wrapPolygon edited="0">
                <wp:start x="0" y="0"/>
                <wp:lineTo x="0" y="21548"/>
                <wp:lineTo x="21515" y="21548"/>
                <wp:lineTo x="21515" y="0"/>
                <wp:lineTo x="0" y="0"/>
              </wp:wrapPolygon>
            </wp:wrapTight>
            <wp:docPr id="1383943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86145" cy="3990975"/>
                    </a:xfrm>
                    <a:prstGeom prst="rect">
                      <a:avLst/>
                    </a:prstGeom>
                    <a:noFill/>
                    <a:ln>
                      <a:noFill/>
                    </a:ln>
                  </pic:spPr>
                </pic:pic>
              </a:graphicData>
            </a:graphic>
          </wp:anchor>
        </w:drawing>
      </w:r>
      <w:r w:rsidR="00547FB5" w:rsidRPr="00B065D7">
        <w:rPr>
          <w:rFonts w:cs="Times New Roman"/>
          <w:szCs w:val="26"/>
          <w:lang w:val="vi-VN"/>
        </w:rPr>
        <w:t xml:space="preserve">Screen Flow: </w:t>
      </w:r>
      <w:r w:rsidR="00547FB5" w:rsidRPr="00B065D7">
        <w:rPr>
          <w:rFonts w:eastAsia="Times New Roman 2" w:cs="Times New Roman"/>
          <w:szCs w:val="26"/>
          <w:lang w:val="vi-VN"/>
        </w:rPr>
        <w:t>Phân luồng màn hình của ứng dụng</w:t>
      </w:r>
      <w:r w:rsidR="00547FB5" w:rsidRPr="00B065D7">
        <w:rPr>
          <w:rFonts w:cs="Times New Roman"/>
          <w:szCs w:val="26"/>
          <w:lang w:val="vi-VN"/>
        </w:rPr>
        <w:t>:</w:t>
      </w:r>
      <w:bookmarkEnd w:id="63"/>
    </w:p>
    <w:p w14:paraId="2E115204" w14:textId="0A3937FD" w:rsidR="00547FB5" w:rsidRPr="00D702B9" w:rsidRDefault="00547FB5" w:rsidP="00812ACB">
      <w:pPr>
        <w:ind w:firstLine="0"/>
        <w:rPr>
          <w:lang w:val="vi-VN"/>
        </w:rPr>
      </w:pPr>
    </w:p>
    <w:p w14:paraId="3D843AA1" w14:textId="77777777" w:rsidR="00A33EE3" w:rsidRPr="00895070" w:rsidRDefault="00A33EE3" w:rsidP="00895070">
      <w:pPr>
        <w:pStyle w:val="Heading2"/>
        <w:numPr>
          <w:ilvl w:val="1"/>
          <w:numId w:val="49"/>
        </w:numPr>
        <w:rPr>
          <w:lang w:val="vi-VN"/>
        </w:rPr>
      </w:pPr>
      <w:r w:rsidRPr="00895070">
        <w:rPr>
          <w:lang w:val="vi-VN"/>
        </w:rPr>
        <w:t>Thi</w:t>
      </w:r>
      <w:r w:rsidRPr="00895070">
        <w:rPr>
          <w:rFonts w:eastAsia="Times New Roman 2"/>
          <w:lang w:val="vi-VN"/>
        </w:rPr>
        <w:t>ế</w:t>
      </w:r>
      <w:r w:rsidRPr="00895070">
        <w:rPr>
          <w:lang w:val="vi-VN"/>
        </w:rPr>
        <w:t>t k</w:t>
      </w:r>
      <w:r w:rsidRPr="00895070">
        <w:rPr>
          <w:rFonts w:eastAsia="Times New Roman 2"/>
          <w:lang w:val="vi-VN"/>
        </w:rPr>
        <w:t>ế</w:t>
      </w:r>
      <w:r w:rsidRPr="00895070">
        <w:rPr>
          <w:lang w:val="vi-VN"/>
        </w:rPr>
        <w:t xml:space="preserve"> m</w:t>
      </w:r>
      <w:r w:rsidRPr="00895070">
        <w:rPr>
          <w:rFonts w:eastAsia="Times New Roman 2"/>
          <w:lang w:val="vi-VN"/>
        </w:rPr>
        <w:t>àn hình của ứng dụng</w:t>
      </w:r>
      <w:r w:rsidRPr="00895070">
        <w:rPr>
          <w:lang w:val="vi-VN"/>
        </w:rPr>
        <w:t xml:space="preserve">: </w:t>
      </w:r>
    </w:p>
    <w:p w14:paraId="02EAED22" w14:textId="77777777" w:rsidR="00A33EE3" w:rsidRPr="008971BF" w:rsidRDefault="00A33EE3" w:rsidP="00895070">
      <w:pPr>
        <w:pStyle w:val="Heading3"/>
      </w:pPr>
      <w:r w:rsidRPr="008971BF">
        <w:t xml:space="preserve">Màn hình chính </w:t>
      </w:r>
    </w:p>
    <w:p w14:paraId="69844156" w14:textId="77777777" w:rsidR="00547FB5" w:rsidRPr="008971BF" w:rsidRDefault="00547FB5" w:rsidP="00812ACB">
      <w:pPr>
        <w:ind w:firstLine="0"/>
        <w:rPr>
          <w:lang w:val="vi-VN"/>
        </w:rPr>
      </w:pPr>
    </w:p>
    <w:p w14:paraId="0024E368" w14:textId="77777777" w:rsidR="00A33EE3" w:rsidRPr="00A33EE3" w:rsidRDefault="00A33EE3" w:rsidP="00895070">
      <w:pPr>
        <w:pStyle w:val="Heading3"/>
        <w:rPr>
          <w:lang w:val="vi-VN"/>
        </w:rPr>
      </w:pPr>
      <w:r w:rsidRPr="00A33EE3">
        <w:rPr>
          <w:rFonts w:eastAsia="Times New Roman 2"/>
          <w:lang w:val="vi-VN"/>
        </w:rPr>
        <w:t>Màn hình tra cứu thông tin sách:</w:t>
      </w:r>
    </w:p>
    <w:p w14:paraId="11CB70F0" w14:textId="77777777" w:rsidR="00547FB5" w:rsidRPr="008971BF" w:rsidRDefault="00547FB5" w:rsidP="00812ACB">
      <w:pPr>
        <w:ind w:firstLine="0"/>
        <w:rPr>
          <w:lang w:val="vi-VN"/>
        </w:rPr>
      </w:pPr>
    </w:p>
    <w:p w14:paraId="44B861DB" w14:textId="77777777" w:rsidR="00547FB5" w:rsidRPr="008971BF" w:rsidRDefault="00547FB5" w:rsidP="00812ACB">
      <w:pPr>
        <w:ind w:firstLine="0"/>
        <w:rPr>
          <w:lang w:val="vi-VN"/>
        </w:rPr>
      </w:pPr>
    </w:p>
    <w:p w14:paraId="40871F68" w14:textId="77777777" w:rsidR="0097761F" w:rsidRDefault="0097761F" w:rsidP="00812ACB">
      <w:pPr>
        <w:ind w:firstLine="0"/>
        <w:rPr>
          <w:lang w:val="vi-VN"/>
        </w:rPr>
      </w:pPr>
    </w:p>
    <w:p w14:paraId="3C4EB404" w14:textId="77777777" w:rsidR="0097761F" w:rsidRDefault="0097761F" w:rsidP="00812ACB">
      <w:pPr>
        <w:ind w:firstLine="0"/>
        <w:rPr>
          <w:lang w:val="vi-VN"/>
        </w:rPr>
      </w:pPr>
    </w:p>
    <w:p w14:paraId="2FF85BB2" w14:textId="77777777" w:rsidR="0097761F" w:rsidRDefault="0097761F" w:rsidP="00812ACB">
      <w:pPr>
        <w:ind w:firstLine="0"/>
        <w:rPr>
          <w:lang w:val="vi-VN"/>
        </w:rPr>
      </w:pPr>
    </w:p>
    <w:p w14:paraId="708EF103" w14:textId="77777777" w:rsidR="0097761F" w:rsidRPr="008971BF" w:rsidRDefault="0097761F" w:rsidP="00812ACB">
      <w:pPr>
        <w:ind w:firstLine="0"/>
        <w:rPr>
          <w:lang w:val="vi-VN"/>
        </w:rPr>
        <w:sectPr w:rsidR="0097761F" w:rsidRPr="008971BF" w:rsidSect="00547FB5">
          <w:headerReference w:type="default" r:id="rId32"/>
          <w:footerReference w:type="default" r:id="rId33"/>
          <w:pgSz w:w="11905" w:h="16840"/>
          <w:pgMar w:top="2121" w:right="493" w:bottom="1208" w:left="1985" w:header="1208" w:footer="845" w:gutter="0"/>
          <w:cols w:space="720"/>
        </w:sectPr>
      </w:pPr>
    </w:p>
    <w:p w14:paraId="36C0F3DB" w14:textId="38FCFEC1" w:rsidR="00547FB5" w:rsidRPr="00B065D7" w:rsidRDefault="00547FB5" w:rsidP="00812ACB">
      <w:pPr>
        <w:spacing w:line="20" w:lineRule="exact"/>
        <w:ind w:firstLine="0"/>
        <w:rPr>
          <w:lang w:val="vi-VN"/>
        </w:rPr>
      </w:pPr>
    </w:p>
    <w:p w14:paraId="2357E477" w14:textId="1E2F0A47" w:rsidR="00547FB5" w:rsidRPr="005F7544" w:rsidRDefault="00547FB5" w:rsidP="00812ACB">
      <w:pPr>
        <w:spacing w:line="20" w:lineRule="exact"/>
        <w:ind w:firstLine="0"/>
        <w:rPr>
          <w:lang w:val="vi-VN"/>
        </w:rPr>
      </w:pPr>
      <w:r w:rsidRPr="005F7544">
        <w:rPr>
          <w:lang w:val="vi-VN"/>
        </w:rPr>
        <w:t xml:space="preserve"> </w:t>
      </w:r>
    </w:p>
    <w:p w14:paraId="7DE45CC7" w14:textId="77777777" w:rsidR="00547FB5" w:rsidRPr="005F7544" w:rsidRDefault="00547FB5" w:rsidP="00812ACB">
      <w:pPr>
        <w:framePr w:w="364" w:h="364" w:hRule="exact" w:wrap="none" w:vAnchor="page" w:hAnchor="page" w:x="2551" w:y="842"/>
        <w:spacing w:line="299" w:lineRule="exact"/>
        <w:ind w:firstLine="0"/>
        <w:rPr>
          <w:lang w:val="vi-VN"/>
        </w:rPr>
      </w:pPr>
      <w:r w:rsidRPr="005F7544">
        <w:rPr>
          <w:color w:val="000000"/>
          <w:kern w:val="2"/>
          <w:szCs w:val="26"/>
          <w:lang w:val="vi-VN"/>
        </w:rPr>
        <w:t xml:space="preserve"> </w:t>
      </w:r>
    </w:p>
    <w:p w14:paraId="3CC83D4C" w14:textId="77777777" w:rsidR="00547FB5" w:rsidRPr="005F7544" w:rsidRDefault="00547FB5" w:rsidP="00812ACB">
      <w:pPr>
        <w:framePr w:w="4837" w:h="336" w:hRule="exact" w:wrap="none" w:vAnchor="page" w:hAnchor="page" w:x="3031" w:y="753"/>
        <w:spacing w:line="276" w:lineRule="exact"/>
        <w:ind w:firstLine="0"/>
        <w:rPr>
          <w:lang w:val="vi-VN"/>
        </w:rPr>
      </w:pPr>
      <w:r w:rsidRPr="005F7544">
        <w:rPr>
          <w:i/>
          <w:iCs/>
          <w:color w:val="000000"/>
          <w:kern w:val="2"/>
          <w:sz w:val="24"/>
          <w:lang w:val="vi-VN"/>
        </w:rPr>
        <w:t>Đồ án môn học Phát triển ứng dụng –</w:t>
      </w:r>
      <w:r w:rsidRPr="005F7544">
        <w:rPr>
          <w:rFonts w:eastAsia="Times New Roman 2"/>
          <w:i/>
          <w:iCs/>
          <w:color w:val="000000"/>
          <w:kern w:val="2"/>
          <w:sz w:val="24"/>
          <w:lang w:val="vi-VN"/>
        </w:rPr>
        <w:t xml:space="preserve"> 2026 </w:t>
      </w:r>
    </w:p>
    <w:p w14:paraId="68E461F3" w14:textId="77777777" w:rsidR="00547FB5" w:rsidRPr="005F7544" w:rsidRDefault="00547FB5" w:rsidP="00812ACB">
      <w:pPr>
        <w:framePr w:w="336" w:h="336" w:hRule="exact" w:wrap="none" w:vAnchor="page" w:hAnchor="page" w:x="6503" w:y="1230"/>
        <w:spacing w:line="276" w:lineRule="exact"/>
        <w:ind w:firstLine="0"/>
        <w:rPr>
          <w:lang w:val="vi-VN"/>
        </w:rPr>
      </w:pPr>
      <w:r w:rsidRPr="005F7544">
        <w:rPr>
          <w:rFonts w:eastAsia="Times New Roman 2"/>
          <w:i/>
          <w:iCs/>
          <w:color w:val="000000"/>
          <w:kern w:val="2"/>
          <w:sz w:val="24"/>
          <w:lang w:val="vi-VN"/>
        </w:rPr>
        <w:t xml:space="preserve"> </w:t>
      </w:r>
    </w:p>
    <w:p w14:paraId="1C8EA336" w14:textId="77777777" w:rsidR="00547FB5" w:rsidRPr="005F7544" w:rsidRDefault="00547FB5" w:rsidP="00812ACB">
      <w:pPr>
        <w:framePr w:w="1544" w:h="336" w:hRule="exact" w:wrap="none" w:vAnchor="page" w:hAnchor="page" w:x="10024" w:y="1230"/>
        <w:spacing w:line="276" w:lineRule="exact"/>
        <w:ind w:firstLine="0"/>
        <w:rPr>
          <w:lang w:val="vi-VN"/>
        </w:rPr>
      </w:pPr>
      <w:r w:rsidRPr="005F7544">
        <w:rPr>
          <w:rFonts w:eastAsia="Times New Roman 2"/>
          <w:i/>
          <w:iCs/>
          <w:color w:val="000000"/>
          <w:kern w:val="2"/>
          <w:sz w:val="24"/>
          <w:lang w:val="vi-VN"/>
        </w:rPr>
        <w:t xml:space="preserve">Nhóm 7 </w:t>
      </w:r>
    </w:p>
    <w:p w14:paraId="271812BB" w14:textId="77777777" w:rsidR="00547FB5" w:rsidRPr="005F7544" w:rsidRDefault="00547FB5" w:rsidP="00812ACB">
      <w:pPr>
        <w:framePr w:w="7695" w:h="364" w:hRule="exact" w:wrap="none" w:vAnchor="page" w:hAnchor="page" w:x="1986" w:y="15766"/>
        <w:spacing w:line="299" w:lineRule="exact"/>
        <w:ind w:firstLine="0"/>
        <w:rPr>
          <w:lang w:val="vi-VN"/>
        </w:rPr>
      </w:pPr>
      <w:r w:rsidRPr="005F7544">
        <w:rPr>
          <w:i/>
          <w:iCs/>
          <w:color w:val="000000"/>
          <w:kern w:val="2"/>
          <w:sz w:val="24"/>
          <w:lang w:val="vi-VN"/>
        </w:rPr>
        <w:t xml:space="preserve">Đề tài: </w:t>
      </w:r>
      <w:r w:rsidRPr="005F7544">
        <w:rPr>
          <w:rFonts w:eastAsia="Times New Roman 2"/>
          <w:color w:val="000000"/>
          <w:kern w:val="2"/>
          <w:sz w:val="24"/>
          <w:lang w:val="vi-VN"/>
        </w:rPr>
        <w:t>Hệ thống quản lý phòng khám nha khoa</w:t>
      </w:r>
      <w:r w:rsidRPr="005F7544">
        <w:rPr>
          <w:color w:val="000000"/>
          <w:kern w:val="2"/>
          <w:szCs w:val="26"/>
          <w:lang w:val="vi-VN"/>
        </w:rPr>
        <w:t xml:space="preserve"> </w:t>
      </w:r>
    </w:p>
    <w:p w14:paraId="619347AE" w14:textId="77777777" w:rsidR="00547FB5" w:rsidRPr="005F7544" w:rsidRDefault="00547FB5" w:rsidP="00812ACB">
      <w:pPr>
        <w:framePr w:w="932" w:h="364" w:hRule="exact" w:wrap="none" w:vAnchor="page" w:hAnchor="page" w:x="10420" w:y="15766"/>
        <w:spacing w:line="299" w:lineRule="exact"/>
        <w:ind w:firstLine="0"/>
        <w:rPr>
          <w:lang w:val="vi-VN"/>
        </w:rPr>
      </w:pPr>
      <w:r w:rsidRPr="005F7544">
        <w:rPr>
          <w:color w:val="000000"/>
          <w:kern w:val="2"/>
          <w:szCs w:val="26"/>
          <w:lang w:val="vi-VN"/>
        </w:rPr>
        <w:t xml:space="preserve"> 24 </w:t>
      </w:r>
    </w:p>
    <w:p w14:paraId="6A31BD71" w14:textId="77777777" w:rsidR="00547FB5" w:rsidRPr="005F7544" w:rsidRDefault="00547FB5" w:rsidP="00812ACB">
      <w:pPr>
        <w:framePr w:w="364" w:h="364" w:hRule="exact" w:wrap="none" w:vAnchor="page" w:hAnchor="page" w:x="2551" w:y="1712"/>
        <w:spacing w:line="299" w:lineRule="exact"/>
        <w:ind w:firstLine="0"/>
        <w:rPr>
          <w:lang w:val="vi-VN"/>
        </w:rPr>
      </w:pPr>
      <w:r w:rsidRPr="005F7544">
        <w:rPr>
          <w:color w:val="000000"/>
          <w:kern w:val="2"/>
          <w:szCs w:val="26"/>
          <w:lang w:val="vi-VN"/>
        </w:rPr>
        <w:t xml:space="preserve"> </w:t>
      </w:r>
    </w:p>
    <w:p w14:paraId="770D960D" w14:textId="77777777" w:rsidR="00547FB5" w:rsidRPr="00B065D7" w:rsidRDefault="00547FB5" w:rsidP="00812ACB">
      <w:pPr>
        <w:framePr w:w="9288" w:h="364" w:hRule="exact" w:wrap="none" w:vAnchor="page" w:hAnchor="page" w:x="818" w:y="1978"/>
        <w:spacing w:line="299" w:lineRule="exact"/>
        <w:ind w:firstLine="0"/>
        <w:rPr>
          <w:lang w:val="vi-VN"/>
        </w:rPr>
      </w:pPr>
    </w:p>
    <w:p w14:paraId="5F426DA0" w14:textId="77777777" w:rsidR="00547FB5" w:rsidRPr="00B065D7" w:rsidRDefault="00547FB5" w:rsidP="00812ACB">
      <w:pPr>
        <w:framePr w:w="364" w:h="364" w:hRule="exact" w:wrap="none" w:vAnchor="page" w:hAnchor="page" w:x="10809" w:y="6968"/>
        <w:spacing w:line="299" w:lineRule="exact"/>
        <w:ind w:firstLine="0"/>
        <w:rPr>
          <w:lang w:val="vi-VN"/>
        </w:rPr>
      </w:pPr>
      <w:r w:rsidRPr="00B065D7">
        <w:rPr>
          <w:b/>
          <w:bCs/>
          <w:color w:val="000000"/>
          <w:kern w:val="2"/>
          <w:szCs w:val="26"/>
          <w:lang w:val="vi-VN"/>
        </w:rPr>
        <w:t xml:space="preserve"> </w:t>
      </w:r>
    </w:p>
    <w:p w14:paraId="305D5F30" w14:textId="77777777" w:rsidR="00547FB5" w:rsidRPr="00D839DD" w:rsidRDefault="00547FB5" w:rsidP="00812ACB">
      <w:pPr>
        <w:spacing w:line="20" w:lineRule="exact"/>
        <w:ind w:firstLine="0"/>
        <w:rPr>
          <w:lang w:val="vi-VN"/>
        </w:rPr>
      </w:pPr>
      <w:bookmarkStart w:id="64" w:name="p2w_bm46"/>
      <w:bookmarkStart w:id="65" w:name="p2w_bm47"/>
      <w:bookmarkStart w:id="66" w:name="p2w_bm48"/>
      <w:bookmarkStart w:id="67" w:name="p2w_bm49"/>
      <w:bookmarkStart w:id="68" w:name="p2w_bm50"/>
      <w:bookmarkStart w:id="69" w:name="p2w_bm51"/>
      <w:bookmarkStart w:id="70" w:name="pgt28"/>
      <w:bookmarkEnd w:id="64"/>
      <w:bookmarkEnd w:id="65"/>
      <w:bookmarkEnd w:id="66"/>
      <w:bookmarkEnd w:id="67"/>
      <w:bookmarkEnd w:id="68"/>
      <w:bookmarkEnd w:id="69"/>
      <w:bookmarkEnd w:id="70"/>
    </w:p>
    <w:p w14:paraId="09197FBE" w14:textId="77777777" w:rsidR="00547FB5" w:rsidRPr="00D839DD" w:rsidRDefault="00547FB5" w:rsidP="00812ACB">
      <w:pPr>
        <w:pStyle w:val="Heading2"/>
        <w:numPr>
          <w:ilvl w:val="0"/>
          <w:numId w:val="0"/>
        </w:numPr>
        <w:spacing w:before="0" w:line="304" w:lineRule="exact"/>
        <w:rPr>
          <w:rFonts w:cs="Times New Roman"/>
          <w:lang w:val="vi-VN"/>
        </w:rPr>
      </w:pPr>
      <w:bookmarkStart w:id="71" w:name="_Toc240967333"/>
      <w:r w:rsidRPr="00D839DD">
        <w:rPr>
          <w:rFonts w:cs="Times New Roman"/>
          <w:color w:val="000000"/>
          <w:kern w:val="2"/>
          <w:szCs w:val="26"/>
          <w:lang w:val="vi-VN"/>
        </w:rPr>
        <w:t>V.</w:t>
      </w:r>
      <w:r w:rsidRPr="00D839DD">
        <w:rPr>
          <w:rFonts w:eastAsia="Arial" w:cs="Times New Roman"/>
          <w:color w:val="000000"/>
          <w:szCs w:val="26"/>
          <w:lang w:val="vi-VN"/>
        </w:rPr>
        <w:t xml:space="preserve"> </w:t>
      </w:r>
      <w:r w:rsidRPr="00D839DD">
        <w:rPr>
          <w:rFonts w:eastAsia="Times New Roman 2" w:cs="Times New Roman"/>
          <w:color w:val="000000"/>
          <w:kern w:val="2"/>
          <w:szCs w:val="26"/>
          <w:lang w:val="vi-VN"/>
        </w:rPr>
        <w:t>Kiểm thử chức năng ứng dụng</w:t>
      </w:r>
      <w:r w:rsidRPr="00D839DD">
        <w:rPr>
          <w:rFonts w:cs="Times New Roman"/>
          <w:color w:val="000000"/>
          <w:kern w:val="2"/>
          <w:szCs w:val="26"/>
          <w:lang w:val="vi-VN"/>
        </w:rPr>
        <w:t>:</w:t>
      </w:r>
      <w:bookmarkEnd w:id="71"/>
    </w:p>
    <w:p w14:paraId="3246648E" w14:textId="77777777" w:rsidR="00547FB5" w:rsidRPr="00D839DD" w:rsidRDefault="00547FB5" w:rsidP="00812ACB">
      <w:pPr>
        <w:pStyle w:val="Heading3"/>
        <w:numPr>
          <w:ilvl w:val="0"/>
          <w:numId w:val="42"/>
        </w:numPr>
        <w:spacing w:before="211" w:line="304" w:lineRule="exact"/>
        <w:ind w:left="0" w:firstLine="0"/>
        <w:rPr>
          <w:rFonts w:cs="Times New Roman"/>
          <w:color w:val="000000"/>
          <w:lang w:val="vi-VN"/>
        </w:rPr>
      </w:pPr>
      <w:bookmarkStart w:id="72" w:name="_Toc240967334"/>
      <w:r w:rsidRPr="00D839DD">
        <w:rPr>
          <w:rFonts w:cs="Times New Roman"/>
          <w:color w:val="000000"/>
          <w:kern w:val="2"/>
          <w:lang w:val="vi-VN"/>
        </w:rPr>
        <w:t>Yêu c</w:t>
      </w:r>
      <w:r w:rsidRPr="00D839DD">
        <w:rPr>
          <w:rFonts w:eastAsia="Times New Roman 2" w:cs="Times New Roman"/>
          <w:color w:val="000000"/>
          <w:kern w:val="2"/>
          <w:lang w:val="vi-VN"/>
        </w:rPr>
        <w:t>ầ</w:t>
      </w:r>
      <w:r w:rsidRPr="00D839DD">
        <w:rPr>
          <w:rFonts w:cs="Times New Roman"/>
          <w:color w:val="000000"/>
          <w:kern w:val="2"/>
          <w:lang w:val="vi-VN"/>
        </w:rPr>
        <w:t>u tài nguyên cho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 xml:space="preserve"> </w:t>
      </w:r>
      <w:r w:rsidRPr="00D839DD">
        <w:rPr>
          <w:rFonts w:eastAsia="Times New Roman 2" w:cs="Times New Roman"/>
          <w:color w:val="000000"/>
          <w:kern w:val="2"/>
          <w:lang w:val="vi-VN"/>
        </w:rPr>
        <w:t>ứ</w:t>
      </w:r>
      <w:r w:rsidRPr="00D839DD">
        <w:rPr>
          <w:rFonts w:cs="Times New Roman"/>
          <w:color w:val="000000"/>
          <w:kern w:val="2"/>
          <w:lang w:val="vi-VN"/>
        </w:rPr>
        <w:t>ng d</w:t>
      </w:r>
      <w:r w:rsidRPr="00D839DD">
        <w:rPr>
          <w:rFonts w:eastAsia="Times New Roman 2" w:cs="Times New Roman"/>
          <w:color w:val="000000"/>
          <w:kern w:val="2"/>
          <w:lang w:val="vi-VN"/>
        </w:rPr>
        <w:t>ụ</w:t>
      </w:r>
      <w:r w:rsidRPr="00D839DD">
        <w:rPr>
          <w:rFonts w:cs="Times New Roman"/>
          <w:color w:val="000000"/>
          <w:kern w:val="2"/>
          <w:lang w:val="vi-VN"/>
        </w:rPr>
        <w:t>ng</w:t>
      </w:r>
      <w:bookmarkEnd w:id="72"/>
    </w:p>
    <w:p w14:paraId="518C6ED5" w14:textId="77777777" w:rsidR="00547FB5" w:rsidRPr="00D839DD" w:rsidRDefault="00547FB5" w:rsidP="00063E7D">
      <w:pPr>
        <w:pStyle w:val="Heading3"/>
        <w:numPr>
          <w:ilvl w:val="0"/>
          <w:numId w:val="0"/>
        </w:numPr>
        <w:spacing w:before="211" w:line="304" w:lineRule="exact"/>
        <w:rPr>
          <w:rFonts w:cs="Times New Roman"/>
          <w:lang w:val="vi-VN"/>
        </w:rPr>
      </w:pPr>
      <w:bookmarkStart w:id="73" w:name="_Toc240967335"/>
      <w:r w:rsidRPr="00D839DD">
        <w:rPr>
          <w:rFonts w:eastAsia="Times New Roman 2" w:cs="Times New Roman"/>
          <w:b w:val="0"/>
          <w:i/>
          <w:iCs/>
          <w:color w:val="000000"/>
          <w:kern w:val="2"/>
          <w:lang w:val="vi-VN"/>
        </w:rPr>
        <w:t>a.</w:t>
      </w:r>
      <w:r w:rsidRPr="00D839DD">
        <w:rPr>
          <w:rFonts w:eastAsia="Arial" w:cs="Times New Roman"/>
          <w:b w:val="0"/>
          <w:i/>
          <w:iCs/>
          <w:color w:val="000000"/>
          <w:lang w:val="vi-VN"/>
        </w:rPr>
        <w:t xml:space="preserve"> </w:t>
      </w:r>
      <w:r w:rsidRPr="00D839DD">
        <w:rPr>
          <w:rFonts w:eastAsia="Times New Roman 2" w:cs="Times New Roman"/>
          <w:b w:val="0"/>
          <w:i/>
          <w:iCs/>
          <w:color w:val="000000"/>
          <w:kern w:val="2"/>
          <w:lang w:val="vi-VN"/>
        </w:rPr>
        <w:t>Ph</w:t>
      </w:r>
      <w:r w:rsidRPr="00D839DD">
        <w:rPr>
          <w:rFonts w:cs="Times New Roman"/>
          <w:b w:val="0"/>
          <w:i/>
          <w:iCs/>
          <w:color w:val="000000"/>
          <w:kern w:val="2"/>
          <w:lang w:val="vi-VN"/>
        </w:rPr>
        <w:t>ầ</w:t>
      </w:r>
      <w:r w:rsidRPr="00D839DD">
        <w:rPr>
          <w:rFonts w:eastAsia="Times New Roman 2" w:cs="Times New Roman"/>
          <w:b w:val="0"/>
          <w:i/>
          <w:iCs/>
          <w:color w:val="000000"/>
          <w:kern w:val="2"/>
          <w:lang w:val="vi-VN"/>
        </w:rPr>
        <w:t>n c</w:t>
      </w:r>
      <w:r w:rsidRPr="00D839DD">
        <w:rPr>
          <w:rFonts w:cs="Times New Roman"/>
          <w:b w:val="0"/>
          <w:i/>
          <w:iCs/>
          <w:color w:val="000000"/>
          <w:kern w:val="2"/>
          <w:lang w:val="vi-VN"/>
        </w:rPr>
        <w:t>ứ</w:t>
      </w:r>
      <w:r w:rsidRPr="00D839DD">
        <w:rPr>
          <w:rFonts w:eastAsia="Times New Roman 2" w:cs="Times New Roman"/>
          <w:b w:val="0"/>
          <w:i/>
          <w:iCs/>
          <w:color w:val="000000"/>
          <w:kern w:val="2"/>
          <w:lang w:val="vi-VN"/>
        </w:rPr>
        <w:t>ng</w:t>
      </w:r>
      <w:bookmarkEnd w:id="73"/>
    </w:p>
    <w:p w14:paraId="1384B3A7" w14:textId="77777777" w:rsidR="00547FB5" w:rsidRPr="00D839DD" w:rsidRDefault="00547FB5" w:rsidP="00063E7D">
      <w:pPr>
        <w:pStyle w:val="Heading3"/>
        <w:numPr>
          <w:ilvl w:val="0"/>
          <w:numId w:val="0"/>
        </w:numPr>
        <w:spacing w:before="206" w:line="304" w:lineRule="exact"/>
        <w:rPr>
          <w:rFonts w:cs="Times New Roman"/>
          <w:lang w:val="vi-VN"/>
        </w:rPr>
      </w:pPr>
      <w:bookmarkStart w:id="74" w:name="_Toc240967336"/>
      <w:r w:rsidRPr="00D839DD">
        <w:rPr>
          <w:rFonts w:eastAsia="Times New Roman 2" w:cs="Times New Roman"/>
          <w:b w:val="0"/>
          <w:i/>
          <w:iCs/>
          <w:color w:val="000000"/>
          <w:kern w:val="2"/>
          <w:lang w:val="vi-VN"/>
        </w:rPr>
        <w:t>b.</w:t>
      </w:r>
      <w:r w:rsidRPr="00D839DD">
        <w:rPr>
          <w:rFonts w:eastAsia="Arial" w:cs="Times New Roman"/>
          <w:b w:val="0"/>
          <w:i/>
          <w:iCs/>
          <w:color w:val="000000"/>
          <w:lang w:val="vi-VN"/>
        </w:rPr>
        <w:t xml:space="preserve"> </w:t>
      </w:r>
      <w:r w:rsidRPr="00D839DD">
        <w:rPr>
          <w:rFonts w:eastAsia="Times New Roman 2" w:cs="Times New Roman"/>
          <w:b w:val="0"/>
          <w:i/>
          <w:iCs/>
          <w:color w:val="000000"/>
          <w:kern w:val="2"/>
          <w:lang w:val="vi-VN"/>
        </w:rPr>
        <w:t>Ph</w:t>
      </w:r>
      <w:r w:rsidRPr="00D839DD">
        <w:rPr>
          <w:rFonts w:cs="Times New Roman"/>
          <w:b w:val="0"/>
          <w:i/>
          <w:iCs/>
          <w:color w:val="000000"/>
          <w:kern w:val="2"/>
          <w:lang w:val="vi-VN"/>
        </w:rPr>
        <w:t>ầ</w:t>
      </w:r>
      <w:r w:rsidRPr="00D839DD">
        <w:rPr>
          <w:rFonts w:eastAsia="Times New Roman 2" w:cs="Times New Roman"/>
          <w:b w:val="0"/>
          <w:i/>
          <w:iCs/>
          <w:color w:val="000000"/>
          <w:kern w:val="2"/>
          <w:lang w:val="vi-VN"/>
        </w:rPr>
        <w:t>n m</w:t>
      </w:r>
      <w:r w:rsidRPr="00D839DD">
        <w:rPr>
          <w:rFonts w:cs="Times New Roman"/>
          <w:b w:val="0"/>
          <w:i/>
          <w:iCs/>
          <w:color w:val="000000"/>
          <w:kern w:val="2"/>
          <w:lang w:val="vi-VN"/>
        </w:rPr>
        <w:t>ề</w:t>
      </w:r>
      <w:r w:rsidRPr="00D839DD">
        <w:rPr>
          <w:rFonts w:eastAsia="Times New Roman 2" w:cs="Times New Roman"/>
          <w:b w:val="0"/>
          <w:i/>
          <w:iCs/>
          <w:color w:val="000000"/>
          <w:kern w:val="2"/>
          <w:lang w:val="vi-VN"/>
        </w:rPr>
        <w:t>m</w:t>
      </w:r>
      <w:bookmarkEnd w:id="74"/>
    </w:p>
    <w:p w14:paraId="64ECD213" w14:textId="77777777" w:rsidR="00547FB5" w:rsidRPr="00D839DD" w:rsidRDefault="00547FB5" w:rsidP="00812ACB">
      <w:pPr>
        <w:pStyle w:val="Heading3"/>
        <w:numPr>
          <w:ilvl w:val="0"/>
          <w:numId w:val="43"/>
        </w:numPr>
        <w:spacing w:before="211" w:line="304" w:lineRule="exact"/>
        <w:ind w:left="0" w:firstLine="0"/>
        <w:rPr>
          <w:rFonts w:cs="Times New Roman"/>
          <w:color w:val="000000"/>
          <w:lang w:val="vi-VN"/>
        </w:rPr>
      </w:pPr>
      <w:bookmarkStart w:id="75" w:name="_Toc240967337"/>
      <w:r w:rsidRPr="00D839DD">
        <w:rPr>
          <w:rFonts w:cs="Times New Roman"/>
          <w:color w:val="000000"/>
          <w:kern w:val="2"/>
          <w:lang w:val="vi-VN"/>
        </w:rPr>
        <w:t>Danh sách các tình hu</w:t>
      </w:r>
      <w:r w:rsidRPr="00D839DD">
        <w:rPr>
          <w:rFonts w:eastAsia="Times New Roman 2" w:cs="Times New Roman"/>
          <w:color w:val="000000"/>
          <w:kern w:val="2"/>
          <w:lang w:val="vi-VN"/>
        </w:rPr>
        <w:t>ố</w:t>
      </w:r>
      <w:r w:rsidRPr="00D839DD">
        <w:rPr>
          <w:rFonts w:cs="Times New Roman"/>
          <w:color w:val="000000"/>
          <w:kern w:val="2"/>
          <w:lang w:val="vi-VN"/>
        </w:rPr>
        <w:t>ng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w:t>
      </w:r>
      <w:bookmarkEnd w:id="75"/>
    </w:p>
    <w:p w14:paraId="6C441CE2" w14:textId="77777777" w:rsidR="00547FB5" w:rsidRPr="008971BF" w:rsidRDefault="00547FB5" w:rsidP="00812ACB">
      <w:pPr>
        <w:pStyle w:val="Heading3"/>
        <w:numPr>
          <w:ilvl w:val="0"/>
          <w:numId w:val="43"/>
        </w:numPr>
        <w:spacing w:before="212" w:line="304" w:lineRule="exact"/>
        <w:ind w:left="0" w:firstLine="0"/>
        <w:rPr>
          <w:rFonts w:cs="Times New Roman"/>
          <w:color w:val="000000"/>
        </w:rPr>
        <w:sectPr w:rsidR="00547FB5" w:rsidRPr="008971BF" w:rsidSect="00547FB5">
          <w:headerReference w:type="default" r:id="rId34"/>
          <w:footerReference w:type="default" r:id="rId35"/>
          <w:pgSz w:w="11905" w:h="16840"/>
          <w:pgMar w:top="1702" w:right="4792" w:bottom="1210" w:left="1986" w:header="1205" w:footer="846" w:gutter="0"/>
          <w:cols w:space="720"/>
        </w:sectPr>
      </w:pPr>
      <w:bookmarkStart w:id="76" w:name="_Toc240967338"/>
      <w:r w:rsidRPr="008971BF">
        <w:rPr>
          <w:rFonts w:cs="Times New Roman"/>
          <w:color w:val="000000"/>
          <w:kern w:val="2"/>
        </w:rPr>
        <w:t>Test report</w:t>
      </w:r>
      <w:bookmarkEnd w:id="76"/>
    </w:p>
    <w:p w14:paraId="0C14FF38" w14:textId="77777777" w:rsidR="00547FB5" w:rsidRPr="008971BF" w:rsidRDefault="00547FB5" w:rsidP="00812ACB">
      <w:pPr>
        <w:spacing w:line="20" w:lineRule="exact"/>
        <w:ind w:firstLine="0"/>
      </w:pPr>
      <w:bookmarkStart w:id="77" w:name="p2w_bm52"/>
      <w:bookmarkStart w:id="78" w:name="p2w_bm53"/>
      <w:bookmarkStart w:id="79" w:name="p2w_bm54"/>
      <w:bookmarkStart w:id="80" w:name="p2w_bm55"/>
      <w:bookmarkStart w:id="81" w:name="pgt29"/>
      <w:bookmarkEnd w:id="77"/>
      <w:bookmarkEnd w:id="78"/>
      <w:bookmarkEnd w:id="79"/>
      <w:bookmarkEnd w:id="80"/>
      <w:bookmarkEnd w:id="81"/>
    </w:p>
    <w:p w14:paraId="1C8FB73A" w14:textId="77777777" w:rsidR="00547FB5" w:rsidRPr="008971BF" w:rsidRDefault="00547FB5" w:rsidP="00063E7D">
      <w:pPr>
        <w:pStyle w:val="Heading1"/>
        <w:numPr>
          <w:ilvl w:val="0"/>
          <w:numId w:val="0"/>
        </w:numPr>
        <w:spacing w:before="0" w:after="0" w:line="374" w:lineRule="exact"/>
        <w:rPr>
          <w:rFonts w:cs="Times New Roman"/>
        </w:rPr>
      </w:pPr>
      <w:bookmarkStart w:id="82" w:name="_Toc240967339"/>
      <w:r w:rsidRPr="008971BF">
        <w:rPr>
          <w:rFonts w:eastAsia="Times New Roman 2" w:cs="Times New Roman"/>
          <w:color w:val="000000"/>
          <w:kern w:val="2"/>
        </w:rPr>
        <w:t>CHƯƠNG 4: KẾT LUẬN</w:t>
      </w:r>
      <w:bookmarkEnd w:id="82"/>
    </w:p>
    <w:p w14:paraId="5074E22B" w14:textId="77777777" w:rsidR="00547FB5" w:rsidRPr="008971BF" w:rsidRDefault="00547FB5" w:rsidP="00EF6E97">
      <w:pPr>
        <w:pStyle w:val="Heading2"/>
        <w:numPr>
          <w:ilvl w:val="0"/>
          <w:numId w:val="0"/>
        </w:numPr>
        <w:spacing w:before="566" w:line="304" w:lineRule="exact"/>
        <w:rPr>
          <w:rFonts w:cs="Times New Roman"/>
        </w:rPr>
      </w:pPr>
      <w:bookmarkStart w:id="83" w:name="_Toc240967340"/>
      <w:r w:rsidRPr="008971BF">
        <w:rPr>
          <w:rFonts w:cs="Times New Roman"/>
          <w:color w:val="000000"/>
          <w:kern w:val="2"/>
          <w:szCs w:val="26"/>
        </w:rPr>
        <w:t xml:space="preserve">4.1 </w:t>
      </w:r>
      <w:r w:rsidRPr="008971BF">
        <w:rPr>
          <w:rFonts w:eastAsia="Times New Roman 2" w:cs="Times New Roman"/>
          <w:color w:val="000000"/>
          <w:kern w:val="2"/>
          <w:szCs w:val="26"/>
        </w:rPr>
        <w:t>Kết quả đạt được</w:t>
      </w:r>
      <w:bookmarkEnd w:id="83"/>
    </w:p>
    <w:p w14:paraId="2F156B02" w14:textId="77777777" w:rsidR="00547FB5" w:rsidRPr="008971BF" w:rsidRDefault="00547FB5" w:rsidP="00812ACB">
      <w:pPr>
        <w:spacing w:line="313" w:lineRule="auto"/>
        <w:ind w:firstLine="0"/>
      </w:pPr>
      <w:r w:rsidRPr="008971BF">
        <w:rPr>
          <w:rFonts w:eastAsia="Times New Roman 2"/>
          <w:i/>
          <w:iCs/>
          <w:color w:val="548DD4"/>
          <w:kern w:val="2"/>
          <w:szCs w:val="26"/>
        </w:rPr>
        <w:t xml:space="preserve">&lt;Trình bày các </w:t>
      </w:r>
      <w:r w:rsidRPr="008971BF">
        <w:rPr>
          <w:i/>
          <w:iCs/>
          <w:color w:val="548DD4"/>
          <w:kern w:val="2"/>
          <w:szCs w:val="26"/>
        </w:rPr>
        <w:t>chức năng đã hoàn thành trong đồ án hoặc kết quả nghiên cứu.</w:t>
      </w:r>
      <w:r w:rsidRPr="008971BF">
        <w:rPr>
          <w:rFonts w:eastAsia="Times New Roman 2"/>
          <w:i/>
          <w:iCs/>
          <w:color w:val="548DD4"/>
          <w:kern w:val="2"/>
          <w:szCs w:val="26"/>
        </w:rPr>
        <w:t>&gt;</w:t>
      </w:r>
    </w:p>
    <w:p w14:paraId="63B6E7F8" w14:textId="77777777" w:rsidR="00547FB5" w:rsidRPr="008971BF" w:rsidRDefault="00547FB5" w:rsidP="00EF6E97">
      <w:pPr>
        <w:pStyle w:val="Heading2"/>
        <w:numPr>
          <w:ilvl w:val="0"/>
          <w:numId w:val="0"/>
        </w:numPr>
        <w:spacing w:before="207" w:line="304" w:lineRule="exact"/>
        <w:rPr>
          <w:rFonts w:cs="Times New Roman"/>
        </w:rPr>
      </w:pPr>
      <w:bookmarkStart w:id="84" w:name="_Toc240967341"/>
      <w:r w:rsidRPr="008971BF">
        <w:rPr>
          <w:rFonts w:cs="Times New Roman"/>
          <w:color w:val="000000"/>
          <w:kern w:val="2"/>
          <w:szCs w:val="26"/>
        </w:rPr>
        <w:t xml:space="preserve">4.2 </w:t>
      </w:r>
      <w:r w:rsidRPr="008971BF">
        <w:rPr>
          <w:rFonts w:eastAsia="Times New Roman 2" w:cs="Times New Roman"/>
          <w:color w:val="000000"/>
          <w:kern w:val="2"/>
          <w:szCs w:val="26"/>
        </w:rPr>
        <w:t>Hạn chế của đồ án</w:t>
      </w:r>
      <w:bookmarkEnd w:id="84"/>
    </w:p>
    <w:p w14:paraId="7AEDF06E" w14:textId="77777777" w:rsidR="00547FB5" w:rsidRPr="008971BF" w:rsidRDefault="00547FB5" w:rsidP="00812ACB">
      <w:pPr>
        <w:spacing w:before="211" w:line="304" w:lineRule="exact"/>
        <w:ind w:firstLine="0"/>
      </w:pPr>
      <w:r w:rsidRPr="008971BF">
        <w:rPr>
          <w:rFonts w:eastAsia="Times New Roman 2"/>
          <w:i/>
          <w:iCs/>
          <w:color w:val="548DD4"/>
          <w:kern w:val="2"/>
          <w:szCs w:val="26"/>
        </w:rPr>
        <w:t xml:space="preserve">&lt;Trình bày </w:t>
      </w:r>
      <w:r w:rsidRPr="008971BF">
        <w:rPr>
          <w:i/>
          <w:iCs/>
          <w:color w:val="548DD4"/>
          <w:kern w:val="2"/>
          <w:szCs w:val="26"/>
        </w:rPr>
        <w:t>những hạn chế, công việc</w:t>
      </w:r>
      <w:r w:rsidRPr="008971BF">
        <w:rPr>
          <w:rFonts w:eastAsia="Times New Roman 2"/>
          <w:i/>
          <w:iCs/>
          <w:color w:val="548DD4"/>
          <w:kern w:val="2"/>
          <w:szCs w:val="26"/>
        </w:rPr>
        <w:t xml:space="preserve"> </w:t>
      </w:r>
      <w:r w:rsidRPr="008971BF">
        <w:rPr>
          <w:i/>
          <w:iCs/>
          <w:color w:val="548DD4"/>
          <w:kern w:val="2"/>
          <w:szCs w:val="26"/>
        </w:rPr>
        <w:t>chưa hoàn tất trong đồ án</w:t>
      </w:r>
      <w:r w:rsidRPr="008971BF">
        <w:rPr>
          <w:rFonts w:eastAsia="Times New Roman 2"/>
          <w:i/>
          <w:iCs/>
          <w:color w:val="548DD4"/>
          <w:kern w:val="2"/>
          <w:szCs w:val="26"/>
        </w:rPr>
        <w:t>&gt;</w:t>
      </w:r>
    </w:p>
    <w:p w14:paraId="152D95EA" w14:textId="77777777" w:rsidR="00547FB5" w:rsidRPr="008971BF" w:rsidRDefault="00547FB5" w:rsidP="00EF6E97">
      <w:pPr>
        <w:pStyle w:val="Heading2"/>
        <w:numPr>
          <w:ilvl w:val="0"/>
          <w:numId w:val="0"/>
        </w:numPr>
        <w:spacing w:before="211" w:line="304" w:lineRule="exact"/>
        <w:rPr>
          <w:rFonts w:cs="Times New Roman"/>
        </w:rPr>
      </w:pPr>
      <w:bookmarkStart w:id="85" w:name="_Toc240967342"/>
      <w:r w:rsidRPr="008971BF">
        <w:rPr>
          <w:rFonts w:cs="Times New Roman"/>
          <w:color w:val="000000"/>
          <w:kern w:val="2"/>
          <w:szCs w:val="26"/>
        </w:rPr>
        <w:t xml:space="preserve">4.3 </w:t>
      </w:r>
      <w:r w:rsidRPr="008971BF">
        <w:rPr>
          <w:rFonts w:eastAsia="Times New Roman 2" w:cs="Times New Roman"/>
          <w:color w:val="000000"/>
          <w:kern w:val="2"/>
          <w:szCs w:val="26"/>
        </w:rPr>
        <w:t>Hướng phát triển</w:t>
      </w:r>
      <w:bookmarkEnd w:id="85"/>
    </w:p>
    <w:p w14:paraId="10DCDF7E" w14:textId="77777777" w:rsidR="00547FB5" w:rsidRPr="008971BF" w:rsidRDefault="00547FB5" w:rsidP="00812ACB">
      <w:pPr>
        <w:spacing w:before="125" w:line="309" w:lineRule="auto"/>
        <w:ind w:firstLine="0"/>
        <w:sectPr w:rsidR="00547FB5" w:rsidRPr="008971BF" w:rsidSect="00547FB5">
          <w:headerReference w:type="default" r:id="rId36"/>
          <w:footerReference w:type="default" r:id="rId37"/>
          <w:pgSz w:w="11905" w:h="16840"/>
          <w:pgMar w:top="2151" w:right="1062" w:bottom="1210" w:left="1986" w:header="1205" w:footer="846" w:gutter="0"/>
          <w:cols w:space="720"/>
        </w:sectPr>
      </w:pPr>
      <w:r w:rsidRPr="008971BF">
        <w:rPr>
          <w:rFonts w:eastAsia="Times New Roman 2"/>
          <w:i/>
          <w:iCs/>
          <w:color w:val="548DD4"/>
          <w:kern w:val="2"/>
          <w:szCs w:val="26"/>
        </w:rPr>
        <w:t>&lt;</w:t>
      </w:r>
      <w:r w:rsidRPr="008971BF">
        <w:rPr>
          <w:i/>
          <w:iCs/>
          <w:color w:val="548DD4"/>
          <w:kern w:val="2"/>
          <w:szCs w:val="26"/>
        </w:rPr>
        <w:t xml:space="preserve">Trình bày các định hướng phát triển cho hệ thống hoặc hướng nghiên cứu trong tương lai. </w:t>
      </w:r>
      <w:r w:rsidRPr="008971BF">
        <w:rPr>
          <w:rFonts w:eastAsia="Times New Roman 2"/>
          <w:i/>
          <w:iCs/>
          <w:color w:val="548DD4"/>
          <w:kern w:val="2"/>
          <w:szCs w:val="26"/>
        </w:rPr>
        <w:t>&gt;</w:t>
      </w:r>
    </w:p>
    <w:p w14:paraId="0476A212" w14:textId="77777777" w:rsidR="00547FB5" w:rsidRPr="008971BF" w:rsidRDefault="00547FB5" w:rsidP="00812ACB">
      <w:pPr>
        <w:spacing w:line="20" w:lineRule="exact"/>
        <w:ind w:firstLine="0"/>
      </w:pPr>
      <w:bookmarkStart w:id="86" w:name="p2w_bm56"/>
      <w:bookmarkStart w:id="87" w:name="p2w_bm57"/>
      <w:bookmarkStart w:id="88" w:name="p2w_bm58"/>
      <w:bookmarkStart w:id="89" w:name="p2w_bm59"/>
      <w:bookmarkStart w:id="90" w:name="pgt30"/>
      <w:bookmarkEnd w:id="86"/>
      <w:bookmarkEnd w:id="87"/>
      <w:bookmarkEnd w:id="88"/>
      <w:bookmarkEnd w:id="89"/>
      <w:bookmarkEnd w:id="90"/>
    </w:p>
    <w:p w14:paraId="56342FFB" w14:textId="77777777" w:rsidR="00547FB5" w:rsidRPr="008971BF" w:rsidRDefault="00547FB5" w:rsidP="00063E7D">
      <w:pPr>
        <w:pStyle w:val="Heading1"/>
        <w:numPr>
          <w:ilvl w:val="0"/>
          <w:numId w:val="0"/>
        </w:numPr>
        <w:spacing w:before="0" w:after="0" w:line="374" w:lineRule="exact"/>
        <w:rPr>
          <w:rFonts w:cs="Times New Roman"/>
        </w:rPr>
      </w:pPr>
      <w:bookmarkStart w:id="91" w:name="_Toc240967343"/>
      <w:r w:rsidRPr="008971BF">
        <w:rPr>
          <w:rFonts w:eastAsia="Times New Roman 2" w:cs="Times New Roman"/>
          <w:color w:val="000000"/>
          <w:kern w:val="2"/>
        </w:rPr>
        <w:t>CHƯƠNG 5: KHỞI NGHIỆP</w:t>
      </w:r>
      <w:bookmarkEnd w:id="91"/>
    </w:p>
    <w:p w14:paraId="2B2186CD" w14:textId="77777777" w:rsidR="00547FB5" w:rsidRPr="008971BF" w:rsidRDefault="00547FB5" w:rsidP="00812ACB">
      <w:pPr>
        <w:spacing w:before="470" w:line="313" w:lineRule="auto"/>
        <w:ind w:firstLine="0"/>
      </w:pPr>
      <w:r w:rsidRPr="008971BF">
        <w:rPr>
          <w:rFonts w:eastAsia="Times New Roman 2"/>
          <w:i/>
          <w:iCs/>
          <w:color w:val="548DD4"/>
          <w:kern w:val="2"/>
          <w:sz w:val="28"/>
          <w:szCs w:val="28"/>
        </w:rPr>
        <w:t>&lt;</w:t>
      </w:r>
      <w:r w:rsidRPr="008971BF">
        <w:rPr>
          <w:i/>
          <w:iCs/>
          <w:color w:val="548DD4"/>
          <w:kern w:val="2"/>
          <w:sz w:val="28"/>
          <w:szCs w:val="28"/>
        </w:rPr>
        <w:t>Em là sinh viên khoa CNTT, nhận thấy yêu cầu về ứng dụng CNTT trong xã hội rất lớn và em (hoặc kết hợp với nhóm bạn) thành lập công ty để  phát triển dự án khởi nghiệp</w:t>
      </w:r>
      <w:r w:rsidRPr="008971BF">
        <w:rPr>
          <w:rFonts w:eastAsia="Times New Roman 2"/>
          <w:i/>
          <w:iCs/>
          <w:color w:val="548DD4"/>
          <w:kern w:val="2"/>
          <w:sz w:val="28"/>
          <w:szCs w:val="28"/>
        </w:rPr>
        <w:t>&gt;</w:t>
      </w:r>
    </w:p>
    <w:p w14:paraId="403D3F6A" w14:textId="77777777" w:rsidR="00547FB5" w:rsidRPr="008971BF" w:rsidRDefault="00547FB5" w:rsidP="00812ACB">
      <w:pPr>
        <w:widowControl w:val="0"/>
        <w:numPr>
          <w:ilvl w:val="0"/>
          <w:numId w:val="44"/>
        </w:numPr>
        <w:spacing w:before="199" w:line="304" w:lineRule="exact"/>
        <w:ind w:left="0" w:firstLine="0"/>
        <w:jc w:val="left"/>
        <w:rPr>
          <w:color w:val="000000"/>
        </w:rPr>
      </w:pPr>
      <w:r w:rsidRPr="008971BF">
        <w:rPr>
          <w:rFonts w:eastAsia="Times New Roman 2"/>
          <w:b/>
          <w:bCs/>
          <w:color w:val="000000"/>
          <w:kern w:val="2"/>
          <w:szCs w:val="26"/>
        </w:rPr>
        <w:t>Giải thích kế hoạch phát triển dự án khởi nghiệp</w:t>
      </w:r>
      <w:r w:rsidRPr="008971BF">
        <w:rPr>
          <w:b/>
          <w:bCs/>
          <w:color w:val="000000"/>
          <w:kern w:val="2"/>
          <w:szCs w:val="26"/>
        </w:rPr>
        <w:t>:</w:t>
      </w:r>
    </w:p>
    <w:p w14:paraId="08B6904A" w14:textId="77777777" w:rsidR="00547FB5" w:rsidRPr="008971BF" w:rsidRDefault="00547FB5" w:rsidP="00812ACB">
      <w:pPr>
        <w:widowControl w:val="0"/>
        <w:numPr>
          <w:ilvl w:val="0"/>
          <w:numId w:val="45"/>
        </w:numPr>
        <w:spacing w:before="693" w:line="304" w:lineRule="exact"/>
        <w:ind w:left="0" w:firstLine="0"/>
        <w:jc w:val="left"/>
        <w:rPr>
          <w:color w:val="000000"/>
        </w:rPr>
      </w:pPr>
      <w:r w:rsidRPr="008971BF">
        <w:rPr>
          <w:rFonts w:eastAsia="Times New Roman 2"/>
          <w:b/>
          <w:bCs/>
          <w:color w:val="000000"/>
          <w:kern w:val="2"/>
          <w:szCs w:val="26"/>
        </w:rPr>
        <w:t xml:space="preserve">Dự án của các </w:t>
      </w:r>
      <w:r w:rsidRPr="008971BF">
        <w:rPr>
          <w:b/>
          <w:bCs/>
          <w:color w:val="000000"/>
          <w:kern w:val="2"/>
          <w:szCs w:val="26"/>
        </w:rPr>
        <w:t xml:space="preserve">nhóm </w:t>
      </w:r>
      <w:r w:rsidRPr="008971BF">
        <w:rPr>
          <w:rFonts w:eastAsia="Times New Roman 2"/>
          <w:b/>
          <w:bCs/>
          <w:color w:val="000000"/>
          <w:kern w:val="2"/>
          <w:szCs w:val="26"/>
        </w:rPr>
        <w:t>là gì? Trình bày kế hoạch cho dự án</w:t>
      </w:r>
      <w:r w:rsidRPr="008971BF">
        <w:rPr>
          <w:b/>
          <w:bCs/>
          <w:color w:val="000000"/>
          <w:kern w:val="2"/>
          <w:szCs w:val="26"/>
        </w:rPr>
        <w:t>:</w:t>
      </w:r>
    </w:p>
    <w:p w14:paraId="5ECA24FF" w14:textId="77777777" w:rsidR="00547FB5" w:rsidRPr="008971BF" w:rsidRDefault="00547FB5" w:rsidP="00812ACB">
      <w:pPr>
        <w:widowControl w:val="0"/>
        <w:numPr>
          <w:ilvl w:val="0"/>
          <w:numId w:val="45"/>
        </w:numPr>
        <w:spacing w:before="500" w:line="428" w:lineRule="auto"/>
        <w:ind w:left="0" w:firstLine="0"/>
        <w:jc w:val="left"/>
        <w:rPr>
          <w:color w:val="000000"/>
        </w:rPr>
      </w:pPr>
      <w:r w:rsidRPr="008971BF">
        <w:rPr>
          <w:rFonts w:eastAsia="Times New Roman 2"/>
          <w:b/>
          <w:bCs/>
          <w:color w:val="000000"/>
          <w:kern w:val="2"/>
          <w:szCs w:val="26"/>
        </w:rPr>
        <w:t>Dự án của nhóm có gì khác biệt</w:t>
      </w:r>
      <w:r w:rsidRPr="008971BF">
        <w:rPr>
          <w:b/>
          <w:bCs/>
          <w:i/>
          <w:iCs/>
          <w:color w:val="000000"/>
          <w:kern w:val="2"/>
          <w:sz w:val="28"/>
          <w:szCs w:val="28"/>
        </w:rPr>
        <w:t>?</w:t>
      </w:r>
    </w:p>
    <w:p w14:paraId="0BFA3ABC" w14:textId="77777777" w:rsidR="00547FB5" w:rsidRPr="008971BF" w:rsidRDefault="00547FB5" w:rsidP="00812ACB">
      <w:pPr>
        <w:ind w:firstLine="0"/>
        <w:sectPr w:rsidR="00547FB5" w:rsidRPr="008971BF" w:rsidSect="00547FB5">
          <w:headerReference w:type="default" r:id="rId38"/>
          <w:footerReference w:type="default" r:id="rId39"/>
          <w:pgSz w:w="11905" w:h="16840"/>
          <w:pgMar w:top="1701" w:right="1062" w:bottom="1210" w:left="1986" w:header="1205" w:footer="846" w:gutter="0"/>
          <w:cols w:space="720"/>
        </w:sectPr>
      </w:pPr>
      <w:r w:rsidRPr="008971BF">
        <w:rPr>
          <w:rFonts w:eastAsia="Times New Roman 2"/>
        </w:rPr>
        <w:t xml:space="preserve">&lt;Trình bày </w:t>
      </w:r>
      <w:r w:rsidRPr="008971BF">
        <w:t>những ý tưởng mà em cho là hay, sáng tạo</w:t>
      </w:r>
      <w:r w:rsidRPr="008971BF">
        <w:rPr>
          <w:sz w:val="32"/>
          <w:szCs w:val="32"/>
        </w:rPr>
        <w:t>&gt;</w:t>
      </w:r>
    </w:p>
    <w:p w14:paraId="19ABE796" w14:textId="77777777" w:rsidR="00547FB5" w:rsidRPr="008971BF" w:rsidRDefault="00547FB5" w:rsidP="00812ACB">
      <w:pPr>
        <w:spacing w:line="20" w:lineRule="exact"/>
        <w:ind w:firstLine="0"/>
      </w:pPr>
      <w:bookmarkStart w:id="92" w:name="p2w_bm60"/>
      <w:bookmarkStart w:id="93" w:name="pgt31"/>
      <w:bookmarkEnd w:id="92"/>
      <w:bookmarkEnd w:id="93"/>
    </w:p>
    <w:p w14:paraId="72E01C30" w14:textId="77777777" w:rsidR="00547FB5" w:rsidRPr="008971BF" w:rsidRDefault="00547FB5" w:rsidP="00063E7D">
      <w:pPr>
        <w:pStyle w:val="Heading1"/>
        <w:numPr>
          <w:ilvl w:val="0"/>
          <w:numId w:val="0"/>
        </w:numPr>
        <w:spacing w:before="924" w:after="0" w:line="374" w:lineRule="exact"/>
        <w:rPr>
          <w:rFonts w:cs="Times New Roman"/>
        </w:rPr>
      </w:pPr>
      <w:bookmarkStart w:id="94" w:name="_Toc240967344"/>
      <w:r w:rsidRPr="008971BF">
        <w:rPr>
          <w:rFonts w:eastAsia="Times New Roman 2" w:cs="Times New Roman"/>
          <w:color w:val="000000"/>
          <w:kern w:val="2"/>
        </w:rPr>
        <w:t>TÀI LIỆU THAM KHẢO</w:t>
      </w:r>
      <w:bookmarkEnd w:id="94"/>
    </w:p>
    <w:p w14:paraId="1AA64E35" w14:textId="77777777" w:rsidR="00547FB5" w:rsidRPr="008971BF" w:rsidRDefault="00547FB5" w:rsidP="00812ACB">
      <w:pPr>
        <w:spacing w:before="479" w:line="391" w:lineRule="exact"/>
        <w:ind w:firstLine="0"/>
      </w:pPr>
      <w:r w:rsidRPr="008971BF">
        <w:rPr>
          <w:rFonts w:eastAsia="Calibri"/>
          <w:color w:val="000000"/>
          <w:szCs w:val="26"/>
        </w:rPr>
        <w:t>T</w:t>
      </w:r>
      <w:r w:rsidRPr="008971BF">
        <w:rPr>
          <w:rFonts w:eastAsia="Times New Roman 2"/>
          <w:color w:val="000000"/>
          <w:kern w:val="2"/>
          <w:szCs w:val="26"/>
        </w:rP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791308F6" w14:textId="77777777" w:rsidR="00547FB5" w:rsidRPr="008971BF" w:rsidRDefault="00547FB5" w:rsidP="00812ACB">
      <w:pPr>
        <w:spacing w:before="125" w:line="385" w:lineRule="exact"/>
        <w:ind w:firstLine="0"/>
      </w:pPr>
      <w:r w:rsidRPr="008971BF">
        <w:rPr>
          <w:rFonts w:eastAsia="Times New Roman 2"/>
          <w:color w:val="000000"/>
          <w:kern w:val="2"/>
          <w:szCs w:val="26"/>
        </w:rPr>
        <w:t>Danh mục tài liệu tham khảo được xếp theo thứ tự bảng chữ cái (alphabet) về họ hoặc tên tác giả theo thông lệ từng nước:</w:t>
      </w:r>
    </w:p>
    <w:p w14:paraId="6A4BD108" w14:textId="77777777" w:rsidR="00547FB5" w:rsidRPr="008971BF" w:rsidRDefault="00547FB5" w:rsidP="00812ACB">
      <w:pPr>
        <w:spacing w:before="121" w:line="390" w:lineRule="exact"/>
        <w:ind w:firstLine="0"/>
      </w:pPr>
      <w:r w:rsidRPr="008971BF">
        <w:rPr>
          <w:color w:val="000000"/>
          <w:kern w:val="2"/>
          <w:szCs w:val="26"/>
        </w:rPr>
        <w:t xml:space="preserve">- </w:t>
      </w:r>
      <w:r w:rsidRPr="008971BF">
        <w:rPr>
          <w:rFonts w:eastAsia="Times New Roman 2"/>
          <w:color w:val="000000"/>
          <w:kern w:val="2"/>
          <w:szCs w:val="26"/>
        </w:rPr>
        <w:t>Tác giả là người nước ngoài: xếp thứ tự bảng chữ cái đối với họ;</w:t>
      </w:r>
    </w:p>
    <w:p w14:paraId="799F0FEC" w14:textId="77777777" w:rsidR="00547FB5" w:rsidRPr="008971BF" w:rsidRDefault="00547FB5" w:rsidP="00812ACB">
      <w:pPr>
        <w:spacing w:before="125" w:line="385" w:lineRule="exact"/>
        <w:ind w:firstLine="0"/>
      </w:pPr>
      <w:r w:rsidRPr="008971BF">
        <w:rPr>
          <w:color w:val="000000"/>
          <w:kern w:val="2"/>
          <w:szCs w:val="26"/>
        </w:rPr>
        <w:t xml:space="preserve">- </w:t>
      </w:r>
      <w:r w:rsidRPr="008971BF">
        <w:rPr>
          <w:rFonts w:eastAsia="Times New Roman 2"/>
          <w:color w:val="000000"/>
          <w:kern w:val="2"/>
          <w:szCs w:val="26"/>
        </w:rPr>
        <w:t>Tác giả là người Việt Nam: xếp thứ tự bảng chữ cái theo tên, không đảo tên trước họ;</w:t>
      </w:r>
    </w:p>
    <w:p w14:paraId="6632BFC7"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Tài liệu không có tên tác giả: xếp thứ tự theo bảng chữ cái đối với từ đầu tiên của tên cơ quan đã ấn hành tài liệu, ví dụ: Viện Khoa học Việt nam xếp vào vần V, Trung tâm Chọn Giống Lúa vần T,..</w:t>
      </w:r>
    </w:p>
    <w:p w14:paraId="43F416A0" w14:textId="77777777" w:rsidR="00547FB5" w:rsidRPr="008971BF" w:rsidRDefault="00547FB5" w:rsidP="00812ACB">
      <w:pPr>
        <w:spacing w:before="115" w:line="391" w:lineRule="exact"/>
        <w:ind w:firstLine="0"/>
      </w:pPr>
      <w:r w:rsidRPr="008971BF">
        <w:rPr>
          <w:rFonts w:eastAsia="Times New Roman 2"/>
          <w:color w:val="000000"/>
          <w:kern w:val="2"/>
          <w:szCs w:val="26"/>
        </w:rPr>
        <w:t>Nếu tài liệu tham khảo là bài báo đăng ở tạp chí, bài viết trong kỷ yếu hay một cuốn sách thì ghi theo thứ tự và đầy đủ các mục sau đây:</w:t>
      </w:r>
    </w:p>
    <w:p w14:paraId="0614D018"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các tác giả (có dấu phẩy ngăn cách giữa các tên tác giả)</w:t>
      </w:r>
    </w:p>
    <w:p w14:paraId="677FE5A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(năm công bố), (đặt trong ngoặc đơn, có dấu phẩy sau ngoặc đơn)</w:t>
      </w:r>
    </w:p>
    <w:p w14:paraId="30996B8B"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“tên bài báo”, (trong ngoặc kép, không in nghiêng, dấu phẩy ngay sau đóng ngoặc kép)</w:t>
      </w:r>
    </w:p>
    <w:p w14:paraId="08BF785C"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tạp chí (in nghiêng, cuối tên không có dấu phẩy) hoặc tên sách, (in nghiêng, dấu phẩy cuối tên)</w:t>
      </w:r>
    </w:p>
    <w:p w14:paraId="34791220"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tập (không có dấu ngăn cách)</w:t>
      </w:r>
    </w:p>
    <w:p w14:paraId="23B93203"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(số), (đặt trong ngoặc đơn, dấu phẩy sau ngoặc đơn)</w:t>
      </w:r>
    </w:p>
    <w:p w14:paraId="12C0758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các số trang. (gạch ngang giữa hai chữ số, và dấu chấm để kết thúc)</w:t>
      </w:r>
    </w:p>
    <w:p w14:paraId="7C68BC96" w14:textId="77777777" w:rsidR="00547FB5" w:rsidRPr="008971BF" w:rsidRDefault="00547FB5" w:rsidP="00812ACB">
      <w:pPr>
        <w:spacing w:before="115" w:line="390" w:lineRule="exact"/>
        <w:ind w:firstLine="0"/>
      </w:pPr>
      <w:r w:rsidRPr="008971BF">
        <w:rPr>
          <w:rFonts w:eastAsia="Times New Roman 2"/>
          <w:color w:val="000000"/>
          <w:kern w:val="2"/>
          <w:szCs w:val="26"/>
        </w:rPr>
        <w:t>(thí dụ: xem tài liệu ở mục 1 hoặc 11 trình bày dưới đây).</w:t>
      </w:r>
    </w:p>
    <w:p w14:paraId="5917C7D1" w14:textId="77777777" w:rsidR="00547FB5" w:rsidRPr="008971BF" w:rsidRDefault="00547FB5" w:rsidP="00812ACB">
      <w:pPr>
        <w:spacing w:line="390" w:lineRule="exact"/>
        <w:ind w:firstLine="0"/>
      </w:pPr>
      <w:r w:rsidRPr="008971BF">
        <w:rPr>
          <w:rFonts w:eastAsia="Times New Roman 2"/>
          <w:color w:val="000000"/>
          <w:kern w:val="2"/>
          <w:szCs w:val="26"/>
        </w:rPr>
        <w:t>Nếu tài liệu tham khảo là sách, BCKH, báo cáo ghi đầy đủ các thông tin sau:</w:t>
      </w:r>
    </w:p>
    <w:p w14:paraId="00598A8D" w14:textId="77777777" w:rsidR="00547FB5" w:rsidRPr="008971BF" w:rsidRDefault="00547FB5" w:rsidP="00812ACB">
      <w:pPr>
        <w:spacing w:line="304" w:lineRule="exact"/>
        <w:ind w:firstLine="0"/>
      </w:pPr>
      <w:r w:rsidRPr="008971BF">
        <w:rPr>
          <w:color w:val="000000"/>
          <w:kern w:val="2"/>
          <w:szCs w:val="26"/>
        </w:rPr>
        <w:t xml:space="preserve">- </w:t>
      </w:r>
      <w:r w:rsidRPr="008971BF">
        <w:rPr>
          <w:rFonts w:eastAsia="Times New Roman 2"/>
          <w:color w:val="000000"/>
          <w:kern w:val="2"/>
          <w:szCs w:val="26"/>
        </w:rPr>
        <w:t>tên các tác giả hoặc cơ quan ban hành (có dấu phẩy ngăn cách giữa các tên)</w:t>
      </w:r>
    </w:p>
    <w:p w14:paraId="0624ECBD" w14:textId="77777777" w:rsidR="00547FB5" w:rsidRPr="008971BF" w:rsidRDefault="00547FB5" w:rsidP="00812ACB">
      <w:pPr>
        <w:spacing w:before="211" w:line="304" w:lineRule="exact"/>
        <w:ind w:firstLine="0"/>
      </w:pPr>
      <w:r w:rsidRPr="008971BF">
        <w:rPr>
          <w:color w:val="000000"/>
          <w:kern w:val="2"/>
          <w:szCs w:val="26"/>
        </w:rPr>
        <w:lastRenderedPageBreak/>
        <w:t xml:space="preserve">- </w:t>
      </w:r>
      <w:r w:rsidRPr="008971BF">
        <w:rPr>
          <w:rFonts w:eastAsia="Times New Roman 2"/>
          <w:color w:val="000000"/>
          <w:kern w:val="2"/>
          <w:szCs w:val="26"/>
        </w:rPr>
        <w:t>(năm xuất bản), (đặt trong ngoặc đơn, dấu phẩy sau ngoặc đơn)</w:t>
      </w:r>
    </w:p>
    <w:p w14:paraId="519AB3E6"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tên sách, BCKH hoặc báo cáo, (in nghiêng, dấu phẩy cuối tên)</w:t>
      </w:r>
    </w:p>
    <w:p w14:paraId="36F47155"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nhà xuất bản, (dấu phẩy cuối tên nhà xuất bản)</w:t>
      </w:r>
    </w:p>
    <w:p w14:paraId="5AAC975A"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nơi xuất bản. (có dấu chấm kết thúc mục tài liệu)</w:t>
      </w:r>
    </w:p>
    <w:p w14:paraId="2A3750DB" w14:textId="77777777" w:rsidR="00547FB5" w:rsidRPr="008971BF" w:rsidRDefault="00547FB5" w:rsidP="00812ACB">
      <w:pPr>
        <w:spacing w:before="212" w:line="304" w:lineRule="exact"/>
        <w:ind w:firstLine="0"/>
      </w:pPr>
      <w:r w:rsidRPr="008971BF">
        <w:rPr>
          <w:rFonts w:eastAsia="Times New Roman 2"/>
          <w:color w:val="000000"/>
          <w:kern w:val="2"/>
          <w:szCs w:val="26"/>
        </w:rPr>
        <w:t>(thí dụ: tài liệu ở mục 5, 15 trình bày dưới đây)</w:t>
      </w:r>
    </w:p>
    <w:p w14:paraId="2725B063" w14:textId="77777777" w:rsidR="00547FB5" w:rsidRPr="008971BF" w:rsidRDefault="00547FB5" w:rsidP="00812ACB">
      <w:pPr>
        <w:spacing w:before="211" w:line="304" w:lineRule="exact"/>
        <w:ind w:firstLine="0"/>
      </w:pPr>
      <w:r w:rsidRPr="008971BF">
        <w:rPr>
          <w:rFonts w:eastAsia="Times New Roman 2"/>
          <w:color w:val="000000"/>
          <w:kern w:val="2"/>
          <w:szCs w:val="26"/>
        </w:rPr>
        <w:t>Nếu tài liệu tham khảo là trang web ghi đầy đủ các thông tin sau:</w:t>
      </w:r>
    </w:p>
    <w:p w14:paraId="6BEC7CBC"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tên trang web (có dấu phẩy ngăn cách giữa các tên)</w:t>
      </w:r>
    </w:p>
    <w:p w14:paraId="6A7A3008" w14:textId="77777777" w:rsidR="00547FB5" w:rsidRPr="008971BF" w:rsidRDefault="00547FB5" w:rsidP="00812ACB">
      <w:pPr>
        <w:spacing w:before="211" w:line="304" w:lineRule="exact"/>
        <w:ind w:firstLine="0"/>
      </w:pPr>
      <w:r w:rsidRPr="008971BF">
        <w:rPr>
          <w:color w:val="000000"/>
          <w:kern w:val="2"/>
          <w:szCs w:val="26"/>
        </w:rPr>
        <w:t>- (tháng-</w:t>
      </w:r>
      <w:r w:rsidRPr="008971BF">
        <w:rPr>
          <w:rFonts w:eastAsia="Times New Roman 2"/>
          <w:color w:val="000000"/>
          <w:kern w:val="2"/>
          <w:szCs w:val="26"/>
        </w:rPr>
        <w:t>năm xuất bản), (đặt trong ngoặc đơn, dấu phẩy sau ngoặc đơn)</w:t>
      </w:r>
    </w:p>
    <w:p w14:paraId="6C9186EF"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 xml:space="preserve">địa chỉ trang web (không cần dấu chấm kết thúc) </w:t>
      </w:r>
    </w:p>
    <w:p w14:paraId="25F26B79" w14:textId="77777777" w:rsidR="00547FB5" w:rsidRPr="008971BF" w:rsidRDefault="00547FB5" w:rsidP="00812ACB">
      <w:pPr>
        <w:spacing w:before="716" w:line="304" w:lineRule="exact"/>
        <w:ind w:firstLine="0"/>
      </w:pPr>
      <w:r w:rsidRPr="008971BF">
        <w:rPr>
          <w:rFonts w:eastAsia="Times New Roman 2"/>
          <w:color w:val="000000"/>
          <w:kern w:val="2"/>
          <w:szCs w:val="26"/>
        </w:rPr>
        <w:t>Ví dụ</w:t>
      </w:r>
    </w:p>
    <w:p w14:paraId="6011C31E" w14:textId="77777777" w:rsidR="00547FB5" w:rsidRPr="008971BF" w:rsidRDefault="00547FB5" w:rsidP="00812ACB">
      <w:pPr>
        <w:spacing w:before="711"/>
        <w:ind w:firstLine="0"/>
      </w:pPr>
      <w:r w:rsidRPr="008971BF">
        <w:rPr>
          <w:noProof/>
        </w:rPr>
        <w:drawing>
          <wp:inline distT="0" distB="0" distL="0" distR="0" wp14:anchorId="329F1137" wp14:editId="1B6433E4">
            <wp:extent cx="5580380" cy="3687445"/>
            <wp:effectExtent l="0" t="0" r="0" b="0"/>
            <wp:docPr id="11" name="Image1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r:embed="rId40"/>
                    <a:stretch>
                      <a:fillRect/>
                    </a:stretch>
                  </pic:blipFill>
                  <pic:spPr>
                    <a:xfrm>
                      <a:off x="0" y="0"/>
                      <a:ext cx="5580380" cy="3687445"/>
                    </a:xfrm>
                    <a:prstGeom prst="rect">
                      <a:avLst/>
                    </a:prstGeom>
                  </pic:spPr>
                </pic:pic>
              </a:graphicData>
            </a:graphic>
          </wp:inline>
        </w:drawing>
      </w:r>
    </w:p>
    <w:p w14:paraId="24773EA6" w14:textId="77777777" w:rsidR="00547FB5" w:rsidRPr="008971BF" w:rsidRDefault="00547FB5" w:rsidP="00812ACB">
      <w:pPr>
        <w:pageBreakBefore/>
        <w:spacing w:line="20" w:lineRule="exact"/>
        <w:ind w:firstLine="0"/>
      </w:pPr>
      <w:bookmarkStart w:id="95" w:name="p2w_bm61"/>
      <w:bookmarkStart w:id="96" w:name="p2w_bm62"/>
      <w:bookmarkStart w:id="97" w:name="pgt33"/>
      <w:bookmarkEnd w:id="95"/>
      <w:bookmarkEnd w:id="96"/>
      <w:bookmarkEnd w:id="97"/>
    </w:p>
    <w:p w14:paraId="0DAB3D99" w14:textId="77777777" w:rsidR="00547FB5" w:rsidRPr="008971BF" w:rsidRDefault="00547FB5" w:rsidP="00063E7D">
      <w:pPr>
        <w:pStyle w:val="Heading1"/>
        <w:numPr>
          <w:ilvl w:val="0"/>
          <w:numId w:val="0"/>
        </w:numPr>
        <w:spacing w:before="59" w:after="0" w:line="374" w:lineRule="exact"/>
        <w:rPr>
          <w:rFonts w:cs="Times New Roman"/>
        </w:rPr>
      </w:pPr>
      <w:bookmarkStart w:id="98" w:name="_Toc240967345"/>
      <w:r w:rsidRPr="008971BF">
        <w:rPr>
          <w:rFonts w:eastAsia="Times New Roman 2" w:cs="Times New Roman"/>
          <w:color w:val="000000"/>
          <w:kern w:val="2"/>
        </w:rPr>
        <w:t>PHỤ LỤC</w:t>
      </w:r>
      <w:bookmarkEnd w:id="98"/>
    </w:p>
    <w:p w14:paraId="7D66E182" w14:textId="77777777" w:rsidR="00547FB5" w:rsidRPr="008971BF" w:rsidRDefault="00547FB5" w:rsidP="00812ACB">
      <w:pPr>
        <w:pStyle w:val="Heading2"/>
        <w:spacing w:before="571" w:line="304" w:lineRule="exact"/>
        <w:ind w:left="0" w:firstLine="0"/>
        <w:rPr>
          <w:rFonts w:cs="Times New Roman"/>
        </w:rPr>
        <w:sectPr w:rsidR="00547FB5" w:rsidRPr="008971BF" w:rsidSect="00547FB5">
          <w:headerReference w:type="default" r:id="rId41"/>
          <w:footerReference w:type="default" r:id="rId42"/>
          <w:pgSz w:w="11905" w:h="16840"/>
          <w:pgMar w:top="1702" w:right="1067" w:bottom="1210" w:left="1985" w:header="1205" w:footer="846" w:gutter="0"/>
          <w:cols w:space="720"/>
        </w:sectPr>
      </w:pPr>
      <w:bookmarkStart w:id="99" w:name="_Toc240967346"/>
      <w:r w:rsidRPr="008971BF">
        <w:rPr>
          <w:rFonts w:eastAsia="Times New Roman 2" w:cs="Times New Roman"/>
          <w:color w:val="000000"/>
          <w:kern w:val="2"/>
          <w:szCs w:val="26"/>
        </w:rPr>
        <w:t>KẾ HOẠCH</w:t>
      </w:r>
      <w:bookmarkEnd w:id="99"/>
    </w:p>
    <w:p w14:paraId="6EE62AA4" w14:textId="77777777" w:rsidR="00547FB5" w:rsidRPr="008971BF" w:rsidRDefault="00547FB5" w:rsidP="00812ACB">
      <w:pPr>
        <w:spacing w:line="20" w:lineRule="exact"/>
        <w:ind w:firstLine="0"/>
      </w:pPr>
      <w:bookmarkStart w:id="100" w:name="p2w_bm63"/>
      <w:bookmarkStart w:id="101" w:name="pgt34"/>
      <w:bookmarkEnd w:id="100"/>
      <w:bookmarkEnd w:id="101"/>
    </w:p>
    <w:p w14:paraId="0EFEBD82" w14:textId="77777777" w:rsidR="00547FB5" w:rsidRPr="008971BF" w:rsidRDefault="00547FB5" w:rsidP="00812ACB">
      <w:pPr>
        <w:pStyle w:val="Heading2"/>
        <w:spacing w:before="0" w:line="304" w:lineRule="exact"/>
        <w:ind w:left="0" w:firstLine="0"/>
        <w:rPr>
          <w:rFonts w:cs="Times New Roman"/>
        </w:rPr>
      </w:pPr>
      <w:bookmarkStart w:id="102" w:name="_Toc240967347"/>
      <w:r w:rsidRPr="008971BF">
        <w:rPr>
          <w:rFonts w:eastAsia="Times New Roman 2" w:cs="Times New Roman"/>
          <w:color w:val="000000"/>
          <w:kern w:val="2"/>
          <w:szCs w:val="26"/>
        </w:rPr>
        <w:t>NHẬT KÝ</w:t>
      </w:r>
      <w:bookmarkEnd w:id="102"/>
    </w:p>
    <w:p w14:paraId="15876204" w14:textId="0689491C" w:rsidR="0012555F" w:rsidRPr="00E37567" w:rsidRDefault="00E37567" w:rsidP="00E37567">
      <w:pPr>
        <w:pStyle w:val="Heading1"/>
        <w:numPr>
          <w:ilvl w:val="0"/>
          <w:numId w:val="0"/>
        </w:numPr>
        <w:jc w:val="both"/>
        <w:rPr>
          <w:lang w:val="vi-VN"/>
        </w:rPr>
      </w:pPr>
      <w:r>
        <w:t>TÀI</w:t>
      </w:r>
      <w:r w:rsidRPr="00E37567">
        <w:rPr>
          <w:lang w:val="vi-VN"/>
        </w:rPr>
        <w:t xml:space="preserve"> LIỆU HƯỚNG DẪN SỬ DỤNG</w:t>
      </w:r>
    </w:p>
    <w:sectPr w:rsidR="0012555F" w:rsidRPr="00E37567" w:rsidSect="009165B5">
      <w:headerReference w:type="even" r:id="rId43"/>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8B40" w14:textId="77777777" w:rsidR="006E40D8" w:rsidRDefault="006E40D8">
      <w:r>
        <w:separator/>
      </w:r>
    </w:p>
    <w:p w14:paraId="52340944" w14:textId="77777777" w:rsidR="006E40D8" w:rsidRDefault="006E40D8"/>
  </w:endnote>
  <w:endnote w:type="continuationSeparator" w:id="0">
    <w:p w14:paraId="09710533" w14:textId="77777777" w:rsidR="006E40D8" w:rsidRDefault="006E40D8">
      <w:r>
        <w:continuationSeparator/>
      </w:r>
    </w:p>
    <w:p w14:paraId="4FE1282E" w14:textId="77777777" w:rsidR="006E40D8" w:rsidRDefault="006E40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New Roman 2">
    <w:altName w:val="Times New Roman"/>
    <w:charset w:val="01"/>
    <w:family w:val="roman"/>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E705" w14:textId="77777777" w:rsidR="00E37567" w:rsidRDefault="00E37567">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72F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17AC"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2D9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EFA"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C84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E1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E2D7"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0139"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894A"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E6F6"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F493" w14:textId="77777777" w:rsidR="006E40D8" w:rsidRDefault="006E40D8">
      <w:r>
        <w:separator/>
      </w:r>
    </w:p>
    <w:p w14:paraId="687293C6" w14:textId="77777777" w:rsidR="006E40D8" w:rsidRDefault="006E40D8"/>
  </w:footnote>
  <w:footnote w:type="continuationSeparator" w:id="0">
    <w:p w14:paraId="14BC2F58" w14:textId="77777777" w:rsidR="006E40D8" w:rsidRDefault="006E40D8">
      <w:r>
        <w:continuationSeparator/>
      </w:r>
    </w:p>
    <w:p w14:paraId="12710D27" w14:textId="77777777" w:rsidR="006E40D8" w:rsidRDefault="006E40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665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914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38C9"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D2C1"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652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D06F" w14:textId="77777777" w:rsidR="009E1F89" w:rsidRDefault="009E1F89" w:rsidP="009E1F89">
    <w:pPr>
      <w:pBdr>
        <w:bottom w:val="single" w:sz="4" w:space="0"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C0F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62A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DF64"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68F6"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9E1F89" w:rsidRDefault="009E1F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3FA883EE"/>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283"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6AB0316"/>
    <w:multiLevelType w:val="multilevel"/>
    <w:tmpl w:val="467A3DD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 w15:restartNumberingAfterBreak="0">
    <w:nsid w:val="0B5D216E"/>
    <w:multiLevelType w:val="multilevel"/>
    <w:tmpl w:val="62F4C29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 w15:restartNumberingAfterBreak="0">
    <w:nsid w:val="110D4224"/>
    <w:multiLevelType w:val="multilevel"/>
    <w:tmpl w:val="261EAA6E"/>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 w15:restartNumberingAfterBreak="0">
    <w:nsid w:val="15DC5303"/>
    <w:multiLevelType w:val="multilevel"/>
    <w:tmpl w:val="B696390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5" w15:restartNumberingAfterBreak="0">
    <w:nsid w:val="1A514970"/>
    <w:multiLevelType w:val="multilevel"/>
    <w:tmpl w:val="42EA5A1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6" w15:restartNumberingAfterBreak="0">
    <w:nsid w:val="1FA651AA"/>
    <w:multiLevelType w:val="multilevel"/>
    <w:tmpl w:val="3FEA49AE"/>
    <w:lvl w:ilvl="0">
      <w:start w:val="9"/>
      <w:numFmt w:val="upperLetter"/>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7" w15:restartNumberingAfterBreak="0">
    <w:nsid w:val="212A0DCA"/>
    <w:multiLevelType w:val="multilevel"/>
    <w:tmpl w:val="768650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8" w15:restartNumberingAfterBreak="0">
    <w:nsid w:val="25473E20"/>
    <w:multiLevelType w:val="multilevel"/>
    <w:tmpl w:val="376467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9" w15:restartNumberingAfterBreak="0">
    <w:nsid w:val="26B812FA"/>
    <w:multiLevelType w:val="multilevel"/>
    <w:tmpl w:val="808CE62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0" w15:restartNumberingAfterBreak="0">
    <w:nsid w:val="289760A6"/>
    <w:multiLevelType w:val="multilevel"/>
    <w:tmpl w:val="2DD4624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1" w15:restartNumberingAfterBreak="0">
    <w:nsid w:val="28D51E7C"/>
    <w:multiLevelType w:val="multilevel"/>
    <w:tmpl w:val="3F0E8FF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2" w15:restartNumberingAfterBreak="0">
    <w:nsid w:val="2A8A2598"/>
    <w:multiLevelType w:val="multilevel"/>
    <w:tmpl w:val="CF7C5D1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3" w15:restartNumberingAfterBreak="0">
    <w:nsid w:val="2BE76BB4"/>
    <w:multiLevelType w:val="multilevel"/>
    <w:tmpl w:val="6A50E30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4" w15:restartNumberingAfterBreak="0">
    <w:nsid w:val="31122A64"/>
    <w:multiLevelType w:val="multilevel"/>
    <w:tmpl w:val="142E738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5" w15:restartNumberingAfterBreak="0">
    <w:nsid w:val="32883CF4"/>
    <w:multiLevelType w:val="multilevel"/>
    <w:tmpl w:val="19AC30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6" w15:restartNumberingAfterBreak="0">
    <w:nsid w:val="338B12AD"/>
    <w:multiLevelType w:val="multilevel"/>
    <w:tmpl w:val="45EAA13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7" w15:restartNumberingAfterBreak="0">
    <w:nsid w:val="347A5B61"/>
    <w:multiLevelType w:val="multilevel"/>
    <w:tmpl w:val="B9ACAE6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8" w15:restartNumberingAfterBreak="0">
    <w:nsid w:val="3A464655"/>
    <w:multiLevelType w:val="multilevel"/>
    <w:tmpl w:val="0074DCC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9" w15:restartNumberingAfterBreak="0">
    <w:nsid w:val="3B5F7C72"/>
    <w:multiLevelType w:val="multilevel"/>
    <w:tmpl w:val="DAAA3AD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0" w15:restartNumberingAfterBreak="0">
    <w:nsid w:val="3C0556FD"/>
    <w:multiLevelType w:val="multilevel"/>
    <w:tmpl w:val="8ECCD290"/>
    <w:lvl w:ilvl="0">
      <w:start w:val="9"/>
      <w:numFmt w:val="upperLetter"/>
      <w:suff w:val="nothing"/>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21" w15:restartNumberingAfterBreak="0">
    <w:nsid w:val="3CB23505"/>
    <w:multiLevelType w:val="multilevel"/>
    <w:tmpl w:val="582E598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2" w15:restartNumberingAfterBreak="0">
    <w:nsid w:val="3E0B7779"/>
    <w:multiLevelType w:val="multilevel"/>
    <w:tmpl w:val="55C4B28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3" w15:restartNumberingAfterBreak="0">
    <w:nsid w:val="427B372A"/>
    <w:multiLevelType w:val="multilevel"/>
    <w:tmpl w:val="EACA0DB0"/>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4" w15:restartNumberingAfterBreak="0">
    <w:nsid w:val="46D77630"/>
    <w:multiLevelType w:val="multilevel"/>
    <w:tmpl w:val="C138092E"/>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5"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1602429"/>
    <w:multiLevelType w:val="multilevel"/>
    <w:tmpl w:val="E036126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7" w15:restartNumberingAfterBreak="0">
    <w:nsid w:val="517777FE"/>
    <w:multiLevelType w:val="multilevel"/>
    <w:tmpl w:val="1A22DE46"/>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8" w15:restartNumberingAfterBreak="0">
    <w:nsid w:val="521B1411"/>
    <w:multiLevelType w:val="multilevel"/>
    <w:tmpl w:val="2550C62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9" w15:restartNumberingAfterBreak="0">
    <w:nsid w:val="55834E0F"/>
    <w:multiLevelType w:val="multilevel"/>
    <w:tmpl w:val="9F621200"/>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0" w15:restartNumberingAfterBreak="0">
    <w:nsid w:val="588A01E6"/>
    <w:multiLevelType w:val="multilevel"/>
    <w:tmpl w:val="0D605C5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1" w15:restartNumberingAfterBreak="0">
    <w:nsid w:val="588F3A42"/>
    <w:multiLevelType w:val="multilevel"/>
    <w:tmpl w:val="5202AE3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2" w15:restartNumberingAfterBreak="0">
    <w:nsid w:val="590E478F"/>
    <w:multiLevelType w:val="multilevel"/>
    <w:tmpl w:val="0E485E3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3" w15:restartNumberingAfterBreak="0">
    <w:nsid w:val="5BF05C15"/>
    <w:multiLevelType w:val="multilevel"/>
    <w:tmpl w:val="992CCF2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4" w15:restartNumberingAfterBreak="0">
    <w:nsid w:val="5DA60314"/>
    <w:multiLevelType w:val="multilevel"/>
    <w:tmpl w:val="F9469588"/>
    <w:lvl w:ilvl="0">
      <w:start w:val="3"/>
      <w:numFmt w:val="upperRoman"/>
      <w:suff w:val="nothing"/>
      <w:lvlText w:val="%1."/>
      <w:lvlJc w:val="left"/>
      <w:pPr>
        <w:ind w:left="360" w:hanging="360"/>
      </w:pPr>
      <w:rPr>
        <w:rFonts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35" w15:restartNumberingAfterBreak="0">
    <w:nsid w:val="650D7EB9"/>
    <w:multiLevelType w:val="multilevel"/>
    <w:tmpl w:val="A2D8E09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6"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3C00DE"/>
    <w:multiLevelType w:val="multilevel"/>
    <w:tmpl w:val="FD72929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8" w15:restartNumberingAfterBreak="0">
    <w:nsid w:val="6C704CB4"/>
    <w:multiLevelType w:val="hybridMultilevel"/>
    <w:tmpl w:val="3C36751A"/>
    <w:lvl w:ilvl="0" w:tplc="CE785E24">
      <w:start w:val="1"/>
      <w:numFmt w:val="upperRoman"/>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6D5C3F27"/>
    <w:multiLevelType w:val="multilevel"/>
    <w:tmpl w:val="1432167A"/>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0" w15:restartNumberingAfterBreak="0">
    <w:nsid w:val="6D604929"/>
    <w:multiLevelType w:val="multilevel"/>
    <w:tmpl w:val="BB9001FC"/>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1" w15:restartNumberingAfterBreak="0">
    <w:nsid w:val="6E5A4566"/>
    <w:multiLevelType w:val="multilevel"/>
    <w:tmpl w:val="307C76C0"/>
    <w:lvl w:ilvl="0">
      <w:start w:val="2"/>
      <w:numFmt w:val="upperRoman"/>
      <w:lvlText w:val="%1."/>
      <w:lvlJc w:val="left"/>
      <w:pPr>
        <w:ind w:left="360" w:hanging="360"/>
      </w:pPr>
      <w:rPr>
        <w:rFonts w:ascii="Times New Roman" w:eastAsia="Times New Roman" w:hAnsi="Times New Roman" w:cs="Times New Roman" w:hint="default"/>
        <w:b/>
        <w:sz w:val="26"/>
        <w:szCs w:val="26"/>
      </w:rPr>
    </w:lvl>
    <w:lvl w:ilvl="1">
      <w:start w:val="1"/>
      <w:numFmt w:val="upperRoman"/>
      <w:lvlText w:val="%2."/>
      <w:lvlJc w:val="left"/>
      <w:pPr>
        <w:ind w:left="720" w:hanging="360"/>
      </w:pPr>
      <w:rPr>
        <w:rFonts w:ascii="Times New Roman" w:eastAsia="Times New Roman" w:hAnsi="Times New Roman" w:cs="Times New Roman" w:hint="default"/>
        <w:b/>
        <w:sz w:val="26"/>
        <w:szCs w:val="26"/>
      </w:rPr>
    </w:lvl>
    <w:lvl w:ilvl="2">
      <w:start w:val="1"/>
      <w:numFmt w:val="upperRoman"/>
      <w:lvlText w:val="%3."/>
      <w:lvlJc w:val="left"/>
      <w:pPr>
        <w:ind w:left="1080" w:hanging="360"/>
      </w:pPr>
      <w:rPr>
        <w:rFonts w:ascii="Times New Roman" w:eastAsia="Times New Roman" w:hAnsi="Times New Roman" w:cs="Times New Roman" w:hint="default"/>
        <w:b/>
        <w:sz w:val="26"/>
        <w:szCs w:val="26"/>
      </w:rPr>
    </w:lvl>
    <w:lvl w:ilvl="3">
      <w:start w:val="1"/>
      <w:numFmt w:val="upperRoman"/>
      <w:lvlText w:val="%4."/>
      <w:lvlJc w:val="left"/>
      <w:pPr>
        <w:ind w:left="1440" w:hanging="360"/>
      </w:pPr>
      <w:rPr>
        <w:rFonts w:ascii="Times New Roman" w:eastAsia="Times New Roman" w:hAnsi="Times New Roman" w:cs="Times New Roman" w:hint="default"/>
        <w:b/>
        <w:sz w:val="26"/>
        <w:szCs w:val="26"/>
      </w:rPr>
    </w:lvl>
    <w:lvl w:ilvl="4">
      <w:start w:val="1"/>
      <w:numFmt w:val="upperRoman"/>
      <w:lvlText w:val="%5."/>
      <w:lvlJc w:val="left"/>
      <w:pPr>
        <w:ind w:left="1800" w:hanging="360"/>
      </w:pPr>
      <w:rPr>
        <w:rFonts w:ascii="Times New Roman" w:eastAsia="Times New Roman" w:hAnsi="Times New Roman" w:cs="Times New Roman" w:hint="default"/>
        <w:b/>
        <w:sz w:val="26"/>
        <w:szCs w:val="26"/>
      </w:rPr>
    </w:lvl>
    <w:lvl w:ilvl="5">
      <w:start w:val="1"/>
      <w:numFmt w:val="upperRoman"/>
      <w:lvlText w:val="%6."/>
      <w:lvlJc w:val="left"/>
      <w:pPr>
        <w:ind w:left="2160" w:hanging="360"/>
      </w:pPr>
      <w:rPr>
        <w:rFonts w:ascii="Times New Roman" w:eastAsia="Times New Roman" w:hAnsi="Times New Roman" w:cs="Times New Roman" w:hint="default"/>
        <w:b/>
        <w:sz w:val="26"/>
        <w:szCs w:val="26"/>
      </w:rPr>
    </w:lvl>
    <w:lvl w:ilvl="6">
      <w:start w:val="1"/>
      <w:numFmt w:val="upperRoman"/>
      <w:lvlText w:val="%7."/>
      <w:lvlJc w:val="left"/>
      <w:pPr>
        <w:ind w:left="2520" w:hanging="360"/>
      </w:pPr>
      <w:rPr>
        <w:rFonts w:ascii="Times New Roman" w:eastAsia="Times New Roman" w:hAnsi="Times New Roman" w:cs="Times New Roman" w:hint="default"/>
        <w:b/>
        <w:sz w:val="26"/>
        <w:szCs w:val="26"/>
      </w:rPr>
    </w:lvl>
    <w:lvl w:ilvl="7">
      <w:start w:val="1"/>
      <w:numFmt w:val="upperRoman"/>
      <w:lvlText w:val="%8."/>
      <w:lvlJc w:val="left"/>
      <w:pPr>
        <w:ind w:left="2880" w:hanging="360"/>
      </w:pPr>
      <w:rPr>
        <w:rFonts w:ascii="Times New Roman" w:eastAsia="Times New Roman" w:hAnsi="Times New Roman" w:cs="Times New Roman" w:hint="default"/>
        <w:b/>
        <w:sz w:val="26"/>
        <w:szCs w:val="26"/>
      </w:rPr>
    </w:lvl>
    <w:lvl w:ilvl="8">
      <w:start w:val="1"/>
      <w:numFmt w:val="upperRoman"/>
      <w:lvlText w:val="%9."/>
      <w:lvlJc w:val="left"/>
      <w:pPr>
        <w:ind w:left="3240" w:hanging="360"/>
      </w:pPr>
      <w:rPr>
        <w:rFonts w:ascii="Times New Roman" w:eastAsia="Times New Roman" w:hAnsi="Times New Roman" w:cs="Times New Roman" w:hint="default"/>
        <w:b/>
        <w:sz w:val="26"/>
        <w:szCs w:val="26"/>
      </w:rPr>
    </w:lvl>
  </w:abstractNum>
  <w:abstractNum w:abstractNumId="42" w15:restartNumberingAfterBreak="0">
    <w:nsid w:val="6EC4334A"/>
    <w:multiLevelType w:val="multilevel"/>
    <w:tmpl w:val="C846C42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3" w15:restartNumberingAfterBreak="0">
    <w:nsid w:val="6EEA653C"/>
    <w:multiLevelType w:val="multilevel"/>
    <w:tmpl w:val="F796C5B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4" w15:restartNumberingAfterBreak="0">
    <w:nsid w:val="751E5416"/>
    <w:multiLevelType w:val="multilevel"/>
    <w:tmpl w:val="1BB44E3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5" w15:restartNumberingAfterBreak="0">
    <w:nsid w:val="761C7107"/>
    <w:multiLevelType w:val="multilevel"/>
    <w:tmpl w:val="EDBAA90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6" w15:restartNumberingAfterBreak="0">
    <w:nsid w:val="79B0392B"/>
    <w:multiLevelType w:val="multilevel"/>
    <w:tmpl w:val="E646A8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7" w15:restartNumberingAfterBreak="0">
    <w:nsid w:val="79C01A0C"/>
    <w:multiLevelType w:val="hybridMultilevel"/>
    <w:tmpl w:val="697641AC"/>
    <w:lvl w:ilvl="0" w:tplc="BEB0FD44">
      <w:start w:val="2"/>
      <w:numFmt w:val="upperRoman"/>
      <w:suff w:val="nothing"/>
      <w:lvlText w:val="%1."/>
      <w:lvlJc w:val="left"/>
      <w:pPr>
        <w:ind w:left="785"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879889">
    <w:abstractNumId w:val="25"/>
  </w:num>
  <w:num w:numId="2" w16cid:durableId="1569144966">
    <w:abstractNumId w:val="36"/>
  </w:num>
  <w:num w:numId="3" w16cid:durableId="1313751159">
    <w:abstractNumId w:val="0"/>
  </w:num>
  <w:num w:numId="4" w16cid:durableId="1729917881">
    <w:abstractNumId w:val="3"/>
    <w:lvlOverride w:ilvl="0">
      <w:startOverride w:val="1"/>
    </w:lvlOverride>
  </w:num>
  <w:num w:numId="5" w16cid:durableId="1933969608">
    <w:abstractNumId w:val="29"/>
    <w:lvlOverride w:ilvl="0">
      <w:startOverride w:val="2"/>
    </w:lvlOverride>
  </w:num>
  <w:num w:numId="6" w16cid:durableId="45691386">
    <w:abstractNumId w:val="2"/>
    <w:lvlOverride w:ilvl="0">
      <w:startOverride w:val="3"/>
    </w:lvlOverride>
  </w:num>
  <w:num w:numId="7" w16cid:durableId="249000931">
    <w:abstractNumId w:val="26"/>
  </w:num>
  <w:num w:numId="8" w16cid:durableId="234627232">
    <w:abstractNumId w:val="11"/>
  </w:num>
  <w:num w:numId="9" w16cid:durableId="1154644651">
    <w:abstractNumId w:val="44"/>
  </w:num>
  <w:num w:numId="10" w16cid:durableId="430659594">
    <w:abstractNumId w:val="28"/>
  </w:num>
  <w:num w:numId="11" w16cid:durableId="909270337">
    <w:abstractNumId w:val="37"/>
  </w:num>
  <w:num w:numId="12" w16cid:durableId="1871917404">
    <w:abstractNumId w:val="7"/>
  </w:num>
  <w:num w:numId="13" w16cid:durableId="1042176153">
    <w:abstractNumId w:val="33"/>
  </w:num>
  <w:num w:numId="14" w16cid:durableId="252327944">
    <w:abstractNumId w:val="8"/>
  </w:num>
  <w:num w:numId="15" w16cid:durableId="1952974442">
    <w:abstractNumId w:val="43"/>
  </w:num>
  <w:num w:numId="16" w16cid:durableId="1457334210">
    <w:abstractNumId w:val="31"/>
  </w:num>
  <w:num w:numId="17" w16cid:durableId="632905134">
    <w:abstractNumId w:val="22"/>
  </w:num>
  <w:num w:numId="18" w16cid:durableId="1678733796">
    <w:abstractNumId w:val="46"/>
  </w:num>
  <w:num w:numId="19" w16cid:durableId="1246576925">
    <w:abstractNumId w:val="1"/>
  </w:num>
  <w:num w:numId="20" w16cid:durableId="944574205">
    <w:abstractNumId w:val="15"/>
  </w:num>
  <w:num w:numId="21" w16cid:durableId="815415103">
    <w:abstractNumId w:val="12"/>
  </w:num>
  <w:num w:numId="22" w16cid:durableId="1122114348">
    <w:abstractNumId w:val="18"/>
  </w:num>
  <w:num w:numId="23" w16cid:durableId="690687527">
    <w:abstractNumId w:val="42"/>
  </w:num>
  <w:num w:numId="24" w16cid:durableId="300615666">
    <w:abstractNumId w:val="10"/>
  </w:num>
  <w:num w:numId="25" w16cid:durableId="405498240">
    <w:abstractNumId w:val="19"/>
  </w:num>
  <w:num w:numId="26" w16cid:durableId="342899467">
    <w:abstractNumId w:val="14"/>
  </w:num>
  <w:num w:numId="27" w16cid:durableId="78212192">
    <w:abstractNumId w:val="32"/>
  </w:num>
  <w:num w:numId="28" w16cid:durableId="477573213">
    <w:abstractNumId w:val="17"/>
  </w:num>
  <w:num w:numId="29" w16cid:durableId="105737213">
    <w:abstractNumId w:val="9"/>
  </w:num>
  <w:num w:numId="30" w16cid:durableId="1774085938">
    <w:abstractNumId w:val="30"/>
  </w:num>
  <w:num w:numId="31" w16cid:durableId="388382193">
    <w:abstractNumId w:val="4"/>
  </w:num>
  <w:num w:numId="32" w16cid:durableId="1687050329">
    <w:abstractNumId w:val="45"/>
  </w:num>
  <w:num w:numId="33" w16cid:durableId="1784298305">
    <w:abstractNumId w:val="5"/>
  </w:num>
  <w:num w:numId="34" w16cid:durableId="2038845895">
    <w:abstractNumId w:val="35"/>
  </w:num>
  <w:num w:numId="35" w16cid:durableId="741298484">
    <w:abstractNumId w:val="20"/>
  </w:num>
  <w:num w:numId="36" w16cid:durableId="172455670">
    <w:abstractNumId w:val="21"/>
    <w:lvlOverride w:ilvl="0">
      <w:startOverride w:val="1"/>
    </w:lvlOverride>
  </w:num>
  <w:num w:numId="37" w16cid:durableId="1843275653">
    <w:abstractNumId w:val="24"/>
    <w:lvlOverride w:ilvl="0">
      <w:startOverride w:val="2"/>
    </w:lvlOverride>
  </w:num>
  <w:num w:numId="38" w16cid:durableId="418210940">
    <w:abstractNumId w:val="16"/>
    <w:lvlOverride w:ilvl="0">
      <w:startOverride w:val="1"/>
    </w:lvlOverride>
  </w:num>
  <w:num w:numId="39" w16cid:durableId="2089843786">
    <w:abstractNumId w:val="39"/>
    <w:lvlOverride w:ilvl="0">
      <w:startOverride w:val="2"/>
    </w:lvlOverride>
  </w:num>
  <w:num w:numId="40" w16cid:durableId="1978876343">
    <w:abstractNumId w:val="13"/>
    <w:lvlOverride w:ilvl="0">
      <w:startOverride w:val="3"/>
    </w:lvlOverride>
  </w:num>
  <w:num w:numId="41" w16cid:durableId="1689452888">
    <w:abstractNumId w:val="23"/>
    <w:lvlOverride w:ilvl="0">
      <w:startOverride w:val="1"/>
    </w:lvlOverride>
  </w:num>
  <w:num w:numId="42" w16cid:durableId="1579172270">
    <w:abstractNumId w:val="27"/>
    <w:lvlOverride w:ilvl="0">
      <w:startOverride w:val="1"/>
    </w:lvlOverride>
  </w:num>
  <w:num w:numId="43" w16cid:durableId="1901279900">
    <w:abstractNumId w:val="40"/>
    <w:lvlOverride w:ilvl="0">
      <w:startOverride w:val="2"/>
    </w:lvlOverride>
  </w:num>
  <w:num w:numId="44" w16cid:durableId="1311715622">
    <w:abstractNumId w:val="6"/>
    <w:lvlOverride w:ilvl="0">
      <w:startOverride w:val="9"/>
    </w:lvlOverride>
  </w:num>
  <w:num w:numId="45" w16cid:durableId="542525323">
    <w:abstractNumId w:val="41"/>
    <w:lvlOverride w:ilvl="0">
      <w:startOverride w:val="2"/>
    </w:lvlOverride>
  </w:num>
  <w:num w:numId="46" w16cid:durableId="179050346">
    <w:abstractNumId w:val="47"/>
  </w:num>
  <w:num w:numId="47" w16cid:durableId="1266232538">
    <w:abstractNumId w:val="34"/>
  </w:num>
  <w:num w:numId="48" w16cid:durableId="1106972062">
    <w:abstractNumId w:val="38"/>
  </w:num>
  <w:num w:numId="49" w16cid:durableId="1240363633">
    <w:abstractNumId w:val="0"/>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1360369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0B4"/>
    <w:rsid w:val="00002104"/>
    <w:rsid w:val="0000420E"/>
    <w:rsid w:val="000119D1"/>
    <w:rsid w:val="00024F8B"/>
    <w:rsid w:val="00027A36"/>
    <w:rsid w:val="00032E6B"/>
    <w:rsid w:val="000357F1"/>
    <w:rsid w:val="00036377"/>
    <w:rsid w:val="0004150E"/>
    <w:rsid w:val="00041E78"/>
    <w:rsid w:val="0005011E"/>
    <w:rsid w:val="00052ED8"/>
    <w:rsid w:val="00061855"/>
    <w:rsid w:val="00063E7D"/>
    <w:rsid w:val="00066A27"/>
    <w:rsid w:val="00067E47"/>
    <w:rsid w:val="0007281B"/>
    <w:rsid w:val="0007352A"/>
    <w:rsid w:val="00076599"/>
    <w:rsid w:val="000936DA"/>
    <w:rsid w:val="000968D4"/>
    <w:rsid w:val="000A2BB1"/>
    <w:rsid w:val="000A5BFB"/>
    <w:rsid w:val="000B66C0"/>
    <w:rsid w:val="000B6B71"/>
    <w:rsid w:val="000B6FBD"/>
    <w:rsid w:val="000C5F09"/>
    <w:rsid w:val="000C6F66"/>
    <w:rsid w:val="000D3391"/>
    <w:rsid w:val="000F1E18"/>
    <w:rsid w:val="000F68AC"/>
    <w:rsid w:val="001028A1"/>
    <w:rsid w:val="0012555F"/>
    <w:rsid w:val="0013120B"/>
    <w:rsid w:val="00132F91"/>
    <w:rsid w:val="001405F1"/>
    <w:rsid w:val="0016065A"/>
    <w:rsid w:val="00162939"/>
    <w:rsid w:val="0018354F"/>
    <w:rsid w:val="001925F4"/>
    <w:rsid w:val="00192969"/>
    <w:rsid w:val="001A08FA"/>
    <w:rsid w:val="001C51FD"/>
    <w:rsid w:val="001C6057"/>
    <w:rsid w:val="001D0D77"/>
    <w:rsid w:val="001D12FE"/>
    <w:rsid w:val="001D730B"/>
    <w:rsid w:val="001E4630"/>
    <w:rsid w:val="001E4B68"/>
    <w:rsid w:val="001F2262"/>
    <w:rsid w:val="001F2F0D"/>
    <w:rsid w:val="001F351F"/>
    <w:rsid w:val="001F5385"/>
    <w:rsid w:val="002105CB"/>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1D19"/>
    <w:rsid w:val="002A3C11"/>
    <w:rsid w:val="002B4F89"/>
    <w:rsid w:val="002B6FE0"/>
    <w:rsid w:val="002C3177"/>
    <w:rsid w:val="002D16F4"/>
    <w:rsid w:val="002D6ECA"/>
    <w:rsid w:val="002E6C36"/>
    <w:rsid w:val="002F5093"/>
    <w:rsid w:val="0031304B"/>
    <w:rsid w:val="00316329"/>
    <w:rsid w:val="00322B9A"/>
    <w:rsid w:val="00332B2A"/>
    <w:rsid w:val="00337C58"/>
    <w:rsid w:val="00341D97"/>
    <w:rsid w:val="0034391F"/>
    <w:rsid w:val="00344655"/>
    <w:rsid w:val="003510E3"/>
    <w:rsid w:val="00352680"/>
    <w:rsid w:val="0035792A"/>
    <w:rsid w:val="00366214"/>
    <w:rsid w:val="00367E92"/>
    <w:rsid w:val="0037120B"/>
    <w:rsid w:val="00372545"/>
    <w:rsid w:val="00385AC3"/>
    <w:rsid w:val="003871CD"/>
    <w:rsid w:val="003918B2"/>
    <w:rsid w:val="00395895"/>
    <w:rsid w:val="003A13E1"/>
    <w:rsid w:val="003A3734"/>
    <w:rsid w:val="003A4162"/>
    <w:rsid w:val="003A6197"/>
    <w:rsid w:val="003B1C66"/>
    <w:rsid w:val="003B30C7"/>
    <w:rsid w:val="003C1390"/>
    <w:rsid w:val="003C1741"/>
    <w:rsid w:val="003C7DF3"/>
    <w:rsid w:val="003E6082"/>
    <w:rsid w:val="003E7AF7"/>
    <w:rsid w:val="003F7128"/>
    <w:rsid w:val="0041556C"/>
    <w:rsid w:val="00420EC2"/>
    <w:rsid w:val="00422ED5"/>
    <w:rsid w:val="00426D09"/>
    <w:rsid w:val="00431863"/>
    <w:rsid w:val="004321A4"/>
    <w:rsid w:val="004500E2"/>
    <w:rsid w:val="0045106D"/>
    <w:rsid w:val="00452B4A"/>
    <w:rsid w:val="00456939"/>
    <w:rsid w:val="00466B47"/>
    <w:rsid w:val="004743BE"/>
    <w:rsid w:val="00477BB5"/>
    <w:rsid w:val="00484E67"/>
    <w:rsid w:val="004A3046"/>
    <w:rsid w:val="004A520F"/>
    <w:rsid w:val="004B274E"/>
    <w:rsid w:val="004B32DA"/>
    <w:rsid w:val="004B3541"/>
    <w:rsid w:val="004B3E58"/>
    <w:rsid w:val="004B4BF6"/>
    <w:rsid w:val="004C1D6A"/>
    <w:rsid w:val="004C1EFA"/>
    <w:rsid w:val="004E34D0"/>
    <w:rsid w:val="004E3C21"/>
    <w:rsid w:val="004F580B"/>
    <w:rsid w:val="0050292A"/>
    <w:rsid w:val="0050764E"/>
    <w:rsid w:val="00510BA3"/>
    <w:rsid w:val="00511681"/>
    <w:rsid w:val="00511C02"/>
    <w:rsid w:val="00520BCB"/>
    <w:rsid w:val="00526DC0"/>
    <w:rsid w:val="00535CEF"/>
    <w:rsid w:val="005430A5"/>
    <w:rsid w:val="00547FB5"/>
    <w:rsid w:val="00551B8D"/>
    <w:rsid w:val="00554D3D"/>
    <w:rsid w:val="00562510"/>
    <w:rsid w:val="00570EF4"/>
    <w:rsid w:val="00574577"/>
    <w:rsid w:val="005826A9"/>
    <w:rsid w:val="00585F4E"/>
    <w:rsid w:val="00591085"/>
    <w:rsid w:val="00597ACF"/>
    <w:rsid w:val="005A01C8"/>
    <w:rsid w:val="005A6ED1"/>
    <w:rsid w:val="005B4FF1"/>
    <w:rsid w:val="005B6190"/>
    <w:rsid w:val="005B7357"/>
    <w:rsid w:val="005C144D"/>
    <w:rsid w:val="005C2261"/>
    <w:rsid w:val="005C29A7"/>
    <w:rsid w:val="005D68FF"/>
    <w:rsid w:val="005D6CF1"/>
    <w:rsid w:val="005E3AD3"/>
    <w:rsid w:val="005F41CC"/>
    <w:rsid w:val="005F5D94"/>
    <w:rsid w:val="0060062A"/>
    <w:rsid w:val="00607962"/>
    <w:rsid w:val="00613969"/>
    <w:rsid w:val="00620688"/>
    <w:rsid w:val="006208DA"/>
    <w:rsid w:val="006239F6"/>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40D8"/>
    <w:rsid w:val="006E745E"/>
    <w:rsid w:val="006F1D25"/>
    <w:rsid w:val="006F2EB5"/>
    <w:rsid w:val="006F7F72"/>
    <w:rsid w:val="00715016"/>
    <w:rsid w:val="00716F99"/>
    <w:rsid w:val="00720646"/>
    <w:rsid w:val="007236B8"/>
    <w:rsid w:val="0073001F"/>
    <w:rsid w:val="00734C2E"/>
    <w:rsid w:val="00753684"/>
    <w:rsid w:val="00760E25"/>
    <w:rsid w:val="00766F26"/>
    <w:rsid w:val="0077247B"/>
    <w:rsid w:val="0078339E"/>
    <w:rsid w:val="00791320"/>
    <w:rsid w:val="00793C69"/>
    <w:rsid w:val="00796B5B"/>
    <w:rsid w:val="007A37BD"/>
    <w:rsid w:val="007A663A"/>
    <w:rsid w:val="007B5563"/>
    <w:rsid w:val="007B58E9"/>
    <w:rsid w:val="007C28B3"/>
    <w:rsid w:val="007C67D8"/>
    <w:rsid w:val="007D6169"/>
    <w:rsid w:val="007F0419"/>
    <w:rsid w:val="00802482"/>
    <w:rsid w:val="008129E1"/>
    <w:rsid w:val="00812ACB"/>
    <w:rsid w:val="0081735C"/>
    <w:rsid w:val="00830C28"/>
    <w:rsid w:val="00832E9E"/>
    <w:rsid w:val="00833757"/>
    <w:rsid w:val="008411A0"/>
    <w:rsid w:val="00841662"/>
    <w:rsid w:val="008425CA"/>
    <w:rsid w:val="00844B3E"/>
    <w:rsid w:val="008571E6"/>
    <w:rsid w:val="00873E0F"/>
    <w:rsid w:val="00874002"/>
    <w:rsid w:val="00890157"/>
    <w:rsid w:val="0089077B"/>
    <w:rsid w:val="00891AE1"/>
    <w:rsid w:val="00895070"/>
    <w:rsid w:val="008A5D97"/>
    <w:rsid w:val="008B288E"/>
    <w:rsid w:val="008C150B"/>
    <w:rsid w:val="008C28AE"/>
    <w:rsid w:val="008C2D3B"/>
    <w:rsid w:val="008C4EC4"/>
    <w:rsid w:val="008D080A"/>
    <w:rsid w:val="008D201A"/>
    <w:rsid w:val="008D7AD9"/>
    <w:rsid w:val="008F2B3E"/>
    <w:rsid w:val="008F3A79"/>
    <w:rsid w:val="008F6358"/>
    <w:rsid w:val="008F6806"/>
    <w:rsid w:val="0090398F"/>
    <w:rsid w:val="009054D8"/>
    <w:rsid w:val="009165B5"/>
    <w:rsid w:val="00916D44"/>
    <w:rsid w:val="00917720"/>
    <w:rsid w:val="0092047C"/>
    <w:rsid w:val="00927237"/>
    <w:rsid w:val="009321FA"/>
    <w:rsid w:val="00932D2C"/>
    <w:rsid w:val="00934F9E"/>
    <w:rsid w:val="00941149"/>
    <w:rsid w:val="0095236D"/>
    <w:rsid w:val="0096349A"/>
    <w:rsid w:val="00976CB1"/>
    <w:rsid w:val="0097761F"/>
    <w:rsid w:val="00980CBB"/>
    <w:rsid w:val="00982FFA"/>
    <w:rsid w:val="00983CC8"/>
    <w:rsid w:val="00991BC2"/>
    <w:rsid w:val="009927CC"/>
    <w:rsid w:val="0099280A"/>
    <w:rsid w:val="009944C9"/>
    <w:rsid w:val="00996DFB"/>
    <w:rsid w:val="009C181C"/>
    <w:rsid w:val="009C6954"/>
    <w:rsid w:val="009C6BFA"/>
    <w:rsid w:val="009C7087"/>
    <w:rsid w:val="009D3937"/>
    <w:rsid w:val="009E1F89"/>
    <w:rsid w:val="009E77CD"/>
    <w:rsid w:val="009E7E43"/>
    <w:rsid w:val="00A03445"/>
    <w:rsid w:val="00A050C7"/>
    <w:rsid w:val="00A12DDA"/>
    <w:rsid w:val="00A144E9"/>
    <w:rsid w:val="00A149A8"/>
    <w:rsid w:val="00A14D85"/>
    <w:rsid w:val="00A16910"/>
    <w:rsid w:val="00A33BF0"/>
    <w:rsid w:val="00A33EE3"/>
    <w:rsid w:val="00A33F5D"/>
    <w:rsid w:val="00A43D69"/>
    <w:rsid w:val="00A520AB"/>
    <w:rsid w:val="00A54EB5"/>
    <w:rsid w:val="00A57645"/>
    <w:rsid w:val="00A64047"/>
    <w:rsid w:val="00A65CE1"/>
    <w:rsid w:val="00A65EB7"/>
    <w:rsid w:val="00A70361"/>
    <w:rsid w:val="00A75B8B"/>
    <w:rsid w:val="00A75E05"/>
    <w:rsid w:val="00A77777"/>
    <w:rsid w:val="00A85485"/>
    <w:rsid w:val="00A86C6E"/>
    <w:rsid w:val="00A873BC"/>
    <w:rsid w:val="00A923E9"/>
    <w:rsid w:val="00A93577"/>
    <w:rsid w:val="00AB2606"/>
    <w:rsid w:val="00AB428E"/>
    <w:rsid w:val="00AB4446"/>
    <w:rsid w:val="00AB4DE3"/>
    <w:rsid w:val="00AB74BF"/>
    <w:rsid w:val="00AC4081"/>
    <w:rsid w:val="00AD518C"/>
    <w:rsid w:val="00AE02ED"/>
    <w:rsid w:val="00AF66B3"/>
    <w:rsid w:val="00B01FC7"/>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564C"/>
    <w:rsid w:val="00B86125"/>
    <w:rsid w:val="00B86E0A"/>
    <w:rsid w:val="00B9251F"/>
    <w:rsid w:val="00BA2ABF"/>
    <w:rsid w:val="00BA6B26"/>
    <w:rsid w:val="00BA7A41"/>
    <w:rsid w:val="00BB0637"/>
    <w:rsid w:val="00BB71A4"/>
    <w:rsid w:val="00BC1400"/>
    <w:rsid w:val="00BC2CA7"/>
    <w:rsid w:val="00BC7803"/>
    <w:rsid w:val="00BD5294"/>
    <w:rsid w:val="00BD5F36"/>
    <w:rsid w:val="00BF2379"/>
    <w:rsid w:val="00C00A15"/>
    <w:rsid w:val="00C06CF1"/>
    <w:rsid w:val="00C075B5"/>
    <w:rsid w:val="00C11DED"/>
    <w:rsid w:val="00C15A01"/>
    <w:rsid w:val="00C1624A"/>
    <w:rsid w:val="00C1658A"/>
    <w:rsid w:val="00C24DC5"/>
    <w:rsid w:val="00C252E9"/>
    <w:rsid w:val="00C27AA3"/>
    <w:rsid w:val="00C31603"/>
    <w:rsid w:val="00C361D5"/>
    <w:rsid w:val="00C36695"/>
    <w:rsid w:val="00C40BE3"/>
    <w:rsid w:val="00C50DE4"/>
    <w:rsid w:val="00C55A45"/>
    <w:rsid w:val="00C6549F"/>
    <w:rsid w:val="00C66D98"/>
    <w:rsid w:val="00C761A1"/>
    <w:rsid w:val="00C77DD7"/>
    <w:rsid w:val="00C80DA8"/>
    <w:rsid w:val="00C87DA0"/>
    <w:rsid w:val="00C913CC"/>
    <w:rsid w:val="00CA0898"/>
    <w:rsid w:val="00CA13DD"/>
    <w:rsid w:val="00CB3A4E"/>
    <w:rsid w:val="00CB6CB3"/>
    <w:rsid w:val="00CD2AA9"/>
    <w:rsid w:val="00CF0B23"/>
    <w:rsid w:val="00D00BC9"/>
    <w:rsid w:val="00D053BA"/>
    <w:rsid w:val="00D0572A"/>
    <w:rsid w:val="00D06293"/>
    <w:rsid w:val="00D1641A"/>
    <w:rsid w:val="00D17E63"/>
    <w:rsid w:val="00D22FAE"/>
    <w:rsid w:val="00D30ABC"/>
    <w:rsid w:val="00D44B76"/>
    <w:rsid w:val="00D514AE"/>
    <w:rsid w:val="00D64734"/>
    <w:rsid w:val="00D64947"/>
    <w:rsid w:val="00D72A3C"/>
    <w:rsid w:val="00D75E00"/>
    <w:rsid w:val="00D839DD"/>
    <w:rsid w:val="00D9695D"/>
    <w:rsid w:val="00DA6B44"/>
    <w:rsid w:val="00DA7316"/>
    <w:rsid w:val="00DB14CF"/>
    <w:rsid w:val="00DB5FB8"/>
    <w:rsid w:val="00DB75F1"/>
    <w:rsid w:val="00DC0852"/>
    <w:rsid w:val="00DC667C"/>
    <w:rsid w:val="00DD577D"/>
    <w:rsid w:val="00DE1BC7"/>
    <w:rsid w:val="00DF483A"/>
    <w:rsid w:val="00DF50D3"/>
    <w:rsid w:val="00E130B8"/>
    <w:rsid w:val="00E15C52"/>
    <w:rsid w:val="00E16C6E"/>
    <w:rsid w:val="00E16E41"/>
    <w:rsid w:val="00E2207E"/>
    <w:rsid w:val="00E36664"/>
    <w:rsid w:val="00E37567"/>
    <w:rsid w:val="00E37D4D"/>
    <w:rsid w:val="00E43225"/>
    <w:rsid w:val="00E50B54"/>
    <w:rsid w:val="00E60585"/>
    <w:rsid w:val="00E77170"/>
    <w:rsid w:val="00E7767D"/>
    <w:rsid w:val="00E800F6"/>
    <w:rsid w:val="00E920FA"/>
    <w:rsid w:val="00E92699"/>
    <w:rsid w:val="00E928AE"/>
    <w:rsid w:val="00EA225C"/>
    <w:rsid w:val="00EA370F"/>
    <w:rsid w:val="00EA6798"/>
    <w:rsid w:val="00EA7CFA"/>
    <w:rsid w:val="00EB34A8"/>
    <w:rsid w:val="00EB57EC"/>
    <w:rsid w:val="00EC28ED"/>
    <w:rsid w:val="00ED0400"/>
    <w:rsid w:val="00ED04CE"/>
    <w:rsid w:val="00ED4D57"/>
    <w:rsid w:val="00ED6814"/>
    <w:rsid w:val="00EE0441"/>
    <w:rsid w:val="00EE1873"/>
    <w:rsid w:val="00EE2600"/>
    <w:rsid w:val="00EF6E97"/>
    <w:rsid w:val="00F00174"/>
    <w:rsid w:val="00F013CC"/>
    <w:rsid w:val="00F102A9"/>
    <w:rsid w:val="00F13838"/>
    <w:rsid w:val="00F20A31"/>
    <w:rsid w:val="00F20A64"/>
    <w:rsid w:val="00F22934"/>
    <w:rsid w:val="00F2536E"/>
    <w:rsid w:val="00F40FA3"/>
    <w:rsid w:val="00F54F62"/>
    <w:rsid w:val="00F550D4"/>
    <w:rsid w:val="00F6055A"/>
    <w:rsid w:val="00F60826"/>
    <w:rsid w:val="00F642D4"/>
    <w:rsid w:val="00F658C7"/>
    <w:rsid w:val="00F7241D"/>
    <w:rsid w:val="00F84CD0"/>
    <w:rsid w:val="00F906A3"/>
    <w:rsid w:val="00F9506E"/>
    <w:rsid w:val="00FA2E85"/>
    <w:rsid w:val="00FA5EA8"/>
    <w:rsid w:val="00FA6BCF"/>
    <w:rsid w:val="00FC3F49"/>
    <w:rsid w:val="00FC61AD"/>
    <w:rsid w:val="00FC6B36"/>
    <w:rsid w:val="00FD1148"/>
    <w:rsid w:val="00FD5F6D"/>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EE3"/>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3"/>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B6FBD"/>
    <w:pPr>
      <w:keepNext/>
      <w:numPr>
        <w:ilvl w:val="1"/>
        <w:numId w:val="3"/>
      </w:numPr>
      <w:jc w:val="left"/>
      <w:outlineLvl w:val="1"/>
    </w:pPr>
    <w:rPr>
      <w:rFonts w:cs="Arial"/>
      <w:b/>
      <w:bCs/>
      <w:iCs/>
      <w:szCs w:val="28"/>
    </w:rPr>
  </w:style>
  <w:style w:type="paragraph" w:styleId="Heading3">
    <w:name w:val="heading 3"/>
    <w:basedOn w:val="Normal"/>
    <w:next w:val="Normal"/>
    <w:link w:val="Heading3Char"/>
    <w:uiPriority w:val="9"/>
    <w:qFormat/>
    <w:rsid w:val="00385AC3"/>
    <w:pPr>
      <w:keepNext/>
      <w:numPr>
        <w:ilvl w:val="2"/>
        <w:numId w:val="3"/>
      </w:numPr>
      <w:jc w:val="left"/>
      <w:outlineLvl w:val="2"/>
    </w:pPr>
    <w:rPr>
      <w:rFonts w:cs="Arial"/>
      <w:b/>
      <w:bCs/>
      <w:szCs w:val="26"/>
    </w:rPr>
  </w:style>
  <w:style w:type="paragraph" w:styleId="Heading4">
    <w:name w:val="heading 4"/>
    <w:basedOn w:val="Normal"/>
    <w:next w:val="Normal"/>
    <w:qFormat/>
    <w:rsid w:val="00FE16DA"/>
    <w:pPr>
      <w:keepNext/>
      <w:numPr>
        <w:ilvl w:val="3"/>
        <w:numId w:val="3"/>
      </w:numPr>
      <w:outlineLvl w:val="3"/>
    </w:pPr>
    <w:rPr>
      <w:bCs/>
      <w:i/>
      <w:szCs w:val="28"/>
    </w:rPr>
  </w:style>
  <w:style w:type="paragraph" w:styleId="Heading5">
    <w:name w:val="heading 5"/>
    <w:basedOn w:val="Normal"/>
    <w:next w:val="Normal"/>
    <w:qFormat/>
    <w:rsid w:val="00597ACF"/>
    <w:pPr>
      <w:numPr>
        <w:ilvl w:val="4"/>
        <w:numId w:val="3"/>
      </w:numPr>
      <w:spacing w:before="240" w:after="60"/>
      <w:outlineLvl w:val="4"/>
    </w:pPr>
    <w:rPr>
      <w:b/>
      <w:bCs/>
      <w:i/>
      <w:iCs/>
      <w:szCs w:val="26"/>
    </w:rPr>
  </w:style>
  <w:style w:type="paragraph" w:styleId="Heading6">
    <w:name w:val="heading 6"/>
    <w:basedOn w:val="Normal"/>
    <w:next w:val="Normal"/>
    <w:qFormat/>
    <w:rsid w:val="00597ACF"/>
    <w:pPr>
      <w:numPr>
        <w:ilvl w:val="5"/>
        <w:numId w:val="3"/>
      </w:numPr>
      <w:spacing w:before="240" w:after="60"/>
      <w:outlineLvl w:val="5"/>
    </w:pPr>
    <w:rPr>
      <w:b/>
      <w:bCs/>
      <w:sz w:val="22"/>
      <w:szCs w:val="22"/>
    </w:rPr>
  </w:style>
  <w:style w:type="paragraph" w:styleId="Heading7">
    <w:name w:val="heading 7"/>
    <w:basedOn w:val="Normal"/>
    <w:next w:val="Normal"/>
    <w:qFormat/>
    <w:rsid w:val="00597ACF"/>
    <w:pPr>
      <w:numPr>
        <w:ilvl w:val="6"/>
        <w:numId w:val="3"/>
      </w:numPr>
      <w:spacing w:before="240" w:after="60"/>
      <w:outlineLvl w:val="6"/>
    </w:pPr>
    <w:rPr>
      <w:sz w:val="24"/>
    </w:rPr>
  </w:style>
  <w:style w:type="paragraph" w:styleId="Heading8">
    <w:name w:val="heading 8"/>
    <w:basedOn w:val="Normal"/>
    <w:next w:val="Normal"/>
    <w:qFormat/>
    <w:rsid w:val="00597ACF"/>
    <w:pPr>
      <w:numPr>
        <w:ilvl w:val="7"/>
        <w:numId w:val="3"/>
      </w:numPr>
      <w:spacing w:before="240" w:after="60"/>
      <w:outlineLvl w:val="7"/>
    </w:pPr>
    <w:rPr>
      <w:i/>
      <w:iCs/>
      <w:sz w:val="24"/>
    </w:rPr>
  </w:style>
  <w:style w:type="paragraph" w:styleId="Heading9">
    <w:name w:val="heading 9"/>
    <w:basedOn w:val="Normal"/>
    <w:next w:val="Normal"/>
    <w:qFormat/>
    <w:rsid w:val="00597ACF"/>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tabs>
        <w:tab w:val="num" w:pos="360"/>
      </w:tabs>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 w:type="character" w:styleId="Strong">
    <w:name w:val="Strong"/>
    <w:basedOn w:val="DefaultParagraphFont"/>
    <w:uiPriority w:val="22"/>
    <w:qFormat/>
    <w:rsid w:val="00E77170"/>
    <w:rPr>
      <w:b/>
      <w:bCs/>
    </w:rPr>
  </w:style>
  <w:style w:type="character" w:customStyle="1" w:styleId="Heading1Char">
    <w:name w:val="Heading 1 Char"/>
    <w:basedOn w:val="DefaultParagraphFont"/>
    <w:link w:val="Heading1"/>
    <w:uiPriority w:val="9"/>
    <w:rsid w:val="00547FB5"/>
    <w:rPr>
      <w:rFonts w:cs="Arial"/>
      <w:b/>
      <w:bCs/>
      <w:kern w:val="32"/>
      <w:sz w:val="32"/>
      <w:szCs w:val="32"/>
    </w:rPr>
  </w:style>
  <w:style w:type="character" w:customStyle="1" w:styleId="Heading2Char">
    <w:name w:val="Heading 2 Char"/>
    <w:basedOn w:val="DefaultParagraphFont"/>
    <w:link w:val="Heading2"/>
    <w:uiPriority w:val="9"/>
    <w:rsid w:val="00547FB5"/>
    <w:rPr>
      <w:rFonts w:cs="Arial"/>
      <w:b/>
      <w:bCs/>
      <w:iCs/>
      <w:sz w:val="26"/>
      <w:szCs w:val="28"/>
    </w:rPr>
  </w:style>
  <w:style w:type="character" w:customStyle="1" w:styleId="Heading3Char">
    <w:name w:val="Heading 3 Char"/>
    <w:basedOn w:val="DefaultParagraphFont"/>
    <w:link w:val="Heading3"/>
    <w:uiPriority w:val="9"/>
    <w:rsid w:val="00547FB5"/>
    <w:rPr>
      <w:rFonts w:cs="Arial"/>
      <w:b/>
      <w:bCs/>
      <w:sz w:val="26"/>
      <w:szCs w:val="26"/>
    </w:rPr>
  </w:style>
  <w:style w:type="character" w:styleId="CommentReference">
    <w:name w:val="annotation reference"/>
    <w:basedOn w:val="DefaultParagraphFont"/>
    <w:uiPriority w:val="99"/>
    <w:semiHidden/>
    <w:unhideWhenUsed/>
    <w:rsid w:val="00547FB5"/>
    <w:rPr>
      <w:sz w:val="16"/>
      <w:szCs w:val="16"/>
    </w:rPr>
  </w:style>
  <w:style w:type="paragraph" w:styleId="CommentText">
    <w:name w:val="annotation text"/>
    <w:basedOn w:val="Normal"/>
    <w:link w:val="CommentTextChar"/>
    <w:uiPriority w:val="99"/>
    <w:semiHidden/>
    <w:unhideWhenUsed/>
    <w:rsid w:val="00547FB5"/>
    <w:pPr>
      <w:widowControl w:val="0"/>
      <w:spacing w:before="0" w:line="240" w:lineRule="auto"/>
      <w:ind w:firstLine="0"/>
      <w:jc w:val="left"/>
    </w:pPr>
    <w:rPr>
      <w:rFonts w:ascii="Arial" w:hAnsi="Arial" w:cs="Arial"/>
      <w:noProof/>
      <w:sz w:val="20"/>
      <w:szCs w:val="20"/>
      <w:lang w:val="en"/>
    </w:rPr>
  </w:style>
  <w:style w:type="character" w:customStyle="1" w:styleId="CommentTextChar">
    <w:name w:val="Comment Text Char"/>
    <w:basedOn w:val="DefaultParagraphFont"/>
    <w:link w:val="CommentText"/>
    <w:uiPriority w:val="99"/>
    <w:semiHidden/>
    <w:rsid w:val="00547FB5"/>
    <w:rPr>
      <w:rFonts w:ascii="Arial" w:hAnsi="Arial" w:cs="Arial"/>
      <w:noProof/>
      <w:lang w:val="en"/>
    </w:rPr>
  </w:style>
  <w:style w:type="paragraph" w:styleId="CommentSubject">
    <w:name w:val="annotation subject"/>
    <w:basedOn w:val="CommentText"/>
    <w:next w:val="CommentText"/>
    <w:link w:val="CommentSubjectChar"/>
    <w:uiPriority w:val="99"/>
    <w:semiHidden/>
    <w:unhideWhenUsed/>
    <w:rsid w:val="00547FB5"/>
    <w:rPr>
      <w:b/>
      <w:bCs/>
    </w:rPr>
  </w:style>
  <w:style w:type="character" w:customStyle="1" w:styleId="CommentSubjectChar">
    <w:name w:val="Comment Subject Char"/>
    <w:basedOn w:val="CommentTextChar"/>
    <w:link w:val="CommentSubject"/>
    <w:uiPriority w:val="99"/>
    <w:semiHidden/>
    <w:rsid w:val="00547FB5"/>
    <w:rPr>
      <w:rFonts w:ascii="Arial" w:hAnsi="Arial" w:cs="Arial"/>
      <w:b/>
      <w:bCs/>
      <w:noProof/>
      <w:lang w:val="en"/>
    </w:rPr>
  </w:style>
  <w:style w:type="table" w:styleId="GridTable1Light">
    <w:name w:val="Grid Table 1 Light"/>
    <w:basedOn w:val="TableNormal"/>
    <w:uiPriority w:val="46"/>
    <w:rsid w:val="00547FB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Heading">
    <w:name w:val="TableHeading"/>
    <w:rsid w:val="00547FB5"/>
    <w:pPr>
      <w:spacing w:after="200" w:line="276" w:lineRule="auto"/>
    </w:pPr>
    <w:rPr>
      <w:rFonts w:ascii="Arial" w:eastAsiaTheme="minorEastAsia" w:hAnsi="Arial" w:cstheme="minorBidi"/>
      <w:b/>
      <w:color w:val="000080"/>
      <w:sz w:val="24"/>
      <w:szCs w:val="22"/>
    </w:rPr>
  </w:style>
  <w:style w:type="paragraph" w:customStyle="1" w:styleId="msonormal0">
    <w:name w:val="msonormal"/>
    <w:basedOn w:val="Normal"/>
    <w:rsid w:val="00547FB5"/>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footer" Target="footer10.xml"/><Relationship Id="rId21" Type="http://schemas.openxmlformats.org/officeDocument/2006/relationships/image" Target="media/image3.png"/><Relationship Id="rId34" Type="http://schemas.openxmlformats.org/officeDocument/2006/relationships/header" Target="header7.xml"/><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header" Target="header6.xml"/><Relationship Id="rId37" Type="http://schemas.openxmlformats.org/officeDocument/2006/relationships/footer" Target="footer9.xml"/><Relationship Id="rId40" Type="http://schemas.openxmlformats.org/officeDocument/2006/relationships/image" Target="media/image1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8.xml"/><Relationship Id="rId43" Type="http://schemas.openxmlformats.org/officeDocument/2006/relationships/header" Target="header1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footer" Target="footer7.xml"/><Relationship Id="rId38" Type="http://schemas.openxmlformats.org/officeDocument/2006/relationships/header" Target="header9.xml"/><Relationship Id="rId20" Type="http://schemas.openxmlformats.org/officeDocument/2006/relationships/image" Target="media/image2.jpeg"/><Relationship Id="rId41" Type="http://schemas.openxmlformats.org/officeDocument/2006/relationships/header" Target="head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32219-10E5-40F6-8D4F-E55AD6BD6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96</TotalTime>
  <Pages>56</Pages>
  <Words>6665</Words>
  <Characters>37994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44570</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Nguyễn Trường Giang</cp:lastModifiedBy>
  <cp:revision>13</cp:revision>
  <cp:lastPrinted>2018-01-30T09:19:00Z</cp:lastPrinted>
  <dcterms:created xsi:type="dcterms:W3CDTF">2026-09-28T13:08:00Z</dcterms:created>
  <dcterms:modified xsi:type="dcterms:W3CDTF">2026-10-12T00:01:00Z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